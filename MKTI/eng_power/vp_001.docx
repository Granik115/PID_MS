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3A4" w:rsidRDefault="00B123A4" w:rsidP="00B07AB2">
      <w:pPr>
        <w:pStyle w:val="aff2"/>
        <w:rPr>
          <w:lang w:val="en-US"/>
        </w:rPr>
      </w:pPr>
    </w:p>
    <w:tbl>
      <w:tblPr>
        <w:tblStyle w:val="afe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754"/>
        <w:gridCol w:w="2349"/>
        <w:gridCol w:w="2835"/>
        <w:gridCol w:w="2127"/>
      </w:tblGrid>
      <w:tr w:rsidR="00B123A4" w:rsidTr="00F470F7">
        <w:trPr>
          <w:trHeight w:val="417"/>
        </w:trPr>
        <w:tc>
          <w:tcPr>
            <w:tcW w:w="5103" w:type="dxa"/>
            <w:gridSpan w:val="2"/>
          </w:tcPr>
          <w:p w:rsidR="00B123A4" w:rsidRPr="00C47DD4" w:rsidRDefault="00B123A4" w:rsidP="00780E3F">
            <w:pPr>
              <w:pStyle w:val="afff7"/>
            </w:pPr>
            <w:r>
              <w:t>СОГЛАСОВАНО</w:t>
            </w:r>
          </w:p>
        </w:tc>
        <w:tc>
          <w:tcPr>
            <w:tcW w:w="4962" w:type="dxa"/>
            <w:gridSpan w:val="2"/>
          </w:tcPr>
          <w:p w:rsidR="00B123A4" w:rsidRPr="00C47DD4" w:rsidRDefault="00B123A4" w:rsidP="00780E3F">
            <w:pPr>
              <w:pStyle w:val="afff7"/>
            </w:pPr>
            <w:r>
              <w:t>Утверждаю</w:t>
            </w:r>
          </w:p>
        </w:tc>
      </w:tr>
      <w:tr w:rsidR="00B123A4" w:rsidTr="00F470F7">
        <w:trPr>
          <w:trHeight w:val="851"/>
        </w:trPr>
        <w:tc>
          <w:tcPr>
            <w:tcW w:w="5103" w:type="dxa"/>
            <w:gridSpan w:val="2"/>
          </w:tcPr>
          <w:p w:rsidR="00B123A4" w:rsidRPr="00C47DD4" w:rsidRDefault="00856AF0" w:rsidP="00780E3F">
            <w:pPr>
              <w:pStyle w:val="aff2"/>
            </w:pPr>
            <w:fldSimple w:instr=" REF VP  \* MERGEFORMAT ">
              <w:r w:rsidR="00725215">
                <w:rPr>
                  <w:noProof/>
                </w:rPr>
                <w:t>Начальник 523 ВП МО РФ</w:t>
              </w:r>
            </w:fldSimple>
          </w:p>
        </w:tc>
        <w:tc>
          <w:tcPr>
            <w:tcW w:w="4962" w:type="dxa"/>
            <w:gridSpan w:val="2"/>
          </w:tcPr>
          <w:p w:rsidR="00B123A4" w:rsidRPr="00C47DD4" w:rsidRDefault="00856AF0" w:rsidP="00780E3F">
            <w:pPr>
              <w:pStyle w:val="aff2"/>
              <w:jc w:val="left"/>
            </w:pPr>
            <w:r w:rsidRPr="00C47DD4">
              <w:fldChar w:fldCharType="begin"/>
            </w:r>
            <w:r w:rsidR="00B123A4" w:rsidRPr="00C47DD4">
              <w:instrText xml:space="preserve"> REF SayType </w:instrText>
            </w:r>
            <w:r w:rsidRPr="00C47DD4">
              <w:fldChar w:fldCharType="separate"/>
            </w:r>
            <w:r w:rsidR="00725215">
              <w:rPr>
                <w:noProof/>
              </w:rPr>
              <w:t>Заместитель генерального директора -</w:t>
            </w:r>
            <w:r w:rsidR="00725215">
              <w:rPr>
                <w:noProof/>
              </w:rPr>
              <w:br/>
              <w:t>главный конструктор</w:t>
            </w:r>
            <w:r w:rsidRPr="00C47DD4">
              <w:fldChar w:fldCharType="end"/>
            </w:r>
          </w:p>
          <w:p w:rsidR="00B123A4" w:rsidRPr="00C47DD4" w:rsidRDefault="00B123A4" w:rsidP="00780E3F">
            <w:pPr>
              <w:pStyle w:val="aff2"/>
            </w:pPr>
            <w:r>
              <w:t>АО</w:t>
            </w:r>
            <w:r w:rsidRPr="00C47DD4">
              <w:t> «НИЦ  СПб  ЭТУ»</w:t>
            </w:r>
          </w:p>
        </w:tc>
      </w:tr>
      <w:tr w:rsidR="00B123A4" w:rsidTr="00F470F7">
        <w:trPr>
          <w:trHeight w:val="428"/>
        </w:trPr>
        <w:tc>
          <w:tcPr>
            <w:tcW w:w="2754" w:type="dxa"/>
          </w:tcPr>
          <w:p w:rsidR="00B123A4" w:rsidRPr="00FA0E47" w:rsidRDefault="00B123A4" w:rsidP="00780E3F">
            <w:pPr>
              <w:pStyle w:val="aff2"/>
            </w:pPr>
          </w:p>
        </w:tc>
        <w:tc>
          <w:tcPr>
            <w:tcW w:w="2349" w:type="dxa"/>
          </w:tcPr>
          <w:p w:rsidR="00B123A4" w:rsidRDefault="00B123A4" w:rsidP="00780E3F">
            <w:pPr>
              <w:pStyle w:val="aff2"/>
            </w:pPr>
          </w:p>
        </w:tc>
        <w:tc>
          <w:tcPr>
            <w:tcW w:w="2835" w:type="dxa"/>
          </w:tcPr>
          <w:p w:rsidR="00B123A4" w:rsidRPr="00FA0E47" w:rsidRDefault="00B123A4" w:rsidP="00780E3F">
            <w:pPr>
              <w:pStyle w:val="aff2"/>
            </w:pPr>
          </w:p>
        </w:tc>
        <w:tc>
          <w:tcPr>
            <w:tcW w:w="2127" w:type="dxa"/>
          </w:tcPr>
          <w:p w:rsidR="00B123A4" w:rsidRDefault="00B123A4" w:rsidP="00780E3F">
            <w:pPr>
              <w:pStyle w:val="aff2"/>
            </w:pPr>
          </w:p>
        </w:tc>
      </w:tr>
      <w:tr w:rsidR="00B123A4" w:rsidTr="00F470F7">
        <w:trPr>
          <w:trHeight w:val="428"/>
        </w:trPr>
        <w:tc>
          <w:tcPr>
            <w:tcW w:w="2754" w:type="dxa"/>
          </w:tcPr>
          <w:p w:rsidR="00B123A4" w:rsidRPr="00C47DD4" w:rsidRDefault="00B123A4" w:rsidP="00780E3F">
            <w:pPr>
              <w:pStyle w:val="aff2"/>
              <w:ind w:right="-331"/>
            </w:pPr>
            <w:r w:rsidRPr="00FA0E47">
              <w:t>___________________</w:t>
            </w:r>
            <w:r w:rsidRPr="00C47DD4">
              <w:t>___</w:t>
            </w:r>
          </w:p>
        </w:tc>
        <w:tc>
          <w:tcPr>
            <w:tcW w:w="2349" w:type="dxa"/>
          </w:tcPr>
          <w:p w:rsidR="00B123A4" w:rsidRPr="00C47DD4" w:rsidRDefault="00856AF0" w:rsidP="00780E3F">
            <w:pPr>
              <w:pStyle w:val="aff2"/>
            </w:pPr>
            <w:r w:rsidRPr="00C47DD4">
              <w:fldChar w:fldCharType="begin"/>
            </w:r>
            <w:r w:rsidR="00B123A4" w:rsidRPr="00C47DD4">
              <w:instrText xml:space="preserve"> REF VPFIO </w:instrText>
            </w:r>
            <w:r w:rsidRPr="00C47DD4">
              <w:fldChar w:fldCharType="separate"/>
            </w:r>
            <w:r w:rsidR="00725215">
              <w:rPr>
                <w:noProof/>
              </w:rPr>
              <w:t>Д. К. Губань</w:t>
            </w:r>
            <w:r w:rsidRPr="00C47DD4">
              <w:fldChar w:fldCharType="end"/>
            </w:r>
          </w:p>
        </w:tc>
        <w:tc>
          <w:tcPr>
            <w:tcW w:w="2835" w:type="dxa"/>
          </w:tcPr>
          <w:p w:rsidR="00B123A4" w:rsidRPr="00C47DD4" w:rsidRDefault="00B123A4" w:rsidP="00780E3F">
            <w:pPr>
              <w:pStyle w:val="aff2"/>
              <w:ind w:right="-225"/>
            </w:pPr>
            <w:r w:rsidRPr="00FA0E47">
              <w:t>_________________</w:t>
            </w:r>
            <w:r>
              <w:t>____</w:t>
            </w:r>
          </w:p>
        </w:tc>
        <w:tc>
          <w:tcPr>
            <w:tcW w:w="2127" w:type="dxa"/>
          </w:tcPr>
          <w:p w:rsidR="00B123A4" w:rsidRPr="00C47DD4" w:rsidRDefault="00856AF0" w:rsidP="00780E3F">
            <w:pPr>
              <w:pStyle w:val="aff2"/>
            </w:pPr>
            <w:r w:rsidRPr="00C47DD4">
              <w:fldChar w:fldCharType="begin"/>
            </w:r>
            <w:r w:rsidR="00B123A4" w:rsidRPr="00C47DD4">
              <w:instrText xml:space="preserve"> REF SayFIO </w:instrText>
            </w:r>
            <w:r w:rsidRPr="00C47DD4">
              <w:fldChar w:fldCharType="separate"/>
            </w:r>
            <w:r w:rsidR="00725215">
              <w:rPr>
                <w:noProof/>
              </w:rPr>
              <w:t>И. Ю. Писарев</w:t>
            </w:r>
            <w:r w:rsidRPr="00C47DD4">
              <w:fldChar w:fldCharType="end"/>
            </w:r>
          </w:p>
        </w:tc>
      </w:tr>
      <w:tr w:rsidR="00B123A4" w:rsidTr="00F470F7">
        <w:trPr>
          <w:trHeight w:val="417"/>
        </w:trPr>
        <w:tc>
          <w:tcPr>
            <w:tcW w:w="5103" w:type="dxa"/>
            <w:gridSpan w:val="2"/>
          </w:tcPr>
          <w:p w:rsidR="00B123A4" w:rsidRPr="00C47DD4" w:rsidRDefault="00B123A4" w:rsidP="00780E3F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  <w:tc>
          <w:tcPr>
            <w:tcW w:w="4962" w:type="dxa"/>
            <w:gridSpan w:val="2"/>
          </w:tcPr>
          <w:p w:rsidR="00B123A4" w:rsidRPr="00C47DD4" w:rsidRDefault="00B123A4" w:rsidP="00780E3F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</w:tbl>
    <w:p w:rsidR="00B07AB2" w:rsidRPr="000504D8" w:rsidRDefault="00856AF0" w:rsidP="00B07AB2">
      <w:pPr>
        <w:pStyle w:val="aff2"/>
      </w:pPr>
      <w:r>
        <w:fldChar w:fldCharType="begin"/>
      </w:r>
      <w:r w:rsidR="00BE1BBE">
        <w:instrText xml:space="preserve"> </w:instrText>
      </w:r>
      <w:r w:rsidR="00BE1BBE">
        <w:rPr>
          <w:lang w:val="en-US"/>
        </w:rPr>
        <w:instrText>SET</w:instrText>
      </w:r>
      <w:r w:rsidR="00BE1BBE" w:rsidRPr="00E5515B">
        <w:instrText xml:space="preserve"> </w:instrText>
      </w:r>
      <w:r w:rsidR="00BE1BBE">
        <w:rPr>
          <w:lang w:val="en-US"/>
        </w:rPr>
        <w:instrText>MakeName</w:instrText>
      </w:r>
      <w:r w:rsidR="00BE1BBE" w:rsidRPr="00E5515B">
        <w:instrText xml:space="preserve"> </w:instrText>
      </w:r>
      <w:r>
        <w:fldChar w:fldCharType="begin"/>
      </w:r>
      <w:r w:rsidR="00684770">
        <w:instrText xml:space="preserve"> FILLIN "Введите </w:instrText>
      </w:r>
      <w:r w:rsidR="00146FA1">
        <w:instrText>наименование</w:instrText>
      </w:r>
      <w:r w:rsidR="00684770">
        <w:instrText xml:space="preserve"> изделия"\d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MakeName </w:instrText>
      </w:r>
      <w:r>
        <w:fldChar w:fldCharType="separate"/>
      </w:r>
      <w:r w:rsidR="00725215">
        <w:rPr>
          <w:noProof/>
        </w:rPr>
        <w:instrText>Плата микроконтроллера</w:instrText>
      </w:r>
      <w:r>
        <w:fldChar w:fldCharType="end"/>
      </w:r>
      <w:r w:rsidR="00A63A8D">
        <w:instrText xml:space="preserve"> = "" </w:instrText>
      </w:r>
      <w:r w:rsidR="00684770">
        <w:instrText>"Автоматизированное рабочее место"</w:instrText>
      </w:r>
      <w:r w:rsidR="00A63A8D">
        <w:instrText xml:space="preserve"> </w:instrText>
      </w:r>
      <w:r>
        <w:rPr>
          <w:noProof/>
        </w:rPr>
        <w:fldChar w:fldCharType="begin"/>
      </w:r>
      <w:r w:rsidR="00AB28E7">
        <w:rPr>
          <w:noProof/>
        </w:rPr>
        <w:instrText xml:space="preserve"> ref MakeName </w:instrText>
      </w:r>
      <w:r>
        <w:rPr>
          <w:noProof/>
        </w:rPr>
        <w:fldChar w:fldCharType="separate"/>
      </w:r>
      <w:r w:rsidR="00725215">
        <w:rPr>
          <w:noProof/>
        </w:rPr>
        <w:instrText>Плата микроконтроллера</w:instrText>
      </w:r>
      <w:r>
        <w:rPr>
          <w:noProof/>
        </w:rPr>
        <w:fldChar w:fldCharType="end"/>
      </w:r>
      <w:r w:rsidR="00A63A8D">
        <w:instrText xml:space="preserve"> </w:instrText>
      </w:r>
      <w:r>
        <w:fldChar w:fldCharType="separate"/>
      </w:r>
      <w:r w:rsidR="00725215">
        <w:rPr>
          <w:noProof/>
        </w:rPr>
        <w:instrText>Плата микроконтроллера</w:instrText>
      </w:r>
      <w:r>
        <w:fldChar w:fldCharType="end"/>
      </w:r>
      <w:r w:rsidR="00684770">
        <w:instrText xml:space="preserve"> \o \* MERGEFORMAT </w:instrText>
      </w:r>
      <w:r>
        <w:fldChar w:fldCharType="separate"/>
      </w:r>
      <w:r w:rsidR="00725215">
        <w:instrText>Плата питания МКТИ</w:instrText>
      </w:r>
      <w:r>
        <w:fldChar w:fldCharType="end"/>
      </w:r>
      <w:r w:rsidR="00BE1BBE">
        <w:instrText xml:space="preserve"> </w:instrText>
      </w:r>
      <w:r>
        <w:fldChar w:fldCharType="separate"/>
      </w:r>
      <w:bookmarkStart w:id="0" w:name="MakeName"/>
      <w:r w:rsidR="00725215">
        <w:rPr>
          <w:noProof/>
        </w:rPr>
        <w:t>Плата питания МКТИ</w:t>
      </w:r>
      <w:bookmarkEnd w:id="0"/>
      <w:r>
        <w:fldChar w:fldCharType="end"/>
      </w:r>
      <w:r w:rsidR="00BE1BBE">
        <w:t xml:space="preserve"> </w:t>
      </w:r>
      <w:r>
        <w:fldChar w:fldCharType="begin"/>
      </w:r>
      <w:r w:rsidR="00BE1BBE">
        <w:instrText xml:space="preserve"> </w:instrText>
      </w:r>
      <w:r w:rsidR="00BE1BBE" w:rsidRPr="00F06EAC">
        <w:instrText xml:space="preserve">SET DecNum </w:instrText>
      </w:r>
      <w:r>
        <w:fldChar w:fldCharType="begin"/>
      </w:r>
      <w:r w:rsidR="00684770">
        <w:instrText xml:space="preserve"> FILLIN "Введите </w:instrText>
      </w:r>
      <w:r w:rsidR="00146FA1">
        <w:instrText>обозначение</w:instrText>
      </w:r>
      <w:r w:rsidR="00684770">
        <w:instrText xml:space="preserve"> изделия"\d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DecNum </w:instrText>
      </w:r>
      <w:r>
        <w:fldChar w:fldCharType="separate"/>
      </w:r>
      <w:r w:rsidR="00725215">
        <w:rPr>
          <w:noProof/>
        </w:rPr>
        <w:instrText>ВБМА.469435.000</w:instrText>
      </w:r>
      <w:r>
        <w:fldChar w:fldCharType="end"/>
      </w:r>
      <w:r w:rsidR="00A63A8D">
        <w:instrText xml:space="preserve"> = "" </w:instrText>
      </w:r>
      <w:r w:rsidR="00684770">
        <w:instrText>ВБМА.466453.002</w:instrText>
      </w:r>
      <w:r w:rsidR="00A63A8D">
        <w:instrText xml:space="preserve"> </w:instrText>
      </w:r>
      <w:r>
        <w:rPr>
          <w:noProof/>
        </w:rPr>
        <w:fldChar w:fldCharType="begin"/>
      </w:r>
      <w:r w:rsidR="00AB28E7">
        <w:rPr>
          <w:noProof/>
        </w:rPr>
        <w:instrText xml:space="preserve"> ref DecNum </w:instrText>
      </w:r>
      <w:r>
        <w:rPr>
          <w:noProof/>
        </w:rPr>
        <w:fldChar w:fldCharType="separate"/>
      </w:r>
      <w:r w:rsidR="00725215">
        <w:rPr>
          <w:noProof/>
        </w:rPr>
        <w:instrText>ВБМА.469435.000</w:instrText>
      </w:r>
      <w:r>
        <w:rPr>
          <w:noProof/>
        </w:rPr>
        <w:fldChar w:fldCharType="end"/>
      </w:r>
      <w:r w:rsidR="00A63A8D">
        <w:instrText xml:space="preserve"> </w:instrText>
      </w:r>
      <w:r>
        <w:fldChar w:fldCharType="separate"/>
      </w:r>
      <w:r w:rsidR="00725215">
        <w:rPr>
          <w:noProof/>
        </w:rPr>
        <w:instrText>ВБМА.469435.000</w:instrText>
      </w:r>
      <w:r>
        <w:fldChar w:fldCharType="end"/>
      </w:r>
      <w:r w:rsidR="00684770">
        <w:instrText xml:space="preserve"> \o \* MERGEFORMAT </w:instrText>
      </w:r>
      <w:r>
        <w:fldChar w:fldCharType="separate"/>
      </w:r>
      <w:r w:rsidR="00725215">
        <w:instrText>ВБМА.436431.000</w:instrText>
      </w:r>
      <w:r>
        <w:fldChar w:fldCharType="end"/>
      </w:r>
      <w:r w:rsidR="00BE1BBE">
        <w:instrText xml:space="preserve"> </w:instrText>
      </w:r>
      <w:r>
        <w:fldChar w:fldCharType="separate"/>
      </w:r>
      <w:bookmarkStart w:id="1" w:name="DecNum"/>
      <w:r w:rsidR="00725215">
        <w:rPr>
          <w:noProof/>
        </w:rPr>
        <w:t>ВБМА.436431.000</w:t>
      </w:r>
      <w:bookmarkEnd w:id="1"/>
      <w:r>
        <w:fldChar w:fldCharType="end"/>
      </w:r>
      <w:r w:rsidR="00BE1BBE">
        <w:t xml:space="preserve"> </w:t>
      </w:r>
      <w:r>
        <w:fldChar w:fldCharType="begin"/>
      </w:r>
      <w:r w:rsidR="00DB12B3">
        <w:instrText xml:space="preserve"> </w:instrText>
      </w:r>
      <w:r w:rsidR="00DB12B3" w:rsidRPr="000B0095">
        <w:instrText>SET</w:instrText>
      </w:r>
      <w:r w:rsidR="00DB12B3" w:rsidRPr="00E5515B">
        <w:instrText xml:space="preserve"> </w:instrText>
      </w:r>
      <w:r w:rsidR="00DB12B3">
        <w:instrText>OneUse</w:instrText>
      </w:r>
      <w:r w:rsidR="00DB12B3" w:rsidRPr="000B0095">
        <w:instrText xml:space="preserve"> </w:instrText>
      </w:r>
      <w:r w:rsidRPr="000B0095">
        <w:fldChar w:fldCharType="begin"/>
      </w:r>
      <w:r w:rsidR="00DB12B3" w:rsidRPr="00E5515B">
        <w:instrText xml:space="preserve"> </w:instrText>
      </w:r>
      <w:r w:rsidR="00DB12B3" w:rsidRPr="000B0095">
        <w:instrText>FILLIN</w:instrText>
      </w:r>
      <w:r w:rsidR="00DB12B3" w:rsidRPr="00E5515B">
        <w:instrText xml:space="preserve"> </w:instrText>
      </w:r>
      <w:r w:rsidR="00DB12B3">
        <w:instrText xml:space="preserve">"Введите </w:instrText>
      </w:r>
      <w:r w:rsidR="00146FA1" w:rsidRPr="00146FA1">
        <w:instrText xml:space="preserve">первичную применяемость </w:instrText>
      </w:r>
      <w:r w:rsidR="00DB12B3">
        <w:instrText>"\</w:instrText>
      </w:r>
      <w:r w:rsidR="00DB12B3" w:rsidRPr="000B0095">
        <w:instrText>d</w:instrText>
      </w:r>
      <w:r>
        <w:fldChar w:fldCharType="begin"/>
      </w:r>
      <w:r w:rsidR="00DB12B3">
        <w:instrText xml:space="preserve"> if </w:instrText>
      </w:r>
      <w:bookmarkStart w:id="2" w:name="OLE_LINK3"/>
      <w:bookmarkStart w:id="3" w:name="OLE_LINK4"/>
      <w:r>
        <w:fldChar w:fldCharType="begin"/>
      </w:r>
      <w:r w:rsidR="00DB12B3">
        <w:instrText xml:space="preserve"> ref OneUse </w:instrText>
      </w:r>
      <w:r>
        <w:fldChar w:fldCharType="end"/>
      </w:r>
      <w:bookmarkEnd w:id="2"/>
      <w:bookmarkEnd w:id="3"/>
      <w:r w:rsidR="00DB12B3">
        <w:instrText xml:space="preserve"> = "" </w:instrText>
      </w:r>
      <w:r>
        <w:fldChar w:fldCharType="begin"/>
      </w:r>
      <w:r w:rsidR="00DB12B3">
        <w:instrText xml:space="preserve"> </w:instrText>
      </w:r>
      <w:r w:rsidR="00DB12B3" w:rsidRPr="000A4C26">
        <w:instrText>ref DecNum</w:instrText>
      </w:r>
      <w:r w:rsidR="00DB12B3">
        <w:instrText xml:space="preserve"> </w:instrText>
      </w:r>
      <w:r>
        <w:fldChar w:fldCharType="separate"/>
      </w:r>
      <w:r w:rsidR="00725215">
        <w:rPr>
          <w:noProof/>
        </w:rPr>
        <w:instrText>ВБМА.436431.000</w:instrText>
      </w:r>
      <w:r>
        <w:fldChar w:fldCharType="end"/>
      </w:r>
      <w:r w:rsidR="00DB12B3" w:rsidRPr="00E5515B">
        <w:instrText xml:space="preserve"> </w:instrText>
      </w:r>
      <w:r>
        <w:rPr>
          <w:noProof/>
        </w:rPr>
        <w:fldChar w:fldCharType="begin"/>
      </w:r>
      <w:r w:rsidR="00AB28E7">
        <w:rPr>
          <w:noProof/>
        </w:rPr>
        <w:instrText xml:space="preserve"> ref OneUse </w:instrText>
      </w:r>
      <w:r>
        <w:rPr>
          <w:noProof/>
        </w:rPr>
        <w:fldChar w:fldCharType="separate"/>
      </w:r>
      <w:r w:rsidR="00C31DE1">
        <w:rPr>
          <w:noProof/>
        </w:rPr>
        <w:instrText>ВБМА.ХХХХХХ.000</w:instrText>
      </w:r>
      <w:r>
        <w:rPr>
          <w:noProof/>
        </w:rPr>
        <w:fldChar w:fldCharType="end"/>
      </w:r>
      <w:r w:rsidR="00DB12B3">
        <w:instrText xml:space="preserve"> </w:instrText>
      </w:r>
      <w:r>
        <w:fldChar w:fldCharType="separate"/>
      </w:r>
      <w:r w:rsidR="00725215">
        <w:rPr>
          <w:noProof/>
        </w:rPr>
        <w:instrText>ВБМА.436431.000</w:instrText>
      </w:r>
      <w:r>
        <w:fldChar w:fldCharType="end"/>
      </w:r>
      <w:r w:rsidR="00DB12B3" w:rsidRPr="00E5515B">
        <w:instrText xml:space="preserve"> \</w:instrText>
      </w:r>
      <w:r w:rsidR="00DB12B3" w:rsidRPr="000B0095">
        <w:instrText>o</w:instrText>
      </w:r>
      <w:r w:rsidR="00DB12B3" w:rsidRPr="00E5515B">
        <w:instrText xml:space="preserve"> </w:instrText>
      </w:r>
      <w:r w:rsidR="00DB12B3">
        <w:instrText xml:space="preserve">\* MERGEFORMAT </w:instrText>
      </w:r>
      <w:r w:rsidRPr="000B0095">
        <w:fldChar w:fldCharType="end"/>
      </w:r>
      <w:r w:rsidR="00DB12B3">
        <w:instrText xml:space="preserve"> </w:instrText>
      </w:r>
      <w:r>
        <w:fldChar w:fldCharType="separate"/>
      </w:r>
      <w:bookmarkStart w:id="4" w:name="OneUse"/>
      <w:bookmarkEnd w:id="4"/>
      <w:r w:rsidR="00725215">
        <w:rPr>
          <w:noProof/>
        </w:rPr>
        <w:t xml:space="preserve"> </w:t>
      </w:r>
      <w:r>
        <w:fldChar w:fldCharType="end"/>
      </w:r>
      <w:r w:rsidR="000504D8">
        <w:t xml:space="preserve"> </w:t>
      </w:r>
      <w:r>
        <w:fldChar w:fldCharType="begin"/>
      </w:r>
      <w:r w:rsidR="000504D8">
        <w:instrText xml:space="preserve"> </w:instrText>
      </w:r>
      <w:r w:rsidR="000504D8" w:rsidRPr="000B0095">
        <w:instrText>SET</w:instrText>
      </w:r>
      <w:r w:rsidR="000504D8" w:rsidRPr="00E5515B">
        <w:instrText xml:space="preserve"> </w:instrText>
      </w:r>
      <w:r w:rsidR="000504D8">
        <w:rPr>
          <w:lang w:val="en-US"/>
        </w:rPr>
        <w:instrText>Code</w:instrText>
      </w:r>
      <w:r w:rsidR="000504D8" w:rsidRPr="000B0095">
        <w:instrText xml:space="preserve"> </w:instrText>
      </w:r>
      <w:r w:rsidRPr="000B0095">
        <w:fldChar w:fldCharType="begin"/>
      </w:r>
      <w:r w:rsidR="000504D8" w:rsidRPr="00E5515B">
        <w:instrText xml:space="preserve"> </w:instrText>
      </w:r>
      <w:r w:rsidR="000504D8" w:rsidRPr="000B0095">
        <w:instrText>FILLIN</w:instrText>
      </w:r>
      <w:r w:rsidR="000504D8" w:rsidRPr="00E5515B">
        <w:instrText xml:space="preserve"> </w:instrText>
      </w:r>
      <w:r w:rsidR="000504D8">
        <w:instrText>"Введите код документа</w:instrText>
      </w:r>
      <w:r w:rsidR="000504D8" w:rsidRPr="00146FA1">
        <w:instrText xml:space="preserve"> </w:instrText>
      </w:r>
      <w:r w:rsidR="000504D8">
        <w:instrText>"\</w:instrText>
      </w:r>
      <w:r w:rsidR="000504D8" w:rsidRPr="000B0095">
        <w:instrText>d</w:instrText>
      </w:r>
      <w:r>
        <w:fldChar w:fldCharType="begin"/>
      </w:r>
      <w:r w:rsidR="000504D8">
        <w:instrText xml:space="preserve"> if </w:instrText>
      </w:r>
      <w:r>
        <w:fldChar w:fldCharType="begin"/>
      </w:r>
      <w:r w:rsidR="000504D8">
        <w:instrText xml:space="preserve"> ref </w:instrText>
      </w:r>
      <w:r w:rsidR="000504D8">
        <w:rPr>
          <w:lang w:val="en-US"/>
        </w:rPr>
        <w:instrText>Code</w:instrText>
      </w:r>
      <w:r w:rsidR="000504D8">
        <w:instrText xml:space="preserve"> </w:instrText>
      </w:r>
      <w:r>
        <w:fldChar w:fldCharType="separate"/>
      </w:r>
      <w:r w:rsidR="00725215">
        <w:rPr>
          <w:noProof/>
        </w:rPr>
        <w:instrText>ВП</w:instrText>
      </w:r>
      <w:r>
        <w:fldChar w:fldCharType="end"/>
      </w:r>
      <w:r w:rsidR="000504D8">
        <w:instrText xml:space="preserve"> = </w:instrText>
      </w:r>
      <w:r w:rsidR="00A26540">
        <w:instrText>"</w:instrText>
      </w:r>
      <w:r w:rsidR="00554CA8">
        <w:instrText>"</w:instrText>
      </w:r>
      <w:r w:rsidR="00A26540">
        <w:instrText xml:space="preserve"> </w:instrText>
      </w:r>
      <w:r w:rsidR="000504D8">
        <w:instrText>"</w:instrText>
      </w:r>
      <w:r w:rsidR="00A26540">
        <w:instrText>ВП</w:instrText>
      </w:r>
      <w:r w:rsidR="000504D8">
        <w:instrText xml:space="preserve">" </w:instrText>
      </w:r>
      <w:r>
        <w:fldChar w:fldCharType="begin"/>
      </w:r>
      <w:r w:rsidR="000504D8">
        <w:instrText xml:space="preserve"> ref </w:instrText>
      </w:r>
      <w:r w:rsidR="000504D8">
        <w:rPr>
          <w:lang w:val="en-US"/>
        </w:rPr>
        <w:instrText>Code</w:instrText>
      </w:r>
      <w:r w:rsidR="000504D8">
        <w:instrText xml:space="preserve"> </w:instrText>
      </w:r>
      <w:r>
        <w:fldChar w:fldCharType="separate"/>
      </w:r>
      <w:r w:rsidR="00725215">
        <w:rPr>
          <w:noProof/>
        </w:rPr>
        <w:instrText>ВП</w:instrText>
      </w:r>
      <w:r>
        <w:fldChar w:fldCharType="end"/>
      </w:r>
      <w:r w:rsidR="000504D8">
        <w:instrText xml:space="preserve"> </w:instrText>
      </w:r>
      <w:r>
        <w:fldChar w:fldCharType="separate"/>
      </w:r>
      <w:r w:rsidR="00725215">
        <w:rPr>
          <w:noProof/>
        </w:rPr>
        <w:instrText>ВП</w:instrText>
      </w:r>
      <w:r>
        <w:fldChar w:fldCharType="end"/>
      </w:r>
      <w:r w:rsidR="000504D8" w:rsidRPr="00E5515B">
        <w:instrText xml:space="preserve"> \</w:instrText>
      </w:r>
      <w:r w:rsidR="000504D8" w:rsidRPr="000B0095">
        <w:instrText>o</w:instrText>
      </w:r>
      <w:r w:rsidR="000504D8" w:rsidRPr="00E5515B">
        <w:instrText xml:space="preserve"> </w:instrText>
      </w:r>
      <w:r w:rsidR="000504D8">
        <w:instrText xml:space="preserve">\* MERGEFORMAT </w:instrText>
      </w:r>
      <w:r w:rsidRPr="000B0095">
        <w:fldChar w:fldCharType="separate"/>
      </w:r>
      <w:r w:rsidR="00725215">
        <w:instrText>ВП</w:instrText>
      </w:r>
      <w:r w:rsidRPr="000B0095">
        <w:fldChar w:fldCharType="end"/>
      </w:r>
      <w:r w:rsidR="000504D8">
        <w:instrText xml:space="preserve"> </w:instrText>
      </w:r>
      <w:r>
        <w:fldChar w:fldCharType="separate"/>
      </w:r>
      <w:bookmarkStart w:id="5" w:name="Code"/>
      <w:r w:rsidR="00725215">
        <w:rPr>
          <w:noProof/>
        </w:rPr>
        <w:t>ВП</w:t>
      </w:r>
      <w:bookmarkEnd w:id="5"/>
      <w:r>
        <w:fldChar w:fldCharType="end"/>
      </w:r>
      <w:r w:rsidR="000504D8">
        <w:t xml:space="preserve"> </w:t>
      </w:r>
      <w:r>
        <w:fldChar w:fldCharType="begin"/>
      </w:r>
      <w:r w:rsidR="00A26540">
        <w:instrText xml:space="preserve"> </w:instrText>
      </w:r>
      <w:r w:rsidR="00A26540" w:rsidRPr="000B0095">
        <w:instrText>SET</w:instrText>
      </w:r>
      <w:r w:rsidR="00A26540" w:rsidRPr="00E5515B">
        <w:instrText xml:space="preserve"> </w:instrText>
      </w:r>
      <w:r w:rsidR="00A26540">
        <w:rPr>
          <w:lang w:val="en-US"/>
        </w:rPr>
        <w:instrText>Type</w:instrText>
      </w:r>
      <w:r w:rsidR="00A26540" w:rsidRPr="000B0095">
        <w:instrText xml:space="preserve"> </w:instrText>
      </w:r>
      <w:r w:rsidRPr="000B0095">
        <w:fldChar w:fldCharType="begin"/>
      </w:r>
      <w:r w:rsidR="00A26540" w:rsidRPr="00E5515B">
        <w:instrText xml:space="preserve"> </w:instrText>
      </w:r>
      <w:r w:rsidR="00A26540" w:rsidRPr="000B0095">
        <w:instrText>FILLIN</w:instrText>
      </w:r>
      <w:r w:rsidR="00A26540" w:rsidRPr="00E5515B">
        <w:instrText xml:space="preserve"> </w:instrText>
      </w:r>
      <w:r w:rsidR="00A26540">
        <w:instrText>"Введите тип документа</w:instrText>
      </w:r>
      <w:r w:rsidR="00A26540" w:rsidRPr="00146FA1">
        <w:instrText xml:space="preserve"> </w:instrText>
      </w:r>
      <w:r w:rsidR="00A26540">
        <w:instrText>"\</w:instrText>
      </w:r>
      <w:r w:rsidR="00A26540" w:rsidRPr="000B0095">
        <w:instrText>d</w:instrText>
      </w:r>
      <w:r>
        <w:fldChar w:fldCharType="begin"/>
      </w:r>
      <w:r w:rsidR="00A26540">
        <w:instrText xml:space="preserve"> if </w:instrText>
      </w:r>
      <w:r>
        <w:fldChar w:fldCharType="begin"/>
      </w:r>
      <w:r w:rsidR="00A26540">
        <w:instrText xml:space="preserve"> ref </w:instrText>
      </w:r>
      <w:r w:rsidR="00A26540">
        <w:rPr>
          <w:lang w:val="en-US"/>
        </w:rPr>
        <w:instrText>Type</w:instrText>
      </w:r>
      <w:r w:rsidR="00A26540">
        <w:instrText xml:space="preserve"> </w:instrText>
      </w:r>
      <w:r>
        <w:fldChar w:fldCharType="separate"/>
      </w:r>
      <w:r w:rsidR="00725215">
        <w:rPr>
          <w:noProof/>
        </w:rPr>
        <w:instrText>Ведомость покупных изделий</w:instrText>
      </w:r>
      <w:r>
        <w:fldChar w:fldCharType="end"/>
      </w:r>
      <w:r w:rsidR="00A26540">
        <w:instrText xml:space="preserve"> = "</w:instrText>
      </w:r>
      <w:r w:rsidR="00554CA8">
        <w:instrText>"</w:instrText>
      </w:r>
      <w:r w:rsidR="00A26540">
        <w:instrText xml:space="preserve"> "Ведомость покупных изделий" </w:instrText>
      </w:r>
      <w:r>
        <w:fldChar w:fldCharType="begin"/>
      </w:r>
      <w:r w:rsidR="00A26540">
        <w:instrText xml:space="preserve"> ref </w:instrText>
      </w:r>
      <w:r w:rsidR="00A26540">
        <w:rPr>
          <w:lang w:val="en-US"/>
        </w:rPr>
        <w:instrText>Type</w:instrText>
      </w:r>
      <w:r w:rsidR="00A26540">
        <w:instrText xml:space="preserve"> </w:instrText>
      </w:r>
      <w:r>
        <w:fldChar w:fldCharType="separate"/>
      </w:r>
      <w:r w:rsidR="00725215">
        <w:rPr>
          <w:noProof/>
        </w:rPr>
        <w:instrText>Ведомость покупных изделий</w:instrText>
      </w:r>
      <w:r>
        <w:fldChar w:fldCharType="end"/>
      </w:r>
      <w:r w:rsidR="00A26540">
        <w:instrText xml:space="preserve"> </w:instrText>
      </w:r>
      <w:r>
        <w:fldChar w:fldCharType="separate"/>
      </w:r>
      <w:r w:rsidR="00725215">
        <w:rPr>
          <w:noProof/>
        </w:rPr>
        <w:instrText>Ведомость покупных изделий</w:instrText>
      </w:r>
      <w:r>
        <w:fldChar w:fldCharType="end"/>
      </w:r>
      <w:r w:rsidR="00A26540" w:rsidRPr="00E5515B">
        <w:instrText xml:space="preserve"> \</w:instrText>
      </w:r>
      <w:r w:rsidR="00A26540" w:rsidRPr="000B0095">
        <w:instrText>o</w:instrText>
      </w:r>
      <w:r w:rsidR="00A26540" w:rsidRPr="00E5515B">
        <w:instrText xml:space="preserve"> </w:instrText>
      </w:r>
      <w:r w:rsidR="00A26540">
        <w:instrText xml:space="preserve">\* MERGEFORMAT </w:instrText>
      </w:r>
      <w:r w:rsidRPr="000B0095">
        <w:fldChar w:fldCharType="separate"/>
      </w:r>
      <w:r w:rsidR="00725215">
        <w:instrText>Ведомость покупных изделий</w:instrText>
      </w:r>
      <w:r w:rsidRPr="000B0095">
        <w:fldChar w:fldCharType="end"/>
      </w:r>
      <w:r w:rsidR="00A26540">
        <w:instrText xml:space="preserve"> </w:instrText>
      </w:r>
      <w:r>
        <w:fldChar w:fldCharType="separate"/>
      </w:r>
      <w:bookmarkStart w:id="6" w:name="Type"/>
      <w:r w:rsidR="00725215">
        <w:rPr>
          <w:noProof/>
        </w:rPr>
        <w:t>Ведомость покупных изделий</w:t>
      </w:r>
      <w:bookmarkEnd w:id="6"/>
      <w:r>
        <w:fldChar w:fldCharType="end"/>
      </w:r>
      <w:r w:rsidR="00A26540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SayType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должность утвердившего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SayType </w:instrText>
      </w:r>
      <w:r>
        <w:fldChar w:fldCharType="separate"/>
      </w:r>
      <w:r w:rsidR="00725215">
        <w:rPr>
          <w:noProof/>
        </w:rPr>
        <w:instrText>Заместитель генерального директора -</w:instrText>
      </w:r>
      <w:r w:rsidR="00725215">
        <w:rPr>
          <w:noProof/>
        </w:rPr>
        <w:br/>
        <w:instrText>главный конструктор</w:instrText>
      </w:r>
      <w:r>
        <w:fldChar w:fldCharType="end"/>
      </w:r>
      <w:r w:rsidR="00A63A8D">
        <w:instrText xml:space="preserve"> = "" </w:instrText>
      </w:r>
      <w:r w:rsidR="00BC26C8" w:rsidRPr="00BC26C8">
        <w:instrText>"</w:instrText>
      </w:r>
      <w:r w:rsidR="00D4714F">
        <w:rPr>
          <w:lang w:val="en-US"/>
        </w:rPr>
        <w:instrText>Заместитель</w:instrText>
      </w:r>
      <w:r w:rsidR="00C67ACA">
        <w:rPr>
          <w:lang w:val="en-US"/>
        </w:rPr>
        <w:instrText> </w:instrText>
      </w:r>
      <w:r w:rsidR="00D4714F">
        <w:instrText>генерального</w:instrText>
      </w:r>
      <w:r w:rsidR="00C67ACA">
        <w:rPr>
          <w:lang w:val="en-US"/>
        </w:rPr>
        <w:instrText> </w:instrText>
      </w:r>
      <w:r w:rsidR="00D4714F">
        <w:instrText xml:space="preserve">директора </w:instrText>
      </w:r>
      <w:r w:rsidR="00146FA1">
        <w:instrText>по разработке</w:instrText>
      </w:r>
      <w:r w:rsidR="00BC26C8" w:rsidRPr="00BC26C8">
        <w:instrText xml:space="preserve">" </w:instrText>
      </w:r>
      <w:r w:rsidR="00A63A8D">
        <w:instrText xml:space="preserve"> </w:instrText>
      </w:r>
      <w:r>
        <w:fldChar w:fldCharType="begin"/>
      </w:r>
      <w:r w:rsidR="00A63A8D">
        <w:instrText xml:space="preserve"> SayType </w:instrText>
      </w:r>
      <w:r>
        <w:fldChar w:fldCharType="separate"/>
      </w:r>
      <w:r w:rsidR="00725215">
        <w:rPr>
          <w:noProof/>
        </w:rPr>
        <w:instrText>Заместитель генерального директора -</w:instrText>
      </w:r>
      <w:r w:rsidR="00725215">
        <w:rPr>
          <w:noProof/>
        </w:rPr>
        <w:br/>
        <w:instrText>главный конструктор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725215">
        <w:rPr>
          <w:noProof/>
        </w:rPr>
        <w:instrText>Заместитель генерального директора -</w:instrText>
      </w:r>
      <w:r w:rsidR="00725215">
        <w:rPr>
          <w:noProof/>
        </w:rPr>
        <w:br/>
        <w:instrText>главный конструктор</w:instrText>
      </w:r>
      <w:r>
        <w:fldChar w:fldCharType="end"/>
      </w:r>
      <w:r w:rsidR="00BC26C8" w:rsidRPr="00BC26C8">
        <w:instrText>\o</w:instrText>
      </w:r>
      <w:r w:rsidR="00BC26C8">
        <w:instrText xml:space="preserve"> </w:instrText>
      </w:r>
      <w:r>
        <w:fldChar w:fldCharType="separate"/>
      </w:r>
      <w:r w:rsidR="00725215">
        <w:instrText>Заместитель генерального директора -</w:instrText>
      </w:r>
      <w:r w:rsidR="00725215">
        <w:br/>
        <w:instrText>главный конструктор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7" w:name="SayType"/>
      <w:r w:rsidR="00725215">
        <w:rPr>
          <w:noProof/>
        </w:rPr>
        <w:t>Заместитель генерального директора -</w:t>
      </w:r>
      <w:r w:rsidR="00725215">
        <w:rPr>
          <w:noProof/>
        </w:rPr>
        <w:br/>
        <w:t>главный конструктор</w:t>
      </w:r>
      <w:bookmarkEnd w:id="7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SayFIO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</w:instrText>
      </w:r>
      <w:r w:rsidR="00267B6F">
        <w:instrText xml:space="preserve">инициалы и </w:instrText>
      </w:r>
      <w:r w:rsidR="00BC26C8" w:rsidRPr="00BC26C8">
        <w:instrText xml:space="preserve">фамилию утвердившего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SayFIO </w:instrText>
      </w:r>
      <w:r>
        <w:fldChar w:fldCharType="separate"/>
      </w:r>
      <w:r w:rsidR="00725215">
        <w:rPr>
          <w:noProof/>
        </w:rPr>
        <w:instrText>И. Ю. Писарев</w:instrText>
      </w:r>
      <w:r>
        <w:fldChar w:fldCharType="end"/>
      </w:r>
      <w:r w:rsidR="00A63A8D">
        <w:instrText xml:space="preserve"> = "" </w:instrText>
      </w:r>
      <w:r w:rsidR="00BC26C8" w:rsidRPr="00BC26C8">
        <w:instrText>"</w:instrText>
      </w:r>
      <w:r w:rsidR="00267B6F">
        <w:instrText>А. А. Суворов</w:instrText>
      </w:r>
      <w:r w:rsidR="00BC26C8" w:rsidRPr="00BC26C8">
        <w:instrText>"</w:instrText>
      </w:r>
      <w:r w:rsidR="00A63A8D">
        <w:instrText xml:space="preserve"> </w:instrText>
      </w:r>
      <w:r>
        <w:fldChar w:fldCharType="begin"/>
      </w:r>
      <w:r w:rsidR="00A63A8D">
        <w:instrText xml:space="preserve"> SayFIO </w:instrText>
      </w:r>
      <w:r>
        <w:fldChar w:fldCharType="separate"/>
      </w:r>
      <w:r w:rsidR="00725215">
        <w:rPr>
          <w:noProof/>
        </w:rPr>
        <w:instrText>И. Ю. Писарев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725215">
        <w:rPr>
          <w:noProof/>
        </w:rPr>
        <w:instrText>И. Ю. Писарев</w:instrText>
      </w:r>
      <w:r>
        <w:fldChar w:fldCharType="end"/>
      </w:r>
      <w:r w:rsidR="00BC26C8" w:rsidRPr="00BC26C8">
        <w:instrText xml:space="preserve"> \o \* MERGEFORMAT</w:instrText>
      </w:r>
      <w:r w:rsidR="00BC26C8">
        <w:instrText xml:space="preserve"> </w:instrText>
      </w:r>
      <w:r>
        <w:fldChar w:fldCharType="separate"/>
      </w:r>
      <w:r w:rsidR="00725215">
        <w:instrText>И. Ю. Писарев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8" w:name="SayFIO"/>
      <w:r w:rsidR="00725215">
        <w:rPr>
          <w:noProof/>
        </w:rPr>
        <w:t>И. Ю. Писарев</w:t>
      </w:r>
      <w:bookmarkEnd w:id="8"/>
      <w:r>
        <w:fldChar w:fldCharType="end"/>
      </w:r>
      <w:r w:rsidR="000D53DF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VP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должность согласующего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VP </w:instrText>
      </w:r>
      <w:r>
        <w:fldChar w:fldCharType="separate"/>
      </w:r>
      <w:r w:rsidR="00725215">
        <w:rPr>
          <w:noProof/>
        </w:rPr>
        <w:instrText>Начальник 523 ВП МО РФ</w:instrText>
      </w:r>
      <w:r>
        <w:fldChar w:fldCharType="end"/>
      </w:r>
      <w:r w:rsidR="00A63A8D">
        <w:instrText xml:space="preserve"> = "" </w:instrText>
      </w:r>
      <w:r w:rsidR="00BC26C8" w:rsidRPr="00BC26C8">
        <w:instrText xml:space="preserve">"Начальник </w:instrText>
      </w:r>
      <w:r w:rsidR="00512562">
        <w:instrText>523</w:instrText>
      </w:r>
      <w:r w:rsidR="00BC26C8" w:rsidRPr="00BC26C8">
        <w:instrText xml:space="preserve"> ВП МО РФ" </w:instrText>
      </w:r>
      <w:r>
        <w:fldChar w:fldCharType="begin"/>
      </w:r>
      <w:r w:rsidR="00A63A8D">
        <w:instrText xml:space="preserve"> ref VP </w:instrText>
      </w:r>
      <w:r>
        <w:fldChar w:fldCharType="separate"/>
      </w:r>
      <w:r w:rsidR="00725215">
        <w:rPr>
          <w:noProof/>
        </w:rPr>
        <w:instrText>Начальник 523 ВП МО РФ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725215">
        <w:rPr>
          <w:noProof/>
        </w:rPr>
        <w:instrText>Начальник 523 ВП МО РФ</w:instrText>
      </w:r>
      <w:r>
        <w:fldChar w:fldCharType="end"/>
      </w:r>
      <w:r w:rsidR="00BC26C8" w:rsidRPr="00BC26C8">
        <w:instrText>\o</w:instrText>
      </w:r>
      <w:r w:rsidR="00BC26C8">
        <w:instrText xml:space="preserve"> </w:instrText>
      </w:r>
      <w:r>
        <w:fldChar w:fldCharType="separate"/>
      </w:r>
      <w:r w:rsidR="00725215">
        <w:instrText>Начальник 523 ВП МО РФ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9" w:name="VP"/>
      <w:r w:rsidR="00725215">
        <w:rPr>
          <w:noProof/>
        </w:rPr>
        <w:t>Начальник 523 ВП МО РФ</w:t>
      </w:r>
      <w:bookmarkEnd w:id="9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VPFIO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>FILLIN "Введите</w:instrText>
      </w:r>
      <w:r w:rsidR="00267B6F">
        <w:instrText xml:space="preserve"> инициалы и</w:instrText>
      </w:r>
      <w:r w:rsidR="00BC26C8" w:rsidRPr="00BC26C8">
        <w:instrText xml:space="preserve"> фамилию согласующего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VPFIO </w:instrText>
      </w:r>
      <w:r>
        <w:fldChar w:fldCharType="separate"/>
      </w:r>
      <w:r w:rsidR="00725215">
        <w:rPr>
          <w:noProof/>
        </w:rPr>
        <w:instrText>Д. К. Губань</w:instrText>
      </w:r>
      <w:r>
        <w:fldChar w:fldCharType="end"/>
      </w:r>
      <w:r w:rsidR="00A63A8D">
        <w:instrText xml:space="preserve"> = "" </w:instrText>
      </w:r>
      <w:r w:rsidR="00BC26C8" w:rsidRPr="00BC26C8">
        <w:instrText>"И.</w:instrText>
      </w:r>
      <w:r w:rsidR="000504D8">
        <w:instrText xml:space="preserve"> </w:instrText>
      </w:r>
      <w:r w:rsidR="00BC26C8" w:rsidRPr="00BC26C8">
        <w:instrText>С. Кириллов"</w:instrText>
      </w:r>
      <w:r w:rsidR="00A63A8D">
        <w:instrText xml:space="preserve"> </w:instrText>
      </w:r>
      <w:r>
        <w:fldChar w:fldCharType="begin"/>
      </w:r>
      <w:r w:rsidR="00A63A8D">
        <w:instrText xml:space="preserve"> ref VPFIO </w:instrText>
      </w:r>
      <w:r>
        <w:fldChar w:fldCharType="separate"/>
      </w:r>
      <w:r w:rsidR="00725215">
        <w:rPr>
          <w:noProof/>
        </w:rPr>
        <w:instrText>Д. К. Губань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725215">
        <w:rPr>
          <w:noProof/>
        </w:rPr>
        <w:instrText>Д. К. Губань</w:instrText>
      </w:r>
      <w:r>
        <w:fldChar w:fldCharType="end"/>
      </w:r>
      <w:r w:rsidR="00BC26C8" w:rsidRPr="00BC26C8">
        <w:instrText>\o \* MERGEFORMAT</w:instrText>
      </w:r>
      <w:r w:rsidR="00BC26C8">
        <w:instrText xml:space="preserve"> </w:instrText>
      </w:r>
      <w:r>
        <w:fldChar w:fldCharType="separate"/>
      </w:r>
      <w:r w:rsidR="00725215">
        <w:instrText>Д. К. Губань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10" w:name="VPFIO"/>
      <w:r w:rsidR="00725215">
        <w:rPr>
          <w:noProof/>
        </w:rPr>
        <w:t>Д. К. Губань</w:t>
      </w:r>
      <w:bookmarkEnd w:id="10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CreateFIO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фамилию </w:instrText>
      </w:r>
      <w:r w:rsidR="0063539D">
        <w:instrText xml:space="preserve">разработчика документа"\d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CreateFIO </w:instrText>
      </w:r>
      <w:r>
        <w:fldChar w:fldCharType="separate"/>
      </w:r>
      <w:r w:rsidR="00725215">
        <w:rPr>
          <w:noProof/>
        </w:rPr>
        <w:instrText>Гордиенко</w:instrText>
      </w:r>
      <w:r>
        <w:fldChar w:fldCharType="end"/>
      </w:r>
      <w:r w:rsidR="00554CA8">
        <w:instrText xml:space="preserve"> = "" </w:instrText>
      </w:r>
      <w:r w:rsidR="0063539D">
        <w:instrText>"</w:instrText>
      </w:r>
      <w:r w:rsidR="000504D8">
        <w:instrText xml:space="preserve"> Петрова</w:instrText>
      </w:r>
      <w:r w:rsidR="00BC26C8" w:rsidRPr="00BC26C8">
        <w:instrText>"</w:instrText>
      </w:r>
      <w:r w:rsidR="00A63A8D">
        <w:instrText xml:space="preserve"> </w:instrText>
      </w:r>
      <w:r>
        <w:fldChar w:fldCharType="begin"/>
      </w:r>
      <w:r w:rsidR="00A63A8D">
        <w:instrText xml:space="preserve"> ref CreateFIO </w:instrText>
      </w:r>
      <w:r>
        <w:fldChar w:fldCharType="separate"/>
      </w:r>
      <w:r w:rsidR="00725215">
        <w:rPr>
          <w:noProof/>
        </w:rPr>
        <w:instrText>Гордиенко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725215">
        <w:rPr>
          <w:noProof/>
        </w:rPr>
        <w:instrText>Гордиенко</w:instrText>
      </w:r>
      <w:r>
        <w:fldChar w:fldCharType="end"/>
      </w:r>
      <w:r w:rsidR="00BC26C8" w:rsidRPr="00BC26C8">
        <w:instrText xml:space="preserve"> \o \* MERGEFORMAT</w:instrText>
      </w:r>
      <w:r w:rsidR="00BC26C8">
        <w:instrText xml:space="preserve"> </w:instrText>
      </w:r>
      <w:r>
        <w:fldChar w:fldCharType="separate"/>
      </w:r>
      <w:r w:rsidR="00725215">
        <w:instrText>Гордиенко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11" w:name="CreateFIO"/>
      <w:r w:rsidR="00725215">
        <w:rPr>
          <w:noProof/>
        </w:rPr>
        <w:t>Гордиенко</w:t>
      </w:r>
      <w:bookmarkEnd w:id="11"/>
      <w:r>
        <w:fldChar w:fldCharType="end"/>
      </w:r>
      <w:r w:rsidR="00BC26C8">
        <w:t xml:space="preserve"> </w:t>
      </w:r>
      <w:r>
        <w:fldChar w:fldCharType="begin"/>
      </w:r>
      <w:r w:rsidR="00267B6F">
        <w:instrText xml:space="preserve"> </w:instrText>
      </w:r>
      <w:r w:rsidR="00267B6F" w:rsidRPr="00BC26C8">
        <w:instrText xml:space="preserve">SET </w:instrText>
      </w:r>
      <w:r w:rsidR="00267B6F">
        <w:rPr>
          <w:lang w:val="en-US"/>
        </w:rPr>
        <w:instrText>DevMan</w:instrText>
      </w:r>
      <w:r w:rsidR="00267B6F" w:rsidRPr="00BC26C8">
        <w:instrText>FIO</w:instrText>
      </w:r>
      <w:r w:rsidR="00267B6F">
        <w:instrText xml:space="preserve"> </w:instrText>
      </w:r>
      <w:r>
        <w:fldChar w:fldCharType="begin"/>
      </w:r>
      <w:r w:rsidR="00267B6F">
        <w:instrText xml:space="preserve"> </w:instrText>
      </w:r>
      <w:r w:rsidR="00267B6F" w:rsidRPr="00BC26C8">
        <w:instrText xml:space="preserve">FILLIN "Введите </w:instrText>
      </w:r>
      <w:r w:rsidR="00780E3F">
        <w:instrText xml:space="preserve">инициалы и </w:instrText>
      </w:r>
      <w:r w:rsidR="00267B6F" w:rsidRPr="00BC26C8">
        <w:instrText>фамилию</w:instrText>
      </w:r>
      <w:r w:rsidR="00267B6F">
        <w:instrText xml:space="preserve"> руководителя разработки"\d </w:instrText>
      </w:r>
      <w:r>
        <w:fldChar w:fldCharType="begin"/>
      </w:r>
      <w:r w:rsidR="00267B6F">
        <w:instrText xml:space="preserve"> if </w:instrText>
      </w:r>
      <w:r>
        <w:fldChar w:fldCharType="begin"/>
      </w:r>
      <w:r w:rsidR="00267B6F">
        <w:instrText xml:space="preserve"> ref  </w:instrText>
      </w:r>
      <w:r w:rsidR="00267B6F">
        <w:rPr>
          <w:lang w:val="en-US"/>
        </w:rPr>
        <w:instrText>DevMan</w:instrText>
      </w:r>
      <w:r w:rsidR="00267B6F">
        <w:instrText xml:space="preserve">FIO </w:instrText>
      </w:r>
      <w:r>
        <w:fldChar w:fldCharType="separate"/>
      </w:r>
      <w:r w:rsidR="00725215">
        <w:rPr>
          <w:noProof/>
        </w:rPr>
        <w:instrText>А. В. Тумазов</w:instrText>
      </w:r>
      <w:r>
        <w:fldChar w:fldCharType="end"/>
      </w:r>
      <w:r w:rsidR="00267B6F">
        <w:instrText xml:space="preserve"> = "" "А. А. Иванов</w:instrText>
      </w:r>
      <w:r w:rsidR="00267B6F" w:rsidRPr="00BC26C8">
        <w:instrText>"</w:instrText>
      </w:r>
      <w:r w:rsidR="00267B6F">
        <w:instrText xml:space="preserve"> </w:instrText>
      </w:r>
      <w:r>
        <w:fldChar w:fldCharType="begin"/>
      </w:r>
      <w:r w:rsidR="00267B6F">
        <w:instrText xml:space="preserve"> ref  </w:instrText>
      </w:r>
      <w:r w:rsidR="00267B6F">
        <w:rPr>
          <w:lang w:val="en-US"/>
        </w:rPr>
        <w:instrText>DevMan</w:instrText>
      </w:r>
      <w:r w:rsidR="00267B6F">
        <w:instrText xml:space="preserve">FIO </w:instrText>
      </w:r>
      <w:r>
        <w:fldChar w:fldCharType="separate"/>
      </w:r>
      <w:r w:rsidR="00725215">
        <w:rPr>
          <w:noProof/>
        </w:rPr>
        <w:instrText>А. В. Тумазов</w:instrText>
      </w:r>
      <w:r>
        <w:fldChar w:fldCharType="end"/>
      </w:r>
      <w:r w:rsidR="00267B6F">
        <w:instrText xml:space="preserve"> </w:instrText>
      </w:r>
      <w:r>
        <w:fldChar w:fldCharType="separate"/>
      </w:r>
      <w:r w:rsidR="00725215">
        <w:rPr>
          <w:noProof/>
        </w:rPr>
        <w:instrText>А. В. Тумазов</w:instrText>
      </w:r>
      <w:r>
        <w:fldChar w:fldCharType="end"/>
      </w:r>
      <w:r w:rsidR="00267B6F" w:rsidRPr="00BC26C8">
        <w:instrText xml:space="preserve"> \o \* MERGEFORMAT</w:instrText>
      </w:r>
      <w:r w:rsidR="00267B6F">
        <w:instrText xml:space="preserve"> </w:instrText>
      </w:r>
      <w:r>
        <w:fldChar w:fldCharType="separate"/>
      </w:r>
      <w:r w:rsidR="00725215">
        <w:instrText>А. В. Тумазов</w:instrText>
      </w:r>
      <w:r>
        <w:fldChar w:fldCharType="end"/>
      </w:r>
      <w:r w:rsidR="00267B6F">
        <w:instrText xml:space="preserve"> </w:instrText>
      </w:r>
      <w:r>
        <w:fldChar w:fldCharType="separate"/>
      </w:r>
      <w:bookmarkStart w:id="12" w:name="DevManFIO"/>
      <w:r w:rsidR="00725215">
        <w:rPr>
          <w:noProof/>
        </w:rPr>
        <w:t>А. В. Тумазов</w:t>
      </w:r>
      <w:bookmarkEnd w:id="12"/>
      <w:r>
        <w:fldChar w:fldCharType="end"/>
      </w:r>
      <w:r w:rsidR="00267B6F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CheckFIO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>FILLIN "Введите фамилию</w:instrText>
      </w:r>
      <w:r w:rsidR="004A0509">
        <w:instrText xml:space="preserve"> проверившего документ"\d </w:instrText>
      </w:r>
      <w:r>
        <w:fldChar w:fldCharType="begin"/>
      </w:r>
      <w:r w:rsidR="009323DA">
        <w:instrText xml:space="preserve"> if </w:instrText>
      </w:r>
      <w:r>
        <w:fldChar w:fldCharType="begin"/>
      </w:r>
      <w:r w:rsidR="009323DA">
        <w:instrText xml:space="preserve"> ref  CheckFIO </w:instrText>
      </w:r>
      <w:r>
        <w:fldChar w:fldCharType="separate"/>
      </w:r>
      <w:r w:rsidR="00725215">
        <w:rPr>
          <w:noProof/>
        </w:rPr>
        <w:instrText>Тумазов</w:instrText>
      </w:r>
      <w:r>
        <w:fldChar w:fldCharType="end"/>
      </w:r>
      <w:r w:rsidR="009323DA">
        <w:instrText xml:space="preserve"> = "" </w:instrText>
      </w:r>
      <w:r w:rsidR="004A0509">
        <w:instrText>"</w:instrText>
      </w:r>
      <w:r w:rsidR="00267B6F">
        <w:instrText>Серов</w:instrText>
      </w:r>
      <w:r w:rsidR="00BC26C8" w:rsidRPr="00BC26C8">
        <w:instrText>"</w:instrText>
      </w:r>
      <w:r w:rsidR="009323DA">
        <w:instrText xml:space="preserve"> </w:instrText>
      </w:r>
      <w:r>
        <w:fldChar w:fldCharType="begin"/>
      </w:r>
      <w:r w:rsidR="009323DA">
        <w:instrText xml:space="preserve"> ref  CheckFIO </w:instrText>
      </w:r>
      <w:r>
        <w:fldChar w:fldCharType="separate"/>
      </w:r>
      <w:r w:rsidR="00725215">
        <w:rPr>
          <w:noProof/>
        </w:rPr>
        <w:instrText>Тумазов</w:instrText>
      </w:r>
      <w:r>
        <w:fldChar w:fldCharType="end"/>
      </w:r>
      <w:r w:rsidR="009323DA">
        <w:instrText xml:space="preserve"> </w:instrText>
      </w:r>
      <w:r>
        <w:fldChar w:fldCharType="separate"/>
      </w:r>
      <w:r w:rsidR="00725215">
        <w:rPr>
          <w:noProof/>
        </w:rPr>
        <w:instrText>Тумазов</w:instrText>
      </w:r>
      <w:r>
        <w:fldChar w:fldCharType="end"/>
      </w:r>
      <w:r w:rsidR="00BC26C8" w:rsidRPr="00BC26C8">
        <w:instrText xml:space="preserve"> \o \* MERGEFORMAT</w:instrText>
      </w:r>
      <w:r w:rsidR="00BC26C8">
        <w:instrText xml:space="preserve"> </w:instrText>
      </w:r>
      <w:r>
        <w:fldChar w:fldCharType="separate"/>
      </w:r>
      <w:r w:rsidR="00725215">
        <w:instrText>Тумазов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13" w:name="CheckFIO"/>
      <w:r w:rsidR="00725215">
        <w:rPr>
          <w:noProof/>
        </w:rPr>
        <w:t>Тумазов</w:t>
      </w:r>
      <w:bookmarkEnd w:id="13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NKFIO</w:instrText>
      </w:r>
      <w:r w:rsidR="00BC26C8">
        <w:instrText xml:space="preserve"> </w:instrText>
      </w:r>
      <w:fldSimple w:instr=" FILLIN &quot;Введите инициалы и фамилию начальника бюро стандартизации&quot;\d &quot;В. В. Лукьянцев&quot; \o \* MERGEFORMAT ">
        <w:r w:rsidR="00725215">
          <w:instrText>В. В. Лукьянцев</w:instrText>
        </w:r>
      </w:fldSimple>
      <w:r w:rsidR="00BC26C8">
        <w:instrText xml:space="preserve"> </w:instrText>
      </w:r>
      <w:r>
        <w:fldChar w:fldCharType="separate"/>
      </w:r>
      <w:bookmarkStart w:id="14" w:name="NKFIO"/>
      <w:r w:rsidR="00725215">
        <w:rPr>
          <w:noProof/>
        </w:rPr>
        <w:t>В. В. Лукьянцев</w:t>
      </w:r>
      <w:bookmarkEnd w:id="14"/>
      <w:r>
        <w:fldChar w:fldCharType="end"/>
      </w:r>
      <w:r w:rsidR="000504D8">
        <w:t xml:space="preserve"> </w:t>
      </w:r>
    </w:p>
    <w:p w:rsidR="00B07AB2" w:rsidRDefault="00B07AB2" w:rsidP="00B07AB2">
      <w:pPr>
        <w:ind w:firstLine="0"/>
        <w:rPr>
          <w:lang w:val="en-US"/>
        </w:rPr>
      </w:pPr>
    </w:p>
    <w:p w:rsidR="00B07AB2" w:rsidRDefault="00B07AB2" w:rsidP="00B07AB2">
      <w:pPr>
        <w:ind w:firstLine="0"/>
        <w:rPr>
          <w:lang w:val="en-US"/>
        </w:rPr>
      </w:pPr>
    </w:p>
    <w:p w:rsidR="00B07AB2" w:rsidRPr="00A46E46" w:rsidRDefault="00B07AB2" w:rsidP="00B07AB2">
      <w:pPr>
        <w:pStyle w:val="aff2"/>
        <w:rPr>
          <w:lang w:val="en-US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55"/>
      </w:tblGrid>
      <w:tr w:rsidR="00B07AB2" w:rsidTr="000A6C3F">
        <w:trPr>
          <w:cantSplit/>
          <w:trHeight w:val="1701"/>
        </w:trPr>
        <w:tc>
          <w:tcPr>
            <w:tcW w:w="8755" w:type="dxa"/>
            <w:vAlign w:val="bottom"/>
          </w:tcPr>
          <w:p w:rsidR="00B07AB2" w:rsidRPr="00454BED" w:rsidRDefault="00856AF0" w:rsidP="003A5340">
            <w:pPr>
              <w:pStyle w:val="afff5"/>
            </w:pPr>
            <w:fldSimple w:instr=" REF makename \* MERGEFORMAT">
              <w:r w:rsidR="00725215">
                <w:rPr>
                  <w:noProof/>
                </w:rPr>
                <w:t>Плата питания МКТИ</w:t>
              </w:r>
            </w:fldSimple>
          </w:p>
        </w:tc>
      </w:tr>
    </w:tbl>
    <w:p w:rsidR="00B07AB2" w:rsidRPr="00B07AB2" w:rsidRDefault="00856AF0" w:rsidP="00B07AB2">
      <w:pPr>
        <w:pStyle w:val="51"/>
      </w:pPr>
      <w:r>
        <w:fldChar w:fldCharType="begin"/>
      </w:r>
      <w:r w:rsidR="00554CA8">
        <w:instrText xml:space="preserve"> REF Type \h </w:instrText>
      </w:r>
      <w:r>
        <w:fldChar w:fldCharType="separate"/>
      </w:r>
      <w:r w:rsidR="00725215">
        <w:rPr>
          <w:noProof/>
        </w:rPr>
        <w:t>Ведомость покупных изделий</w:t>
      </w:r>
      <w:r>
        <w:fldChar w:fldCharType="end"/>
      </w:r>
    </w:p>
    <w:p w:rsidR="00B07AB2" w:rsidRDefault="00C72D26" w:rsidP="00B123A4">
      <w:pPr>
        <w:pStyle w:val="51"/>
        <w:rPr>
          <w:lang w:val="en-US"/>
        </w:rPr>
      </w:pPr>
      <w:r>
        <w:t>ВБМА.436434.001</w:t>
      </w:r>
      <w:r w:rsidR="00856AF0">
        <w:fldChar w:fldCharType="begin"/>
      </w:r>
      <w:r w:rsidR="000504D8">
        <w:instrText xml:space="preserve"> REF Code \h </w:instrText>
      </w:r>
      <w:r w:rsidR="00856AF0">
        <w:fldChar w:fldCharType="separate"/>
      </w:r>
      <w:r w:rsidR="00725215">
        <w:rPr>
          <w:noProof/>
        </w:rPr>
        <w:t>ВП</w:t>
      </w:r>
      <w:r w:rsidR="00856AF0">
        <w:fldChar w:fldCharType="end"/>
      </w:r>
    </w:p>
    <w:p w:rsidR="00B123A4" w:rsidRDefault="00B123A4" w:rsidP="00B123A4">
      <w:pPr>
        <w:pStyle w:val="51"/>
        <w:rPr>
          <w:lang w:val="en-US"/>
        </w:rPr>
      </w:pPr>
    </w:p>
    <w:p w:rsidR="00B07AB2" w:rsidRDefault="00B07AB2" w:rsidP="00B07AB2">
      <w:pPr>
        <w:pStyle w:val="aff2"/>
      </w:pPr>
    </w:p>
    <w:p w:rsidR="00B07AB2" w:rsidRDefault="00B07AB2" w:rsidP="00B07AB2">
      <w:pPr>
        <w:pStyle w:val="aff2"/>
      </w:pPr>
    </w:p>
    <w:tbl>
      <w:tblPr>
        <w:tblStyle w:val="afe"/>
        <w:tblW w:w="3969" w:type="dxa"/>
        <w:jc w:val="right"/>
        <w:tblLayout w:type="fixed"/>
        <w:tblLook w:val="04A0"/>
      </w:tblPr>
      <w:tblGrid>
        <w:gridCol w:w="1754"/>
        <w:gridCol w:w="2215"/>
      </w:tblGrid>
      <w:tr w:rsidR="00B07AB2" w:rsidTr="00A26540">
        <w:trPr>
          <w:trHeight w:val="57"/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B07AB2" w:rsidP="00BC26C8">
            <w:pPr>
              <w:pStyle w:val="aff2"/>
            </w:pPr>
            <w:r w:rsidRPr="00620222">
              <w:rPr>
                <w:rFonts w:eastAsia="MS Mincho"/>
              </w:rPr>
              <w:t>Руководитель разработки</w:t>
            </w:r>
          </w:p>
        </w:tc>
      </w:tr>
      <w:tr w:rsidR="00B07AB2" w:rsidTr="00BC26C8">
        <w:trPr>
          <w:jc w:val="right"/>
        </w:trPr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B07AB2" w:rsidP="00BC26C8">
            <w:pPr>
              <w:pStyle w:val="aff2"/>
              <w:ind w:right="-231"/>
            </w:pPr>
            <w:r w:rsidRPr="00620222">
              <w:rPr>
                <w:rFonts w:eastAsia="MS Mincho"/>
              </w:rPr>
              <w:t>_____________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B123A4" w:rsidRDefault="00856AF0" w:rsidP="00BC26C8">
            <w:pPr>
              <w:pStyle w:val="aff2"/>
              <w:rPr>
                <w:lang w:val="en-US"/>
              </w:rPr>
            </w:pPr>
            <w:r>
              <w:fldChar w:fldCharType="begin"/>
            </w:r>
            <w:r w:rsidR="00B123A4">
              <w:rPr>
                <w:lang w:val="en-US"/>
              </w:rPr>
              <w:instrText xml:space="preserve"> REF DevManFIO \h </w:instrText>
            </w:r>
            <w:r>
              <w:fldChar w:fldCharType="separate"/>
            </w:r>
            <w:r w:rsidR="00725215">
              <w:rPr>
                <w:noProof/>
              </w:rPr>
              <w:t>А. В. Тумазов</w:t>
            </w:r>
            <w:r>
              <w:fldChar w:fldCharType="end"/>
            </w: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A26540" w:rsidP="00BC26C8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  <w:tr w:rsidR="00506197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6197" w:rsidRPr="00076B57" w:rsidRDefault="00506197" w:rsidP="00BC26C8">
            <w:pPr>
              <w:pStyle w:val="aff2"/>
            </w:pP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D4714F" w:rsidP="00BC26C8">
            <w:pPr>
              <w:pStyle w:val="aff2"/>
            </w:pPr>
            <w:r>
              <w:rPr>
                <w:rFonts w:eastAsia="MS Mincho"/>
              </w:rPr>
              <w:t>Начальник б</w:t>
            </w:r>
            <w:r w:rsidRPr="00C2212C">
              <w:rPr>
                <w:rFonts w:eastAsia="MS Mincho"/>
              </w:rPr>
              <w:t>юро стандартизации</w:t>
            </w:r>
          </w:p>
        </w:tc>
      </w:tr>
      <w:tr w:rsidR="00B07AB2" w:rsidTr="00BC26C8">
        <w:trPr>
          <w:jc w:val="right"/>
        </w:trPr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B07AB2" w:rsidP="00BC26C8">
            <w:pPr>
              <w:pStyle w:val="aff2"/>
              <w:ind w:right="-231"/>
            </w:pPr>
            <w:r w:rsidRPr="00620222">
              <w:rPr>
                <w:rFonts w:eastAsia="MS Mincho"/>
              </w:rPr>
              <w:t>_____________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856AF0" w:rsidP="00BC26C8">
            <w:pPr>
              <w:pStyle w:val="aff2"/>
            </w:pPr>
            <w:fldSimple w:instr=" REF NKFIO  \* MERGEFORMAT ">
              <w:r w:rsidR="00725215">
                <w:rPr>
                  <w:noProof/>
                </w:rPr>
                <w:t>В. В. Лукьянцев</w:t>
              </w:r>
            </w:fldSimple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A26540" w:rsidP="00BC26C8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Default="00B07AB2" w:rsidP="00BC26C8">
            <w:pPr>
              <w:pStyle w:val="aff2"/>
            </w:pP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Default="00B07AB2" w:rsidP="00BC26C8">
            <w:pPr>
              <w:pStyle w:val="aff2"/>
            </w:pPr>
          </w:p>
        </w:tc>
      </w:tr>
    </w:tbl>
    <w:p w:rsidR="0063539D" w:rsidRPr="0063539D" w:rsidRDefault="0063539D">
      <w:pPr>
        <w:rPr>
          <w:lang w:val="en-US"/>
        </w:rPr>
      </w:pPr>
    </w:p>
    <w:p w:rsidR="00803586" w:rsidRPr="00B07AB2" w:rsidRDefault="00803586">
      <w:pPr>
        <w:sectPr w:rsidR="00803586" w:rsidRPr="00B07AB2" w:rsidSect="00141B2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567" w:right="851" w:bottom="1134" w:left="1134" w:header="142" w:footer="709" w:gutter="0"/>
          <w:cols w:space="708"/>
          <w:titlePg/>
          <w:docGrid w:linePitch="360"/>
        </w:sectPr>
      </w:pPr>
      <w:r>
        <w:t xml:space="preserve"> </w:t>
      </w:r>
    </w:p>
    <w:tbl>
      <w:tblPr>
        <w:tblStyle w:val="afe"/>
        <w:tblW w:w="22141" w:type="dxa"/>
        <w:tblInd w:w="57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646"/>
        <w:gridCol w:w="5108"/>
        <w:gridCol w:w="1420"/>
        <w:gridCol w:w="2696"/>
        <w:gridCol w:w="2555"/>
        <w:gridCol w:w="2355"/>
        <w:gridCol w:w="995"/>
        <w:gridCol w:w="994"/>
        <w:gridCol w:w="994"/>
        <w:gridCol w:w="994"/>
        <w:gridCol w:w="3384"/>
      </w:tblGrid>
      <w:tr w:rsidR="005360DB" w:rsidTr="00152616">
        <w:trPr>
          <w:cantSplit/>
          <w:trHeight w:val="465"/>
          <w:tblHeader/>
        </w:trPr>
        <w:tc>
          <w:tcPr>
            <w:tcW w:w="646" w:type="dxa"/>
            <w:vMerge w:val="restart"/>
            <w:tcBorders>
              <w:top w:val="nil"/>
              <w:left w:val="nil"/>
            </w:tcBorders>
            <w:textDirection w:val="btLr"/>
            <w:vAlign w:val="center"/>
          </w:tcPr>
          <w:p w:rsidR="005360DB" w:rsidRDefault="005360DB" w:rsidP="00D06C44">
            <w:pPr>
              <w:pStyle w:val="-c"/>
              <w:rPr>
                <w:lang w:val="en-US"/>
              </w:rPr>
            </w:pPr>
            <w:r w:rsidRPr="005360DB">
              <w:rPr>
                <w:lang w:val="en-US"/>
              </w:rPr>
              <w:lastRenderedPageBreak/>
              <w:t xml:space="preserve">№ </w:t>
            </w:r>
            <w:proofErr w:type="spellStart"/>
            <w:r w:rsidRPr="005360DB">
              <w:rPr>
                <w:lang w:val="en-US"/>
              </w:rPr>
              <w:t>строки</w:t>
            </w:r>
            <w:proofErr w:type="spellEnd"/>
          </w:p>
        </w:tc>
        <w:tc>
          <w:tcPr>
            <w:tcW w:w="5108" w:type="dxa"/>
            <w:vMerge w:val="restart"/>
            <w:tcBorders>
              <w:top w:val="nil"/>
            </w:tcBorders>
            <w:vAlign w:val="center"/>
          </w:tcPr>
          <w:p w:rsidR="005360DB" w:rsidRDefault="005360DB" w:rsidP="00D06C44">
            <w:pPr>
              <w:pStyle w:val="-c"/>
              <w:rPr>
                <w:lang w:val="en-US"/>
              </w:rPr>
            </w:pPr>
            <w:proofErr w:type="spellStart"/>
            <w:r w:rsidRPr="005360DB"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420" w:type="dxa"/>
            <w:vMerge w:val="restart"/>
            <w:tcBorders>
              <w:top w:val="nil"/>
            </w:tcBorders>
            <w:vAlign w:val="center"/>
          </w:tcPr>
          <w:p w:rsidR="005360DB" w:rsidRPr="00963FB6" w:rsidRDefault="005360DB" w:rsidP="004021B4">
            <w:pPr>
              <w:pStyle w:val="-c"/>
            </w:pPr>
            <w:r w:rsidRPr="00963FB6">
              <w:t xml:space="preserve">Код </w:t>
            </w:r>
            <w:r w:rsidR="00963FB6" w:rsidRPr="00963FB6">
              <w:br/>
            </w:r>
            <w:r w:rsidRPr="00963FB6">
              <w:t>продукции</w:t>
            </w:r>
          </w:p>
        </w:tc>
        <w:tc>
          <w:tcPr>
            <w:tcW w:w="2696" w:type="dxa"/>
            <w:vMerge w:val="restart"/>
            <w:tcBorders>
              <w:top w:val="nil"/>
            </w:tcBorders>
            <w:vAlign w:val="center"/>
          </w:tcPr>
          <w:p w:rsidR="005360DB" w:rsidRPr="00C05FFD" w:rsidRDefault="005360DB" w:rsidP="00D06C44">
            <w:pPr>
              <w:pStyle w:val="-c"/>
            </w:pPr>
            <w:r w:rsidRPr="00C05FFD">
              <w:t>Обозначение документа</w:t>
            </w:r>
            <w:r w:rsidR="00C05FFD">
              <w:br/>
            </w:r>
            <w:r w:rsidRPr="00C05FFD">
              <w:t>на поставку</w:t>
            </w:r>
          </w:p>
        </w:tc>
        <w:tc>
          <w:tcPr>
            <w:tcW w:w="2555" w:type="dxa"/>
            <w:vMerge w:val="restart"/>
            <w:tcBorders>
              <w:top w:val="nil"/>
            </w:tcBorders>
            <w:vAlign w:val="center"/>
          </w:tcPr>
          <w:p w:rsidR="005360DB" w:rsidRPr="00C05FFD" w:rsidRDefault="005360DB" w:rsidP="004021B4">
            <w:pPr>
              <w:pStyle w:val="-c"/>
            </w:pPr>
            <w:r w:rsidRPr="00C05FFD">
              <w:t>Поставщик</w:t>
            </w:r>
          </w:p>
        </w:tc>
        <w:tc>
          <w:tcPr>
            <w:tcW w:w="2355" w:type="dxa"/>
            <w:vMerge w:val="restart"/>
            <w:tcBorders>
              <w:top w:val="nil"/>
            </w:tcBorders>
            <w:vAlign w:val="center"/>
          </w:tcPr>
          <w:p w:rsidR="005360DB" w:rsidRPr="00037E67" w:rsidRDefault="005360DB" w:rsidP="00D06C44">
            <w:pPr>
              <w:pStyle w:val="-c"/>
            </w:pPr>
            <w:r w:rsidRPr="005360DB">
              <w:t>Куда входит</w:t>
            </w:r>
            <w:r w:rsidR="00037E67" w:rsidRPr="00037E67">
              <w:br/>
            </w:r>
            <w:r w:rsidRPr="00037E67">
              <w:rPr>
                <w:lang w:bidi="en-US"/>
              </w:rPr>
              <w:t>(обозначение)</w:t>
            </w:r>
          </w:p>
        </w:tc>
        <w:tc>
          <w:tcPr>
            <w:tcW w:w="3977" w:type="dxa"/>
            <w:gridSpan w:val="4"/>
            <w:tcBorders>
              <w:top w:val="nil"/>
            </w:tcBorders>
            <w:vAlign w:val="center"/>
          </w:tcPr>
          <w:p w:rsidR="005360DB" w:rsidRPr="00037E67" w:rsidRDefault="005360DB" w:rsidP="00D06C44">
            <w:pPr>
              <w:pStyle w:val="-c"/>
            </w:pPr>
            <w:r w:rsidRPr="00037E67">
              <w:t>Количество</w:t>
            </w:r>
          </w:p>
        </w:tc>
        <w:tc>
          <w:tcPr>
            <w:tcW w:w="3384" w:type="dxa"/>
            <w:vMerge w:val="restart"/>
            <w:tcBorders>
              <w:top w:val="nil"/>
              <w:right w:val="nil"/>
            </w:tcBorders>
            <w:vAlign w:val="center"/>
          </w:tcPr>
          <w:p w:rsidR="005360DB" w:rsidRPr="006A5175" w:rsidRDefault="005360DB" w:rsidP="00D06C44">
            <w:pPr>
              <w:pStyle w:val="-c"/>
            </w:pPr>
            <w:r w:rsidRPr="006A5175">
              <w:t>Примечание</w:t>
            </w:r>
          </w:p>
        </w:tc>
      </w:tr>
      <w:tr w:rsidR="005360DB" w:rsidTr="00152616">
        <w:trPr>
          <w:cantSplit/>
          <w:trHeight w:val="816"/>
          <w:tblHeader/>
        </w:trPr>
        <w:tc>
          <w:tcPr>
            <w:tcW w:w="646" w:type="dxa"/>
            <w:vMerge/>
            <w:tcBorders>
              <w:left w:val="nil"/>
              <w:bottom w:val="single" w:sz="4" w:space="0" w:color="000000" w:themeColor="text1"/>
            </w:tcBorders>
            <w:textDirection w:val="btLr"/>
          </w:tcPr>
          <w:p w:rsidR="005360DB" w:rsidRPr="00037E67" w:rsidRDefault="005360DB" w:rsidP="003348E2">
            <w:pPr>
              <w:pStyle w:val="-"/>
            </w:pPr>
          </w:p>
        </w:tc>
        <w:tc>
          <w:tcPr>
            <w:tcW w:w="5108" w:type="dxa"/>
            <w:vMerge/>
            <w:tcBorders>
              <w:bottom w:val="single" w:sz="4" w:space="0" w:color="000000" w:themeColor="text1"/>
            </w:tcBorders>
            <w:vAlign w:val="center"/>
          </w:tcPr>
          <w:p w:rsidR="005360DB" w:rsidRPr="00037E67" w:rsidRDefault="005360DB" w:rsidP="003348E2">
            <w:pPr>
              <w:pStyle w:val="-"/>
            </w:pPr>
          </w:p>
        </w:tc>
        <w:tc>
          <w:tcPr>
            <w:tcW w:w="1420" w:type="dxa"/>
            <w:vMerge/>
            <w:tcBorders>
              <w:bottom w:val="single" w:sz="4" w:space="0" w:color="000000" w:themeColor="text1"/>
            </w:tcBorders>
          </w:tcPr>
          <w:p w:rsidR="005360DB" w:rsidRPr="00037E67" w:rsidRDefault="005360DB" w:rsidP="003348E2">
            <w:pPr>
              <w:pStyle w:val="-"/>
            </w:pPr>
          </w:p>
        </w:tc>
        <w:tc>
          <w:tcPr>
            <w:tcW w:w="2696" w:type="dxa"/>
            <w:vMerge/>
            <w:tcBorders>
              <w:bottom w:val="single" w:sz="4" w:space="0" w:color="000000" w:themeColor="text1"/>
            </w:tcBorders>
          </w:tcPr>
          <w:p w:rsidR="005360DB" w:rsidRPr="00037E67" w:rsidRDefault="005360DB" w:rsidP="003348E2">
            <w:pPr>
              <w:pStyle w:val="-"/>
              <w:jc w:val="left"/>
            </w:pPr>
          </w:p>
        </w:tc>
        <w:tc>
          <w:tcPr>
            <w:tcW w:w="2555" w:type="dxa"/>
            <w:vMerge/>
            <w:tcBorders>
              <w:bottom w:val="single" w:sz="4" w:space="0" w:color="000000" w:themeColor="text1"/>
            </w:tcBorders>
          </w:tcPr>
          <w:p w:rsidR="005360DB" w:rsidRPr="00037E67" w:rsidRDefault="005360DB" w:rsidP="003348E2">
            <w:pPr>
              <w:pStyle w:val="-"/>
              <w:jc w:val="left"/>
            </w:pPr>
          </w:p>
        </w:tc>
        <w:tc>
          <w:tcPr>
            <w:tcW w:w="2355" w:type="dxa"/>
            <w:vMerge/>
            <w:tcBorders>
              <w:bottom w:val="single" w:sz="4" w:space="0" w:color="000000" w:themeColor="text1"/>
            </w:tcBorders>
          </w:tcPr>
          <w:p w:rsidR="005360DB" w:rsidRPr="005360DB" w:rsidRDefault="005360DB" w:rsidP="003348E2">
            <w:pPr>
              <w:pStyle w:val="-"/>
              <w:jc w:val="left"/>
            </w:pPr>
          </w:p>
        </w:tc>
        <w:tc>
          <w:tcPr>
            <w:tcW w:w="995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7C7F11" w:rsidRDefault="005360DB" w:rsidP="00D06C44">
            <w:pPr>
              <w:pStyle w:val="-c"/>
            </w:pPr>
            <w:r w:rsidRPr="007C7F11">
              <w:t xml:space="preserve">на </w:t>
            </w:r>
            <w:proofErr w:type="spellStart"/>
            <w:proofErr w:type="gramStart"/>
            <w:r w:rsidRPr="007C7F11">
              <w:t>из</w:t>
            </w:r>
            <w:r w:rsidRPr="00037E67">
              <w:t>-</w:t>
            </w:r>
            <w:r w:rsidRPr="007C7F11">
              <w:t>делие</w:t>
            </w:r>
            <w:proofErr w:type="spellEnd"/>
            <w:proofErr w:type="gramEnd"/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037E67" w:rsidRDefault="005360DB" w:rsidP="00D06C44">
            <w:pPr>
              <w:pStyle w:val="-c"/>
            </w:pPr>
            <w:r w:rsidRPr="007C7F11">
              <w:t xml:space="preserve">в </w:t>
            </w:r>
            <w:proofErr w:type="spellStart"/>
            <w:proofErr w:type="gramStart"/>
            <w:r w:rsidRPr="007C7F11">
              <w:t>ко</w:t>
            </w:r>
            <w:r w:rsidR="00463C57">
              <w:t>мп</w:t>
            </w:r>
            <w:r w:rsidRPr="00037E67">
              <w:t>-</w:t>
            </w:r>
            <w:r w:rsidRPr="007C7F11">
              <w:t>лек</w:t>
            </w:r>
            <w:r>
              <w:t>ты</w:t>
            </w:r>
            <w:proofErr w:type="spellEnd"/>
            <w:proofErr w:type="gramEnd"/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7C7F11" w:rsidRDefault="005360DB" w:rsidP="004021B4">
            <w:pPr>
              <w:pStyle w:val="-c"/>
            </w:pPr>
            <w:r w:rsidRPr="007C7F11">
              <w:t xml:space="preserve">на </w:t>
            </w:r>
            <w:proofErr w:type="spellStart"/>
            <w:r w:rsidRPr="007C7F11">
              <w:t>ре</w:t>
            </w:r>
            <w:r>
              <w:t>-</w:t>
            </w:r>
            <w:r w:rsidRPr="007C7F11">
              <w:t>гулир</w:t>
            </w:r>
            <w:proofErr w:type="spellEnd"/>
            <w:r w:rsidRPr="007C7F11">
              <w:t>.</w:t>
            </w:r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7C7F11" w:rsidRDefault="00DF71C3" w:rsidP="00D06C44">
            <w:pPr>
              <w:pStyle w:val="-c"/>
            </w:pPr>
            <w:r>
              <w:t>в</w:t>
            </w:r>
            <w:r w:rsidR="005360DB" w:rsidRPr="007C7F11">
              <w:t>сего</w:t>
            </w:r>
          </w:p>
        </w:tc>
        <w:tc>
          <w:tcPr>
            <w:tcW w:w="3384" w:type="dxa"/>
            <w:vMerge/>
            <w:tcBorders>
              <w:bottom w:val="single" w:sz="4" w:space="0" w:color="000000" w:themeColor="text1"/>
              <w:right w:val="nil"/>
            </w:tcBorders>
            <w:vAlign w:val="center"/>
          </w:tcPr>
          <w:p w:rsidR="005360DB" w:rsidRPr="006A5175" w:rsidRDefault="005360DB" w:rsidP="003348E2">
            <w:pPr>
              <w:pStyle w:val="-"/>
            </w:pPr>
          </w:p>
        </w:tc>
      </w:tr>
      <w:tr w:rsidR="0019675D" w:rsidTr="00152616">
        <w:trPr>
          <w:trHeight w:val="403"/>
        </w:trPr>
        <w:tc>
          <w:tcPr>
            <w:tcW w:w="646" w:type="dxa"/>
            <w:tcBorders>
              <w:left w:val="nil"/>
              <w:bottom w:val="nil"/>
              <w:right w:val="single" w:sz="4" w:space="0" w:color="000000" w:themeColor="text1"/>
            </w:tcBorders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5108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463C57" w:rsidRDefault="0019675D" w:rsidP="003348E2">
            <w:pPr>
              <w:pStyle w:val="-5"/>
            </w:pPr>
          </w:p>
        </w:tc>
        <w:tc>
          <w:tcPr>
            <w:tcW w:w="142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9675D" w:rsidRDefault="0019675D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9675D" w:rsidRDefault="0019675D" w:rsidP="003348E2">
            <w:pPr>
              <w:pStyle w:val="-5"/>
            </w:pPr>
          </w:p>
        </w:tc>
        <w:tc>
          <w:tcPr>
            <w:tcW w:w="255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9675D" w:rsidRDefault="0019675D" w:rsidP="003348E2">
            <w:pPr>
              <w:pStyle w:val="-5"/>
            </w:pPr>
          </w:p>
        </w:tc>
        <w:tc>
          <w:tcPr>
            <w:tcW w:w="235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F0E13" w:rsidRDefault="0019675D" w:rsidP="003348E2">
            <w:pPr>
              <w:pStyle w:val="-5"/>
            </w:pPr>
          </w:p>
        </w:tc>
        <w:tc>
          <w:tcPr>
            <w:tcW w:w="99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3384" w:type="dxa"/>
            <w:tcBorders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19675D" w:rsidRPr="006A5175" w:rsidRDefault="0019675D" w:rsidP="003348E2">
            <w:pPr>
              <w:pStyle w:val="-5"/>
              <w:jc w:val="center"/>
            </w:pPr>
          </w:p>
        </w:tc>
      </w:tr>
      <w:tr w:rsidR="00DD773E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CF7244" w:rsidRDefault="005B3310" w:rsidP="004021B4">
            <w:pPr>
              <w:pStyle w:val="-e"/>
            </w:pPr>
            <w:r>
              <w:t>Электронные модули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F0E13" w:rsidRDefault="00DD773E" w:rsidP="003348E2">
            <w:pPr>
              <w:pStyle w:val="-5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DD773E" w:rsidRPr="006A5175" w:rsidRDefault="00DD773E" w:rsidP="003348E2">
            <w:pPr>
              <w:pStyle w:val="-5"/>
              <w:jc w:val="center"/>
            </w:pPr>
          </w:p>
        </w:tc>
      </w:tr>
      <w:tr w:rsidR="00DD773E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463C57" w:rsidRDefault="00DD773E" w:rsidP="003348E2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F0E13" w:rsidRDefault="00DD773E" w:rsidP="003348E2">
            <w:pPr>
              <w:pStyle w:val="-5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DD773E" w:rsidRPr="006A5175" w:rsidRDefault="00DD773E" w:rsidP="003348E2">
            <w:pPr>
              <w:pStyle w:val="-5"/>
              <w:jc w:val="center"/>
            </w:pPr>
          </w:p>
        </w:tc>
      </w:tr>
      <w:tr w:rsidR="00CF724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F7244" w:rsidRPr="00037E67" w:rsidRDefault="00CF7244" w:rsidP="003348E2">
            <w:pPr>
              <w:pStyle w:val="a"/>
            </w:pPr>
            <w:bookmarkStart w:id="15" w:name="_Ref40882808"/>
          </w:p>
        </w:tc>
        <w:bookmarkEnd w:id="15"/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2769E" w:rsidRDefault="00AD0B85" w:rsidP="005B3310">
            <w:pPr>
              <w:pStyle w:val="-5"/>
            </w:pPr>
            <w:r w:rsidRPr="00AD0B85">
              <w:t xml:space="preserve">Преобразователь DC/DC </w:t>
            </w:r>
            <w:r w:rsidR="00183192" w:rsidRPr="001D1236">
              <w:rPr>
                <w:iCs/>
                <w:lang w:val="en-US"/>
              </w:rPr>
              <w:t>MHB</w:t>
            </w:r>
            <w:r w:rsidR="00183192" w:rsidRPr="001D1236">
              <w:rPr>
                <w:iCs/>
              </w:rPr>
              <w:t>100</w:t>
            </w:r>
            <w:r w:rsidR="00183192" w:rsidRPr="002D2B42">
              <w:rPr>
                <w:iCs/>
              </w:rPr>
              <w:t>-48</w:t>
            </w:r>
            <w:r w:rsidR="00183192">
              <w:rPr>
                <w:iCs/>
                <w:lang w:val="en-US"/>
              </w:rPr>
              <w:t>S</w:t>
            </w:r>
            <w:r w:rsidR="00183192" w:rsidRPr="002D2B42">
              <w:rPr>
                <w:iCs/>
              </w:rPr>
              <w:t>12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19675D" w:rsidRDefault="00CF7244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AD0B85" w:rsidP="006C359B">
            <w:pPr>
              <w:pStyle w:val="-5"/>
              <w:jc w:val="center"/>
              <w:rPr>
                <w:szCs w:val="26"/>
              </w:rPr>
            </w:pPr>
            <w:r w:rsidRPr="00AD0B85">
              <w:rPr>
                <w:szCs w:val="26"/>
              </w:rPr>
              <w:t>БКЯЮ.436630.004ТУ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AD0B85" w:rsidP="006C359B">
            <w:pPr>
              <w:pStyle w:val="-5"/>
              <w:jc w:val="center"/>
              <w:rPr>
                <w:szCs w:val="26"/>
              </w:rPr>
            </w:pPr>
            <w:r>
              <w:rPr>
                <w:szCs w:val="26"/>
              </w:rPr>
              <w:t>АО «КВ Системы</w:t>
            </w:r>
            <w:r w:rsidR="00CF7244" w:rsidRPr="00EB04D2">
              <w:rPr>
                <w:szCs w:val="26"/>
              </w:rPr>
              <w:t>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5B3310" w:rsidRDefault="00C72D26" w:rsidP="006C359B">
            <w:pPr>
              <w:pStyle w:val="-5"/>
              <w:jc w:val="center"/>
            </w:pPr>
            <w:r w:rsidRPr="00C72D26">
              <w:t>ВБМА.436434.001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5B3310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7B1C1A" w:rsidRDefault="00CF724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CF724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5B3310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F7244" w:rsidRPr="006A5175" w:rsidRDefault="00CF7244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0D4660">
            <w:pPr>
              <w:pStyle w:val="-e"/>
            </w:pPr>
            <w:r>
              <w:t>Конденсаторы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600C01" w:rsidP="005B3310">
            <w:pPr>
              <w:pStyle w:val="-5"/>
            </w:pPr>
            <w:r>
              <w:t>К10-79-250В-10</w:t>
            </w:r>
            <w:r w:rsidR="00AD0B85" w:rsidRPr="00AD0B85">
              <w:t>00пФ ± 20 % Н30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AD0B85" w:rsidP="006C359B">
            <w:pPr>
              <w:pStyle w:val="-5"/>
              <w:jc w:val="center"/>
            </w:pPr>
            <w:r>
              <w:t>АЖЯР.673511.004</w:t>
            </w:r>
            <w:r w:rsidR="000D4660" w:rsidRPr="000D4660">
              <w:t>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  <w:r>
              <w:t>АО «</w:t>
            </w:r>
            <w:proofErr w:type="spellStart"/>
            <w:r>
              <w:t>Гириконд</w:t>
            </w:r>
            <w:proofErr w:type="spellEnd"/>
            <w:r>
              <w:t>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C72D26" w:rsidP="006C359B">
            <w:pPr>
              <w:pStyle w:val="-5"/>
              <w:jc w:val="center"/>
            </w:pPr>
            <w:r w:rsidRPr="00C72D26">
              <w:t>ВБМА.436434.001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600C01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94129A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600C01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FC4065" w:rsidRDefault="00FC4065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1206</w:t>
            </w:r>
          </w:p>
        </w:tc>
      </w:tr>
      <w:tr w:rsidR="00C157E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157E9" w:rsidRPr="00037E67" w:rsidRDefault="00C157E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Pr="00AD0B85" w:rsidRDefault="00183192" w:rsidP="005B3310">
            <w:pPr>
              <w:pStyle w:val="-5"/>
            </w:pPr>
            <w:r>
              <w:rPr>
                <w:iCs/>
                <w:color w:val="000000"/>
              </w:rPr>
              <w:t>К10-79-10</w:t>
            </w:r>
            <w:r w:rsidR="00C157E9">
              <w:rPr>
                <w:iCs/>
                <w:color w:val="000000"/>
              </w:rPr>
              <w:t>0В-</w:t>
            </w:r>
            <w:r>
              <w:rPr>
                <w:iCs/>
                <w:color w:val="000000"/>
              </w:rPr>
              <w:t>0.1</w:t>
            </w:r>
            <w:r w:rsidR="00C157E9" w:rsidRPr="00732391">
              <w:rPr>
                <w:iCs/>
                <w:color w:val="000000"/>
              </w:rPr>
              <w:t xml:space="preserve"> </w:t>
            </w:r>
            <w:r>
              <w:rPr>
                <w:iCs/>
                <w:color w:val="000000"/>
              </w:rPr>
              <w:t>мкФ ± 20 % Н3</w:t>
            </w:r>
            <w:r w:rsidR="00C157E9">
              <w:rPr>
                <w:iCs/>
                <w:color w:val="000000"/>
              </w:rPr>
              <w:t>0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Pr="00616FF8" w:rsidRDefault="00C157E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157E9" w:rsidP="006C359B">
            <w:pPr>
              <w:pStyle w:val="-5"/>
              <w:jc w:val="center"/>
            </w:pPr>
            <w:r>
              <w:t>АЖЯР.673511.004</w:t>
            </w:r>
            <w:r w:rsidRPr="000D4660">
              <w:t>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157E9" w:rsidP="006C359B">
            <w:pPr>
              <w:pStyle w:val="-5"/>
              <w:jc w:val="center"/>
            </w:pPr>
            <w:r>
              <w:t>АО «</w:t>
            </w:r>
            <w:proofErr w:type="spellStart"/>
            <w:r>
              <w:t>Гириконд</w:t>
            </w:r>
            <w:proofErr w:type="spellEnd"/>
            <w:r>
              <w:t>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72D26" w:rsidP="006C359B">
            <w:pPr>
              <w:pStyle w:val="-5"/>
              <w:jc w:val="center"/>
            </w:pPr>
            <w:r w:rsidRPr="00C72D26">
              <w:t>ВБМА.436434.001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157E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Pr="007B1C1A" w:rsidRDefault="00C157E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157E9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157E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157E9" w:rsidRPr="00FC4065" w:rsidRDefault="00FC4065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1206</w:t>
            </w:r>
          </w:p>
        </w:tc>
      </w:tr>
      <w:tr w:rsidR="00C157E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157E9" w:rsidRPr="00037E67" w:rsidRDefault="00C157E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Pr="00AD0B85" w:rsidRDefault="00C157E9" w:rsidP="005B3310">
            <w:pPr>
              <w:pStyle w:val="-5"/>
            </w:pPr>
            <w:r>
              <w:rPr>
                <w:iCs/>
                <w:color w:val="000000"/>
              </w:rPr>
              <w:t>К10-79-25В-</w:t>
            </w:r>
            <w:r w:rsidRPr="00732391">
              <w:rPr>
                <w:iCs/>
                <w:color w:val="000000"/>
              </w:rPr>
              <w:t>0.</w:t>
            </w:r>
            <w:r>
              <w:rPr>
                <w:iCs/>
                <w:color w:val="000000"/>
              </w:rPr>
              <w:t>47</w:t>
            </w:r>
            <w:r w:rsidRPr="00732391">
              <w:rPr>
                <w:iCs/>
                <w:color w:val="000000"/>
              </w:rPr>
              <w:t xml:space="preserve"> </w:t>
            </w:r>
            <w:r>
              <w:rPr>
                <w:iCs/>
                <w:color w:val="000000"/>
              </w:rPr>
              <w:t>мкФ ± 20 % Н90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Pr="00616FF8" w:rsidRDefault="00C157E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157E9" w:rsidP="006C359B">
            <w:pPr>
              <w:pStyle w:val="-5"/>
              <w:jc w:val="center"/>
            </w:pPr>
            <w:r>
              <w:t>АЖЯР.673511.004</w:t>
            </w:r>
            <w:r w:rsidRPr="000D4660">
              <w:t>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157E9" w:rsidP="006C359B">
            <w:pPr>
              <w:pStyle w:val="-5"/>
              <w:jc w:val="center"/>
            </w:pPr>
            <w:r>
              <w:t>АО «</w:t>
            </w:r>
            <w:proofErr w:type="spellStart"/>
            <w:r>
              <w:t>Гириконд</w:t>
            </w:r>
            <w:proofErr w:type="spellEnd"/>
            <w:r>
              <w:t>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72D26" w:rsidP="006C359B">
            <w:pPr>
              <w:pStyle w:val="-5"/>
              <w:jc w:val="center"/>
            </w:pPr>
            <w:r w:rsidRPr="00C72D26">
              <w:t>ВБМА.436434.001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157E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Pr="007B1C1A" w:rsidRDefault="00C157E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157E9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157E9" w:rsidRDefault="00C157E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157E9" w:rsidRPr="00FC4065" w:rsidRDefault="00FC4065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1206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AD0B85" w:rsidP="005B3310">
            <w:pPr>
              <w:pStyle w:val="-5"/>
            </w:pPr>
            <w:r w:rsidRPr="00AD0B85">
              <w:t>К50-</w:t>
            </w:r>
            <w:r w:rsidR="00C157E9">
              <w:t>68</w:t>
            </w:r>
            <w:r w:rsidR="005A4182">
              <w:t>-25</w:t>
            </w:r>
            <w:r w:rsidRPr="00AD0B85">
              <w:t>В-220мкФ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C157E9" w:rsidP="006C359B">
            <w:pPr>
              <w:pStyle w:val="-5"/>
              <w:jc w:val="center"/>
            </w:pPr>
            <w:r w:rsidRPr="00732391">
              <w:rPr>
                <w:iCs/>
                <w:color w:val="000000"/>
              </w:rPr>
              <w:t>АЖЯР.673541.005 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6476DF" w:rsidP="006C359B">
            <w:pPr>
              <w:pStyle w:val="-5"/>
              <w:jc w:val="center"/>
            </w:pPr>
            <w:r>
              <w:t>АО «</w:t>
            </w:r>
            <w:proofErr w:type="spellStart"/>
            <w:r>
              <w:t>Элеконд</w:t>
            </w:r>
            <w:proofErr w:type="spellEnd"/>
            <w:r>
              <w:t>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C72D26" w:rsidP="006C359B">
            <w:pPr>
              <w:pStyle w:val="-5"/>
              <w:jc w:val="center"/>
            </w:pPr>
            <w:r w:rsidRPr="00C72D26">
              <w:t>ВБМА.436434.001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AD0B85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94129A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94129A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FC4065" w:rsidRDefault="00FC4065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d10 h15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AD0B85" w:rsidP="005B3310">
            <w:pPr>
              <w:pStyle w:val="-5"/>
            </w:pPr>
            <w:r w:rsidRPr="00AD0B85">
              <w:t>К50-</w:t>
            </w:r>
            <w:r w:rsidR="00C157E9">
              <w:t>68</w:t>
            </w:r>
            <w:r w:rsidRPr="00AD0B85">
              <w:t>-</w:t>
            </w:r>
            <w:r w:rsidR="00C157E9">
              <w:t>100</w:t>
            </w:r>
            <w:r w:rsidR="00600C01">
              <w:t>В-47</w:t>
            </w:r>
            <w:r w:rsidRPr="00AD0B85">
              <w:t>мкФ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C157E9" w:rsidP="006C359B">
            <w:pPr>
              <w:pStyle w:val="-5"/>
              <w:jc w:val="center"/>
            </w:pPr>
            <w:r w:rsidRPr="00732391">
              <w:rPr>
                <w:iCs/>
                <w:color w:val="000000"/>
              </w:rPr>
              <w:t>АЖЯР.673541.005 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6476DF" w:rsidP="006C359B">
            <w:pPr>
              <w:pStyle w:val="-5"/>
              <w:jc w:val="center"/>
            </w:pPr>
            <w:r>
              <w:t>АО «</w:t>
            </w:r>
            <w:proofErr w:type="spellStart"/>
            <w:r>
              <w:t>Элеконд</w:t>
            </w:r>
            <w:proofErr w:type="spellEnd"/>
            <w:r>
              <w:t>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C72D26" w:rsidP="006C359B">
            <w:pPr>
              <w:pStyle w:val="-5"/>
              <w:jc w:val="center"/>
            </w:pPr>
            <w:r w:rsidRPr="00C72D26">
              <w:t>ВБМА.436434.001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AD0B85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94129A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94129A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FC4065" w:rsidRDefault="00FC4065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d10h18</w:t>
            </w:r>
          </w:p>
        </w:tc>
      </w:tr>
      <w:tr w:rsidR="00C236E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236E5" w:rsidRPr="00037E67" w:rsidRDefault="00C236E5" w:rsidP="006B438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AD0B85" w:rsidRDefault="00C236E5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616FF8" w:rsidRDefault="00C236E5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AD0B85" w:rsidRDefault="00C236E5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616FF8" w:rsidRDefault="00C236E5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7B1C1A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236E5" w:rsidRPr="006A5175" w:rsidRDefault="00C236E5" w:rsidP="003348E2">
            <w:pPr>
              <w:pStyle w:val="-5"/>
              <w:rPr>
                <w:szCs w:val="26"/>
              </w:rPr>
            </w:pPr>
          </w:p>
        </w:tc>
      </w:tr>
      <w:tr w:rsidR="00C236E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236E5" w:rsidRPr="00037E67" w:rsidRDefault="00C236E5" w:rsidP="006B438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AD0B85" w:rsidRDefault="00C236E5" w:rsidP="00C236E5">
            <w:pPr>
              <w:pStyle w:val="-e"/>
            </w:pPr>
            <w:r>
              <w:t>Резисторы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616FF8" w:rsidRDefault="00C236E5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AD0B85" w:rsidRDefault="00C236E5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616FF8" w:rsidRDefault="00C236E5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7B1C1A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236E5" w:rsidRPr="006A5175" w:rsidRDefault="00C236E5" w:rsidP="003348E2">
            <w:pPr>
              <w:pStyle w:val="-5"/>
              <w:rPr>
                <w:szCs w:val="26"/>
              </w:rPr>
            </w:pPr>
          </w:p>
        </w:tc>
      </w:tr>
      <w:tr w:rsidR="00062EF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62EF1" w:rsidRPr="00037E67" w:rsidRDefault="00062EF1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AD0B85" w:rsidRDefault="00062EF1" w:rsidP="005B3310">
            <w:pPr>
              <w:pStyle w:val="-5"/>
            </w:pPr>
            <w:r w:rsidRPr="00062EF1">
              <w:t>Р1-12-0,125-М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616FF8" w:rsidRDefault="008C43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AD0B85" w:rsidRDefault="00062EF1" w:rsidP="006C359B">
            <w:pPr>
              <w:pStyle w:val="-5"/>
              <w:jc w:val="center"/>
            </w:pPr>
            <w:r w:rsidRPr="00062EF1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616FF8" w:rsidRDefault="00062EF1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C72D26" w:rsidP="006C359B">
            <w:pPr>
              <w:pStyle w:val="-5"/>
              <w:jc w:val="center"/>
            </w:pPr>
            <w:r w:rsidRPr="00C72D26">
              <w:t>ВБМА.436434.001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8C433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7B1C1A" w:rsidRDefault="00062EF1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8C4339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8C433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62EF1" w:rsidRPr="00FC4065" w:rsidRDefault="00FC4065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0805</w:t>
            </w:r>
          </w:p>
        </w:tc>
      </w:tr>
      <w:tr w:rsidR="00062EF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62EF1" w:rsidRPr="00037E67" w:rsidRDefault="00062EF1" w:rsidP="006B438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AD0B85" w:rsidRDefault="00062EF1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616FF8" w:rsidRDefault="00062EF1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AD0B85" w:rsidRDefault="00062EF1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616FF8" w:rsidRDefault="00062EF1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062EF1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062EF1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7B1C1A" w:rsidRDefault="00062EF1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062EF1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062EF1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62EF1" w:rsidRPr="006A5175" w:rsidRDefault="00062EF1" w:rsidP="003348E2">
            <w:pPr>
              <w:pStyle w:val="-5"/>
              <w:rPr>
                <w:szCs w:val="26"/>
              </w:rPr>
            </w:pPr>
          </w:p>
        </w:tc>
      </w:tr>
      <w:tr w:rsidR="00C236E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236E5" w:rsidRPr="00037E67" w:rsidRDefault="00C236E5" w:rsidP="006B438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AD0B85" w:rsidRDefault="00C236E5" w:rsidP="00C236E5">
            <w:pPr>
              <w:pStyle w:val="-e"/>
            </w:pPr>
            <w:r>
              <w:t>Индуктивности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616FF8" w:rsidRDefault="00C236E5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AD0B85" w:rsidRDefault="00C236E5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616FF8" w:rsidRDefault="00C236E5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7B1C1A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236E5" w:rsidRPr="006A5175" w:rsidRDefault="00C236E5" w:rsidP="003348E2">
            <w:pPr>
              <w:pStyle w:val="-5"/>
              <w:rPr>
                <w:szCs w:val="26"/>
              </w:rPr>
            </w:pPr>
          </w:p>
        </w:tc>
      </w:tr>
      <w:tr w:rsidR="00062EF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62EF1" w:rsidRPr="00037E67" w:rsidRDefault="00062EF1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AD0B85" w:rsidRDefault="008C4339" w:rsidP="005B3310">
            <w:pPr>
              <w:pStyle w:val="-5"/>
            </w:pPr>
            <w:r w:rsidRPr="008C4339">
              <w:t xml:space="preserve">Дроссель </w:t>
            </w:r>
            <w:r w:rsidR="00845111" w:rsidRPr="001D1236">
              <w:rPr>
                <w:iCs/>
              </w:rPr>
              <w:t>CDRH104RNP-3R8NC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616FF8" w:rsidRDefault="008C43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AD0B85" w:rsidRDefault="008C4339" w:rsidP="006C359B">
            <w:pPr>
              <w:pStyle w:val="-5"/>
              <w:jc w:val="center"/>
            </w:pPr>
            <w:r>
              <w:t>БКЮС.670109.002-01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616FF8" w:rsidRDefault="006476DF" w:rsidP="006C359B">
            <w:pPr>
              <w:pStyle w:val="-5"/>
              <w:jc w:val="center"/>
            </w:pPr>
            <w:r>
              <w:t>АО «</w:t>
            </w:r>
            <w:proofErr w:type="spellStart"/>
            <w:r>
              <w:t>Александер</w:t>
            </w:r>
            <w:proofErr w:type="spellEnd"/>
            <w:r>
              <w:t xml:space="preserve"> Электрик»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C72D26" w:rsidP="006C359B">
            <w:pPr>
              <w:pStyle w:val="-5"/>
              <w:jc w:val="center"/>
            </w:pPr>
            <w:r w:rsidRPr="00C72D26">
              <w:t>ВБМА.436434.001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8C433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7B1C1A" w:rsidRDefault="00062EF1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8C4339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8C433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62EF1" w:rsidRPr="006A5175" w:rsidRDefault="00062EF1" w:rsidP="003348E2">
            <w:pPr>
              <w:pStyle w:val="-5"/>
              <w:rPr>
                <w:szCs w:val="26"/>
              </w:rPr>
            </w:pPr>
          </w:p>
        </w:tc>
      </w:tr>
      <w:tr w:rsidR="00062EF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62EF1" w:rsidRPr="00037E67" w:rsidRDefault="00062EF1" w:rsidP="006B438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AD0B85" w:rsidRDefault="00062EF1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616FF8" w:rsidRDefault="00062EF1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AD0B85" w:rsidRDefault="00062EF1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616FF8" w:rsidRDefault="00062EF1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062EF1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062EF1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Pr="007B1C1A" w:rsidRDefault="00062EF1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062EF1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62EF1" w:rsidRDefault="00062EF1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62EF1" w:rsidRPr="006A5175" w:rsidRDefault="00062EF1" w:rsidP="003348E2">
            <w:pPr>
              <w:pStyle w:val="-5"/>
              <w:rPr>
                <w:szCs w:val="26"/>
              </w:rPr>
            </w:pPr>
          </w:p>
        </w:tc>
      </w:tr>
      <w:tr w:rsidR="00C236E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236E5" w:rsidRPr="00037E67" w:rsidRDefault="00C236E5" w:rsidP="006B438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AD0B85" w:rsidRDefault="00C236E5" w:rsidP="00C236E5">
            <w:pPr>
              <w:pStyle w:val="-e"/>
            </w:pPr>
            <w:r>
              <w:t>Соединители электрические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616FF8" w:rsidRDefault="00C236E5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AD0B85" w:rsidRDefault="00C236E5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616FF8" w:rsidRDefault="00C236E5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7B1C1A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236E5" w:rsidRPr="006A5175" w:rsidRDefault="00C236E5" w:rsidP="003348E2">
            <w:pPr>
              <w:pStyle w:val="-5"/>
              <w:rPr>
                <w:szCs w:val="26"/>
              </w:rPr>
            </w:pPr>
          </w:p>
        </w:tc>
      </w:tr>
      <w:tr w:rsidR="00C236E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236E5" w:rsidRPr="00037E67" w:rsidRDefault="00C236E5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AD0B85" w:rsidRDefault="008C4339" w:rsidP="005B3310">
            <w:pPr>
              <w:pStyle w:val="-5"/>
            </w:pPr>
            <w:proofErr w:type="spellStart"/>
            <w:r w:rsidRPr="008C4339">
              <w:t>Клеммник</w:t>
            </w:r>
            <w:proofErr w:type="spellEnd"/>
            <w:r w:rsidRPr="008C4339">
              <w:t xml:space="preserve"> KLS2-126-5-2P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616FF8" w:rsidRDefault="008C43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AD0B85" w:rsidRDefault="008C4339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616FF8" w:rsidRDefault="008C4339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C72D26" w:rsidP="006C359B">
            <w:pPr>
              <w:pStyle w:val="-5"/>
              <w:jc w:val="center"/>
            </w:pPr>
            <w:r w:rsidRPr="00C72D26">
              <w:t>ВБМА.436434.001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8C433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Pr="007B1C1A" w:rsidRDefault="00C236E5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8C4339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236E5" w:rsidRDefault="008C433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236E5" w:rsidRPr="006A5175" w:rsidRDefault="00C236E5" w:rsidP="003348E2">
            <w:pPr>
              <w:pStyle w:val="-5"/>
              <w:rPr>
                <w:szCs w:val="26"/>
              </w:rPr>
            </w:pPr>
          </w:p>
        </w:tc>
      </w:tr>
      <w:tr w:rsidR="00CA1E39" w:rsidTr="0073757E">
        <w:trPr>
          <w:trHeight w:val="510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</w:tbl>
    <w:p w:rsidR="00F654E7" w:rsidRDefault="00F654E7">
      <w:pPr>
        <w:spacing w:line="240" w:lineRule="auto"/>
        <w:ind w:firstLine="0"/>
      </w:pPr>
    </w:p>
    <w:p w:rsidR="00DB5DC1" w:rsidRDefault="00DB5DC1" w:rsidP="00463C57"/>
    <w:p w:rsidR="00DB5DC1" w:rsidRDefault="00DB5DC1" w:rsidP="00463C57"/>
    <w:p w:rsidR="00A13651" w:rsidRDefault="00A13651" w:rsidP="00BC1344">
      <w:pPr>
        <w:pStyle w:val="afff"/>
        <w:jc w:val="both"/>
      </w:pPr>
    </w:p>
    <w:p w:rsidR="00A13651" w:rsidRDefault="00A13651" w:rsidP="003348E2">
      <w:pPr>
        <w:framePr w:w="22392" w:wrap="auto" w:hAnchor="text" w:x="1134"/>
        <w:sectPr w:rsidR="00A13651" w:rsidSect="001E74DA">
          <w:headerReference w:type="default" r:id="rId14"/>
          <w:footerReference w:type="default" r:id="rId15"/>
          <w:headerReference w:type="first" r:id="rId16"/>
          <w:footerReference w:type="first" r:id="rId17"/>
          <w:endnotePr>
            <w:numFmt w:val="decimal"/>
          </w:endnotePr>
          <w:pgSz w:w="23814" w:h="16840" w:orient="landscape" w:code="8"/>
          <w:pgMar w:top="426" w:right="284" w:bottom="1418" w:left="1134" w:header="0" w:footer="709" w:gutter="0"/>
          <w:cols w:space="708"/>
          <w:titlePg/>
          <w:docGrid w:linePitch="360"/>
        </w:sect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73"/>
      </w:tblGrid>
      <w:tr w:rsidR="00D06C44" w:rsidRPr="00A31D5A" w:rsidTr="007434BF">
        <w:trPr>
          <w:cantSplit/>
          <w:trHeight w:val="624"/>
        </w:trPr>
        <w:tc>
          <w:tcPr>
            <w:tcW w:w="1049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06C44" w:rsidRPr="00A31D5A" w:rsidRDefault="00D06C44" w:rsidP="007434BF">
            <w:pPr>
              <w:pStyle w:val="afffff3"/>
              <w:ind w:left="0"/>
            </w:pPr>
            <w:r w:rsidRPr="00A31D5A">
              <w:lastRenderedPageBreak/>
              <w:t>Лист регистрации изменений</w:t>
            </w: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proofErr w:type="spellStart"/>
            <w:r w:rsidRPr="00A31D5A">
              <w:t>Изм</w:t>
            </w:r>
            <w:proofErr w:type="spellEnd"/>
            <w:r w:rsidRPr="00A31D5A">
              <w:t>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 xml:space="preserve">Входящий номер </w:t>
            </w:r>
            <w:proofErr w:type="spellStart"/>
            <w:proofErr w:type="gramStart"/>
            <w:r w:rsidRPr="00A31D5A">
              <w:t>сопро-водительного</w:t>
            </w:r>
            <w:proofErr w:type="spellEnd"/>
            <w:proofErr w:type="gramEnd"/>
            <w:r w:rsidRPr="00A31D5A">
              <w:t xml:space="preserve"> документа </w:t>
            </w:r>
            <w:r w:rsidRPr="00A31D5A">
              <w:br/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EA0FCF">
            <w:pPr>
              <w:pStyle w:val="afffff3"/>
            </w:pPr>
            <w:r w:rsidRPr="00A31D5A">
              <w:t>Подпись</w:t>
            </w:r>
          </w:p>
        </w:tc>
        <w:tc>
          <w:tcPr>
            <w:tcW w:w="873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Дата</w:t>
            </w:r>
          </w:p>
        </w:tc>
      </w:tr>
      <w:tr w:rsidR="00D06C44" w:rsidRPr="00A31D5A" w:rsidTr="007434BF">
        <w:trPr>
          <w:cantSplit/>
          <w:trHeight w:val="693"/>
        </w:trPr>
        <w:tc>
          <w:tcPr>
            <w:tcW w:w="660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EA0FCF" w:rsidP="007434BF">
            <w:pPr>
              <w:pStyle w:val="afffff3"/>
            </w:pPr>
            <w:proofErr w:type="spellStart"/>
            <w:proofErr w:type="gramStart"/>
            <w:r>
              <w:t>изме-нё</w:t>
            </w:r>
            <w:r w:rsidR="00D06C44" w:rsidRPr="00A31D5A">
              <w:t>нных</w:t>
            </w:r>
            <w:proofErr w:type="spellEnd"/>
            <w:proofErr w:type="gramEnd"/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EA0FCF" w:rsidP="007434BF">
            <w:pPr>
              <w:pStyle w:val="afffff3"/>
            </w:pPr>
            <w:proofErr w:type="spellStart"/>
            <w:proofErr w:type="gramStart"/>
            <w:r>
              <w:t>заме-нё</w:t>
            </w:r>
            <w:r w:rsidR="00D06C44" w:rsidRPr="00A31D5A">
              <w:t>нных</w:t>
            </w:r>
            <w:proofErr w:type="spellEnd"/>
            <w:proofErr w:type="gramEnd"/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proofErr w:type="spellStart"/>
            <w:r w:rsidRPr="00A31D5A">
              <w:t>анну-лиро-ванных</w:t>
            </w:r>
            <w:proofErr w:type="spellEnd"/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CE6B48">
        <w:trPr>
          <w:cantSplit/>
          <w:trHeight w:val="833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</w:tbl>
    <w:p w:rsidR="00297458" w:rsidRPr="00141B24" w:rsidRDefault="00297458" w:rsidP="00297458">
      <w:pPr>
        <w:ind w:firstLine="0"/>
        <w:sectPr w:rsidR="00297458" w:rsidRPr="00141B24" w:rsidSect="00297458">
          <w:headerReference w:type="default" r:id="rId18"/>
          <w:headerReference w:type="first" r:id="rId19"/>
          <w:footerReference w:type="first" r:id="rId20"/>
          <w:pgSz w:w="11907" w:h="16839" w:code="9"/>
          <w:pgMar w:top="567" w:right="340" w:bottom="1134" w:left="1077" w:header="142" w:footer="709" w:gutter="0"/>
          <w:cols w:space="708"/>
          <w:titlePg/>
          <w:docGrid w:linePitch="360"/>
        </w:sectPr>
      </w:pPr>
    </w:p>
    <w:p w:rsidR="00297458" w:rsidRPr="00141B24" w:rsidRDefault="00297458" w:rsidP="00BC1344">
      <w:pPr>
        <w:ind w:firstLine="0"/>
      </w:pPr>
    </w:p>
    <w:sectPr w:rsidR="00297458" w:rsidRPr="00141B24" w:rsidSect="00BE7F29">
      <w:headerReference w:type="default" r:id="rId21"/>
      <w:footerReference w:type="default" r:id="rId22"/>
      <w:headerReference w:type="first" r:id="rId23"/>
      <w:footerReference w:type="first" r:id="rId24"/>
      <w:type w:val="continuous"/>
      <w:pgSz w:w="11907" w:h="16839" w:code="9"/>
      <w:pgMar w:top="284" w:right="340" w:bottom="1134" w:left="1077" w:header="142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5EC4" w:rsidRDefault="008C5EC4" w:rsidP="000F39CB">
      <w:r>
        <w:separator/>
      </w:r>
    </w:p>
  </w:endnote>
  <w:endnote w:type="continuationSeparator" w:id="0">
    <w:p w:rsidR="008C5EC4" w:rsidRDefault="008C5EC4" w:rsidP="000F39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D26" w:rsidRDefault="00C72D26">
    <w:pPr>
      <w:pStyle w:val="af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D26" w:rsidRDefault="00C72D26">
    <w:pPr>
      <w:pStyle w:val="af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D26" w:rsidRDefault="00C72D26">
    <w:pPr>
      <w:pStyle w:val="afa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062EF1">
    <w:pPr>
      <w:pStyle w:val="afa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062EF1">
    <w:pPr>
      <w:pStyle w:val="afa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062EF1">
    <w:pPr>
      <w:pStyle w:val="afa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062EF1">
    <w:pPr>
      <w:pStyle w:val="afa"/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062EF1">
    <w:pPr>
      <w:pStyle w:val="af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5EC4" w:rsidRDefault="008C5EC4" w:rsidP="000F39CB">
      <w:r>
        <w:separator/>
      </w:r>
    </w:p>
  </w:footnote>
  <w:footnote w:type="continuationSeparator" w:id="0">
    <w:p w:rsidR="008C5EC4" w:rsidRDefault="008C5EC4" w:rsidP="000F39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D26" w:rsidRDefault="00C72D26">
    <w:pPr>
      <w:pStyle w:val="af8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D26" w:rsidRDefault="00C72D26">
    <w:pPr>
      <w:pStyle w:val="af8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856AF0" w:rsidP="00452A89">
    <w:pPr>
      <w:pStyle w:val="aff2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left:0;text-align:left;margin-left:13.6pt;margin-top:24.1pt;width:568.2pt;height:803.75pt;z-index:251675648;mso-position-horizontal-relative:page;mso-position-vertical-relative:page" filled="f" stroked="f">
          <v:textbox style="mso-next-textbox:#_x0000_s2091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2155"/>
                  <w:gridCol w:w="5954"/>
                  <w:gridCol w:w="2370"/>
                </w:tblGrid>
                <w:tr w:rsidR="00062EF1" w:rsidRPr="000F39CB" w:rsidTr="00564F15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 w:val="restart"/>
                      <w:textDirection w:val="btL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564F15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64F15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64F15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64F15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564F15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64F15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64F15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564F15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564F15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354ED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236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354ED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Формат А</w:t>
                      </w:r>
                      <w:proofErr w:type="gramStart"/>
                      <w:r>
                        <w:rPr>
                          <w:rFonts w:eastAsiaTheme="minorHAnsi"/>
                        </w:rPr>
                        <w:t>4</w:t>
                      </w:r>
                      <w:proofErr w:type="gramEnd"/>
                    </w:p>
                  </w:tc>
                </w:tr>
              </w:tbl>
              <w:p w:rsidR="00062EF1" w:rsidRDefault="00062EF1" w:rsidP="00564F15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856AF0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left:0;text-align:left;margin-left:-40.5pt;margin-top:-4.05pt;width:1159.2pt;height:812.8pt;z-index:251681792;mso-position-horizontal-relative:margin;mso-position-vertical-relative:margin" filled="f" stroked="f">
          <v:textbox style="mso-next-textbox:#_x0000_s2117">
            <w:txbxContent>
              <w:tbl>
                <w:tblPr>
                  <w:tblW w:w="22822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4"/>
                  <w:gridCol w:w="396"/>
                  <w:gridCol w:w="4198"/>
                  <w:gridCol w:w="2835"/>
                  <w:gridCol w:w="1789"/>
                  <w:gridCol w:w="236"/>
                  <w:gridCol w:w="2723"/>
                  <w:gridCol w:w="587"/>
                  <w:gridCol w:w="602"/>
                  <w:gridCol w:w="1540"/>
                  <w:gridCol w:w="502"/>
                  <w:gridCol w:w="352"/>
                  <w:gridCol w:w="840"/>
                  <w:gridCol w:w="2455"/>
                  <w:gridCol w:w="2822"/>
                  <w:gridCol w:w="661"/>
                </w:tblGrid>
                <w:tr w:rsidR="00062EF1" w:rsidRPr="000F39CB" w:rsidTr="003348E2">
                  <w:trPr>
                    <w:cantSplit/>
                    <w:trHeight w:val="7364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right w:val="nil"/>
                      </w:tcBorders>
                      <w:textDirection w:val="btL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2014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nil"/>
                        <w:righ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top w:val="nil"/>
                        <w:righ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  <w:bottom w:val="single" w:sz="4" w:space="0" w:color="auto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3D1FE3" w:rsidRDefault="00062EF1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062EF1" w:rsidRPr="006136E2" w:rsidRDefault="00062EF1" w:rsidP="00DB48AB">
                      <w:pPr>
                        <w:pStyle w:val="aff4"/>
                        <w:rPr>
                          <w:rFonts w:eastAsiaTheme="minorHAnsi"/>
                          <w:lang w:val="ru-RU"/>
                        </w:rPr>
                      </w:pPr>
                    </w:p>
                  </w:tc>
                  <w:tc>
                    <w:tcPr>
                      <w:tcW w:w="587" w:type="dxa"/>
                      <w:vAlign w:val="center"/>
                    </w:tcPr>
                    <w:p w:rsidR="00062EF1" w:rsidRPr="006136E2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  <w:vAlign w:val="center"/>
                    </w:tcPr>
                    <w:p w:rsidR="00062EF1" w:rsidRPr="006136E2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062EF1" w:rsidRPr="006136E2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  <w:vAlign w:val="center"/>
                    </w:tcPr>
                    <w:p w:rsidR="00062EF1" w:rsidRPr="006136E2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  <w:vAlign w:val="center"/>
                    </w:tcPr>
                    <w:p w:rsidR="00062EF1" w:rsidRPr="006136E2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 w:val="restart"/>
                      <w:vAlign w:val="center"/>
                    </w:tcPr>
                    <w:p w:rsidR="00062EF1" w:rsidRPr="00554CA8" w:rsidRDefault="00856AF0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fldSimple w:instr=" REF DecNum  \* MERGEFORMAT ">
                        <w:r w:rsidR="00062EF1">
                          <w:rPr>
                            <w:noProof/>
                          </w:rPr>
                          <w:t>ВБМА.436431.000</w:t>
                        </w:r>
                      </w:fldSimple>
                      <w:r>
                        <w:rPr>
                          <w:rFonts w:eastAsiaTheme="minorHAnsi"/>
                        </w:rPr>
                        <w:fldChar w:fldCharType="begin"/>
                      </w:r>
                      <w:r w:rsidR="00062EF1">
                        <w:instrText xml:space="preserve"> REF Code \h </w:instrText>
                      </w:r>
                      <w:r>
                        <w:rPr>
                          <w:rFonts w:eastAsiaTheme="minorHAnsi"/>
                        </w:rPr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 w:rsidR="00062EF1">
                        <w:rPr>
                          <w:noProof/>
                        </w:rPr>
                        <w:t>ВП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  <w:tc>
                    <w:tcPr>
                      <w:tcW w:w="66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4120B6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</w:tr>
                <w:tr w:rsidR="00062EF1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3D1FE3" w:rsidRDefault="00062EF1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062EF1" w:rsidRPr="000F39CB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61" w:type="dxa"/>
                      <w:vMerge w:val="restart"/>
                      <w:vAlign w:val="center"/>
                    </w:tcPr>
                    <w:p w:rsidR="00062EF1" w:rsidRPr="000F39CB" w:rsidRDefault="00856AF0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062EF1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3757E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062EF1" w:rsidRPr="000F39CB" w:rsidTr="003348E2">
                  <w:trPr>
                    <w:cantSplit/>
                    <w:trHeight w:val="309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single" w:sz="4" w:space="0" w:color="auto"/>
                        <w:right w:val="nil"/>
                      </w:tcBorders>
                    </w:tcPr>
                    <w:p w:rsidR="00062EF1" w:rsidRPr="000F39CB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D908B7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proofErr w:type="spellStart"/>
                      <w:r>
                        <w:rPr>
                          <w:rFonts w:eastAsiaTheme="minorHAnsi"/>
                        </w:rPr>
                        <w:t>Изм</w:t>
                      </w:r>
                      <w:proofErr w:type="spellEnd"/>
                      <w:r>
                        <w:rPr>
                          <w:rFonts w:eastAsiaTheme="minorHAnsi"/>
                        </w:rPr>
                        <w:t>.</w:t>
                      </w:r>
                    </w:p>
                  </w:tc>
                  <w:tc>
                    <w:tcPr>
                      <w:tcW w:w="602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proofErr w:type="spellStart"/>
                      <w:r w:rsidRPr="003D1FE3">
                        <w:t>Подп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8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11DE9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277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61" w:type="dxa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438"/>
                  </w:trPr>
                  <w:tc>
                    <w:tcPr>
                      <w:tcW w:w="4878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8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789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3647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1B58B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3483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037E67" w:rsidRDefault="00062EF1" w:rsidP="001B58B0">
                      <w:pPr>
                        <w:pStyle w:val="afc"/>
                        <w:rPr>
                          <w:rFonts w:eastAsiaTheme="minorHAnsi"/>
                          <w:lang w:val="en-US"/>
                        </w:rPr>
                      </w:pPr>
                      <w:r>
                        <w:rPr>
                          <w:rFonts w:eastAsiaTheme="minorHAnsi"/>
                        </w:rPr>
                        <w:t>Формат А</w:t>
                      </w:r>
                      <w:r>
                        <w:rPr>
                          <w:rFonts w:eastAsiaTheme="minorHAnsi"/>
                          <w:lang w:val="en-US"/>
                        </w:rPr>
                        <w:t>3</w:t>
                      </w:r>
                    </w:p>
                  </w:tc>
                </w:tr>
              </w:tbl>
              <w:p w:rsidR="00062EF1" w:rsidRDefault="00062EF1" w:rsidP="00DB48A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856AF0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left:0;text-align:left;margin-left:-40pt;margin-top:-4.8pt;width:1151.45pt;height:830.25pt;z-index:251682816;mso-position-horizontal-relative:margin;mso-position-vertical-relative:margin" filled="f" stroked="f">
          <v:textbox style="mso-next-textbox:#_x0000_s2121">
            <w:txbxContent>
              <w:tbl>
                <w:tblPr>
                  <w:tblW w:w="22822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4"/>
                  <w:gridCol w:w="387"/>
                  <w:gridCol w:w="4200"/>
                  <w:gridCol w:w="335"/>
                  <w:gridCol w:w="1908"/>
                  <w:gridCol w:w="5207"/>
                  <w:gridCol w:w="587"/>
                  <w:gridCol w:w="602"/>
                  <w:gridCol w:w="1540"/>
                  <w:gridCol w:w="857"/>
                  <w:gridCol w:w="848"/>
                  <w:gridCol w:w="6"/>
                  <w:gridCol w:w="810"/>
                  <w:gridCol w:w="1099"/>
                  <w:gridCol w:w="1601"/>
                  <w:gridCol w:w="16"/>
                  <w:gridCol w:w="282"/>
                  <w:gridCol w:w="282"/>
                  <w:gridCol w:w="283"/>
                  <w:gridCol w:w="848"/>
                  <w:gridCol w:w="840"/>
                </w:tblGrid>
                <w:tr w:rsidR="00062EF1" w:rsidRPr="000F39CB" w:rsidTr="003348E2">
                  <w:trPr>
                    <w:cantSplit/>
                    <w:trHeight w:val="2805"/>
                  </w:trPr>
                  <w:tc>
                    <w:tcPr>
                      <w:tcW w:w="284" w:type="dxa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  <w:proofErr w:type="spellStart"/>
                      <w:r w:rsidRPr="00A605E8">
                        <w:rPr>
                          <w:rFonts w:eastAsia="Calibri"/>
                        </w:rPr>
                        <w:t>Перв</w:t>
                      </w:r>
                      <w:proofErr w:type="spellEnd"/>
                      <w:r w:rsidRPr="00A605E8">
                        <w:rPr>
                          <w:rFonts w:eastAsia="Calibri"/>
                        </w:rPr>
                        <w:t xml:space="preserve">. </w:t>
                      </w:r>
                      <w:proofErr w:type="spellStart"/>
                      <w:r w:rsidRPr="00A605E8">
                        <w:rPr>
                          <w:rFonts w:eastAsia="Calibri"/>
                        </w:rPr>
                        <w:t>примен</w:t>
                      </w:r>
                      <w:proofErr w:type="spellEnd"/>
                      <w:r w:rsidRPr="00A605E8">
                        <w:rPr>
                          <w:rFonts w:eastAsia="Calibri"/>
                        </w:rPr>
                        <w:t>.</w:t>
                      </w:r>
                    </w:p>
                  </w:tc>
                  <w:tc>
                    <w:tcPr>
                      <w:tcW w:w="38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062EF1" w:rsidRPr="00A605E8" w:rsidRDefault="00856AF0" w:rsidP="00146FA1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062EF1">
                        <w:rPr>
                          <w:noProof/>
                        </w:rPr>
                        <w:instrText xml:space="preserve"> ref OneUse  \* MERGEFORMAT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1650" w:type="dxa"/>
                      <w:gridSpan w:val="4"/>
                      <w:vMerge w:val="restart"/>
                      <w:tcBorders>
                        <w:right w:val="nil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10501" w:type="dxa"/>
                      <w:gridSpan w:val="15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:rsidR="00062EF1" w:rsidRPr="008A0708" w:rsidRDefault="00062EF1" w:rsidP="00177F43"/>
                  </w:tc>
                </w:tr>
                <w:tr w:rsidR="00062EF1" w:rsidRPr="000F39CB" w:rsidTr="003348E2">
                  <w:trPr>
                    <w:cantSplit/>
                    <w:trHeight w:val="2820"/>
                  </w:trPr>
                  <w:tc>
                    <w:tcPr>
                      <w:tcW w:w="284" w:type="dxa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146FA1" w:rsidRDefault="00062EF1" w:rsidP="00146FA1">
                      <w:pPr>
                        <w:pStyle w:val="afc"/>
                      </w:pPr>
                      <w:r w:rsidRPr="00A605E8">
                        <w:rPr>
                          <w:rFonts w:eastAsia="Calibri"/>
                        </w:rPr>
                        <w:t>Справ. №</w:t>
                      </w:r>
                    </w:p>
                  </w:tc>
                  <w:tc>
                    <w:tcPr>
                      <w:tcW w:w="38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  <w:textDirection w:val="btLr"/>
                    </w:tcPr>
                    <w:p w:rsidR="00062EF1" w:rsidRPr="008A0708" w:rsidRDefault="00062EF1" w:rsidP="00177F43"/>
                  </w:tc>
                </w:tr>
                <w:tr w:rsidR="00062EF1" w:rsidRPr="000F39CB" w:rsidTr="003348E2">
                  <w:trPr>
                    <w:cantSplit/>
                    <w:trHeight w:val="1755"/>
                  </w:trPr>
                  <w:tc>
                    <w:tcPr>
                      <w:tcW w:w="671" w:type="dxa"/>
                      <w:gridSpan w:val="2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062EF1" w:rsidRPr="00A605E8" w:rsidRDefault="00062EF1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  <w:textDirection w:val="btLr"/>
                    </w:tcPr>
                    <w:p w:rsidR="00062EF1" w:rsidRPr="008A0708" w:rsidRDefault="00062EF1" w:rsidP="00177F43"/>
                  </w:tc>
                </w:tr>
                <w:tr w:rsidR="00062EF1" w:rsidRPr="000F39CB" w:rsidTr="003348E2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  <w:r w:rsidRPr="00A605E8">
                        <w:t>Подпись и дата</w:t>
                      </w:r>
                    </w:p>
                  </w:tc>
                  <w:tc>
                    <w:tcPr>
                      <w:tcW w:w="387" w:type="dxa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</w:tcPr>
                    <w:p w:rsidR="00062EF1" w:rsidRPr="008A0708" w:rsidRDefault="00062EF1" w:rsidP="00177F43"/>
                  </w:tc>
                </w:tr>
                <w:tr w:rsidR="00062EF1" w:rsidRPr="000F39CB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  <w:r w:rsidRPr="00A605E8">
                        <w:t xml:space="preserve">Инв. № </w:t>
                      </w:r>
                      <w:proofErr w:type="spellStart"/>
                      <w:r w:rsidRPr="00A605E8">
                        <w:t>дубл</w:t>
                      </w:r>
                      <w:proofErr w:type="spellEnd"/>
                      <w:r w:rsidRPr="00A605E8">
                        <w:t>.</w:t>
                      </w:r>
                    </w:p>
                  </w:tc>
                  <w:tc>
                    <w:tcPr>
                      <w:tcW w:w="387" w:type="dxa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</w:tcPr>
                    <w:p w:rsidR="00062EF1" w:rsidRPr="008A0708" w:rsidRDefault="00062EF1" w:rsidP="00177F43"/>
                  </w:tc>
                </w:tr>
                <w:tr w:rsidR="00062EF1" w:rsidRPr="000F39CB" w:rsidTr="003348E2">
                  <w:trPr>
                    <w:cantSplit/>
                    <w:trHeight w:val="1478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  <w:proofErr w:type="spellStart"/>
                      <w:r w:rsidRPr="00A605E8">
                        <w:t>Взам</w:t>
                      </w:r>
                      <w:proofErr w:type="spellEnd"/>
                      <w:r w:rsidRPr="00A605E8">
                        <w:t>. инв. №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  <w:bottom w:val="nil"/>
                      </w:tcBorders>
                    </w:tcPr>
                    <w:p w:rsidR="00062EF1" w:rsidRPr="008A0708" w:rsidRDefault="00062EF1" w:rsidP="00177F43"/>
                  </w:tc>
                </w:tr>
                <w:tr w:rsidR="00062EF1" w:rsidRPr="000F39CB" w:rsidTr="003348E2">
                  <w:trPr>
                    <w:cantSplit/>
                    <w:trHeight w:val="354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062EF1" w:rsidRPr="00A605E8" w:rsidRDefault="00062EF1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4440" w:type="dxa"/>
                      <w:gridSpan w:val="6"/>
                      <w:vMerge w:val="restart"/>
                      <w:tcBorders>
                        <w:top w:val="nil"/>
                        <w:left w:val="nil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810" w:type="dxa"/>
                      <w:vMerge w:val="restart"/>
                      <w:tcBorders>
                        <w:left w:val="nil"/>
                      </w:tcBorders>
                    </w:tcPr>
                    <w:p w:rsidR="00062EF1" w:rsidRPr="008A0708" w:rsidRDefault="00062EF1" w:rsidP="00E43A97">
                      <w:pPr>
                        <w:ind w:firstLine="0"/>
                      </w:pPr>
                    </w:p>
                  </w:tc>
                  <w:tc>
                    <w:tcPr>
                      <w:tcW w:w="2700" w:type="dxa"/>
                      <w:gridSpan w:val="2"/>
                      <w:vMerge w:val="restart"/>
                      <w:tcBorders>
                        <w:left w:val="nil"/>
                      </w:tcBorders>
                    </w:tcPr>
                    <w:p w:rsidR="00062EF1" w:rsidRPr="008A0708" w:rsidRDefault="00062EF1" w:rsidP="00E43A97">
                      <w:pPr>
                        <w:ind w:firstLine="0"/>
                      </w:pPr>
                    </w:p>
                  </w:tc>
                  <w:tc>
                    <w:tcPr>
                      <w:tcW w:w="2551" w:type="dxa"/>
                      <w:gridSpan w:val="6"/>
                      <w:vMerge w:val="restart"/>
                      <w:tcBorders>
                        <w:left w:val="nil"/>
                      </w:tcBorders>
                    </w:tcPr>
                    <w:p w:rsidR="00062EF1" w:rsidRPr="008A0708" w:rsidRDefault="00062EF1" w:rsidP="00E43A97">
                      <w:pPr>
                        <w:ind w:firstLine="0"/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467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  <w:r w:rsidRPr="00A605E8">
                        <w:t>Подпись и дата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4440" w:type="dxa"/>
                      <w:gridSpan w:val="6"/>
                      <w:vMerge/>
                      <w:tcBorders>
                        <w:top w:val="nil"/>
                        <w:left w:val="nil"/>
                        <w:bottom w:val="nil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810" w:type="dxa"/>
                      <w:vMerge/>
                      <w:tcBorders>
                        <w:left w:val="nil"/>
                        <w:bottom w:val="nil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2700" w:type="dxa"/>
                      <w:gridSpan w:val="2"/>
                      <w:vMerge/>
                      <w:tcBorders>
                        <w:left w:val="nil"/>
                        <w:bottom w:val="nil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2551" w:type="dxa"/>
                      <w:gridSpan w:val="6"/>
                      <w:vMerge/>
                      <w:tcBorders>
                        <w:left w:val="nil"/>
                        <w:bottom w:val="nil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405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bottom w:val="nil"/>
                        <w:right w:val="nil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4440" w:type="dxa"/>
                      <w:gridSpan w:val="6"/>
                      <w:tcBorders>
                        <w:top w:val="nil"/>
                        <w:left w:val="nil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6061" w:type="dxa"/>
                      <w:gridSpan w:val="9"/>
                      <w:tcBorders>
                        <w:left w:val="nil"/>
                      </w:tcBorders>
                      <w:vAlign w:val="center"/>
                    </w:tcPr>
                    <w:p w:rsidR="00062EF1" w:rsidRPr="007947D3" w:rsidRDefault="00062EF1" w:rsidP="00E43A97">
                      <w:pPr>
                        <w:pStyle w:val="afc"/>
                        <w:ind w:left="0" w:right="0"/>
                        <w:jc w:val="left"/>
                        <w:rPr>
                          <w:szCs w:val="24"/>
                        </w:rPr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 w:val="restart"/>
                      <w:tcBorders>
                        <w:top w:val="nil"/>
                        <w:right w:val="single" w:sz="4" w:space="0" w:color="auto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602" w:type="dxa"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1540" w:type="dxa"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857" w:type="dxa"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6067" w:type="dxa"/>
                      <w:gridSpan w:val="10"/>
                      <w:vMerge w:val="restart"/>
                      <w:vAlign w:val="center"/>
                    </w:tcPr>
                    <w:p w:rsidR="00062EF1" w:rsidRPr="008A0708" w:rsidRDefault="00C72D26" w:rsidP="00554CA8">
                      <w:pPr>
                        <w:pStyle w:val="afc"/>
                      </w:pPr>
                      <w:r w:rsidRPr="00C72D26">
                        <w:t>ВБМА.436434.001</w:t>
                      </w:r>
                      <w:r w:rsidR="00856AF0">
                        <w:fldChar w:fldCharType="begin"/>
                      </w:r>
                      <w:r w:rsidR="00062EF1">
                        <w:instrText xml:space="preserve"> REF Code \h </w:instrText>
                      </w:r>
                      <w:r w:rsidR="00856AF0">
                        <w:fldChar w:fldCharType="separate"/>
                      </w:r>
                      <w:r w:rsidR="00062EF1">
                        <w:rPr>
                          <w:noProof/>
                        </w:rPr>
                        <w:t>ВП</w:t>
                      </w:r>
                      <w:r w:rsidR="00856AF0">
                        <w:fldChar w:fldCharType="end"/>
                      </w:r>
                    </w:p>
                  </w:tc>
                </w:tr>
                <w:tr w:rsidR="00062EF1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602" w:type="dxa"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1540" w:type="dxa"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857" w:type="dxa"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6067" w:type="dxa"/>
                      <w:gridSpan w:val="10"/>
                      <w:vMerge/>
                    </w:tcPr>
                    <w:p w:rsidR="00062EF1" w:rsidRPr="008A0708" w:rsidRDefault="00062EF1" w:rsidP="00146FA1">
                      <w:pPr>
                        <w:pStyle w:val="afc"/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  <w:proofErr w:type="spellStart"/>
                      <w:r w:rsidRPr="008A0708">
                        <w:t>Изм</w:t>
                      </w:r>
                      <w:proofErr w:type="spellEnd"/>
                      <w:r w:rsidRPr="008A0708">
                        <w:t>.</w:t>
                      </w:r>
                    </w:p>
                  </w:tc>
                  <w:tc>
                    <w:tcPr>
                      <w:tcW w:w="602" w:type="dxa"/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  <w:r w:rsidRPr="008A0708">
                        <w:t>Лист</w:t>
                      </w: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7" w:type="dxa"/>
                      <w:vAlign w:val="center"/>
                    </w:tcPr>
                    <w:p w:rsidR="00062EF1" w:rsidRPr="00177F43" w:rsidRDefault="00062EF1" w:rsidP="00554CA8">
                      <w:pPr>
                        <w:pStyle w:val="afc"/>
                      </w:pPr>
                      <w:proofErr w:type="spellStart"/>
                      <w:r w:rsidRPr="003D1FE3">
                        <w:t>Подп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848" w:type="dxa"/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6067" w:type="dxa"/>
                      <w:gridSpan w:val="10"/>
                      <w:vMerge/>
                    </w:tcPr>
                    <w:p w:rsidR="00062EF1" w:rsidRPr="008A0708" w:rsidRDefault="00062EF1" w:rsidP="00146FA1">
                      <w:pPr>
                        <w:pStyle w:val="afc"/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  <w:r w:rsidRPr="00A605E8">
                        <w:t>Инв. № подл.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:rsidR="00062EF1" w:rsidRPr="00A605E8" w:rsidRDefault="00062EF1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nil"/>
                      </w:tcBorders>
                      <w:vAlign w:val="center"/>
                    </w:tcPr>
                    <w:p w:rsidR="00062EF1" w:rsidRPr="00C84BA9" w:rsidRDefault="00062EF1" w:rsidP="00C84BA9">
                      <w:pPr>
                        <w:pStyle w:val="L"/>
                      </w:pPr>
                      <w:proofErr w:type="spellStart"/>
                      <w:r w:rsidRPr="00C84BA9">
                        <w:t>Разраб</w:t>
                      </w:r>
                      <w:proofErr w:type="spellEnd"/>
                      <w:r w:rsidRPr="00C84BA9">
                        <w:t>.</w:t>
                      </w:r>
                    </w:p>
                  </w:tc>
                  <w:tc>
                    <w:tcPr>
                      <w:tcW w:w="1540" w:type="dxa"/>
                      <w:tcBorders>
                        <w:bottom w:val="nil"/>
                      </w:tcBorders>
                      <w:vAlign w:val="center"/>
                    </w:tcPr>
                    <w:p w:rsidR="00062EF1" w:rsidRPr="008A0708" w:rsidRDefault="00856AF0" w:rsidP="00C84BA9">
                      <w:pPr>
                        <w:pStyle w:val="L"/>
                      </w:pPr>
                      <w:fldSimple w:instr=" REF CreateFIO  \* MERGEFORMAT ">
                        <w:r w:rsidR="00062EF1">
                          <w:rPr>
                            <w:noProof/>
                          </w:rPr>
                          <w:t>Гордиенко</w:t>
                        </w:r>
                      </w:fldSimple>
                    </w:p>
                  </w:tc>
                  <w:tc>
                    <w:tcPr>
                      <w:tcW w:w="857" w:type="dxa"/>
                      <w:tcBorders>
                        <w:bottom w:val="nil"/>
                      </w:tcBorders>
                    </w:tcPr>
                    <w:p w:rsidR="00062EF1" w:rsidRPr="008A0708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</w:tcPr>
                    <w:p w:rsidR="00062EF1" w:rsidRPr="008A0708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 w:val="restart"/>
                      <w:vAlign w:val="center"/>
                    </w:tcPr>
                    <w:p w:rsidR="00062EF1" w:rsidRPr="00576712" w:rsidRDefault="00856AF0" w:rsidP="00554CA8">
                      <w:pPr>
                        <w:pStyle w:val="afc"/>
                      </w:pPr>
                      <w:fldSimple w:instr=" REF MakeName  \* MERGEFORMAT ">
                        <w:r w:rsidR="00062EF1">
                          <w:rPr>
                            <w:noProof/>
                          </w:rPr>
                          <w:t>Плата питания МКТИ</w:t>
                        </w:r>
                      </w:fldSimple>
                    </w:p>
                    <w:p w:rsidR="00062EF1" w:rsidRPr="008A0708" w:rsidRDefault="00856AF0" w:rsidP="00554CA8">
                      <w:pPr>
                        <w:pStyle w:val="afc"/>
                      </w:pPr>
                      <w:fldSimple w:instr=" REF Type \h  \* MERGEFORMAT ">
                        <w:r w:rsidR="00062EF1">
                          <w:rPr>
                            <w:noProof/>
                          </w:rPr>
                          <w:t>Ведомость покупных изделий</w:t>
                        </w:r>
                      </w:fldSimple>
                    </w:p>
                  </w:tc>
                  <w:tc>
                    <w:tcPr>
                      <w:tcW w:w="847" w:type="dxa"/>
                      <w:gridSpan w:val="3"/>
                      <w:tcBorders>
                        <w:bottom w:val="nil"/>
                      </w:tcBorders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  <w:r w:rsidRPr="008A0708">
                        <w:t>Лит.</w:t>
                      </w: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  <w:r w:rsidRPr="008A0708">
                        <w:t>Лист</w:t>
                      </w:r>
                    </w:p>
                  </w:tc>
                  <w:tc>
                    <w:tcPr>
                      <w:tcW w:w="840" w:type="dxa"/>
                      <w:tcBorders>
                        <w:bottom w:val="nil"/>
                      </w:tcBorders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  <w:r w:rsidRPr="008A0708">
                        <w:t>Листов</w:t>
                      </w:r>
                    </w:p>
                  </w:tc>
                </w:tr>
                <w:tr w:rsidR="00062EF1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A605E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062EF1" w:rsidRPr="00A605E8" w:rsidRDefault="00062EF1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062EF1" w:rsidRPr="008A0708" w:rsidRDefault="00062EF1" w:rsidP="00177F43"/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nil"/>
                      </w:tcBorders>
                      <w:vAlign w:val="center"/>
                    </w:tcPr>
                    <w:p w:rsidR="00062EF1" w:rsidRPr="00C84BA9" w:rsidRDefault="00062EF1" w:rsidP="00C84BA9">
                      <w:pPr>
                        <w:pStyle w:val="L"/>
                      </w:pPr>
                      <w:proofErr w:type="spellStart"/>
                      <w:r w:rsidRPr="00C84BA9">
                        <w:t>Пров</w:t>
                      </w:r>
                      <w:proofErr w:type="spellEnd"/>
                      <w:r w:rsidRPr="00C84BA9">
                        <w:t>.</w:t>
                      </w:r>
                    </w:p>
                  </w:tc>
                  <w:tc>
                    <w:tcPr>
                      <w:tcW w:w="1540" w:type="dxa"/>
                      <w:tcBorders>
                        <w:bottom w:val="nil"/>
                      </w:tcBorders>
                      <w:vAlign w:val="center"/>
                    </w:tcPr>
                    <w:p w:rsidR="00062EF1" w:rsidRPr="008A0708" w:rsidRDefault="00856AF0" w:rsidP="00C84BA9">
                      <w:pPr>
                        <w:pStyle w:val="L"/>
                      </w:pPr>
                      <w:fldSimple w:instr=" REF CheckFIO  \* MERGEFORMAT ">
                        <w:r w:rsidR="00062EF1">
                          <w:rPr>
                            <w:noProof/>
                          </w:rPr>
                          <w:t>Тумазов</w:t>
                        </w:r>
                      </w:fldSimple>
                    </w:p>
                  </w:tc>
                  <w:tc>
                    <w:tcPr>
                      <w:tcW w:w="857" w:type="dxa"/>
                      <w:tcBorders>
                        <w:bottom w:val="nil"/>
                      </w:tcBorders>
                    </w:tcPr>
                    <w:p w:rsidR="00062EF1" w:rsidRPr="008A0708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</w:tcPr>
                    <w:p w:rsidR="00062EF1" w:rsidRPr="008A0708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282" w:type="dxa"/>
                      <w:tcBorders>
                        <w:bottom w:val="nil"/>
                      </w:tcBorders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282" w:type="dxa"/>
                      <w:tcBorders>
                        <w:bottom w:val="nil"/>
                      </w:tcBorders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283" w:type="dxa"/>
                      <w:tcBorders>
                        <w:bottom w:val="nil"/>
                      </w:tcBorders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  <w:vAlign w:val="center"/>
                    </w:tcPr>
                    <w:p w:rsidR="00062EF1" w:rsidRPr="00177F43" w:rsidRDefault="00856AF0" w:rsidP="00C84BA9">
                      <w:pPr>
                        <w:pStyle w:val="afc"/>
                      </w:pPr>
                      <w:r w:rsidRPr="00177F43">
                        <w:rPr>
                          <w:rStyle w:val="affff8"/>
                        </w:rPr>
                        <w:fldChar w:fldCharType="begin"/>
                      </w:r>
                      <w:r w:rsidR="00062EF1" w:rsidRPr="00177F43">
                        <w:rPr>
                          <w:rStyle w:val="affff8"/>
                        </w:rPr>
                        <w:instrText xml:space="preserve"> PAGE </w:instrText>
                      </w:r>
                      <w:r w:rsidRPr="00177F43">
                        <w:rPr>
                          <w:rStyle w:val="affff8"/>
                        </w:rPr>
                        <w:fldChar w:fldCharType="separate"/>
                      </w:r>
                      <w:r w:rsidR="00FC4065">
                        <w:rPr>
                          <w:rStyle w:val="affff8"/>
                          <w:noProof/>
                        </w:rPr>
                        <w:t>2</w:t>
                      </w:r>
                      <w:r w:rsidRPr="00177F43">
                        <w:rPr>
                          <w:rStyle w:val="affff8"/>
                        </w:rPr>
                        <w:fldChar w:fldCharType="end"/>
                      </w:r>
                    </w:p>
                  </w:tc>
                  <w:tc>
                    <w:tcPr>
                      <w:tcW w:w="840" w:type="dxa"/>
                      <w:tcBorders>
                        <w:bottom w:val="nil"/>
                      </w:tcBorders>
                      <w:vAlign w:val="center"/>
                    </w:tcPr>
                    <w:p w:rsidR="00062EF1" w:rsidRPr="00177F43" w:rsidRDefault="00856AF0" w:rsidP="00554CA8">
                      <w:pPr>
                        <w:pStyle w:val="afc"/>
                      </w:pPr>
                      <w:r w:rsidRPr="00177F43">
                        <w:rPr>
                          <w:rStyle w:val="affff8"/>
                        </w:rPr>
                        <w:fldChar w:fldCharType="begin"/>
                      </w:r>
                      <w:r w:rsidR="00062EF1" w:rsidRPr="00177F43">
                        <w:rPr>
                          <w:rStyle w:val="affff8"/>
                        </w:rPr>
                        <w:instrText xml:space="preserve"> NUMPAGES </w:instrText>
                      </w:r>
                      <w:r w:rsidRPr="00177F43">
                        <w:rPr>
                          <w:rStyle w:val="affff8"/>
                        </w:rPr>
                        <w:fldChar w:fldCharType="separate"/>
                      </w:r>
                      <w:r w:rsidR="00FC4065">
                        <w:rPr>
                          <w:rStyle w:val="affff8"/>
                          <w:noProof/>
                        </w:rPr>
                        <w:t>3</w:t>
                      </w:r>
                      <w:r w:rsidRPr="00177F43">
                        <w:rPr>
                          <w:rStyle w:val="affff8"/>
                        </w:rPr>
                        <w:fldChar w:fldCharType="end"/>
                      </w:r>
                    </w:p>
                  </w:tc>
                </w:tr>
                <w:tr w:rsidR="00062EF1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A605E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062EF1" w:rsidRPr="00A605E8" w:rsidRDefault="00062EF1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062EF1" w:rsidRPr="008A0708" w:rsidRDefault="00062EF1" w:rsidP="00177F43">
                      <w:pPr>
                        <w:pStyle w:val="aff4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</w:tcBorders>
                      <w:vAlign w:val="center"/>
                    </w:tcPr>
                    <w:p w:rsidR="00062EF1" w:rsidRPr="00C84BA9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062EF1" w:rsidRPr="008A0708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857" w:type="dxa"/>
                      <w:vAlign w:val="center"/>
                    </w:tcPr>
                    <w:p w:rsidR="00062EF1" w:rsidRPr="008A0708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vAlign w:val="center"/>
                    </w:tcPr>
                    <w:p w:rsidR="00062EF1" w:rsidRPr="008A0708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  <w:vAlign w:val="center"/>
                    </w:tcPr>
                    <w:p w:rsidR="00062EF1" w:rsidRPr="008A0708" w:rsidRDefault="00062EF1" w:rsidP="00177F43">
                      <w:pPr>
                        <w:pStyle w:val="aff4"/>
                      </w:pPr>
                    </w:p>
                  </w:tc>
                  <w:tc>
                    <w:tcPr>
                      <w:tcW w:w="2535" w:type="dxa"/>
                      <w:gridSpan w:val="5"/>
                      <w:vMerge w:val="restart"/>
                      <w:vAlign w:val="center"/>
                    </w:tcPr>
                    <w:p w:rsidR="00062EF1" w:rsidRPr="008A0708" w:rsidRDefault="00062EF1" w:rsidP="00146FA1">
                      <w:pPr>
                        <w:pStyle w:val="afc"/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A605E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062EF1" w:rsidRPr="00A605E8" w:rsidRDefault="00062EF1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</w:tcBorders>
                      <w:vAlign w:val="center"/>
                    </w:tcPr>
                    <w:p w:rsidR="00062EF1" w:rsidRPr="00C84BA9" w:rsidRDefault="00062EF1" w:rsidP="00C84BA9">
                      <w:pPr>
                        <w:pStyle w:val="L"/>
                      </w:pPr>
                      <w:r w:rsidRPr="00C84BA9">
                        <w:t>Н. контр.</w:t>
                      </w: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062EF1" w:rsidRPr="008A0708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857" w:type="dxa"/>
                    </w:tcPr>
                    <w:p w:rsidR="00062EF1" w:rsidRPr="008A0708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</w:tcPr>
                    <w:p w:rsidR="00062EF1" w:rsidRPr="008A0708" w:rsidRDefault="00062EF1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2535" w:type="dxa"/>
                      <w:gridSpan w:val="5"/>
                      <w:vMerge/>
                      <w:vAlign w:val="center"/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A605E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A605E8" w:rsidRDefault="00062EF1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062EF1" w:rsidRPr="00C84BA9" w:rsidRDefault="00062EF1" w:rsidP="00C84BA9">
                      <w:pPr>
                        <w:pStyle w:val="L"/>
                      </w:pPr>
                      <w:r w:rsidRPr="00C84BA9">
                        <w:t>Утв.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64B67" w:rsidRDefault="00062EF1" w:rsidP="00764B67">
                      <w:pPr>
                        <w:pStyle w:val="L"/>
                      </w:pPr>
                      <w:r w:rsidRPr="00764B67">
                        <w:t>-</w:t>
                      </w:r>
                    </w:p>
                  </w:tc>
                  <w:tc>
                    <w:tcPr>
                      <w:tcW w:w="85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-</w:t>
                      </w: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8A0708" w:rsidRDefault="00062EF1" w:rsidP="00554CA8">
                      <w:pPr>
                        <w:pStyle w:val="afc"/>
                      </w:pPr>
                      <w:r>
                        <w:t>-</w:t>
                      </w:r>
                    </w:p>
                  </w:tc>
                  <w:tc>
                    <w:tcPr>
                      <w:tcW w:w="3532" w:type="dxa"/>
                      <w:gridSpan w:val="5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2535" w:type="dxa"/>
                      <w:gridSpan w:val="5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</w:tr>
                <w:tr w:rsidR="00062EF1" w:rsidRPr="000F39CB" w:rsidTr="003348E2">
                  <w:trPr>
                    <w:cantSplit/>
                    <w:trHeight w:val="438"/>
                  </w:trPr>
                  <w:tc>
                    <w:tcPr>
                      <w:tcW w:w="4871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A605E8" w:rsidRDefault="00062EF1" w:rsidP="006A55C8">
                      <w:pPr>
                        <w:pStyle w:val="afc"/>
                      </w:pPr>
                    </w:p>
                  </w:tc>
                  <w:tc>
                    <w:tcPr>
                      <w:tcW w:w="3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190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7936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8A0708" w:rsidRDefault="00062EF1" w:rsidP="00177F43">
                      <w:pPr>
                        <w:pStyle w:val="afc"/>
                      </w:pPr>
                    </w:p>
                  </w:tc>
                  <w:tc>
                    <w:tcPr>
                      <w:tcW w:w="3620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8A0708" w:rsidRDefault="00062EF1" w:rsidP="001B58B0">
                      <w:pPr>
                        <w:pStyle w:val="afc"/>
                      </w:pPr>
                      <w:r w:rsidRPr="008A0708">
                        <w:t>Копировал</w:t>
                      </w:r>
                    </w:p>
                  </w:tc>
                  <w:tc>
                    <w:tcPr>
                      <w:tcW w:w="4152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8A0708" w:rsidRDefault="00062EF1" w:rsidP="001B58B0">
                      <w:pPr>
                        <w:pStyle w:val="afc"/>
                        <w:rPr>
                          <w:lang w:val="en-US"/>
                        </w:rPr>
                      </w:pPr>
                      <w:r w:rsidRPr="008A0708">
                        <w:t>Формат А</w:t>
                      </w:r>
                      <w:r w:rsidRPr="008A0708">
                        <w:rPr>
                          <w:lang w:val="en-US"/>
                        </w:rPr>
                        <w:t>3</w:t>
                      </w:r>
                    </w:p>
                  </w:tc>
                </w:tr>
              </w:tbl>
              <w:p w:rsidR="00062EF1" w:rsidRDefault="00062EF1" w:rsidP="002F1CB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856AF0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left:0;text-align:left;margin-left:-40.5pt;margin-top:-4.05pt;width:1153.2pt;height:803.7pt;z-index:251685888;mso-position-horizontal-relative:margin;mso-position-vertical-relative:margin" filled="f" stroked="f">
          <v:textbox style="mso-next-textbox:#_x0000_s2128">
            <w:txbxContent>
              <w:tbl>
                <w:tblPr>
                  <w:tblW w:w="22844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4"/>
                  <w:gridCol w:w="396"/>
                  <w:gridCol w:w="4198"/>
                  <w:gridCol w:w="2835"/>
                  <w:gridCol w:w="1789"/>
                  <w:gridCol w:w="236"/>
                  <w:gridCol w:w="2723"/>
                  <w:gridCol w:w="587"/>
                  <w:gridCol w:w="602"/>
                  <w:gridCol w:w="1540"/>
                  <w:gridCol w:w="502"/>
                  <w:gridCol w:w="352"/>
                  <w:gridCol w:w="840"/>
                  <w:gridCol w:w="2455"/>
                  <w:gridCol w:w="2822"/>
                  <w:gridCol w:w="683"/>
                </w:tblGrid>
                <w:tr w:rsidR="00062EF1" w:rsidRPr="000F39CB" w:rsidTr="00037E67">
                  <w:trPr>
                    <w:cantSplit/>
                    <w:trHeight w:val="7364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right w:val="nil"/>
                      </w:tcBorders>
                      <w:textDirection w:val="btL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787608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787608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787608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787608">
                  <w:trPr>
                    <w:cantSplit/>
                    <w:trHeight w:val="2014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nil"/>
                        <w:righ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787608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top w:val="nil"/>
                        <w:right w:val="nil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  <w:bottom w:val="single" w:sz="4" w:space="0" w:color="auto"/>
                      </w:tcBorders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062EF1" w:rsidRPr="000F39CB" w:rsidTr="00787608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3D1FE3" w:rsidRDefault="00062EF1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062EF1" w:rsidRPr="006136E2" w:rsidRDefault="00062EF1" w:rsidP="00DB48AB">
                      <w:pPr>
                        <w:pStyle w:val="aff4"/>
                        <w:rPr>
                          <w:rFonts w:eastAsiaTheme="minorHAnsi"/>
                          <w:lang w:val="ru-RU"/>
                        </w:rPr>
                      </w:pPr>
                    </w:p>
                  </w:tc>
                  <w:tc>
                    <w:tcPr>
                      <w:tcW w:w="587" w:type="dxa"/>
                      <w:vAlign w:val="center"/>
                    </w:tcPr>
                    <w:p w:rsidR="00062EF1" w:rsidRPr="006136E2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  <w:vAlign w:val="center"/>
                    </w:tcPr>
                    <w:p w:rsidR="00062EF1" w:rsidRPr="006136E2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062EF1" w:rsidRPr="006136E2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  <w:vAlign w:val="center"/>
                    </w:tcPr>
                    <w:p w:rsidR="00062EF1" w:rsidRPr="006136E2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  <w:vAlign w:val="center"/>
                    </w:tcPr>
                    <w:p w:rsidR="00062EF1" w:rsidRPr="006136E2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 w:val="restart"/>
                      <w:vAlign w:val="center"/>
                    </w:tcPr>
                    <w:p w:rsidR="00062EF1" w:rsidRPr="00554CA8" w:rsidRDefault="00856AF0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fldSimple w:instr=" REF DecNum  \* MERGEFORMAT ">
                        <w:r w:rsidR="00062EF1">
                          <w:rPr>
                            <w:noProof/>
                          </w:rPr>
                          <w:t>ВБМА.469435.000</w:t>
                        </w:r>
                      </w:fldSimple>
                      <w:r>
                        <w:rPr>
                          <w:rFonts w:eastAsiaTheme="minorHAnsi"/>
                        </w:rPr>
                        <w:fldChar w:fldCharType="begin"/>
                      </w:r>
                      <w:r w:rsidR="00062EF1">
                        <w:instrText xml:space="preserve"> REF Code \h </w:instrText>
                      </w:r>
                      <w:r>
                        <w:rPr>
                          <w:rFonts w:eastAsiaTheme="minorHAnsi"/>
                        </w:rPr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 w:rsidR="00062EF1">
                        <w:rPr>
                          <w:noProof/>
                        </w:rPr>
                        <w:t>ВП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  <w:tc>
                    <w:tcPr>
                      <w:tcW w:w="68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4120B6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</w:tr>
                <w:tr w:rsidR="00062EF1" w:rsidRPr="000F39CB" w:rsidTr="00787608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062EF1" w:rsidRPr="003D1FE3" w:rsidRDefault="00062EF1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062EF1" w:rsidRPr="000F39CB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83" w:type="dxa"/>
                      <w:vMerge w:val="restart"/>
                      <w:vAlign w:val="center"/>
                    </w:tcPr>
                    <w:p w:rsidR="00062EF1" w:rsidRPr="000F39CB" w:rsidRDefault="00856AF0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062EF1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62EF1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062EF1" w:rsidRPr="000F39CB" w:rsidTr="00787608">
                  <w:trPr>
                    <w:cantSplit/>
                    <w:trHeight w:val="309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single" w:sz="4" w:space="0" w:color="auto"/>
                        <w:right w:val="nil"/>
                      </w:tcBorders>
                    </w:tcPr>
                    <w:p w:rsidR="00062EF1" w:rsidRPr="000F39CB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D908B7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proofErr w:type="spellStart"/>
                      <w:r>
                        <w:rPr>
                          <w:rFonts w:eastAsiaTheme="minorHAnsi"/>
                        </w:rPr>
                        <w:t>Изм</w:t>
                      </w:r>
                      <w:proofErr w:type="spellEnd"/>
                      <w:r>
                        <w:rPr>
                          <w:rFonts w:eastAsiaTheme="minorHAnsi"/>
                        </w:rPr>
                        <w:t>.</w:t>
                      </w:r>
                    </w:p>
                  </w:tc>
                  <w:tc>
                    <w:tcPr>
                      <w:tcW w:w="602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proofErr w:type="spellStart"/>
                      <w:r w:rsidRPr="003D1FE3">
                        <w:t>Подп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8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11DE9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277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83" w:type="dxa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0F39CB" w:rsidRDefault="00062EF1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</w:tr>
                <w:tr w:rsidR="00062EF1" w:rsidRPr="000F39CB" w:rsidTr="00037E67">
                  <w:trPr>
                    <w:cantSplit/>
                    <w:trHeight w:val="438"/>
                  </w:trPr>
                  <w:tc>
                    <w:tcPr>
                      <w:tcW w:w="4878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8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789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3647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F83288" w:rsidRDefault="00062EF1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3505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037E67" w:rsidRDefault="00062EF1" w:rsidP="00DB48AB">
                      <w:pPr>
                        <w:pStyle w:val="afc"/>
                        <w:rPr>
                          <w:rFonts w:eastAsiaTheme="minorHAnsi"/>
                          <w:lang w:val="en-US"/>
                        </w:rPr>
                      </w:pPr>
                      <w:r>
                        <w:rPr>
                          <w:rFonts w:eastAsiaTheme="minorHAnsi"/>
                        </w:rPr>
                        <w:t>Формат А</w:t>
                      </w:r>
                      <w:r>
                        <w:rPr>
                          <w:rFonts w:eastAsiaTheme="minorHAnsi"/>
                          <w:lang w:val="en-US"/>
                        </w:rPr>
                        <w:t>3</w:t>
                      </w:r>
                    </w:p>
                  </w:tc>
                </w:tr>
              </w:tbl>
              <w:p w:rsidR="00062EF1" w:rsidRDefault="00062EF1" w:rsidP="00DB48A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856AF0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left:0;text-align:left;margin-left:13.3pt;margin-top:24.95pt;width:568.2pt;height:812.8pt;z-index:251683840;mso-position-horizontal-relative:page;mso-position-vertical-relative:page" filled="f" stroked="f">
          <v:textbox style="mso-next-textbox:#_x0000_s2123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062EF1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062EF1" w:rsidRPr="003D1FE3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062EF1" w:rsidRPr="00520F28" w:rsidRDefault="00C72D26" w:rsidP="00554CA8">
                      <w:pPr>
                        <w:pStyle w:val="afc"/>
                      </w:pPr>
                      <w:r w:rsidRPr="00C72D26">
                        <w:t>ВБМА.436434.001</w:t>
                      </w:r>
                      <w:bookmarkStart w:id="16" w:name="_GoBack"/>
                      <w:bookmarkEnd w:id="16"/>
                      <w:r w:rsidR="00856AF0">
                        <w:fldChar w:fldCharType="begin"/>
                      </w:r>
                      <w:r w:rsidR="00062EF1">
                        <w:instrText xml:space="preserve"> REF Code \h </w:instrText>
                      </w:r>
                      <w:r w:rsidR="00856AF0">
                        <w:fldChar w:fldCharType="separate"/>
                      </w:r>
                      <w:r w:rsidR="00062EF1">
                        <w:rPr>
                          <w:noProof/>
                        </w:rPr>
                        <w:t>ВП</w:t>
                      </w:r>
                      <w:r w:rsidR="00856AF0"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062EF1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062EF1" w:rsidRPr="003D1FE3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062EF1" w:rsidRPr="00773829" w:rsidRDefault="00856AF0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062EF1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FC4065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062EF1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proofErr w:type="spellStart"/>
                      <w:r w:rsidRPr="00554CA8">
                        <w:t>Изм</w:t>
                      </w:r>
                      <w:proofErr w:type="spellEnd"/>
                      <w:r w:rsidRPr="00554CA8">
                        <w:t>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proofErr w:type="spellStart"/>
                      <w:r w:rsidRPr="00554CA8">
                        <w:t>Подп</w:t>
                      </w:r>
                      <w:proofErr w:type="spellEnd"/>
                      <w:r w:rsidRPr="00554CA8">
                        <w:t>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773829" w:rsidRDefault="00062EF1" w:rsidP="00901449"/>
                  </w:tc>
                </w:tr>
                <w:tr w:rsidR="00062EF1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BE7F29" w:rsidRDefault="00062EF1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BE7F29" w:rsidRDefault="00062EF1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Формат А</w:t>
                      </w:r>
                      <w:proofErr w:type="gramStart"/>
                      <w:r w:rsidRPr="00BE7F29">
                        <w:rPr>
                          <w:sz w:val="24"/>
                          <w:szCs w:val="24"/>
                        </w:rPr>
                        <w:t>4</w:t>
                      </w:r>
                      <w:proofErr w:type="gramEnd"/>
                    </w:p>
                  </w:tc>
                </w:tr>
              </w:tbl>
              <w:p w:rsidR="00062EF1" w:rsidRDefault="00062EF1" w:rsidP="00F9024D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856AF0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left:0;text-align:left;margin-left:14.05pt;margin-top:24.95pt;width:568.2pt;height:809pt;z-index:251688960;mso-position-horizontal-relative:page;mso-position-vertical-relative:page" filled="f" stroked="f">
          <v:textbox style="mso-next-textbox:#_x0000_s2138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062EF1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062EF1" w:rsidRPr="003D1FE3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062EF1" w:rsidRPr="00520F28" w:rsidRDefault="00856AF0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062EF1">
                        <w:rPr>
                          <w:noProof/>
                        </w:rPr>
                        <w:instrText xml:space="preserve"> REF DecNum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62EF1"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begin"/>
                      </w:r>
                      <w:r w:rsidR="00062EF1">
                        <w:instrText xml:space="preserve"> REF Code \h </w:instrText>
                      </w:r>
                      <w:r>
                        <w:fldChar w:fldCharType="separate"/>
                      </w:r>
                      <w:r w:rsidR="00062EF1">
                        <w:rPr>
                          <w:noProof/>
                        </w:rPr>
                        <w:t>ВП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062EF1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062EF1" w:rsidRPr="003D1FE3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062EF1" w:rsidRPr="00773829" w:rsidRDefault="00856AF0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062EF1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62EF1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062EF1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proofErr w:type="spellStart"/>
                      <w:r w:rsidRPr="00554CA8">
                        <w:t>Изм</w:t>
                      </w:r>
                      <w:proofErr w:type="spellEnd"/>
                      <w:r w:rsidRPr="00554CA8">
                        <w:t>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proofErr w:type="spellStart"/>
                      <w:r w:rsidRPr="00554CA8">
                        <w:t>Подп</w:t>
                      </w:r>
                      <w:proofErr w:type="spellEnd"/>
                      <w:r w:rsidRPr="00554CA8">
                        <w:t>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773829" w:rsidRDefault="00062EF1" w:rsidP="00901449"/>
                  </w:tc>
                </w:tr>
                <w:tr w:rsidR="00062EF1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BE7F29" w:rsidRDefault="00062EF1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BE7F29" w:rsidRDefault="00062EF1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Формат А</w:t>
                      </w:r>
                      <w:proofErr w:type="gramStart"/>
                      <w:r w:rsidRPr="00BE7F29">
                        <w:rPr>
                          <w:sz w:val="24"/>
                          <w:szCs w:val="24"/>
                        </w:rPr>
                        <w:t>4</w:t>
                      </w:r>
                      <w:proofErr w:type="gramEnd"/>
                    </w:p>
                  </w:tc>
                </w:tr>
              </w:tbl>
              <w:p w:rsidR="00062EF1" w:rsidRDefault="00062EF1" w:rsidP="00BE7F29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EF1" w:rsidRDefault="00856AF0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left:0;text-align:left;margin-left:13.3pt;margin-top:24.95pt;width:568.2pt;height:803.75pt;z-index:251687936;mso-position-horizontal-relative:page;mso-position-vertical-relative:page" filled="f" stroked="f">
          <v:textbox style="mso-next-textbox:#_x0000_s2129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062EF1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062EF1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062EF1" w:rsidRPr="003D1FE3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062EF1" w:rsidRPr="00520F28" w:rsidRDefault="00856AF0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062EF1">
                        <w:rPr>
                          <w:noProof/>
                        </w:rPr>
                        <w:instrText xml:space="preserve"> REF DecNum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62EF1"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begin"/>
                      </w:r>
                      <w:r w:rsidR="00062EF1">
                        <w:instrText xml:space="preserve"> REF Code \h </w:instrText>
                      </w:r>
                      <w:r>
                        <w:fldChar w:fldCharType="separate"/>
                      </w:r>
                      <w:r w:rsidR="00062EF1">
                        <w:rPr>
                          <w:noProof/>
                        </w:rPr>
                        <w:t>ВП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062EF1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062EF1" w:rsidRPr="003D1FE3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062EF1" w:rsidRPr="00773829" w:rsidRDefault="00856AF0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062EF1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62EF1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062EF1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062EF1" w:rsidRPr="003D1FE3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773829" w:rsidRDefault="00062EF1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proofErr w:type="spellStart"/>
                      <w:r w:rsidRPr="00554CA8">
                        <w:t>Изм</w:t>
                      </w:r>
                      <w:proofErr w:type="spellEnd"/>
                      <w:r w:rsidRPr="00554CA8">
                        <w:t>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proofErr w:type="spellStart"/>
                      <w:r w:rsidRPr="00554CA8">
                        <w:t>Подп</w:t>
                      </w:r>
                      <w:proofErr w:type="spellEnd"/>
                      <w:r w:rsidRPr="00554CA8">
                        <w:t>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062EF1" w:rsidRPr="00554CA8" w:rsidRDefault="00062EF1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062EF1" w:rsidRPr="00773829" w:rsidRDefault="00062EF1" w:rsidP="00901449"/>
                  </w:tc>
                </w:tr>
                <w:tr w:rsidR="00062EF1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773829" w:rsidRDefault="00062EF1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773829" w:rsidRDefault="00062EF1" w:rsidP="005C7189">
                      <w:pPr>
                        <w:pStyle w:val="afffff5"/>
                      </w:pPr>
                      <w:r w:rsidRPr="00773829"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062EF1" w:rsidRPr="00773829" w:rsidRDefault="00062EF1" w:rsidP="005C7189">
                      <w:pPr>
                        <w:pStyle w:val="afffff5"/>
                      </w:pPr>
                      <w:r w:rsidRPr="00773829">
                        <w:t>Формат А</w:t>
                      </w:r>
                      <w:proofErr w:type="gramStart"/>
                      <w:r w:rsidRPr="00773829">
                        <w:t>4</w:t>
                      </w:r>
                      <w:proofErr w:type="gramEnd"/>
                    </w:p>
                  </w:tc>
                </w:tr>
              </w:tbl>
              <w:p w:rsidR="00062EF1" w:rsidRDefault="00062EF1" w:rsidP="00F9024D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B8F61D4"/>
    <w:multiLevelType w:val="hybridMultilevel"/>
    <w:tmpl w:val="833AB8D6"/>
    <w:lvl w:ilvl="0" w:tplc="8A149A54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DA1DD9"/>
    <w:multiLevelType w:val="hybridMultilevel"/>
    <w:tmpl w:val="A4EC5A68"/>
    <w:lvl w:ilvl="0" w:tplc="3CBC6740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91057E"/>
    <w:multiLevelType w:val="hybridMultilevel"/>
    <w:tmpl w:val="43F8DE78"/>
    <w:lvl w:ilvl="0" w:tplc="EF66D266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A033D4"/>
    <w:multiLevelType w:val="hybridMultilevel"/>
    <w:tmpl w:val="23C831EC"/>
    <w:lvl w:ilvl="0" w:tplc="B874B650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B708DE"/>
    <w:multiLevelType w:val="hybridMultilevel"/>
    <w:tmpl w:val="EAF203EC"/>
    <w:lvl w:ilvl="0" w:tplc="4FA28878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D378B6"/>
    <w:multiLevelType w:val="multilevel"/>
    <w:tmpl w:val="B16297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39CB669F"/>
    <w:multiLevelType w:val="hybridMultilevel"/>
    <w:tmpl w:val="195648BA"/>
    <w:lvl w:ilvl="0" w:tplc="0D667BD4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4D343E"/>
    <w:multiLevelType w:val="hybridMultilevel"/>
    <w:tmpl w:val="C3AC2198"/>
    <w:lvl w:ilvl="0" w:tplc="68B6AD36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BC36EA"/>
    <w:multiLevelType w:val="hybridMultilevel"/>
    <w:tmpl w:val="5C1C3BC4"/>
    <w:lvl w:ilvl="0" w:tplc="0CBE1E94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1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3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353141"/>
    <w:multiLevelType w:val="multilevel"/>
    <w:tmpl w:val="0450BAF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68F13BC2"/>
    <w:multiLevelType w:val="hybridMultilevel"/>
    <w:tmpl w:val="9A343050"/>
    <w:lvl w:ilvl="0" w:tplc="65EC8034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D067C0"/>
    <w:multiLevelType w:val="hybridMultilevel"/>
    <w:tmpl w:val="9000B1D6"/>
    <w:lvl w:ilvl="0" w:tplc="D2B60B28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7"/>
  </w:num>
  <w:num w:numId="4">
    <w:abstractNumId w:val="1"/>
  </w:num>
  <w:num w:numId="5">
    <w:abstractNumId w:val="8"/>
  </w:num>
  <w:num w:numId="6">
    <w:abstractNumId w:val="15"/>
  </w:num>
  <w:num w:numId="7">
    <w:abstractNumId w:val="3"/>
  </w:num>
  <w:num w:numId="8">
    <w:abstractNumId w:val="6"/>
  </w:num>
  <w:num w:numId="9">
    <w:abstractNumId w:val="4"/>
  </w:num>
  <w:num w:numId="10">
    <w:abstractNumId w:val="2"/>
  </w:num>
  <w:num w:numId="11">
    <w:abstractNumId w:val="5"/>
  </w:num>
  <w:num w:numId="12">
    <w:abstractNumId w:val="12"/>
  </w:num>
  <w:num w:numId="13">
    <w:abstractNumId w:val="9"/>
  </w:num>
  <w:num w:numId="14">
    <w:abstractNumId w:val="10"/>
  </w:num>
  <w:num w:numId="15">
    <w:abstractNumId w:val="11"/>
  </w:num>
  <w:num w:numId="16">
    <w:abstractNumId w:val="0"/>
  </w:num>
  <w:num w:numId="17">
    <w:abstractNumId w:val="13"/>
  </w:num>
  <w:num w:numId="18">
    <w:abstractNumId w:val="8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drawingGridHorizontalSpacing w:val="130"/>
  <w:displayHorizontalDrawingGridEvery w:val="2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C31DE1"/>
    <w:rsid w:val="0003189B"/>
    <w:rsid w:val="000341A4"/>
    <w:rsid w:val="00034774"/>
    <w:rsid w:val="00037E67"/>
    <w:rsid w:val="000405FD"/>
    <w:rsid w:val="0004488D"/>
    <w:rsid w:val="0004695F"/>
    <w:rsid w:val="00047562"/>
    <w:rsid w:val="000504D8"/>
    <w:rsid w:val="000506BC"/>
    <w:rsid w:val="00053CA2"/>
    <w:rsid w:val="0005401D"/>
    <w:rsid w:val="00062EF1"/>
    <w:rsid w:val="00080E2D"/>
    <w:rsid w:val="000841CC"/>
    <w:rsid w:val="00093AED"/>
    <w:rsid w:val="0009507D"/>
    <w:rsid w:val="000960A7"/>
    <w:rsid w:val="000966EF"/>
    <w:rsid w:val="00097420"/>
    <w:rsid w:val="0009778C"/>
    <w:rsid w:val="000A1D1D"/>
    <w:rsid w:val="000A6C3F"/>
    <w:rsid w:val="000A6E7A"/>
    <w:rsid w:val="000B6371"/>
    <w:rsid w:val="000C1E03"/>
    <w:rsid w:val="000C28EC"/>
    <w:rsid w:val="000D4660"/>
    <w:rsid w:val="000D53DF"/>
    <w:rsid w:val="000D7012"/>
    <w:rsid w:val="000F1337"/>
    <w:rsid w:val="000F39CB"/>
    <w:rsid w:val="000F59AA"/>
    <w:rsid w:val="00101D43"/>
    <w:rsid w:val="001047D3"/>
    <w:rsid w:val="001053F4"/>
    <w:rsid w:val="00107422"/>
    <w:rsid w:val="00132518"/>
    <w:rsid w:val="0013284F"/>
    <w:rsid w:val="00132856"/>
    <w:rsid w:val="00132A54"/>
    <w:rsid w:val="00136FBA"/>
    <w:rsid w:val="00141B24"/>
    <w:rsid w:val="00146FA1"/>
    <w:rsid w:val="00147EB6"/>
    <w:rsid w:val="00152616"/>
    <w:rsid w:val="00161D25"/>
    <w:rsid w:val="00165556"/>
    <w:rsid w:val="00171012"/>
    <w:rsid w:val="0017102B"/>
    <w:rsid w:val="0017600B"/>
    <w:rsid w:val="00176426"/>
    <w:rsid w:val="00177F43"/>
    <w:rsid w:val="001827AB"/>
    <w:rsid w:val="00183192"/>
    <w:rsid w:val="00184B2A"/>
    <w:rsid w:val="0019675D"/>
    <w:rsid w:val="001A2A80"/>
    <w:rsid w:val="001A3C4D"/>
    <w:rsid w:val="001A6E73"/>
    <w:rsid w:val="001B58B0"/>
    <w:rsid w:val="001B5EE8"/>
    <w:rsid w:val="001C6BDE"/>
    <w:rsid w:val="001D5E2C"/>
    <w:rsid w:val="001E6BAA"/>
    <w:rsid w:val="001E727B"/>
    <w:rsid w:val="001E74DA"/>
    <w:rsid w:val="001F0E13"/>
    <w:rsid w:val="001F1845"/>
    <w:rsid w:val="001F2930"/>
    <w:rsid w:val="001F3267"/>
    <w:rsid w:val="00204C44"/>
    <w:rsid w:val="00204F4E"/>
    <w:rsid w:val="002071E1"/>
    <w:rsid w:val="0020776D"/>
    <w:rsid w:val="002116D2"/>
    <w:rsid w:val="002169B0"/>
    <w:rsid w:val="0022593D"/>
    <w:rsid w:val="00227099"/>
    <w:rsid w:val="00231224"/>
    <w:rsid w:val="0023413F"/>
    <w:rsid w:val="00241629"/>
    <w:rsid w:val="0024174E"/>
    <w:rsid w:val="00247E87"/>
    <w:rsid w:val="002669B8"/>
    <w:rsid w:val="00267B6F"/>
    <w:rsid w:val="002748D6"/>
    <w:rsid w:val="00286119"/>
    <w:rsid w:val="00294463"/>
    <w:rsid w:val="002956BB"/>
    <w:rsid w:val="00297458"/>
    <w:rsid w:val="002A0756"/>
    <w:rsid w:val="002A4925"/>
    <w:rsid w:val="002B0151"/>
    <w:rsid w:val="002B7EB2"/>
    <w:rsid w:val="002C7826"/>
    <w:rsid w:val="002D0E49"/>
    <w:rsid w:val="002D1C71"/>
    <w:rsid w:val="002D3A7F"/>
    <w:rsid w:val="002D3F39"/>
    <w:rsid w:val="002F000D"/>
    <w:rsid w:val="002F1CBB"/>
    <w:rsid w:val="002F318A"/>
    <w:rsid w:val="002F5967"/>
    <w:rsid w:val="002F709B"/>
    <w:rsid w:val="00311FE7"/>
    <w:rsid w:val="0031627E"/>
    <w:rsid w:val="00323B5B"/>
    <w:rsid w:val="0032672F"/>
    <w:rsid w:val="00330F09"/>
    <w:rsid w:val="00332FF8"/>
    <w:rsid w:val="003348E2"/>
    <w:rsid w:val="00336DAD"/>
    <w:rsid w:val="00337771"/>
    <w:rsid w:val="00346029"/>
    <w:rsid w:val="00346087"/>
    <w:rsid w:val="003469A9"/>
    <w:rsid w:val="00346B5D"/>
    <w:rsid w:val="003526E8"/>
    <w:rsid w:val="00354D40"/>
    <w:rsid w:val="00354ED0"/>
    <w:rsid w:val="00357C2C"/>
    <w:rsid w:val="00364B0C"/>
    <w:rsid w:val="00367FC4"/>
    <w:rsid w:val="00370109"/>
    <w:rsid w:val="00370AEB"/>
    <w:rsid w:val="00374EBE"/>
    <w:rsid w:val="003803C8"/>
    <w:rsid w:val="003A5340"/>
    <w:rsid w:val="003B4CCC"/>
    <w:rsid w:val="003D5E3F"/>
    <w:rsid w:val="003D62BD"/>
    <w:rsid w:val="003E0065"/>
    <w:rsid w:val="003E6555"/>
    <w:rsid w:val="003F2988"/>
    <w:rsid w:val="003F54C0"/>
    <w:rsid w:val="0040111F"/>
    <w:rsid w:val="004021B4"/>
    <w:rsid w:val="004120B6"/>
    <w:rsid w:val="0042701B"/>
    <w:rsid w:val="004321C8"/>
    <w:rsid w:val="0043469D"/>
    <w:rsid w:val="00445234"/>
    <w:rsid w:val="0044676A"/>
    <w:rsid w:val="0045048A"/>
    <w:rsid w:val="004505A5"/>
    <w:rsid w:val="00452602"/>
    <w:rsid w:val="00452A89"/>
    <w:rsid w:val="004533E4"/>
    <w:rsid w:val="00453B9A"/>
    <w:rsid w:val="004559BD"/>
    <w:rsid w:val="00456230"/>
    <w:rsid w:val="00457073"/>
    <w:rsid w:val="00463C57"/>
    <w:rsid w:val="00470AA2"/>
    <w:rsid w:val="0047135B"/>
    <w:rsid w:val="00472129"/>
    <w:rsid w:val="0049259D"/>
    <w:rsid w:val="00493517"/>
    <w:rsid w:val="00493D88"/>
    <w:rsid w:val="00496E7F"/>
    <w:rsid w:val="004A0509"/>
    <w:rsid w:val="004A4182"/>
    <w:rsid w:val="004A7B47"/>
    <w:rsid w:val="004B1035"/>
    <w:rsid w:val="004B6935"/>
    <w:rsid w:val="004C207E"/>
    <w:rsid w:val="004D7D14"/>
    <w:rsid w:val="004E094D"/>
    <w:rsid w:val="004E383C"/>
    <w:rsid w:val="004E4CCD"/>
    <w:rsid w:val="004F3A2A"/>
    <w:rsid w:val="004F6049"/>
    <w:rsid w:val="004F6B29"/>
    <w:rsid w:val="00506197"/>
    <w:rsid w:val="0051056F"/>
    <w:rsid w:val="00511DE9"/>
    <w:rsid w:val="00512562"/>
    <w:rsid w:val="00515720"/>
    <w:rsid w:val="0052190D"/>
    <w:rsid w:val="00530C02"/>
    <w:rsid w:val="00534097"/>
    <w:rsid w:val="005360DB"/>
    <w:rsid w:val="005435ED"/>
    <w:rsid w:val="005447CF"/>
    <w:rsid w:val="00544B5F"/>
    <w:rsid w:val="00553BB1"/>
    <w:rsid w:val="00554CA8"/>
    <w:rsid w:val="00557234"/>
    <w:rsid w:val="00561253"/>
    <w:rsid w:val="00563AE5"/>
    <w:rsid w:val="00564F15"/>
    <w:rsid w:val="005706BC"/>
    <w:rsid w:val="0057581E"/>
    <w:rsid w:val="00576712"/>
    <w:rsid w:val="005835C2"/>
    <w:rsid w:val="00585EE5"/>
    <w:rsid w:val="005867A2"/>
    <w:rsid w:val="00593FF5"/>
    <w:rsid w:val="00594341"/>
    <w:rsid w:val="005958FE"/>
    <w:rsid w:val="00596F76"/>
    <w:rsid w:val="005A2A4D"/>
    <w:rsid w:val="005A4182"/>
    <w:rsid w:val="005A5168"/>
    <w:rsid w:val="005B2E12"/>
    <w:rsid w:val="005B3310"/>
    <w:rsid w:val="005B4B8F"/>
    <w:rsid w:val="005C0BD2"/>
    <w:rsid w:val="005C311E"/>
    <w:rsid w:val="005C7189"/>
    <w:rsid w:val="005D5F46"/>
    <w:rsid w:val="005E078D"/>
    <w:rsid w:val="005E153B"/>
    <w:rsid w:val="005E322F"/>
    <w:rsid w:val="005E3FA1"/>
    <w:rsid w:val="005E6C30"/>
    <w:rsid w:val="0060001C"/>
    <w:rsid w:val="00600C01"/>
    <w:rsid w:val="0060389C"/>
    <w:rsid w:val="006136E2"/>
    <w:rsid w:val="0061424F"/>
    <w:rsid w:val="006145B0"/>
    <w:rsid w:val="006156F5"/>
    <w:rsid w:val="00620222"/>
    <w:rsid w:val="00624624"/>
    <w:rsid w:val="00627107"/>
    <w:rsid w:val="00633271"/>
    <w:rsid w:val="0063539D"/>
    <w:rsid w:val="00635495"/>
    <w:rsid w:val="006364E3"/>
    <w:rsid w:val="00637043"/>
    <w:rsid w:val="0064047C"/>
    <w:rsid w:val="00642338"/>
    <w:rsid w:val="006439D9"/>
    <w:rsid w:val="006476DF"/>
    <w:rsid w:val="00654B40"/>
    <w:rsid w:val="00655CB2"/>
    <w:rsid w:val="006625CA"/>
    <w:rsid w:val="006643BE"/>
    <w:rsid w:val="006645C5"/>
    <w:rsid w:val="00670682"/>
    <w:rsid w:val="00673F0F"/>
    <w:rsid w:val="00674388"/>
    <w:rsid w:val="006775AB"/>
    <w:rsid w:val="00684770"/>
    <w:rsid w:val="00687569"/>
    <w:rsid w:val="00692E6B"/>
    <w:rsid w:val="006A1167"/>
    <w:rsid w:val="006A308E"/>
    <w:rsid w:val="006A5175"/>
    <w:rsid w:val="006A55C8"/>
    <w:rsid w:val="006A709F"/>
    <w:rsid w:val="006B0B0E"/>
    <w:rsid w:val="006B1CA8"/>
    <w:rsid w:val="006B4386"/>
    <w:rsid w:val="006C0849"/>
    <w:rsid w:val="006C270D"/>
    <w:rsid w:val="006C359B"/>
    <w:rsid w:val="006C3778"/>
    <w:rsid w:val="006D14E5"/>
    <w:rsid w:val="006D5D75"/>
    <w:rsid w:val="006D6010"/>
    <w:rsid w:val="006E43DA"/>
    <w:rsid w:val="006E4AFA"/>
    <w:rsid w:val="006F0442"/>
    <w:rsid w:val="006F3732"/>
    <w:rsid w:val="006F4C9A"/>
    <w:rsid w:val="0070491A"/>
    <w:rsid w:val="00705037"/>
    <w:rsid w:val="0071053A"/>
    <w:rsid w:val="0072051D"/>
    <w:rsid w:val="007210A8"/>
    <w:rsid w:val="00723C55"/>
    <w:rsid w:val="00725215"/>
    <w:rsid w:val="007327B2"/>
    <w:rsid w:val="0073757E"/>
    <w:rsid w:val="00741FE3"/>
    <w:rsid w:val="007434BF"/>
    <w:rsid w:val="00746558"/>
    <w:rsid w:val="00754389"/>
    <w:rsid w:val="00764B67"/>
    <w:rsid w:val="007671C1"/>
    <w:rsid w:val="00774BC4"/>
    <w:rsid w:val="00776F46"/>
    <w:rsid w:val="00780E3F"/>
    <w:rsid w:val="00787134"/>
    <w:rsid w:val="00787608"/>
    <w:rsid w:val="007942B7"/>
    <w:rsid w:val="00794588"/>
    <w:rsid w:val="0079539B"/>
    <w:rsid w:val="007959AD"/>
    <w:rsid w:val="007A06EB"/>
    <w:rsid w:val="007B1C1A"/>
    <w:rsid w:val="007B4D16"/>
    <w:rsid w:val="007B61A5"/>
    <w:rsid w:val="007C68AD"/>
    <w:rsid w:val="007C7482"/>
    <w:rsid w:val="007D1DCB"/>
    <w:rsid w:val="007D246E"/>
    <w:rsid w:val="007D59B3"/>
    <w:rsid w:val="007E19A2"/>
    <w:rsid w:val="007E4A05"/>
    <w:rsid w:val="007E72CE"/>
    <w:rsid w:val="007E7957"/>
    <w:rsid w:val="00802494"/>
    <w:rsid w:val="00803586"/>
    <w:rsid w:val="008055DC"/>
    <w:rsid w:val="008141CE"/>
    <w:rsid w:val="00814CE1"/>
    <w:rsid w:val="00825111"/>
    <w:rsid w:val="00831A86"/>
    <w:rsid w:val="0084289A"/>
    <w:rsid w:val="008445E4"/>
    <w:rsid w:val="00845111"/>
    <w:rsid w:val="00852B3C"/>
    <w:rsid w:val="00856AF0"/>
    <w:rsid w:val="008575BA"/>
    <w:rsid w:val="00863E78"/>
    <w:rsid w:val="00866924"/>
    <w:rsid w:val="008704F0"/>
    <w:rsid w:val="0087614F"/>
    <w:rsid w:val="008800B6"/>
    <w:rsid w:val="00882725"/>
    <w:rsid w:val="00892176"/>
    <w:rsid w:val="0089455F"/>
    <w:rsid w:val="008B623A"/>
    <w:rsid w:val="008C1C92"/>
    <w:rsid w:val="008C29B2"/>
    <w:rsid w:val="008C4339"/>
    <w:rsid w:val="008C5EC4"/>
    <w:rsid w:val="008D0818"/>
    <w:rsid w:val="008D1F75"/>
    <w:rsid w:val="008D45D9"/>
    <w:rsid w:val="008E23CD"/>
    <w:rsid w:val="008F0BDC"/>
    <w:rsid w:val="008F4DD2"/>
    <w:rsid w:val="00901449"/>
    <w:rsid w:val="00906781"/>
    <w:rsid w:val="00922781"/>
    <w:rsid w:val="00924A80"/>
    <w:rsid w:val="00926649"/>
    <w:rsid w:val="009323DA"/>
    <w:rsid w:val="00932F1E"/>
    <w:rsid w:val="0094129A"/>
    <w:rsid w:val="0094149E"/>
    <w:rsid w:val="00947AA3"/>
    <w:rsid w:val="00951E40"/>
    <w:rsid w:val="009544F8"/>
    <w:rsid w:val="009574A1"/>
    <w:rsid w:val="00963E0F"/>
    <w:rsid w:val="00963FB6"/>
    <w:rsid w:val="00967351"/>
    <w:rsid w:val="00971AD5"/>
    <w:rsid w:val="00971FF5"/>
    <w:rsid w:val="0097214C"/>
    <w:rsid w:val="009722D9"/>
    <w:rsid w:val="00974607"/>
    <w:rsid w:val="009761F7"/>
    <w:rsid w:val="00990A49"/>
    <w:rsid w:val="009A0053"/>
    <w:rsid w:val="009B3603"/>
    <w:rsid w:val="009B6E97"/>
    <w:rsid w:val="009C2FA7"/>
    <w:rsid w:val="009C64D1"/>
    <w:rsid w:val="009E44AA"/>
    <w:rsid w:val="009E5E81"/>
    <w:rsid w:val="009F1A43"/>
    <w:rsid w:val="009F4220"/>
    <w:rsid w:val="009F6AFA"/>
    <w:rsid w:val="009F7E7D"/>
    <w:rsid w:val="00A00803"/>
    <w:rsid w:val="00A03D3B"/>
    <w:rsid w:val="00A13651"/>
    <w:rsid w:val="00A15437"/>
    <w:rsid w:val="00A17446"/>
    <w:rsid w:val="00A24BD3"/>
    <w:rsid w:val="00A26540"/>
    <w:rsid w:val="00A30BBC"/>
    <w:rsid w:val="00A31A65"/>
    <w:rsid w:val="00A459F0"/>
    <w:rsid w:val="00A46E46"/>
    <w:rsid w:val="00A471C2"/>
    <w:rsid w:val="00A605E8"/>
    <w:rsid w:val="00A63A8D"/>
    <w:rsid w:val="00A754C6"/>
    <w:rsid w:val="00A77557"/>
    <w:rsid w:val="00A83535"/>
    <w:rsid w:val="00A866A9"/>
    <w:rsid w:val="00A937DD"/>
    <w:rsid w:val="00AA2296"/>
    <w:rsid w:val="00AB28E7"/>
    <w:rsid w:val="00AB2F9B"/>
    <w:rsid w:val="00AD0B85"/>
    <w:rsid w:val="00AD5CF5"/>
    <w:rsid w:val="00AD689B"/>
    <w:rsid w:val="00AD7F95"/>
    <w:rsid w:val="00AF1592"/>
    <w:rsid w:val="00AF3735"/>
    <w:rsid w:val="00B01E3E"/>
    <w:rsid w:val="00B0265F"/>
    <w:rsid w:val="00B05DDF"/>
    <w:rsid w:val="00B06CEB"/>
    <w:rsid w:val="00B07720"/>
    <w:rsid w:val="00B07AB2"/>
    <w:rsid w:val="00B1047C"/>
    <w:rsid w:val="00B123A4"/>
    <w:rsid w:val="00B20996"/>
    <w:rsid w:val="00B35027"/>
    <w:rsid w:val="00B423F1"/>
    <w:rsid w:val="00B42E2A"/>
    <w:rsid w:val="00B60C82"/>
    <w:rsid w:val="00B65E14"/>
    <w:rsid w:val="00B71035"/>
    <w:rsid w:val="00B724B2"/>
    <w:rsid w:val="00B73382"/>
    <w:rsid w:val="00B75203"/>
    <w:rsid w:val="00B8053F"/>
    <w:rsid w:val="00B84448"/>
    <w:rsid w:val="00B90520"/>
    <w:rsid w:val="00B9686E"/>
    <w:rsid w:val="00BA1594"/>
    <w:rsid w:val="00BB4936"/>
    <w:rsid w:val="00BB761C"/>
    <w:rsid w:val="00BC1344"/>
    <w:rsid w:val="00BC26C8"/>
    <w:rsid w:val="00BD12E3"/>
    <w:rsid w:val="00BD3953"/>
    <w:rsid w:val="00BD53E2"/>
    <w:rsid w:val="00BE1BBE"/>
    <w:rsid w:val="00BE7F29"/>
    <w:rsid w:val="00BF1510"/>
    <w:rsid w:val="00BF72BF"/>
    <w:rsid w:val="00BF7961"/>
    <w:rsid w:val="00C03B6F"/>
    <w:rsid w:val="00C05FFD"/>
    <w:rsid w:val="00C12B5A"/>
    <w:rsid w:val="00C157E9"/>
    <w:rsid w:val="00C236E5"/>
    <w:rsid w:val="00C238F0"/>
    <w:rsid w:val="00C24A20"/>
    <w:rsid w:val="00C31DE1"/>
    <w:rsid w:val="00C37CC4"/>
    <w:rsid w:val="00C4425E"/>
    <w:rsid w:val="00C50FC8"/>
    <w:rsid w:val="00C63CC0"/>
    <w:rsid w:val="00C63CC6"/>
    <w:rsid w:val="00C6692A"/>
    <w:rsid w:val="00C67ACA"/>
    <w:rsid w:val="00C70800"/>
    <w:rsid w:val="00C72D26"/>
    <w:rsid w:val="00C76A52"/>
    <w:rsid w:val="00C80852"/>
    <w:rsid w:val="00C830A6"/>
    <w:rsid w:val="00C8380B"/>
    <w:rsid w:val="00C84BA9"/>
    <w:rsid w:val="00C87AB5"/>
    <w:rsid w:val="00C91DC9"/>
    <w:rsid w:val="00C96BEE"/>
    <w:rsid w:val="00CA1E39"/>
    <w:rsid w:val="00CA69F0"/>
    <w:rsid w:val="00CC331F"/>
    <w:rsid w:val="00CC344D"/>
    <w:rsid w:val="00CE12DB"/>
    <w:rsid w:val="00CE1926"/>
    <w:rsid w:val="00CE37CC"/>
    <w:rsid w:val="00CE6B48"/>
    <w:rsid w:val="00CF7244"/>
    <w:rsid w:val="00D06C44"/>
    <w:rsid w:val="00D13D75"/>
    <w:rsid w:val="00D15478"/>
    <w:rsid w:val="00D17D13"/>
    <w:rsid w:val="00D31C75"/>
    <w:rsid w:val="00D4714F"/>
    <w:rsid w:val="00D510D1"/>
    <w:rsid w:val="00D521B4"/>
    <w:rsid w:val="00D61886"/>
    <w:rsid w:val="00D640CF"/>
    <w:rsid w:val="00D64CBF"/>
    <w:rsid w:val="00D71B9D"/>
    <w:rsid w:val="00D77B3B"/>
    <w:rsid w:val="00D82706"/>
    <w:rsid w:val="00D90630"/>
    <w:rsid w:val="00D908B7"/>
    <w:rsid w:val="00D92F64"/>
    <w:rsid w:val="00DA30BF"/>
    <w:rsid w:val="00DA4FB3"/>
    <w:rsid w:val="00DB12B3"/>
    <w:rsid w:val="00DB3E17"/>
    <w:rsid w:val="00DB48AB"/>
    <w:rsid w:val="00DB4F3A"/>
    <w:rsid w:val="00DB5DC1"/>
    <w:rsid w:val="00DD1808"/>
    <w:rsid w:val="00DD773E"/>
    <w:rsid w:val="00DE3285"/>
    <w:rsid w:val="00DE4066"/>
    <w:rsid w:val="00DE5B85"/>
    <w:rsid w:val="00DF536F"/>
    <w:rsid w:val="00DF71C3"/>
    <w:rsid w:val="00E011E9"/>
    <w:rsid w:val="00E01228"/>
    <w:rsid w:val="00E0392F"/>
    <w:rsid w:val="00E078CF"/>
    <w:rsid w:val="00E12389"/>
    <w:rsid w:val="00E43A97"/>
    <w:rsid w:val="00E5230F"/>
    <w:rsid w:val="00E5515B"/>
    <w:rsid w:val="00E554DA"/>
    <w:rsid w:val="00E61CDB"/>
    <w:rsid w:val="00E66FFA"/>
    <w:rsid w:val="00E676AA"/>
    <w:rsid w:val="00E85CB1"/>
    <w:rsid w:val="00E96509"/>
    <w:rsid w:val="00E977D2"/>
    <w:rsid w:val="00EA0FCF"/>
    <w:rsid w:val="00EA1B3D"/>
    <w:rsid w:val="00EA2449"/>
    <w:rsid w:val="00EA31AF"/>
    <w:rsid w:val="00EA4087"/>
    <w:rsid w:val="00EA4850"/>
    <w:rsid w:val="00EC1BD1"/>
    <w:rsid w:val="00EC62EB"/>
    <w:rsid w:val="00ED1B42"/>
    <w:rsid w:val="00ED2667"/>
    <w:rsid w:val="00ED3653"/>
    <w:rsid w:val="00ED45CC"/>
    <w:rsid w:val="00ED562B"/>
    <w:rsid w:val="00ED5FA0"/>
    <w:rsid w:val="00EE1944"/>
    <w:rsid w:val="00EE5111"/>
    <w:rsid w:val="00EE536F"/>
    <w:rsid w:val="00F041F4"/>
    <w:rsid w:val="00F06EAC"/>
    <w:rsid w:val="00F1265C"/>
    <w:rsid w:val="00F12FD3"/>
    <w:rsid w:val="00F17BB4"/>
    <w:rsid w:val="00F22EAC"/>
    <w:rsid w:val="00F237E8"/>
    <w:rsid w:val="00F2542C"/>
    <w:rsid w:val="00F26D5F"/>
    <w:rsid w:val="00F40232"/>
    <w:rsid w:val="00F425CF"/>
    <w:rsid w:val="00F43E1C"/>
    <w:rsid w:val="00F470F7"/>
    <w:rsid w:val="00F47464"/>
    <w:rsid w:val="00F53BCC"/>
    <w:rsid w:val="00F60519"/>
    <w:rsid w:val="00F646A8"/>
    <w:rsid w:val="00F654E7"/>
    <w:rsid w:val="00F662E3"/>
    <w:rsid w:val="00F71B31"/>
    <w:rsid w:val="00F72341"/>
    <w:rsid w:val="00F83288"/>
    <w:rsid w:val="00F850F6"/>
    <w:rsid w:val="00F85C95"/>
    <w:rsid w:val="00F867CB"/>
    <w:rsid w:val="00F9024D"/>
    <w:rsid w:val="00F91169"/>
    <w:rsid w:val="00F935C7"/>
    <w:rsid w:val="00F94087"/>
    <w:rsid w:val="00F942E2"/>
    <w:rsid w:val="00FA0E47"/>
    <w:rsid w:val="00FA12D1"/>
    <w:rsid w:val="00FA3205"/>
    <w:rsid w:val="00FA4801"/>
    <w:rsid w:val="00FB0CB5"/>
    <w:rsid w:val="00FC2BAC"/>
    <w:rsid w:val="00FC4065"/>
    <w:rsid w:val="00FC5007"/>
    <w:rsid w:val="00FC5B57"/>
    <w:rsid w:val="00FD183B"/>
    <w:rsid w:val="00FD2C1C"/>
    <w:rsid w:val="00FD3568"/>
    <w:rsid w:val="00FF3332"/>
    <w:rsid w:val="00FF4DB9"/>
    <w:rsid w:val="00FF5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5">
    <w:name w:val="Normal"/>
    <w:qFormat/>
    <w:rsid w:val="00596F76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3">
    <w:name w:val="heading 1"/>
    <w:basedOn w:val="a5"/>
    <w:next w:val="a5"/>
    <w:link w:val="14"/>
    <w:uiPriority w:val="9"/>
    <w:qFormat/>
    <w:rsid w:val="00596F76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3">
    <w:name w:val="heading 2"/>
    <w:basedOn w:val="a5"/>
    <w:next w:val="a5"/>
    <w:link w:val="24"/>
    <w:uiPriority w:val="9"/>
    <w:semiHidden/>
    <w:unhideWhenUsed/>
    <w:rsid w:val="00F60519"/>
    <w:pPr>
      <w:keepNext/>
      <w:keepLines/>
      <w:spacing w:before="240" w:after="240"/>
      <w:outlineLvl w:val="1"/>
    </w:pPr>
    <w:rPr>
      <w:rFonts w:eastAsiaTheme="majorEastAsia" w:cstheme="majorBidi"/>
      <w:bCs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247E87"/>
    <w:pPr>
      <w:keepNext/>
      <w:spacing w:before="240" w:after="60"/>
      <w:outlineLvl w:val="2"/>
    </w:pPr>
    <w:rPr>
      <w:b/>
      <w:bCs/>
      <w:szCs w:val="26"/>
    </w:rPr>
  </w:style>
  <w:style w:type="paragraph" w:styleId="41">
    <w:name w:val="heading 4"/>
    <w:basedOn w:val="a5"/>
    <w:next w:val="a5"/>
    <w:link w:val="42"/>
    <w:uiPriority w:val="9"/>
    <w:semiHidden/>
    <w:unhideWhenUsed/>
    <w:rsid w:val="00247E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rsid w:val="00247E87"/>
    <w:p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5"/>
    <w:next w:val="a5"/>
    <w:link w:val="60"/>
    <w:uiPriority w:val="9"/>
    <w:semiHidden/>
    <w:unhideWhenUsed/>
    <w:rsid w:val="00247E8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uiPriority w:val="9"/>
    <w:semiHidden/>
    <w:unhideWhenUsed/>
    <w:rsid w:val="00247E87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uiPriority w:val="9"/>
    <w:semiHidden/>
    <w:unhideWhenUsed/>
    <w:rsid w:val="00247E87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uiPriority w:val="9"/>
    <w:semiHidden/>
    <w:unhideWhenUsed/>
    <w:rsid w:val="00247E87"/>
    <w:pPr>
      <w:spacing w:before="240" w:after="60"/>
      <w:outlineLvl w:val="8"/>
    </w:pPr>
    <w:rPr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4">
    <w:name w:val="Заголовок 1 Знак"/>
    <w:basedOn w:val="a6"/>
    <w:link w:val="13"/>
    <w:uiPriority w:val="9"/>
    <w:rsid w:val="00596F76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4">
    <w:name w:val="Заголовок 2 Знак"/>
    <w:basedOn w:val="a6"/>
    <w:link w:val="23"/>
    <w:uiPriority w:val="9"/>
    <w:semiHidden/>
    <w:rsid w:val="00F60519"/>
    <w:rPr>
      <w:rFonts w:eastAsiaTheme="majorEastAsia" w:cstheme="majorBidi"/>
      <w:bCs/>
      <w:sz w:val="26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247E87"/>
    <w:rPr>
      <w:rFonts w:ascii="Times New Roman" w:eastAsia="Times New Roman" w:hAnsi="Times New Roman"/>
      <w:b/>
      <w:bCs/>
      <w:sz w:val="26"/>
      <w:szCs w:val="26"/>
    </w:rPr>
  </w:style>
  <w:style w:type="character" w:customStyle="1" w:styleId="42">
    <w:name w:val="Заголовок 4 Знак"/>
    <w:basedOn w:val="a6"/>
    <w:link w:val="41"/>
    <w:uiPriority w:val="9"/>
    <w:rsid w:val="00247E87"/>
    <w:rPr>
      <w:b/>
      <w:bCs/>
      <w:sz w:val="28"/>
      <w:szCs w:val="28"/>
    </w:rPr>
  </w:style>
  <w:style w:type="character" w:customStyle="1" w:styleId="50">
    <w:name w:val="Заголовок 5 Знак"/>
    <w:basedOn w:val="a6"/>
    <w:link w:val="5"/>
    <w:uiPriority w:val="9"/>
    <w:semiHidden/>
    <w:rsid w:val="00247E8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6"/>
    <w:link w:val="6"/>
    <w:uiPriority w:val="9"/>
    <w:semiHidden/>
    <w:rsid w:val="00247E87"/>
    <w:rPr>
      <w:b/>
      <w:bCs/>
    </w:rPr>
  </w:style>
  <w:style w:type="character" w:customStyle="1" w:styleId="70">
    <w:name w:val="Заголовок 7 Знак"/>
    <w:basedOn w:val="a6"/>
    <w:link w:val="7"/>
    <w:uiPriority w:val="9"/>
    <w:semiHidden/>
    <w:rsid w:val="00247E87"/>
    <w:rPr>
      <w:sz w:val="24"/>
      <w:szCs w:val="24"/>
    </w:rPr>
  </w:style>
  <w:style w:type="character" w:customStyle="1" w:styleId="80">
    <w:name w:val="Заголовок 8 Знак"/>
    <w:basedOn w:val="a6"/>
    <w:link w:val="8"/>
    <w:uiPriority w:val="9"/>
    <w:semiHidden/>
    <w:rsid w:val="00247E87"/>
    <w:rPr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9"/>
    <w:semiHidden/>
    <w:rsid w:val="00247E87"/>
    <w:rPr>
      <w:rFonts w:ascii="Times New Roman" w:eastAsia="Times New Roman" w:hAnsi="Times New Roman"/>
    </w:rPr>
  </w:style>
  <w:style w:type="paragraph" w:styleId="a9">
    <w:name w:val="Title"/>
    <w:basedOn w:val="a5"/>
    <w:next w:val="a5"/>
    <w:link w:val="aa"/>
    <w:qFormat/>
    <w:rsid w:val="00596F76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a">
    <w:name w:val="Название Знак"/>
    <w:basedOn w:val="a6"/>
    <w:link w:val="a9"/>
    <w:rsid w:val="00596F76"/>
    <w:rPr>
      <w:rFonts w:eastAsiaTheme="majorEastAsia" w:cstheme="majorBidi"/>
      <w:b/>
      <w:sz w:val="28"/>
    </w:rPr>
  </w:style>
  <w:style w:type="character" w:styleId="ab">
    <w:name w:val="Strong"/>
    <w:basedOn w:val="a6"/>
    <w:uiPriority w:val="22"/>
    <w:rsid w:val="00247E87"/>
    <w:rPr>
      <w:b/>
      <w:bCs/>
    </w:rPr>
  </w:style>
  <w:style w:type="character" w:styleId="ac">
    <w:name w:val="Emphasis"/>
    <w:basedOn w:val="a6"/>
    <w:uiPriority w:val="20"/>
    <w:rsid w:val="00247E87"/>
    <w:rPr>
      <w:rFonts w:ascii="Times New Roman" w:hAnsi="Times New Roman"/>
      <w:b/>
      <w:i/>
      <w:iCs/>
    </w:rPr>
  </w:style>
  <w:style w:type="paragraph" w:styleId="ad">
    <w:name w:val="No Spacing"/>
    <w:basedOn w:val="a5"/>
    <w:link w:val="ae"/>
    <w:uiPriority w:val="1"/>
    <w:rsid w:val="00620222"/>
    <w:rPr>
      <w:szCs w:val="32"/>
      <w:lang w:eastAsia="ru-RU" w:bidi="ar-SA"/>
    </w:rPr>
  </w:style>
  <w:style w:type="character" w:customStyle="1" w:styleId="ae">
    <w:name w:val="Без интервала Знак"/>
    <w:basedOn w:val="a6"/>
    <w:link w:val="ad"/>
    <w:uiPriority w:val="1"/>
    <w:rsid w:val="00BD12E3"/>
    <w:rPr>
      <w:rFonts w:ascii="Times New Roman" w:hAnsi="Times New Roman"/>
      <w:sz w:val="26"/>
      <w:szCs w:val="32"/>
    </w:rPr>
  </w:style>
  <w:style w:type="paragraph" w:styleId="af">
    <w:name w:val="List Paragraph"/>
    <w:basedOn w:val="a5"/>
    <w:uiPriority w:val="34"/>
    <w:rsid w:val="00247E87"/>
    <w:pPr>
      <w:ind w:left="720"/>
      <w:contextualSpacing/>
    </w:pPr>
  </w:style>
  <w:style w:type="paragraph" w:styleId="25">
    <w:name w:val="Quote"/>
    <w:basedOn w:val="a5"/>
    <w:next w:val="a5"/>
    <w:link w:val="26"/>
    <w:uiPriority w:val="29"/>
    <w:rsid w:val="00247E87"/>
    <w:rPr>
      <w:i/>
    </w:rPr>
  </w:style>
  <w:style w:type="character" w:customStyle="1" w:styleId="26">
    <w:name w:val="Цитата 2 Знак"/>
    <w:basedOn w:val="a6"/>
    <w:link w:val="25"/>
    <w:uiPriority w:val="29"/>
    <w:rsid w:val="00247E87"/>
    <w:rPr>
      <w:i/>
      <w:sz w:val="24"/>
      <w:szCs w:val="24"/>
    </w:rPr>
  </w:style>
  <w:style w:type="paragraph" w:styleId="af0">
    <w:name w:val="Intense Quote"/>
    <w:basedOn w:val="a5"/>
    <w:next w:val="a5"/>
    <w:link w:val="af1"/>
    <w:uiPriority w:val="30"/>
    <w:rsid w:val="00247E87"/>
    <w:pPr>
      <w:ind w:left="720" w:right="720"/>
    </w:pPr>
    <w:rPr>
      <w:b/>
      <w:i/>
      <w:szCs w:val="22"/>
    </w:rPr>
  </w:style>
  <w:style w:type="character" w:customStyle="1" w:styleId="af1">
    <w:name w:val="Выделенная цитата Знак"/>
    <w:basedOn w:val="a6"/>
    <w:link w:val="af0"/>
    <w:uiPriority w:val="30"/>
    <w:rsid w:val="00247E87"/>
    <w:rPr>
      <w:b/>
      <w:i/>
      <w:sz w:val="24"/>
    </w:rPr>
  </w:style>
  <w:style w:type="character" w:styleId="af2">
    <w:name w:val="Subtle Emphasis"/>
    <w:uiPriority w:val="19"/>
    <w:rsid w:val="00247E87"/>
    <w:rPr>
      <w:i/>
      <w:color w:val="5A5A5A"/>
    </w:rPr>
  </w:style>
  <w:style w:type="character" w:styleId="af3">
    <w:name w:val="Intense Emphasis"/>
    <w:basedOn w:val="a6"/>
    <w:uiPriority w:val="21"/>
    <w:rsid w:val="00247E87"/>
    <w:rPr>
      <w:b/>
      <w:i/>
      <w:sz w:val="24"/>
      <w:szCs w:val="24"/>
      <w:u w:val="single"/>
    </w:rPr>
  </w:style>
  <w:style w:type="character" w:styleId="af4">
    <w:name w:val="Subtle Reference"/>
    <w:basedOn w:val="a6"/>
    <w:uiPriority w:val="31"/>
    <w:rsid w:val="00247E87"/>
    <w:rPr>
      <w:sz w:val="24"/>
      <w:szCs w:val="24"/>
      <w:u w:val="single"/>
    </w:rPr>
  </w:style>
  <w:style w:type="character" w:styleId="af5">
    <w:name w:val="Intense Reference"/>
    <w:basedOn w:val="a6"/>
    <w:uiPriority w:val="32"/>
    <w:rsid w:val="00247E87"/>
    <w:rPr>
      <w:b/>
      <w:sz w:val="24"/>
      <w:u w:val="single"/>
    </w:rPr>
  </w:style>
  <w:style w:type="character" w:styleId="af6">
    <w:name w:val="Book Title"/>
    <w:basedOn w:val="a6"/>
    <w:uiPriority w:val="33"/>
    <w:rsid w:val="00247E87"/>
    <w:rPr>
      <w:rFonts w:ascii="Times New Roman" w:eastAsia="Times New Roman" w:hAnsi="Times New Roman"/>
      <w:b/>
      <w:i/>
      <w:sz w:val="24"/>
      <w:szCs w:val="24"/>
    </w:rPr>
  </w:style>
  <w:style w:type="paragraph" w:styleId="af7">
    <w:name w:val="TOC Heading"/>
    <w:basedOn w:val="13"/>
    <w:next w:val="a5"/>
    <w:uiPriority w:val="39"/>
    <w:semiHidden/>
    <w:unhideWhenUsed/>
    <w:qFormat/>
    <w:rsid w:val="00F60519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A5A5A5" w:themeColor="accent1" w:themeShade="BF"/>
      <w:szCs w:val="28"/>
    </w:rPr>
  </w:style>
  <w:style w:type="paragraph" w:styleId="af8">
    <w:name w:val="header"/>
    <w:basedOn w:val="a5"/>
    <w:link w:val="af9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6"/>
    <w:link w:val="af8"/>
    <w:uiPriority w:val="99"/>
    <w:rsid w:val="000F39CB"/>
    <w:rPr>
      <w:sz w:val="24"/>
      <w:szCs w:val="24"/>
    </w:rPr>
  </w:style>
  <w:style w:type="paragraph" w:styleId="afa">
    <w:name w:val="footer"/>
    <w:basedOn w:val="a5"/>
    <w:link w:val="afb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6"/>
    <w:link w:val="afa"/>
    <w:uiPriority w:val="99"/>
    <w:rsid w:val="000F39CB"/>
    <w:rPr>
      <w:sz w:val="24"/>
      <w:szCs w:val="24"/>
    </w:rPr>
  </w:style>
  <w:style w:type="paragraph" w:styleId="15">
    <w:name w:val="toc 1"/>
    <w:aliases w:val="Содержание,bedaav - оглавление 1,Template_content"/>
    <w:basedOn w:val="a5"/>
    <w:next w:val="a5"/>
    <w:link w:val="16"/>
    <w:autoRedefine/>
    <w:uiPriority w:val="39"/>
    <w:qFormat/>
    <w:rsid w:val="00596F76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6">
    <w:name w:val="Оглавление 1 Знак"/>
    <w:aliases w:val="Содержание Знак,bedaav - оглавление 1 Знак,Template_content Знак"/>
    <w:basedOn w:val="a6"/>
    <w:link w:val="15"/>
    <w:uiPriority w:val="39"/>
    <w:rsid w:val="00596F76"/>
    <w:rPr>
      <w:noProof/>
      <w:sz w:val="26"/>
      <w:lang w:eastAsia="en-US" w:bidi="en-US"/>
    </w:rPr>
  </w:style>
  <w:style w:type="paragraph" w:customStyle="1" w:styleId="afc">
    <w:name w:val="Шрифт штампа центр"/>
    <w:link w:val="afd"/>
    <w:qFormat/>
    <w:rsid w:val="00596F76"/>
    <w:pPr>
      <w:ind w:left="-119" w:right="-124"/>
      <w:jc w:val="center"/>
    </w:pPr>
    <w:rPr>
      <w:sz w:val="24"/>
      <w:szCs w:val="32"/>
    </w:rPr>
  </w:style>
  <w:style w:type="character" w:customStyle="1" w:styleId="afd">
    <w:name w:val="Шрифт штампа центр Знак"/>
    <w:basedOn w:val="a6"/>
    <w:link w:val="afc"/>
    <w:rsid w:val="00596F76"/>
    <w:rPr>
      <w:sz w:val="24"/>
      <w:szCs w:val="32"/>
    </w:rPr>
  </w:style>
  <w:style w:type="table" w:styleId="afe">
    <w:name w:val="Table Grid"/>
    <w:basedOn w:val="a7"/>
    <w:uiPriority w:val="59"/>
    <w:rsid w:val="00BD12E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">
    <w:name w:val="Шрифт штампа L"/>
    <w:basedOn w:val="afc"/>
    <w:link w:val="L0"/>
    <w:qFormat/>
    <w:rsid w:val="00596F76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fd"/>
    <w:link w:val="L"/>
    <w:rsid w:val="00596F76"/>
    <w:rPr>
      <w:sz w:val="24"/>
      <w:szCs w:val="32"/>
    </w:rPr>
  </w:style>
  <w:style w:type="paragraph" w:customStyle="1" w:styleId="17">
    <w:name w:val="Номерной 1"/>
    <w:basedOn w:val="a5"/>
    <w:next w:val="a5"/>
    <w:link w:val="18"/>
    <w:rsid w:val="00620222"/>
    <w:pPr>
      <w:keepNext/>
      <w:pageBreakBefore/>
      <w:contextualSpacing/>
      <w:outlineLvl w:val="0"/>
    </w:pPr>
    <w:rPr>
      <w:kern w:val="32"/>
      <w:sz w:val="32"/>
      <w:szCs w:val="32"/>
      <w:lang w:eastAsia="ru-RU" w:bidi="ar-SA"/>
    </w:rPr>
  </w:style>
  <w:style w:type="character" w:customStyle="1" w:styleId="18">
    <w:name w:val="Номерной 1 Знак"/>
    <w:basedOn w:val="a6"/>
    <w:link w:val="17"/>
    <w:rsid w:val="00BD12E3"/>
    <w:rPr>
      <w:kern w:val="32"/>
      <w:sz w:val="32"/>
      <w:szCs w:val="32"/>
    </w:rPr>
  </w:style>
  <w:style w:type="paragraph" w:customStyle="1" w:styleId="27">
    <w:name w:val="Номерной 2"/>
    <w:basedOn w:val="17"/>
    <w:next w:val="a5"/>
    <w:link w:val="28"/>
    <w:rsid w:val="00620222"/>
    <w:pPr>
      <w:pageBreakBefore w:val="0"/>
      <w:numPr>
        <w:ilvl w:val="1"/>
      </w:numPr>
      <w:ind w:firstLine="709"/>
      <w:outlineLvl w:val="1"/>
    </w:pPr>
    <w:rPr>
      <w:sz w:val="28"/>
    </w:rPr>
  </w:style>
  <w:style w:type="character" w:customStyle="1" w:styleId="28">
    <w:name w:val="Номерной 2 Знак"/>
    <w:basedOn w:val="18"/>
    <w:link w:val="27"/>
    <w:rsid w:val="00BD12E3"/>
    <w:rPr>
      <w:kern w:val="32"/>
      <w:sz w:val="28"/>
      <w:szCs w:val="32"/>
    </w:rPr>
  </w:style>
  <w:style w:type="paragraph" w:customStyle="1" w:styleId="33">
    <w:name w:val="Номерной 3"/>
    <w:basedOn w:val="27"/>
    <w:next w:val="a5"/>
    <w:link w:val="34"/>
    <w:rsid w:val="00620222"/>
    <w:pPr>
      <w:numPr>
        <w:ilvl w:val="2"/>
      </w:numPr>
      <w:ind w:firstLine="709"/>
      <w:outlineLvl w:val="2"/>
    </w:pPr>
    <w:rPr>
      <w:sz w:val="26"/>
    </w:rPr>
  </w:style>
  <w:style w:type="character" w:customStyle="1" w:styleId="34">
    <w:name w:val="Номерной 3 Знак"/>
    <w:basedOn w:val="28"/>
    <w:link w:val="33"/>
    <w:rsid w:val="00BD12E3"/>
    <w:rPr>
      <w:kern w:val="32"/>
      <w:sz w:val="26"/>
      <w:szCs w:val="32"/>
    </w:rPr>
  </w:style>
  <w:style w:type="paragraph" w:customStyle="1" w:styleId="43">
    <w:name w:val="Номерной 4"/>
    <w:basedOn w:val="33"/>
    <w:next w:val="a5"/>
    <w:link w:val="44"/>
    <w:rsid w:val="00620222"/>
    <w:pPr>
      <w:numPr>
        <w:ilvl w:val="3"/>
      </w:numPr>
      <w:ind w:firstLine="709"/>
      <w:outlineLvl w:val="3"/>
    </w:pPr>
    <w:rPr>
      <w:bCs/>
      <w:szCs w:val="26"/>
    </w:rPr>
  </w:style>
  <w:style w:type="character" w:customStyle="1" w:styleId="44">
    <w:name w:val="Номерной 4 Знак"/>
    <w:basedOn w:val="34"/>
    <w:link w:val="43"/>
    <w:rsid w:val="00BD12E3"/>
    <w:rPr>
      <w:bCs/>
      <w:kern w:val="32"/>
      <w:sz w:val="26"/>
      <w:szCs w:val="26"/>
    </w:rPr>
  </w:style>
  <w:style w:type="paragraph" w:customStyle="1" w:styleId="160">
    <w:name w:val="Обычный+16+центр"/>
    <w:basedOn w:val="a5"/>
    <w:link w:val="161"/>
    <w:qFormat/>
    <w:rsid w:val="00596F76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596F76"/>
    <w:rPr>
      <w:sz w:val="32"/>
      <w:szCs w:val="32"/>
    </w:rPr>
  </w:style>
  <w:style w:type="paragraph" w:customStyle="1" w:styleId="19">
    <w:name w:val="Заголовок1"/>
    <w:basedOn w:val="a5"/>
    <w:next w:val="a5"/>
    <w:link w:val="1a"/>
    <w:rsid w:val="00620222"/>
    <w:pPr>
      <w:keepNext/>
      <w:pageBreakBefore/>
      <w:outlineLvl w:val="0"/>
    </w:pPr>
    <w:rPr>
      <w:sz w:val="32"/>
      <w:lang w:eastAsia="ru-RU" w:bidi="ar-SA"/>
    </w:rPr>
  </w:style>
  <w:style w:type="character" w:customStyle="1" w:styleId="1a">
    <w:name w:val="Заголовок1 Знак"/>
    <w:basedOn w:val="a6"/>
    <w:link w:val="19"/>
    <w:rsid w:val="00BD12E3"/>
    <w:rPr>
      <w:rFonts w:ascii="Times New Roman" w:hAnsi="Times New Roman"/>
      <w:sz w:val="32"/>
      <w:szCs w:val="24"/>
    </w:rPr>
  </w:style>
  <w:style w:type="paragraph" w:customStyle="1" w:styleId="29">
    <w:name w:val="Заголовок2"/>
    <w:basedOn w:val="19"/>
    <w:next w:val="a5"/>
    <w:link w:val="2a"/>
    <w:rsid w:val="00620222"/>
    <w:pPr>
      <w:pageBreakBefore w:val="0"/>
      <w:outlineLvl w:val="1"/>
    </w:pPr>
    <w:rPr>
      <w:sz w:val="28"/>
      <w:szCs w:val="28"/>
    </w:rPr>
  </w:style>
  <w:style w:type="character" w:customStyle="1" w:styleId="2a">
    <w:name w:val="Заголовок2 Знак"/>
    <w:basedOn w:val="1a"/>
    <w:link w:val="29"/>
    <w:rsid w:val="00BD12E3"/>
    <w:rPr>
      <w:rFonts w:ascii="Times New Roman" w:hAnsi="Times New Roman"/>
      <w:sz w:val="28"/>
      <w:szCs w:val="28"/>
    </w:rPr>
  </w:style>
  <w:style w:type="paragraph" w:customStyle="1" w:styleId="35">
    <w:name w:val="Заголовок3"/>
    <w:basedOn w:val="29"/>
    <w:next w:val="a5"/>
    <w:link w:val="36"/>
    <w:rsid w:val="00620222"/>
    <w:pPr>
      <w:outlineLvl w:val="2"/>
    </w:pPr>
    <w:rPr>
      <w:sz w:val="26"/>
      <w:szCs w:val="26"/>
    </w:rPr>
  </w:style>
  <w:style w:type="character" w:customStyle="1" w:styleId="36">
    <w:name w:val="Заголовок3 Знак"/>
    <w:basedOn w:val="2a"/>
    <w:link w:val="35"/>
    <w:rsid w:val="00BD12E3"/>
    <w:rPr>
      <w:rFonts w:ascii="Times New Roman" w:hAnsi="Times New Roman"/>
      <w:sz w:val="26"/>
      <w:szCs w:val="26"/>
    </w:rPr>
  </w:style>
  <w:style w:type="paragraph" w:customStyle="1" w:styleId="45">
    <w:name w:val="Заголовок4"/>
    <w:basedOn w:val="35"/>
    <w:next w:val="a5"/>
    <w:link w:val="46"/>
    <w:rsid w:val="00620222"/>
    <w:pPr>
      <w:keepNext w:val="0"/>
      <w:outlineLvl w:val="3"/>
    </w:pPr>
  </w:style>
  <w:style w:type="character" w:customStyle="1" w:styleId="46">
    <w:name w:val="Заголовок4 Знак"/>
    <w:basedOn w:val="36"/>
    <w:link w:val="45"/>
    <w:rsid w:val="00BD12E3"/>
    <w:rPr>
      <w:rFonts w:ascii="Times New Roman" w:hAnsi="Times New Roman"/>
      <w:sz w:val="26"/>
      <w:szCs w:val="26"/>
    </w:rPr>
  </w:style>
  <w:style w:type="paragraph" w:customStyle="1" w:styleId="-1">
    <w:name w:val="Перечисление-1"/>
    <w:basedOn w:val="a5"/>
    <w:link w:val="-11"/>
    <w:qFormat/>
    <w:rsid w:val="00596F76"/>
    <w:pPr>
      <w:numPr>
        <w:numId w:val="3"/>
      </w:numPr>
    </w:pPr>
    <w:rPr>
      <w:snapToGrid w:val="0"/>
      <w:szCs w:val="20"/>
      <w:lang w:eastAsia="ru-RU" w:bidi="ar-SA"/>
    </w:rPr>
  </w:style>
  <w:style w:type="character" w:customStyle="1" w:styleId="-11">
    <w:name w:val="Перечисление-1 Знак"/>
    <w:basedOn w:val="a6"/>
    <w:link w:val="-1"/>
    <w:qFormat/>
    <w:rsid w:val="00596F76"/>
    <w:rPr>
      <w:snapToGrid w:val="0"/>
      <w:sz w:val="26"/>
    </w:rPr>
  </w:style>
  <w:style w:type="paragraph" w:customStyle="1" w:styleId="a3">
    <w:name w:val="Перечень"/>
    <w:basedOn w:val="a5"/>
    <w:link w:val="aff"/>
    <w:qFormat/>
    <w:rsid w:val="00596F76"/>
    <w:pPr>
      <w:numPr>
        <w:numId w:val="13"/>
      </w:numPr>
    </w:pPr>
  </w:style>
  <w:style w:type="character" w:customStyle="1" w:styleId="aff">
    <w:name w:val="Перечень Знак"/>
    <w:basedOn w:val="a6"/>
    <w:link w:val="a3"/>
    <w:rsid w:val="00596F76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596F76"/>
    <w:pPr>
      <w:numPr>
        <w:numId w:val="4"/>
      </w:numPr>
    </w:pPr>
    <w:rPr>
      <w:lang w:eastAsia="ru-RU" w:bidi="ar-SA"/>
    </w:rPr>
  </w:style>
  <w:style w:type="character" w:customStyle="1" w:styleId="-20">
    <w:name w:val="Перечисление-2 Знак"/>
    <w:basedOn w:val="a6"/>
    <w:link w:val="-2"/>
    <w:rsid w:val="00596F76"/>
    <w:rPr>
      <w:sz w:val="26"/>
      <w:szCs w:val="24"/>
    </w:rPr>
  </w:style>
  <w:style w:type="paragraph" w:customStyle="1" w:styleId="120">
    <w:name w:val="Шрифт штапа 12"/>
    <w:basedOn w:val="afc"/>
    <w:link w:val="121"/>
    <w:rsid w:val="00620222"/>
    <w:rPr>
      <w:szCs w:val="24"/>
    </w:rPr>
  </w:style>
  <w:style w:type="character" w:customStyle="1" w:styleId="121">
    <w:name w:val="Шрифт штапа 12 Знак"/>
    <w:basedOn w:val="afd"/>
    <w:link w:val="120"/>
    <w:rsid w:val="00BD12E3"/>
    <w:rPr>
      <w:sz w:val="24"/>
      <w:szCs w:val="24"/>
    </w:rPr>
  </w:style>
  <w:style w:type="paragraph" w:customStyle="1" w:styleId="162">
    <w:name w:val="Заголовок+16+центр"/>
    <w:basedOn w:val="19"/>
    <w:next w:val="a5"/>
    <w:link w:val="163"/>
    <w:rsid w:val="00620222"/>
    <w:pPr>
      <w:ind w:firstLine="0"/>
      <w:contextualSpacing/>
      <w:jc w:val="center"/>
    </w:pPr>
  </w:style>
  <w:style w:type="character" w:customStyle="1" w:styleId="163">
    <w:name w:val="Заголовок+16+центр Знак"/>
    <w:basedOn w:val="1a"/>
    <w:link w:val="162"/>
    <w:rsid w:val="00BD12E3"/>
    <w:rPr>
      <w:rFonts w:ascii="Times New Roman" w:hAnsi="Times New Roman"/>
      <w:sz w:val="32"/>
      <w:szCs w:val="24"/>
    </w:rPr>
  </w:style>
  <w:style w:type="paragraph" w:customStyle="1" w:styleId="130">
    <w:name w:val="Заголовок+13+центр"/>
    <w:basedOn w:val="162"/>
    <w:next w:val="a5"/>
    <w:link w:val="131"/>
    <w:rsid w:val="00620222"/>
    <w:rPr>
      <w:sz w:val="26"/>
      <w:szCs w:val="26"/>
    </w:rPr>
  </w:style>
  <w:style w:type="character" w:customStyle="1" w:styleId="131">
    <w:name w:val="Заголовок+13+центр Знак"/>
    <w:basedOn w:val="163"/>
    <w:link w:val="130"/>
    <w:rsid w:val="00BD12E3"/>
    <w:rPr>
      <w:rFonts w:ascii="Times New Roman" w:hAnsi="Times New Roman"/>
      <w:sz w:val="26"/>
      <w:szCs w:val="26"/>
    </w:rPr>
  </w:style>
  <w:style w:type="paragraph" w:customStyle="1" w:styleId="1b">
    <w:name w:val="Номер1"/>
    <w:basedOn w:val="a5"/>
    <w:next w:val="a5"/>
    <w:link w:val="1c"/>
    <w:rsid w:val="00620222"/>
    <w:pPr>
      <w:keepNext/>
      <w:pageBreakBefore/>
      <w:ind w:firstLine="1134"/>
      <w:jc w:val="center"/>
      <w:outlineLvl w:val="0"/>
    </w:pPr>
    <w:rPr>
      <w:sz w:val="32"/>
    </w:rPr>
  </w:style>
  <w:style w:type="character" w:customStyle="1" w:styleId="1c">
    <w:name w:val="Номер1 Знак"/>
    <w:basedOn w:val="a6"/>
    <w:link w:val="1b"/>
    <w:rsid w:val="00BD12E3"/>
    <w:rPr>
      <w:sz w:val="32"/>
      <w:szCs w:val="24"/>
      <w:lang w:eastAsia="en-US" w:bidi="en-US"/>
    </w:rPr>
  </w:style>
  <w:style w:type="paragraph" w:customStyle="1" w:styleId="2b">
    <w:name w:val="Номер2"/>
    <w:basedOn w:val="a5"/>
    <w:link w:val="2c"/>
    <w:rsid w:val="00620222"/>
  </w:style>
  <w:style w:type="character" w:customStyle="1" w:styleId="2c">
    <w:name w:val="Номер2 Знак"/>
    <w:basedOn w:val="a6"/>
    <w:link w:val="2b"/>
    <w:rsid w:val="00BD12E3"/>
    <w:rPr>
      <w:sz w:val="26"/>
      <w:szCs w:val="24"/>
      <w:lang w:eastAsia="en-US" w:bidi="en-US"/>
    </w:rPr>
  </w:style>
  <w:style w:type="paragraph" w:customStyle="1" w:styleId="aff0">
    <w:name w:val="Обычный справа"/>
    <w:basedOn w:val="a5"/>
    <w:next w:val="a5"/>
    <w:link w:val="aff1"/>
    <w:qFormat/>
    <w:rsid w:val="00596F76"/>
    <w:pPr>
      <w:ind w:firstLine="0"/>
      <w:jc w:val="right"/>
    </w:pPr>
    <w:rPr>
      <w:szCs w:val="20"/>
      <w:lang w:val="en-US"/>
    </w:rPr>
  </w:style>
  <w:style w:type="character" w:customStyle="1" w:styleId="aff1">
    <w:name w:val="Обычный справа Знак"/>
    <w:basedOn w:val="a6"/>
    <w:link w:val="aff0"/>
    <w:rsid w:val="00596F76"/>
    <w:rPr>
      <w:sz w:val="26"/>
      <w:lang w:val="en-US" w:eastAsia="en-US" w:bidi="en-US"/>
    </w:rPr>
  </w:style>
  <w:style w:type="paragraph" w:customStyle="1" w:styleId="aff2">
    <w:name w:val="Обычный без отступа"/>
    <w:basedOn w:val="a5"/>
    <w:link w:val="aff3"/>
    <w:qFormat/>
    <w:rsid w:val="00596F76"/>
    <w:pPr>
      <w:ind w:firstLine="0"/>
    </w:pPr>
    <w:rPr>
      <w:szCs w:val="20"/>
    </w:rPr>
  </w:style>
  <w:style w:type="character" w:customStyle="1" w:styleId="aff3">
    <w:name w:val="Обычный без отступа Знак"/>
    <w:basedOn w:val="a6"/>
    <w:link w:val="aff2"/>
    <w:rsid w:val="00596F76"/>
    <w:rPr>
      <w:sz w:val="26"/>
      <w:lang w:eastAsia="en-US" w:bidi="en-US"/>
    </w:rPr>
  </w:style>
  <w:style w:type="paragraph" w:customStyle="1" w:styleId="aff4">
    <w:name w:val="Обычный центр"/>
    <w:basedOn w:val="a5"/>
    <w:next w:val="a5"/>
    <w:link w:val="aff5"/>
    <w:qFormat/>
    <w:rsid w:val="00596F76"/>
    <w:pPr>
      <w:ind w:firstLine="0"/>
      <w:jc w:val="center"/>
    </w:pPr>
    <w:rPr>
      <w:szCs w:val="20"/>
      <w:lang w:val="en-US"/>
    </w:rPr>
  </w:style>
  <w:style w:type="character" w:customStyle="1" w:styleId="aff5">
    <w:name w:val="Обычный центр Знак"/>
    <w:basedOn w:val="a6"/>
    <w:link w:val="aff4"/>
    <w:rsid w:val="00596F76"/>
    <w:rPr>
      <w:sz w:val="26"/>
      <w:lang w:val="en-US" w:eastAsia="en-US" w:bidi="en-US"/>
    </w:rPr>
  </w:style>
  <w:style w:type="paragraph" w:customStyle="1" w:styleId="37">
    <w:name w:val="Номер3"/>
    <w:basedOn w:val="2b"/>
    <w:next w:val="a5"/>
    <w:link w:val="38"/>
    <w:rsid w:val="00620222"/>
    <w:pPr>
      <w:numPr>
        <w:ilvl w:val="2"/>
      </w:numPr>
      <w:ind w:firstLine="709"/>
    </w:pPr>
  </w:style>
  <w:style w:type="character" w:customStyle="1" w:styleId="38">
    <w:name w:val="Номер3 Знак"/>
    <w:basedOn w:val="2c"/>
    <w:link w:val="37"/>
    <w:rsid w:val="00BD12E3"/>
    <w:rPr>
      <w:sz w:val="26"/>
      <w:szCs w:val="24"/>
      <w:lang w:eastAsia="en-US" w:bidi="en-US"/>
    </w:rPr>
  </w:style>
  <w:style w:type="paragraph" w:customStyle="1" w:styleId="-">
    <w:name w:val="Табл-центр"/>
    <w:basedOn w:val="a5"/>
    <w:link w:val="-4"/>
    <w:qFormat/>
    <w:rsid w:val="00596F76"/>
    <w:pPr>
      <w:ind w:firstLine="0"/>
      <w:contextualSpacing/>
      <w:jc w:val="center"/>
    </w:pPr>
    <w:rPr>
      <w:szCs w:val="32"/>
      <w:lang w:eastAsia="ru-RU" w:bidi="ar-SA"/>
    </w:rPr>
  </w:style>
  <w:style w:type="character" w:customStyle="1" w:styleId="-4">
    <w:name w:val="Табл-центр Знак"/>
    <w:basedOn w:val="a6"/>
    <w:link w:val="-"/>
    <w:rsid w:val="00596F76"/>
    <w:rPr>
      <w:sz w:val="26"/>
      <w:szCs w:val="32"/>
    </w:rPr>
  </w:style>
  <w:style w:type="paragraph" w:customStyle="1" w:styleId="-5">
    <w:name w:val="Табл-слева"/>
    <w:basedOn w:val="a5"/>
    <w:link w:val="-6"/>
    <w:qFormat/>
    <w:rsid w:val="00596F76"/>
    <w:pPr>
      <w:ind w:left="57" w:firstLine="0"/>
      <w:contextualSpacing/>
      <w:jc w:val="left"/>
    </w:pPr>
    <w:rPr>
      <w:lang w:eastAsia="ru-RU" w:bidi="ar-SA"/>
    </w:rPr>
  </w:style>
  <w:style w:type="character" w:customStyle="1" w:styleId="-6">
    <w:name w:val="Табл-слева Знак"/>
    <w:basedOn w:val="a6"/>
    <w:link w:val="-5"/>
    <w:rsid w:val="00596F76"/>
    <w:rPr>
      <w:sz w:val="26"/>
      <w:szCs w:val="24"/>
    </w:rPr>
  </w:style>
  <w:style w:type="paragraph" w:customStyle="1" w:styleId="47">
    <w:name w:val="Номер4"/>
    <w:basedOn w:val="37"/>
    <w:next w:val="a5"/>
    <w:link w:val="48"/>
    <w:rsid w:val="00620222"/>
    <w:pPr>
      <w:numPr>
        <w:ilvl w:val="3"/>
      </w:numPr>
      <w:ind w:firstLine="709"/>
    </w:pPr>
  </w:style>
  <w:style w:type="character" w:customStyle="1" w:styleId="48">
    <w:name w:val="Номер4 Знак"/>
    <w:basedOn w:val="38"/>
    <w:link w:val="47"/>
    <w:rsid w:val="00BD12E3"/>
    <w:rPr>
      <w:sz w:val="26"/>
      <w:szCs w:val="24"/>
      <w:lang w:eastAsia="en-US" w:bidi="en-US"/>
    </w:rPr>
  </w:style>
  <w:style w:type="paragraph" w:customStyle="1" w:styleId="aff6">
    <w:name w:val="Таблица№"/>
    <w:basedOn w:val="a5"/>
    <w:next w:val="a5"/>
    <w:link w:val="aff7"/>
    <w:rsid w:val="00620222"/>
    <w:pPr>
      <w:keepNext/>
      <w:spacing w:before="120" w:after="20"/>
      <w:ind w:firstLine="0"/>
    </w:pPr>
    <w:rPr>
      <w:lang w:eastAsia="ru-RU" w:bidi="ar-SA"/>
    </w:rPr>
  </w:style>
  <w:style w:type="character" w:customStyle="1" w:styleId="aff7">
    <w:name w:val="Таблица№ Знак"/>
    <w:basedOn w:val="a6"/>
    <w:link w:val="aff6"/>
    <w:rsid w:val="00BD12E3"/>
    <w:rPr>
      <w:sz w:val="26"/>
      <w:szCs w:val="24"/>
    </w:rPr>
  </w:style>
  <w:style w:type="paragraph" w:customStyle="1" w:styleId="--">
    <w:name w:val="Табл-слева-Ж"/>
    <w:basedOn w:val="-5"/>
    <w:next w:val="-5"/>
    <w:link w:val="--0"/>
    <w:qFormat/>
    <w:rsid w:val="00596F76"/>
    <w:rPr>
      <w:b/>
    </w:rPr>
  </w:style>
  <w:style w:type="character" w:customStyle="1" w:styleId="--0">
    <w:name w:val="Табл-слева-Ж Знак"/>
    <w:basedOn w:val="-6"/>
    <w:link w:val="--"/>
    <w:rsid w:val="00596F76"/>
    <w:rPr>
      <w:b/>
      <w:sz w:val="26"/>
      <w:szCs w:val="24"/>
    </w:rPr>
  </w:style>
  <w:style w:type="paragraph" w:customStyle="1" w:styleId="aff8">
    <w:name w:val="Перечень без (.)"/>
    <w:basedOn w:val="a5"/>
    <w:link w:val="aff9"/>
    <w:rsid w:val="00ED2667"/>
    <w:rPr>
      <w:snapToGrid w:val="0"/>
      <w:szCs w:val="20"/>
      <w:lang w:eastAsia="ru-RU" w:bidi="ar-SA"/>
    </w:rPr>
  </w:style>
  <w:style w:type="character" w:customStyle="1" w:styleId="aff9">
    <w:name w:val="Перечень без (.) Знак"/>
    <w:basedOn w:val="a6"/>
    <w:link w:val="aff8"/>
    <w:rsid w:val="00ED2667"/>
    <w:rPr>
      <w:snapToGrid w:val="0"/>
      <w:sz w:val="24"/>
    </w:rPr>
  </w:style>
  <w:style w:type="paragraph" w:customStyle="1" w:styleId="affa">
    <w:name w:val="Перечень без (.) без отступов"/>
    <w:basedOn w:val="aff8"/>
    <w:link w:val="affb"/>
    <w:rsid w:val="00ED2667"/>
    <w:pPr>
      <w:ind w:firstLine="0"/>
    </w:pPr>
  </w:style>
  <w:style w:type="character" w:customStyle="1" w:styleId="affb">
    <w:name w:val="Перечень без (.) без отступов Знак"/>
    <w:basedOn w:val="aff9"/>
    <w:link w:val="affa"/>
    <w:rsid w:val="00ED2667"/>
    <w:rPr>
      <w:snapToGrid w:val="0"/>
      <w:sz w:val="24"/>
    </w:rPr>
  </w:style>
  <w:style w:type="paragraph" w:customStyle="1" w:styleId="a0">
    <w:name w:val="Перечень без отступов"/>
    <w:basedOn w:val="-2"/>
    <w:link w:val="affc"/>
    <w:qFormat/>
    <w:rsid w:val="00596F76"/>
    <w:pPr>
      <w:numPr>
        <w:numId w:val="7"/>
      </w:numPr>
    </w:pPr>
  </w:style>
  <w:style w:type="character" w:customStyle="1" w:styleId="affc">
    <w:name w:val="Перечень без отступов Знак"/>
    <w:basedOn w:val="-20"/>
    <w:link w:val="a0"/>
    <w:rsid w:val="00596F76"/>
    <w:rPr>
      <w:sz w:val="26"/>
      <w:szCs w:val="24"/>
    </w:rPr>
  </w:style>
  <w:style w:type="paragraph" w:customStyle="1" w:styleId="affd">
    <w:name w:val="Код программы"/>
    <w:basedOn w:val="a5"/>
    <w:link w:val="affe"/>
    <w:rsid w:val="00620222"/>
    <w:pPr>
      <w:ind w:left="709" w:firstLine="0"/>
      <w:contextualSpacing/>
      <w:jc w:val="left"/>
    </w:pPr>
    <w:rPr>
      <w:rFonts w:ascii="Courier New" w:hAnsi="Courier New" w:cs="Courier New"/>
      <w:sz w:val="20"/>
      <w:lang w:val="en-US"/>
    </w:rPr>
  </w:style>
  <w:style w:type="character" w:customStyle="1" w:styleId="affe">
    <w:name w:val="Код программы Знак"/>
    <w:basedOn w:val="a6"/>
    <w:link w:val="affd"/>
    <w:rsid w:val="00BD12E3"/>
    <w:rPr>
      <w:rFonts w:ascii="Courier New" w:hAnsi="Courier New" w:cs="Courier New"/>
      <w:szCs w:val="24"/>
      <w:lang w:val="en-US" w:eastAsia="en-US" w:bidi="en-US"/>
    </w:rPr>
  </w:style>
  <w:style w:type="paragraph" w:customStyle="1" w:styleId="--3">
    <w:name w:val="Табл-центр-Ж"/>
    <w:basedOn w:val="-"/>
    <w:link w:val="--4"/>
    <w:qFormat/>
    <w:rsid w:val="00596F76"/>
    <w:rPr>
      <w:b/>
    </w:rPr>
  </w:style>
  <w:style w:type="character" w:customStyle="1" w:styleId="--4">
    <w:name w:val="Табл-центр-Ж Знак"/>
    <w:basedOn w:val="-4"/>
    <w:link w:val="--3"/>
    <w:rsid w:val="00596F76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596F76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596F76"/>
    <w:rPr>
      <w:rFonts w:ascii="Courier New" w:hAnsi="Courier New" w:cs="Courier New"/>
      <w:lang w:eastAsia="en-US" w:bidi="en-US"/>
    </w:rPr>
  </w:style>
  <w:style w:type="paragraph" w:customStyle="1" w:styleId="afff">
    <w:name w:val="Обычный центр Ж"/>
    <w:basedOn w:val="aff4"/>
    <w:link w:val="afff0"/>
    <w:qFormat/>
    <w:rsid w:val="00596F76"/>
    <w:rPr>
      <w:b/>
    </w:rPr>
  </w:style>
  <w:style w:type="character" w:customStyle="1" w:styleId="afff0">
    <w:name w:val="Обычный центр Ж Знак"/>
    <w:basedOn w:val="aff5"/>
    <w:link w:val="afff"/>
    <w:locked/>
    <w:rsid w:val="00596F76"/>
    <w:rPr>
      <w:b/>
      <w:sz w:val="26"/>
      <w:lang w:val="en-US" w:eastAsia="en-US" w:bidi="en-US"/>
    </w:rPr>
  </w:style>
  <w:style w:type="paragraph" w:customStyle="1" w:styleId="-7">
    <w:name w:val="Таблица-продолжение"/>
    <w:basedOn w:val="a5"/>
    <w:next w:val="-"/>
    <w:link w:val="-8"/>
    <w:rsid w:val="00F60519"/>
    <w:pPr>
      <w:keepNext/>
      <w:pageBreakBefore/>
      <w:ind w:firstLine="0"/>
    </w:pPr>
    <w:rPr>
      <w:i/>
    </w:rPr>
  </w:style>
  <w:style w:type="character" w:customStyle="1" w:styleId="-8">
    <w:name w:val="Таблица-продолжение Знак"/>
    <w:basedOn w:val="a6"/>
    <w:link w:val="-7"/>
    <w:rsid w:val="00F60519"/>
    <w:rPr>
      <w:i/>
      <w:sz w:val="24"/>
      <w:szCs w:val="24"/>
      <w:lang w:eastAsia="en-US" w:bidi="en-US"/>
    </w:rPr>
  </w:style>
  <w:style w:type="paragraph" w:customStyle="1" w:styleId="afff1">
    <w:name w:val="ТаблицаА"/>
    <w:basedOn w:val="aff6"/>
    <w:link w:val="afff2"/>
    <w:rsid w:val="00620222"/>
    <w:pPr>
      <w:contextualSpacing/>
    </w:pPr>
  </w:style>
  <w:style w:type="character" w:customStyle="1" w:styleId="afff2">
    <w:name w:val="ТаблицаА Знак"/>
    <w:basedOn w:val="aff7"/>
    <w:link w:val="afff1"/>
    <w:rsid w:val="00BD12E3"/>
    <w:rPr>
      <w:sz w:val="26"/>
      <w:szCs w:val="24"/>
    </w:rPr>
  </w:style>
  <w:style w:type="paragraph" w:customStyle="1" w:styleId="D">
    <w:name w:val="ТаблицаD"/>
    <w:basedOn w:val="afff1"/>
    <w:next w:val="-"/>
    <w:link w:val="D0"/>
    <w:rsid w:val="00620222"/>
  </w:style>
  <w:style w:type="character" w:customStyle="1" w:styleId="D0">
    <w:name w:val="ТаблицаD Знак"/>
    <w:basedOn w:val="afff2"/>
    <w:link w:val="D"/>
    <w:rsid w:val="00BD12E3"/>
    <w:rPr>
      <w:sz w:val="26"/>
      <w:szCs w:val="24"/>
    </w:rPr>
  </w:style>
  <w:style w:type="paragraph" w:customStyle="1" w:styleId="afff3">
    <w:name w:val="Обычный+курсив"/>
    <w:basedOn w:val="a5"/>
    <w:next w:val="a5"/>
    <w:link w:val="afff4"/>
    <w:qFormat/>
    <w:rsid w:val="00596F76"/>
    <w:pPr>
      <w:keepNext/>
    </w:pPr>
    <w:rPr>
      <w:i/>
      <w:szCs w:val="20"/>
    </w:rPr>
  </w:style>
  <w:style w:type="character" w:customStyle="1" w:styleId="afff4">
    <w:name w:val="Обычный+курсив Знак"/>
    <w:basedOn w:val="a6"/>
    <w:link w:val="afff3"/>
    <w:rsid w:val="00596F76"/>
    <w:rPr>
      <w:i/>
      <w:sz w:val="26"/>
      <w:lang w:eastAsia="en-US" w:bidi="en-US"/>
    </w:rPr>
  </w:style>
  <w:style w:type="paragraph" w:customStyle="1" w:styleId="-a">
    <w:name w:val="Перечисление - a"/>
    <w:basedOn w:val="a5"/>
    <w:next w:val="a5"/>
    <w:link w:val="-a0"/>
    <w:rsid w:val="00620222"/>
    <w:pPr>
      <w:ind w:firstLine="992"/>
    </w:pPr>
  </w:style>
  <w:style w:type="character" w:customStyle="1" w:styleId="-a0">
    <w:name w:val="Перечисление - a Знак"/>
    <w:basedOn w:val="a6"/>
    <w:link w:val="-a"/>
    <w:rsid w:val="00BD12E3"/>
    <w:rPr>
      <w:sz w:val="26"/>
      <w:szCs w:val="24"/>
      <w:lang w:eastAsia="en-US" w:bidi="en-US"/>
    </w:rPr>
  </w:style>
  <w:style w:type="paragraph" w:customStyle="1" w:styleId="51">
    <w:name w:val="Обычный+отступ+5"/>
    <w:basedOn w:val="a5"/>
    <w:link w:val="52"/>
    <w:qFormat/>
    <w:rsid w:val="00596F76"/>
    <w:pPr>
      <w:ind w:left="2268" w:right="284" w:firstLine="0"/>
      <w:jc w:val="left"/>
    </w:pPr>
    <w:rPr>
      <w:szCs w:val="20"/>
    </w:rPr>
  </w:style>
  <w:style w:type="character" w:customStyle="1" w:styleId="52">
    <w:name w:val="Обычный+отступ+5 Знак"/>
    <w:basedOn w:val="a6"/>
    <w:link w:val="51"/>
    <w:rsid w:val="00596F76"/>
    <w:rPr>
      <w:sz w:val="26"/>
      <w:lang w:eastAsia="en-US" w:bidi="en-US"/>
    </w:rPr>
  </w:style>
  <w:style w:type="paragraph" w:customStyle="1" w:styleId="afff5">
    <w:name w:val="Обычный+отступ+заглавные"/>
    <w:basedOn w:val="51"/>
    <w:next w:val="51"/>
    <w:link w:val="afff6"/>
    <w:qFormat/>
    <w:rsid w:val="00596F76"/>
    <w:rPr>
      <w:caps/>
    </w:rPr>
  </w:style>
  <w:style w:type="character" w:customStyle="1" w:styleId="afff6">
    <w:name w:val="Обычный+отступ+заглавные Знак"/>
    <w:basedOn w:val="52"/>
    <w:link w:val="afff5"/>
    <w:rsid w:val="00596F76"/>
    <w:rPr>
      <w:caps/>
      <w:sz w:val="26"/>
      <w:lang w:eastAsia="en-US" w:bidi="en-US"/>
    </w:rPr>
  </w:style>
  <w:style w:type="paragraph" w:customStyle="1" w:styleId="U">
    <w:name w:val="Обычный+центр+U"/>
    <w:basedOn w:val="aff4"/>
    <w:next w:val="aff2"/>
    <w:link w:val="U0"/>
    <w:qFormat/>
    <w:rsid w:val="00596F76"/>
    <w:rPr>
      <w:u w:val="single"/>
    </w:rPr>
  </w:style>
  <w:style w:type="character" w:customStyle="1" w:styleId="U0">
    <w:name w:val="Обычный+центр+U Знак"/>
    <w:basedOn w:val="aff5"/>
    <w:link w:val="U"/>
    <w:rsid w:val="00596F76"/>
    <w:rPr>
      <w:sz w:val="26"/>
      <w:u w:val="single"/>
      <w:lang w:val="en-US" w:eastAsia="en-US" w:bidi="en-US"/>
    </w:rPr>
  </w:style>
  <w:style w:type="paragraph" w:customStyle="1" w:styleId="afff7">
    <w:name w:val="Обычный без отступа + заглавные"/>
    <w:basedOn w:val="aff2"/>
    <w:next w:val="aff2"/>
    <w:link w:val="afff8"/>
    <w:qFormat/>
    <w:rsid w:val="00596F76"/>
    <w:rPr>
      <w:caps/>
    </w:rPr>
  </w:style>
  <w:style w:type="character" w:customStyle="1" w:styleId="afff8">
    <w:name w:val="Обычный без отступа + заглавные Знак"/>
    <w:basedOn w:val="aff3"/>
    <w:link w:val="afff7"/>
    <w:rsid w:val="00596F76"/>
    <w:rPr>
      <w:caps/>
      <w:sz w:val="26"/>
      <w:lang w:eastAsia="en-US" w:bidi="en-US"/>
    </w:rPr>
  </w:style>
  <w:style w:type="paragraph" w:styleId="afff9">
    <w:name w:val="Balloon Text"/>
    <w:basedOn w:val="a5"/>
    <w:link w:val="afffa"/>
    <w:uiPriority w:val="99"/>
    <w:semiHidden/>
    <w:unhideWhenUsed/>
    <w:rsid w:val="00BA1594"/>
    <w:rPr>
      <w:rFonts w:ascii="Tahoma" w:hAnsi="Tahoma" w:cs="Tahoma"/>
      <w:sz w:val="16"/>
      <w:szCs w:val="16"/>
    </w:rPr>
  </w:style>
  <w:style w:type="character" w:customStyle="1" w:styleId="afffa">
    <w:name w:val="Текст выноски Знак"/>
    <w:basedOn w:val="a6"/>
    <w:link w:val="afff9"/>
    <w:uiPriority w:val="99"/>
    <w:semiHidden/>
    <w:rsid w:val="00BA1594"/>
    <w:rPr>
      <w:rFonts w:ascii="Tahoma" w:hAnsi="Tahoma" w:cs="Tahoma"/>
      <w:sz w:val="16"/>
      <w:szCs w:val="16"/>
      <w:lang w:eastAsia="en-US" w:bidi="en-US"/>
    </w:rPr>
  </w:style>
  <w:style w:type="paragraph" w:styleId="2d">
    <w:name w:val="toc 2"/>
    <w:aliases w:val="Содержание 2"/>
    <w:basedOn w:val="15"/>
    <w:next w:val="a5"/>
    <w:autoRedefine/>
    <w:uiPriority w:val="39"/>
    <w:semiHidden/>
    <w:unhideWhenUsed/>
    <w:qFormat/>
    <w:rsid w:val="00596F76"/>
    <w:pPr>
      <w:ind w:left="607" w:hanging="397"/>
    </w:pPr>
    <w:rPr>
      <w:rFonts w:eastAsiaTheme="majorEastAsia"/>
    </w:rPr>
  </w:style>
  <w:style w:type="paragraph" w:styleId="39">
    <w:name w:val="toc 3"/>
    <w:aliases w:val="Содержание 3"/>
    <w:basedOn w:val="2d"/>
    <w:next w:val="a5"/>
    <w:autoRedefine/>
    <w:uiPriority w:val="39"/>
    <w:semiHidden/>
    <w:unhideWhenUsed/>
    <w:qFormat/>
    <w:rsid w:val="00596F76"/>
    <w:pPr>
      <w:ind w:left="1219" w:hanging="595"/>
    </w:pPr>
  </w:style>
  <w:style w:type="paragraph" w:styleId="afffb">
    <w:name w:val="caption"/>
    <w:basedOn w:val="a5"/>
    <w:next w:val="a5"/>
    <w:link w:val="afffc"/>
    <w:uiPriority w:val="35"/>
    <w:semiHidden/>
    <w:unhideWhenUsed/>
    <w:qFormat/>
    <w:rsid w:val="00596F76"/>
    <w:pPr>
      <w:ind w:firstLine="0"/>
      <w:jc w:val="left"/>
    </w:pPr>
    <w:rPr>
      <w:bCs/>
      <w:szCs w:val="18"/>
    </w:rPr>
  </w:style>
  <w:style w:type="character" w:customStyle="1" w:styleId="afffc">
    <w:name w:val="Название объекта Знак"/>
    <w:basedOn w:val="a6"/>
    <w:link w:val="afffb"/>
    <w:uiPriority w:val="35"/>
    <w:semiHidden/>
    <w:rsid w:val="00F60519"/>
    <w:rPr>
      <w:bCs/>
      <w:sz w:val="26"/>
      <w:szCs w:val="18"/>
      <w:lang w:eastAsia="en-US" w:bidi="en-US"/>
    </w:rPr>
  </w:style>
  <w:style w:type="paragraph" w:customStyle="1" w:styleId="-3">
    <w:name w:val="Перечисление-3"/>
    <w:basedOn w:val="-2"/>
    <w:link w:val="-30"/>
    <w:rsid w:val="00F60519"/>
    <w:pPr>
      <w:numPr>
        <w:numId w:val="1"/>
      </w:numPr>
    </w:pPr>
  </w:style>
  <w:style w:type="character" w:customStyle="1" w:styleId="-30">
    <w:name w:val="Перечисление-3 Знак"/>
    <w:basedOn w:val="-20"/>
    <w:link w:val="-3"/>
    <w:rsid w:val="00F60519"/>
    <w:rPr>
      <w:sz w:val="26"/>
      <w:szCs w:val="24"/>
    </w:rPr>
  </w:style>
  <w:style w:type="paragraph" w:customStyle="1" w:styleId="afffd">
    <w:name w:val="Обычный центр + заглавные"/>
    <w:basedOn w:val="aff4"/>
    <w:next w:val="a5"/>
    <w:link w:val="afffe"/>
    <w:qFormat/>
    <w:rsid w:val="00596F76"/>
    <w:rPr>
      <w:caps/>
    </w:rPr>
  </w:style>
  <w:style w:type="character" w:customStyle="1" w:styleId="afffe">
    <w:name w:val="Обычный центр + заглавные Знак"/>
    <w:basedOn w:val="aff5"/>
    <w:link w:val="afffd"/>
    <w:rsid w:val="00596F76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f2"/>
    <w:link w:val="151"/>
    <w:rsid w:val="00F60519"/>
    <w:rPr>
      <w:rFonts w:eastAsia="MS Mincho"/>
    </w:rPr>
  </w:style>
  <w:style w:type="character" w:customStyle="1" w:styleId="151">
    <w:name w:val="Обычный без отсупа с интервалом 1.5 Знак"/>
    <w:basedOn w:val="aff3"/>
    <w:link w:val="150"/>
    <w:rsid w:val="00F60519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d"/>
    <w:next w:val="a5"/>
    <w:link w:val="153"/>
    <w:rsid w:val="00F60519"/>
  </w:style>
  <w:style w:type="character" w:customStyle="1" w:styleId="153">
    <w:name w:val="Обычный центр+заглавные+1.5 Знак"/>
    <w:basedOn w:val="afffe"/>
    <w:link w:val="152"/>
    <w:rsid w:val="00F60519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f4"/>
    <w:link w:val="155"/>
    <w:rsid w:val="00F60519"/>
  </w:style>
  <w:style w:type="character" w:customStyle="1" w:styleId="155">
    <w:name w:val="Обычный центр + 1.5 Знак"/>
    <w:basedOn w:val="aff5"/>
    <w:link w:val="154"/>
    <w:rsid w:val="00F60519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"/>
    <w:link w:val="1d"/>
    <w:qFormat/>
    <w:rsid w:val="00596F76"/>
    <w:pPr>
      <w:pageBreakBefore/>
      <w:numPr>
        <w:numId w:val="14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d">
    <w:name w:val="Приложение 1 Знак"/>
    <w:basedOn w:val="a6"/>
    <w:link w:val="10"/>
    <w:rsid w:val="00596F76"/>
    <w:rPr>
      <w:b/>
      <w:sz w:val="28"/>
      <w:lang w:val="en-US" w:eastAsia="en-US" w:bidi="en-US"/>
    </w:rPr>
  </w:style>
  <w:style w:type="paragraph" w:customStyle="1" w:styleId="affff0">
    <w:name w:val="Таблица_№"/>
    <w:basedOn w:val="a5"/>
    <w:next w:val="a5"/>
    <w:link w:val="affff1"/>
    <w:qFormat/>
    <w:rsid w:val="00596F76"/>
    <w:pPr>
      <w:keepNext/>
      <w:spacing w:before="240"/>
      <w:ind w:firstLine="0"/>
      <w:contextualSpacing/>
    </w:pPr>
    <w:rPr>
      <w:bCs/>
      <w:szCs w:val="18"/>
    </w:rPr>
  </w:style>
  <w:style w:type="character" w:customStyle="1" w:styleId="affff1">
    <w:name w:val="Таблица_№ Знак"/>
    <w:basedOn w:val="a6"/>
    <w:link w:val="affff0"/>
    <w:rsid w:val="00596F76"/>
    <w:rPr>
      <w:bCs/>
      <w:sz w:val="26"/>
      <w:szCs w:val="18"/>
      <w:lang w:eastAsia="en-US" w:bidi="en-US"/>
    </w:rPr>
  </w:style>
  <w:style w:type="paragraph" w:customStyle="1" w:styleId="affff2">
    <w:name w:val="Рисунок_формат"/>
    <w:basedOn w:val="aff2"/>
    <w:next w:val="a5"/>
    <w:link w:val="affff3"/>
    <w:qFormat/>
    <w:rsid w:val="00596F76"/>
    <w:pPr>
      <w:keepNext/>
      <w:spacing w:before="240"/>
      <w:jc w:val="center"/>
    </w:pPr>
    <w:rPr>
      <w:noProof/>
    </w:rPr>
  </w:style>
  <w:style w:type="character" w:customStyle="1" w:styleId="affff3">
    <w:name w:val="Рисунок_формат Знак"/>
    <w:basedOn w:val="aff3"/>
    <w:link w:val="affff2"/>
    <w:rsid w:val="00596F76"/>
    <w:rPr>
      <w:noProof/>
      <w:sz w:val="26"/>
      <w:lang w:eastAsia="en-US" w:bidi="en-US"/>
    </w:rPr>
  </w:style>
  <w:style w:type="paragraph" w:customStyle="1" w:styleId="affff4">
    <w:name w:val="Рисунок_№"/>
    <w:basedOn w:val="a5"/>
    <w:next w:val="a5"/>
    <w:link w:val="affff5"/>
    <w:qFormat/>
    <w:rsid w:val="00596F76"/>
    <w:pPr>
      <w:spacing w:after="240"/>
      <w:ind w:firstLine="0"/>
      <w:jc w:val="center"/>
    </w:pPr>
    <w:rPr>
      <w:bCs/>
      <w:szCs w:val="18"/>
    </w:rPr>
  </w:style>
  <w:style w:type="character" w:customStyle="1" w:styleId="affff5">
    <w:name w:val="Рисунок_№ Знак"/>
    <w:basedOn w:val="a6"/>
    <w:link w:val="affff4"/>
    <w:rsid w:val="00596F76"/>
    <w:rPr>
      <w:bCs/>
      <w:sz w:val="26"/>
      <w:szCs w:val="18"/>
      <w:lang w:eastAsia="en-US" w:bidi="en-US"/>
    </w:rPr>
  </w:style>
  <w:style w:type="paragraph" w:customStyle="1" w:styleId="1">
    <w:name w:val="Нумерованный заголовок 1"/>
    <w:basedOn w:val="a5"/>
    <w:next w:val="a5"/>
    <w:link w:val="1e"/>
    <w:qFormat/>
    <w:rsid w:val="00596F76"/>
    <w:pPr>
      <w:pageBreakBefore/>
      <w:numPr>
        <w:numId w:val="8"/>
      </w:numPr>
      <w:spacing w:after="360"/>
      <w:contextualSpacing/>
      <w:outlineLvl w:val="0"/>
    </w:pPr>
    <w:rPr>
      <w:b/>
      <w:sz w:val="28"/>
      <w:szCs w:val="20"/>
    </w:rPr>
  </w:style>
  <w:style w:type="character" w:customStyle="1" w:styleId="1e">
    <w:name w:val="Нумерованный заголовок 1 Знак"/>
    <w:basedOn w:val="a6"/>
    <w:link w:val="1"/>
    <w:rsid w:val="00596F76"/>
    <w:rPr>
      <w:b/>
      <w:sz w:val="28"/>
      <w:lang w:eastAsia="en-US" w:bidi="en-US"/>
    </w:rPr>
  </w:style>
  <w:style w:type="paragraph" w:customStyle="1" w:styleId="2">
    <w:name w:val="Нумерованный заголовок 2"/>
    <w:basedOn w:val="1"/>
    <w:next w:val="a5"/>
    <w:link w:val="2e"/>
    <w:qFormat/>
    <w:rsid w:val="00596F76"/>
    <w:pPr>
      <w:keepNext/>
      <w:pageBreakBefore w:val="0"/>
      <w:numPr>
        <w:ilvl w:val="1"/>
      </w:numPr>
      <w:spacing w:before="360"/>
      <w:outlineLvl w:val="1"/>
    </w:pPr>
    <w:rPr>
      <w:sz w:val="26"/>
    </w:rPr>
  </w:style>
  <w:style w:type="character" w:customStyle="1" w:styleId="2e">
    <w:name w:val="Нумерованный заголовок 2 Знак"/>
    <w:basedOn w:val="a6"/>
    <w:link w:val="2"/>
    <w:rsid w:val="00596F76"/>
    <w:rPr>
      <w:b/>
      <w:sz w:val="26"/>
      <w:lang w:eastAsia="en-US" w:bidi="en-US"/>
    </w:rPr>
  </w:style>
  <w:style w:type="paragraph" w:customStyle="1" w:styleId="3a">
    <w:name w:val="Нумерованный заголовок 3"/>
    <w:basedOn w:val="a5"/>
    <w:next w:val="a5"/>
    <w:link w:val="3b"/>
    <w:qFormat/>
    <w:rsid w:val="00596F76"/>
    <w:pPr>
      <w:keepNext/>
      <w:spacing w:before="360" w:after="360"/>
      <w:outlineLvl w:val="2"/>
    </w:pPr>
  </w:style>
  <w:style w:type="character" w:customStyle="1" w:styleId="3b">
    <w:name w:val="Нумерованный заголовок 3 Знак"/>
    <w:basedOn w:val="a6"/>
    <w:link w:val="3a"/>
    <w:rsid w:val="00596F76"/>
    <w:rPr>
      <w:sz w:val="26"/>
      <w:szCs w:val="24"/>
      <w:lang w:eastAsia="en-US" w:bidi="en-US"/>
    </w:rPr>
  </w:style>
  <w:style w:type="paragraph" w:customStyle="1" w:styleId="49">
    <w:name w:val="Нумерованный заголовок 4"/>
    <w:basedOn w:val="3a"/>
    <w:next w:val="a5"/>
    <w:link w:val="4a"/>
    <w:rsid w:val="00F60519"/>
    <w:rPr>
      <w:rFonts w:eastAsia="MS Mincho"/>
    </w:rPr>
  </w:style>
  <w:style w:type="character" w:customStyle="1" w:styleId="4a">
    <w:name w:val="Нумерованный заголовок 4 Знак"/>
    <w:basedOn w:val="3b"/>
    <w:link w:val="49"/>
    <w:rsid w:val="00F60519"/>
    <w:rPr>
      <w:rFonts w:eastAsia="MS Mincho"/>
      <w:sz w:val="26"/>
      <w:szCs w:val="24"/>
      <w:lang w:eastAsia="en-US" w:bidi="en-US"/>
    </w:rPr>
  </w:style>
  <w:style w:type="paragraph" w:customStyle="1" w:styleId="22">
    <w:name w:val="Нумерованный абзац 2"/>
    <w:basedOn w:val="a5"/>
    <w:link w:val="2f"/>
    <w:qFormat/>
    <w:rsid w:val="00596F76"/>
    <w:pPr>
      <w:numPr>
        <w:ilvl w:val="1"/>
        <w:numId w:val="2"/>
      </w:numPr>
    </w:pPr>
  </w:style>
  <w:style w:type="character" w:customStyle="1" w:styleId="2f">
    <w:name w:val="Нумерованный абзац 2 Знак"/>
    <w:basedOn w:val="a6"/>
    <w:link w:val="22"/>
    <w:rsid w:val="00596F76"/>
    <w:rPr>
      <w:sz w:val="26"/>
      <w:szCs w:val="24"/>
      <w:lang w:eastAsia="en-US" w:bidi="en-US"/>
    </w:rPr>
  </w:style>
  <w:style w:type="paragraph" w:customStyle="1" w:styleId="3">
    <w:name w:val="Нумерованный абзац 3"/>
    <w:basedOn w:val="22"/>
    <w:link w:val="3c"/>
    <w:qFormat/>
    <w:rsid w:val="00596F76"/>
    <w:pPr>
      <w:numPr>
        <w:ilvl w:val="2"/>
        <w:numId w:val="8"/>
      </w:numPr>
    </w:pPr>
  </w:style>
  <w:style w:type="character" w:customStyle="1" w:styleId="3c">
    <w:name w:val="Нумерованный абзац 3 Знак"/>
    <w:basedOn w:val="2f"/>
    <w:link w:val="3"/>
    <w:rsid w:val="00596F76"/>
    <w:rPr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596F76"/>
    <w:pPr>
      <w:jc w:val="both"/>
    </w:pPr>
  </w:style>
  <w:style w:type="character" w:customStyle="1" w:styleId="U2">
    <w:name w:val="Обычный+U Знак"/>
    <w:basedOn w:val="U0"/>
    <w:link w:val="U1"/>
    <w:rsid w:val="00596F76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f4"/>
    <w:next w:val="a5"/>
    <w:link w:val="-caps0"/>
    <w:autoRedefine/>
    <w:rsid w:val="00F60519"/>
    <w:pPr>
      <w:keepNext/>
      <w:pageBreakBefore/>
      <w:spacing w:after="240"/>
    </w:pPr>
    <w:rPr>
      <w:rFonts w:eastAsiaTheme="majorEastAsia" w:cstheme="majorBidi"/>
      <w:sz w:val="28"/>
    </w:rPr>
  </w:style>
  <w:style w:type="character" w:customStyle="1" w:styleId="-caps0">
    <w:name w:val="Название-caps Знак"/>
    <w:basedOn w:val="aff5"/>
    <w:link w:val="-caps"/>
    <w:rsid w:val="00F60519"/>
    <w:rPr>
      <w:rFonts w:eastAsiaTheme="majorEastAsia" w:cstheme="majorBidi"/>
      <w:sz w:val="28"/>
      <w:lang w:val="en-US" w:eastAsia="en-US" w:bidi="en-US"/>
    </w:rPr>
  </w:style>
  <w:style w:type="paragraph" w:customStyle="1" w:styleId="a2">
    <w:name w:val="Перечень (.)"/>
    <w:basedOn w:val="a5"/>
    <w:link w:val="affff6"/>
    <w:qFormat/>
    <w:rsid w:val="00596F76"/>
    <w:pPr>
      <w:numPr>
        <w:numId w:val="5"/>
      </w:numPr>
    </w:pPr>
    <w:rPr>
      <w:snapToGrid w:val="0"/>
      <w:szCs w:val="20"/>
      <w:lang w:eastAsia="ru-RU" w:bidi="ar-SA"/>
    </w:rPr>
  </w:style>
  <w:style w:type="character" w:customStyle="1" w:styleId="affff6">
    <w:name w:val="Перечень (.) Знак"/>
    <w:basedOn w:val="a6"/>
    <w:link w:val="a2"/>
    <w:rsid w:val="00596F76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f7"/>
    <w:qFormat/>
    <w:rsid w:val="00596F76"/>
    <w:pPr>
      <w:numPr>
        <w:numId w:val="6"/>
      </w:numPr>
    </w:pPr>
  </w:style>
  <w:style w:type="character" w:customStyle="1" w:styleId="affff7">
    <w:name w:val="Перечень (.) без отступов Знак"/>
    <w:basedOn w:val="affff6"/>
    <w:link w:val="a4"/>
    <w:rsid w:val="00596F76"/>
    <w:rPr>
      <w:snapToGrid w:val="0"/>
      <w:sz w:val="26"/>
    </w:rPr>
  </w:style>
  <w:style w:type="paragraph" w:customStyle="1" w:styleId="4">
    <w:name w:val="Нумерованный абзац 4"/>
    <w:basedOn w:val="3"/>
    <w:link w:val="4b"/>
    <w:qFormat/>
    <w:rsid w:val="00596F76"/>
    <w:pPr>
      <w:numPr>
        <w:ilvl w:val="3"/>
      </w:numPr>
    </w:pPr>
    <w:rPr>
      <w:rFonts w:eastAsia="MS Mincho"/>
    </w:rPr>
  </w:style>
  <w:style w:type="character" w:customStyle="1" w:styleId="4b">
    <w:name w:val="Нумерованный абзац 4 Знак"/>
    <w:basedOn w:val="3c"/>
    <w:link w:val="4"/>
    <w:rsid w:val="00596F76"/>
    <w:rPr>
      <w:rFonts w:eastAsia="MS Mincho"/>
      <w:sz w:val="26"/>
      <w:szCs w:val="24"/>
      <w:lang w:eastAsia="en-US" w:bidi="en-US"/>
    </w:rPr>
  </w:style>
  <w:style w:type="character" w:styleId="affff8">
    <w:name w:val="page number"/>
    <w:basedOn w:val="a6"/>
    <w:rsid w:val="00951E40"/>
  </w:style>
  <w:style w:type="paragraph" w:customStyle="1" w:styleId="a1">
    <w:name w:val="Перечисление а)"/>
    <w:basedOn w:val="af"/>
    <w:link w:val="affff9"/>
    <w:qFormat/>
    <w:rsid w:val="00596F76"/>
    <w:pPr>
      <w:numPr>
        <w:numId w:val="9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f9">
    <w:name w:val="Перечисление а) Знак"/>
    <w:basedOn w:val="a6"/>
    <w:link w:val="a1"/>
    <w:rsid w:val="00596F76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customStyle="1" w:styleId="-U">
    <w:name w:val="Табл-слева+U"/>
    <w:basedOn w:val="-5"/>
    <w:next w:val="-5"/>
    <w:link w:val="-U0"/>
    <w:rsid w:val="00C70800"/>
    <w:rPr>
      <w:u w:val="single"/>
    </w:rPr>
  </w:style>
  <w:style w:type="character" w:customStyle="1" w:styleId="-U0">
    <w:name w:val="Табл-слева+U Знак"/>
    <w:basedOn w:val="-6"/>
    <w:link w:val="-U"/>
    <w:rsid w:val="00C70800"/>
    <w:rPr>
      <w:sz w:val="26"/>
      <w:szCs w:val="24"/>
      <w:u w:val="single"/>
    </w:rPr>
  </w:style>
  <w:style w:type="paragraph" w:customStyle="1" w:styleId="156">
    <w:name w:val="Обычный + 1.5 интервал"/>
    <w:basedOn w:val="a5"/>
    <w:link w:val="157"/>
    <w:rsid w:val="00F60519"/>
  </w:style>
  <w:style w:type="character" w:customStyle="1" w:styleId="157">
    <w:name w:val="Обычный + 1.5 интервал Знак"/>
    <w:basedOn w:val="a6"/>
    <w:link w:val="156"/>
    <w:rsid w:val="00F60519"/>
    <w:rPr>
      <w:sz w:val="24"/>
      <w:szCs w:val="24"/>
      <w:lang w:eastAsia="en-US" w:bidi="en-US"/>
    </w:rPr>
  </w:style>
  <w:style w:type="paragraph" w:customStyle="1" w:styleId="2f0">
    <w:name w:val="Приложение 2"/>
    <w:basedOn w:val="a5"/>
    <w:next w:val="a5"/>
    <w:link w:val="2f1"/>
    <w:rsid w:val="00F60519"/>
    <w:pPr>
      <w:keepNext/>
      <w:spacing w:before="240" w:after="240"/>
      <w:ind w:firstLine="0"/>
    </w:pPr>
  </w:style>
  <w:style w:type="character" w:customStyle="1" w:styleId="2f1">
    <w:name w:val="Приложение 2 Знак"/>
    <w:basedOn w:val="a6"/>
    <w:link w:val="2f0"/>
    <w:rsid w:val="00F60519"/>
    <w:rPr>
      <w:sz w:val="26"/>
      <w:szCs w:val="24"/>
      <w:lang w:eastAsia="en-US" w:bidi="en-US"/>
    </w:rPr>
  </w:style>
  <w:style w:type="paragraph" w:customStyle="1" w:styleId="3d">
    <w:name w:val="Приложение 3"/>
    <w:basedOn w:val="a5"/>
    <w:link w:val="3e"/>
    <w:rsid w:val="00F60519"/>
    <w:pPr>
      <w:keepNext/>
      <w:spacing w:before="120" w:after="240"/>
      <w:ind w:firstLine="0"/>
    </w:pPr>
  </w:style>
  <w:style w:type="character" w:customStyle="1" w:styleId="3e">
    <w:name w:val="Приложение 3 Знак"/>
    <w:basedOn w:val="a6"/>
    <w:link w:val="3d"/>
    <w:rsid w:val="00F60519"/>
    <w:rPr>
      <w:sz w:val="24"/>
      <w:szCs w:val="24"/>
      <w:lang w:eastAsia="en-US" w:bidi="en-US"/>
    </w:rPr>
  </w:style>
  <w:style w:type="paragraph" w:customStyle="1" w:styleId="4c">
    <w:name w:val="Приложение 4"/>
    <w:basedOn w:val="3d"/>
    <w:next w:val="a5"/>
    <w:link w:val="4d"/>
    <w:rsid w:val="00F60519"/>
    <w:pPr>
      <w:numPr>
        <w:ilvl w:val="3"/>
      </w:numPr>
    </w:pPr>
  </w:style>
  <w:style w:type="character" w:customStyle="1" w:styleId="4d">
    <w:name w:val="Приложение 4 Знак"/>
    <w:basedOn w:val="3e"/>
    <w:link w:val="4c"/>
    <w:rsid w:val="00F60519"/>
    <w:rPr>
      <w:sz w:val="24"/>
      <w:szCs w:val="24"/>
      <w:lang w:eastAsia="en-US" w:bidi="en-US"/>
    </w:rPr>
  </w:style>
  <w:style w:type="paragraph" w:customStyle="1" w:styleId="61">
    <w:name w:val="Обычный + 6пт интервал"/>
    <w:basedOn w:val="a5"/>
    <w:link w:val="62"/>
    <w:qFormat/>
    <w:rsid w:val="00596F76"/>
    <w:pPr>
      <w:spacing w:before="120" w:after="120"/>
    </w:pPr>
  </w:style>
  <w:style w:type="character" w:customStyle="1" w:styleId="62">
    <w:name w:val="Обычный + 6пт интервал Знак"/>
    <w:basedOn w:val="a6"/>
    <w:link w:val="61"/>
    <w:rsid w:val="00596F76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a"/>
    <w:qFormat/>
    <w:rsid w:val="00596F76"/>
    <w:pPr>
      <w:numPr>
        <w:numId w:val="10"/>
      </w:numPr>
      <w:jc w:val="center"/>
    </w:pPr>
    <w:rPr>
      <w:snapToGrid w:val="0"/>
      <w:sz w:val="26"/>
    </w:rPr>
  </w:style>
  <w:style w:type="character" w:customStyle="1" w:styleId="affffa">
    <w:name w:val="Перечень (.) + центр Знак"/>
    <w:basedOn w:val="affff7"/>
    <w:link w:val="a"/>
    <w:rsid w:val="00596F76"/>
    <w:rPr>
      <w:snapToGrid w:val="0"/>
      <w:sz w:val="26"/>
    </w:rPr>
  </w:style>
  <w:style w:type="paragraph" w:customStyle="1" w:styleId="-0">
    <w:name w:val="Перечисление-0"/>
    <w:link w:val="-00"/>
    <w:qFormat/>
    <w:rsid w:val="00596F76"/>
    <w:pPr>
      <w:numPr>
        <w:numId w:val="11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596F76"/>
    <w:rPr>
      <w:snapToGrid w:val="0"/>
      <w:sz w:val="26"/>
    </w:rPr>
  </w:style>
  <w:style w:type="character" w:styleId="affffb">
    <w:name w:val="annotation reference"/>
    <w:basedOn w:val="a6"/>
    <w:uiPriority w:val="99"/>
    <w:semiHidden/>
    <w:unhideWhenUsed/>
    <w:rsid w:val="00787134"/>
    <w:rPr>
      <w:sz w:val="16"/>
      <w:szCs w:val="16"/>
    </w:rPr>
  </w:style>
  <w:style w:type="paragraph" w:styleId="affffc">
    <w:name w:val="annotation text"/>
    <w:basedOn w:val="a5"/>
    <w:link w:val="affffd"/>
    <w:uiPriority w:val="99"/>
    <w:unhideWhenUsed/>
    <w:rsid w:val="00787134"/>
    <w:rPr>
      <w:sz w:val="20"/>
      <w:szCs w:val="20"/>
    </w:rPr>
  </w:style>
  <w:style w:type="character" w:customStyle="1" w:styleId="affffd">
    <w:name w:val="Текст примечания Знак"/>
    <w:basedOn w:val="a6"/>
    <w:link w:val="affffc"/>
    <w:uiPriority w:val="99"/>
    <w:rsid w:val="00787134"/>
    <w:rPr>
      <w:lang w:eastAsia="en-US" w:bidi="en-US"/>
    </w:rPr>
  </w:style>
  <w:style w:type="paragraph" w:styleId="affffe">
    <w:name w:val="annotation subject"/>
    <w:basedOn w:val="affffc"/>
    <w:next w:val="affffc"/>
    <w:link w:val="afffff"/>
    <w:uiPriority w:val="99"/>
    <w:semiHidden/>
    <w:unhideWhenUsed/>
    <w:rsid w:val="00787134"/>
    <w:rPr>
      <w:b/>
      <w:bCs/>
    </w:rPr>
  </w:style>
  <w:style w:type="character" w:customStyle="1" w:styleId="afffff">
    <w:name w:val="Тема примечания Знак"/>
    <w:basedOn w:val="affffd"/>
    <w:link w:val="affffe"/>
    <w:uiPriority w:val="99"/>
    <w:semiHidden/>
    <w:rsid w:val="00787134"/>
    <w:rPr>
      <w:b/>
      <w:bCs/>
      <w:lang w:eastAsia="en-US" w:bidi="en-US"/>
    </w:rPr>
  </w:style>
  <w:style w:type="paragraph" w:styleId="afffff0">
    <w:name w:val="endnote text"/>
    <w:basedOn w:val="a5"/>
    <w:link w:val="afffff1"/>
    <w:uiPriority w:val="99"/>
    <w:semiHidden/>
    <w:unhideWhenUsed/>
    <w:rsid w:val="00705037"/>
    <w:pPr>
      <w:spacing w:line="240" w:lineRule="auto"/>
    </w:pPr>
    <w:rPr>
      <w:sz w:val="20"/>
      <w:szCs w:val="20"/>
    </w:rPr>
  </w:style>
  <w:style w:type="character" w:customStyle="1" w:styleId="afffff1">
    <w:name w:val="Текст концевой сноски Знак"/>
    <w:basedOn w:val="a6"/>
    <w:link w:val="afffff0"/>
    <w:uiPriority w:val="99"/>
    <w:semiHidden/>
    <w:rsid w:val="00705037"/>
    <w:rPr>
      <w:lang w:eastAsia="en-US" w:bidi="en-US"/>
    </w:rPr>
  </w:style>
  <w:style w:type="character" w:styleId="afffff2">
    <w:name w:val="endnote reference"/>
    <w:basedOn w:val="a6"/>
    <w:uiPriority w:val="99"/>
    <w:semiHidden/>
    <w:unhideWhenUsed/>
    <w:rsid w:val="00705037"/>
    <w:rPr>
      <w:vertAlign w:val="superscript"/>
    </w:rPr>
  </w:style>
  <w:style w:type="paragraph" w:customStyle="1" w:styleId="afffff3">
    <w:name w:val="ЛРИ"/>
    <w:basedOn w:val="-9"/>
    <w:link w:val="afffff4"/>
    <w:qFormat/>
    <w:rsid w:val="00596F76"/>
    <w:pPr>
      <w:spacing w:line="240" w:lineRule="auto"/>
      <w:ind w:left="-113" w:right="-113"/>
      <w:contextualSpacing/>
    </w:pPr>
    <w:rPr>
      <w:szCs w:val="32"/>
    </w:rPr>
  </w:style>
  <w:style w:type="paragraph" w:customStyle="1" w:styleId="afffff5">
    <w:name w:val="Копировал"/>
    <w:aliases w:val="Формат"/>
    <w:basedOn w:val="afc"/>
    <w:rsid w:val="00AF3735"/>
    <w:rPr>
      <w:sz w:val="20"/>
    </w:rPr>
  </w:style>
  <w:style w:type="paragraph" w:styleId="afffff6">
    <w:name w:val="footnote text"/>
    <w:basedOn w:val="a5"/>
    <w:link w:val="afffff7"/>
    <w:uiPriority w:val="99"/>
    <w:semiHidden/>
    <w:unhideWhenUsed/>
    <w:rsid w:val="00B0265F"/>
    <w:pPr>
      <w:spacing w:line="240" w:lineRule="auto"/>
    </w:pPr>
    <w:rPr>
      <w:sz w:val="20"/>
      <w:szCs w:val="20"/>
    </w:rPr>
  </w:style>
  <w:style w:type="character" w:customStyle="1" w:styleId="afffff7">
    <w:name w:val="Текст сноски Знак"/>
    <w:basedOn w:val="a6"/>
    <w:link w:val="afffff6"/>
    <w:uiPriority w:val="99"/>
    <w:semiHidden/>
    <w:rsid w:val="00B0265F"/>
    <w:rPr>
      <w:lang w:eastAsia="en-US" w:bidi="en-US"/>
    </w:rPr>
  </w:style>
  <w:style w:type="character" w:styleId="afffff8">
    <w:name w:val="footnote reference"/>
    <w:basedOn w:val="a6"/>
    <w:uiPriority w:val="99"/>
    <w:semiHidden/>
    <w:unhideWhenUsed/>
    <w:rsid w:val="00B0265F"/>
    <w:rPr>
      <w:vertAlign w:val="superscript"/>
    </w:rPr>
  </w:style>
  <w:style w:type="paragraph" w:customStyle="1" w:styleId="afffff9">
    <w:name w:val="Сноски"/>
    <w:basedOn w:val="-5"/>
    <w:rsid w:val="002F000D"/>
    <w:pPr>
      <w:spacing w:before="120"/>
      <w:ind w:firstLine="652"/>
      <w:jc w:val="both"/>
    </w:pPr>
    <w:rPr>
      <w:sz w:val="24"/>
      <w:szCs w:val="26"/>
    </w:rPr>
  </w:style>
  <w:style w:type="paragraph" w:styleId="4e">
    <w:name w:val="toc 4"/>
    <w:basedOn w:val="39"/>
    <w:next w:val="a5"/>
    <w:autoRedefine/>
    <w:uiPriority w:val="39"/>
    <w:semiHidden/>
    <w:unhideWhenUsed/>
    <w:qFormat/>
    <w:rsid w:val="00596F76"/>
    <w:pPr>
      <w:ind w:left="1531" w:hanging="1531"/>
      <w:outlineLvl w:val="3"/>
    </w:pPr>
  </w:style>
  <w:style w:type="paragraph" w:customStyle="1" w:styleId="afffffa">
    <w:name w:val="Прил.Рисунок_№"/>
    <w:basedOn w:val="affff4"/>
    <w:next w:val="a5"/>
    <w:qFormat/>
    <w:rsid w:val="00596F76"/>
    <w:rPr>
      <w:sz w:val="24"/>
    </w:rPr>
  </w:style>
  <w:style w:type="paragraph" w:customStyle="1" w:styleId="afffffb">
    <w:name w:val="ПРЕДУПРЕЖДЕНИЕ"/>
    <w:basedOn w:val="a5"/>
    <w:next w:val="a5"/>
    <w:qFormat/>
    <w:rsid w:val="00596F76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">
    <w:name w:val="Прил.Текст"/>
    <w:basedOn w:val="a5"/>
    <w:qFormat/>
    <w:rsid w:val="00596F76"/>
    <w:rPr>
      <w:sz w:val="24"/>
    </w:rPr>
  </w:style>
  <w:style w:type="paragraph" w:customStyle="1" w:styleId="afffffc">
    <w:name w:val="Прил.Таблица_№"/>
    <w:basedOn w:val="affff0"/>
    <w:next w:val="a5"/>
    <w:qFormat/>
    <w:rsid w:val="00596F76"/>
    <w:rPr>
      <w:sz w:val="24"/>
      <w:szCs w:val="24"/>
    </w:rPr>
  </w:style>
  <w:style w:type="paragraph" w:customStyle="1" w:styleId="-9">
    <w:name w:val="Прил.Табл-центр"/>
    <w:basedOn w:val="affff"/>
    <w:qFormat/>
    <w:rsid w:val="00596F76"/>
    <w:pPr>
      <w:ind w:firstLine="0"/>
      <w:jc w:val="center"/>
    </w:pPr>
  </w:style>
  <w:style w:type="paragraph" w:customStyle="1" w:styleId="-b">
    <w:name w:val="Прил.Табл-слева"/>
    <w:basedOn w:val="affff"/>
    <w:qFormat/>
    <w:rsid w:val="00596F76"/>
    <w:pPr>
      <w:ind w:left="57" w:firstLine="0"/>
      <w:jc w:val="left"/>
    </w:pPr>
  </w:style>
  <w:style w:type="paragraph" w:customStyle="1" w:styleId="afffffd">
    <w:name w:val="Примечание/сноска"/>
    <w:basedOn w:val="a5"/>
    <w:next w:val="a5"/>
    <w:qFormat/>
    <w:rsid w:val="00596F76"/>
    <w:rPr>
      <w:sz w:val="24"/>
      <w:szCs w:val="26"/>
      <w:lang w:eastAsia="ru-RU" w:bidi="ar-SA"/>
    </w:rPr>
  </w:style>
  <w:style w:type="paragraph" w:customStyle="1" w:styleId="11">
    <w:name w:val="Прил.Нум.заголовок 1"/>
    <w:basedOn w:val="a5"/>
    <w:next w:val="affff"/>
    <w:link w:val="1f"/>
    <w:qFormat/>
    <w:rsid w:val="00596F76"/>
    <w:pPr>
      <w:keepNext/>
      <w:numPr>
        <w:ilvl w:val="1"/>
        <w:numId w:val="14"/>
      </w:numPr>
      <w:spacing w:before="360" w:after="360"/>
    </w:pPr>
    <w:rPr>
      <w:b/>
    </w:rPr>
  </w:style>
  <w:style w:type="character" w:customStyle="1" w:styleId="1f">
    <w:name w:val="Прил.Нум.заголовок 1 Знак"/>
    <w:basedOn w:val="a6"/>
    <w:link w:val="11"/>
    <w:rsid w:val="00596F76"/>
    <w:rPr>
      <w:b/>
      <w:sz w:val="26"/>
      <w:szCs w:val="24"/>
      <w:lang w:eastAsia="en-US" w:bidi="en-US"/>
    </w:rPr>
  </w:style>
  <w:style w:type="paragraph" w:customStyle="1" w:styleId="20">
    <w:name w:val="Прил.Нум.заголовок 2"/>
    <w:basedOn w:val="a5"/>
    <w:next w:val="affff"/>
    <w:link w:val="2f2"/>
    <w:qFormat/>
    <w:rsid w:val="00596F76"/>
    <w:pPr>
      <w:keepNext/>
      <w:numPr>
        <w:ilvl w:val="2"/>
        <w:numId w:val="14"/>
      </w:numPr>
      <w:spacing w:before="360" w:after="360"/>
    </w:pPr>
    <w:rPr>
      <w:b/>
      <w:sz w:val="24"/>
    </w:rPr>
  </w:style>
  <w:style w:type="character" w:customStyle="1" w:styleId="2f2">
    <w:name w:val="Прил.Нум.заголовок 2 Знак"/>
    <w:basedOn w:val="a6"/>
    <w:link w:val="20"/>
    <w:rsid w:val="00596F76"/>
    <w:rPr>
      <w:b/>
      <w:sz w:val="24"/>
      <w:szCs w:val="24"/>
      <w:lang w:eastAsia="en-US" w:bidi="en-US"/>
    </w:rPr>
  </w:style>
  <w:style w:type="paragraph" w:customStyle="1" w:styleId="afffffe">
    <w:name w:val="ПРЕДУПРЕЖДЕНИЯ текст"/>
    <w:qFormat/>
    <w:rsid w:val="00596F76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ff">
    <w:name w:val="Команды"/>
    <w:basedOn w:val="a5"/>
    <w:link w:val="affffff0"/>
    <w:qFormat/>
    <w:rsid w:val="00596F76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f0">
    <w:name w:val="Команды Знак"/>
    <w:basedOn w:val="a6"/>
    <w:link w:val="affffff"/>
    <w:rsid w:val="00596F76"/>
    <w:rPr>
      <w:rFonts w:cs="Courier New"/>
      <w:sz w:val="26"/>
      <w:lang w:eastAsia="en-US" w:bidi="en-US"/>
    </w:rPr>
  </w:style>
  <w:style w:type="paragraph" w:customStyle="1" w:styleId="12">
    <w:name w:val="Прил.Абзац 1"/>
    <w:basedOn w:val="11"/>
    <w:next w:val="affff"/>
    <w:qFormat/>
    <w:rsid w:val="00596F76"/>
    <w:pPr>
      <w:keepNext w:val="0"/>
      <w:numPr>
        <w:numId w:val="12"/>
      </w:numPr>
      <w:spacing w:after="0"/>
    </w:pPr>
    <w:rPr>
      <w:b w:val="0"/>
      <w:sz w:val="24"/>
    </w:rPr>
  </w:style>
  <w:style w:type="paragraph" w:customStyle="1" w:styleId="21">
    <w:name w:val="Прил.Абзац 2"/>
    <w:basedOn w:val="20"/>
    <w:next w:val="affff"/>
    <w:qFormat/>
    <w:rsid w:val="00596F76"/>
    <w:pPr>
      <w:keepNext w:val="0"/>
      <w:numPr>
        <w:numId w:val="12"/>
      </w:numPr>
      <w:spacing w:before="0" w:after="0"/>
    </w:pPr>
    <w:rPr>
      <w:b w:val="0"/>
    </w:rPr>
  </w:style>
  <w:style w:type="paragraph" w:customStyle="1" w:styleId="30">
    <w:name w:val="Прил.Абзац 3"/>
    <w:basedOn w:val="21"/>
    <w:next w:val="affff"/>
    <w:qFormat/>
    <w:rsid w:val="00596F76"/>
    <w:pPr>
      <w:numPr>
        <w:ilvl w:val="3"/>
        <w:numId w:val="14"/>
      </w:numPr>
    </w:pPr>
  </w:style>
  <w:style w:type="paragraph" w:customStyle="1" w:styleId="40">
    <w:name w:val="Прил.Абзац 4"/>
    <w:basedOn w:val="30"/>
    <w:next w:val="affff"/>
    <w:qFormat/>
    <w:rsid w:val="00596F76"/>
    <w:pPr>
      <w:numPr>
        <w:ilvl w:val="4"/>
      </w:numPr>
    </w:pPr>
  </w:style>
  <w:style w:type="paragraph" w:customStyle="1" w:styleId="-c">
    <w:name w:val="Табл-шапка"/>
    <w:basedOn w:val="-"/>
    <w:qFormat/>
    <w:rsid w:val="00596F76"/>
    <w:pPr>
      <w:spacing w:line="240" w:lineRule="auto"/>
    </w:pPr>
  </w:style>
  <w:style w:type="paragraph" w:customStyle="1" w:styleId="-d">
    <w:name w:val="Прил.Табл-шапка"/>
    <w:basedOn w:val="-9"/>
    <w:qFormat/>
    <w:rsid w:val="00596F76"/>
    <w:pPr>
      <w:spacing w:line="240" w:lineRule="auto"/>
    </w:pPr>
  </w:style>
  <w:style w:type="paragraph" w:customStyle="1" w:styleId="-e">
    <w:name w:val="Табл-раздел"/>
    <w:basedOn w:val="-"/>
    <w:link w:val="-f"/>
    <w:qFormat/>
    <w:rsid w:val="00596F76"/>
    <w:rPr>
      <w:sz w:val="28"/>
      <w:u w:val="single"/>
    </w:rPr>
  </w:style>
  <w:style w:type="character" w:customStyle="1" w:styleId="-f">
    <w:name w:val="Табл-раздел Знак"/>
    <w:basedOn w:val="-4"/>
    <w:link w:val="-e"/>
    <w:rsid w:val="00596F76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596F76"/>
    <w:pPr>
      <w:numPr>
        <w:numId w:val="15"/>
      </w:numPr>
      <w:jc w:val="left"/>
    </w:pPr>
  </w:style>
  <w:style w:type="character" w:customStyle="1" w:styleId="--20">
    <w:name w:val="Табл-переч-2 Знак"/>
    <w:basedOn w:val="-20"/>
    <w:link w:val="--2"/>
    <w:rsid w:val="00596F76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596F76"/>
    <w:pPr>
      <w:numPr>
        <w:numId w:val="16"/>
      </w:numPr>
      <w:jc w:val="left"/>
    </w:pPr>
    <w:rPr>
      <w:snapToGrid w:val="0"/>
    </w:rPr>
  </w:style>
  <w:style w:type="character" w:customStyle="1" w:styleId="afffff4">
    <w:name w:val="ЛРИ Знак"/>
    <w:basedOn w:val="a6"/>
    <w:link w:val="afffff3"/>
    <w:rsid w:val="00D06C44"/>
    <w:rPr>
      <w:sz w:val="24"/>
      <w:szCs w:val="32"/>
      <w:lang w:eastAsia="en-US" w:bidi="en-US"/>
    </w:rPr>
  </w:style>
  <w:style w:type="paragraph" w:customStyle="1" w:styleId="-10">
    <w:name w:val="Прил.Перечисление-1"/>
    <w:basedOn w:val="-1"/>
    <w:qFormat/>
    <w:rsid w:val="00596F76"/>
    <w:pPr>
      <w:numPr>
        <w:numId w:val="17"/>
      </w:numPr>
    </w:pPr>
    <w:rPr>
      <w:sz w:val="24"/>
    </w:rPr>
  </w:style>
  <w:style w:type="paragraph" w:customStyle="1" w:styleId="formattext">
    <w:name w:val="formattext"/>
    <w:basedOn w:val="a5"/>
    <w:rsid w:val="009E5E8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 w:bidi="ar-SA"/>
    </w:rPr>
  </w:style>
  <w:style w:type="paragraph" w:styleId="affffff1">
    <w:name w:val="Document Map"/>
    <w:basedOn w:val="a5"/>
    <w:link w:val="affffff2"/>
    <w:uiPriority w:val="99"/>
    <w:semiHidden/>
    <w:unhideWhenUsed/>
    <w:rsid w:val="00BE7F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ff2">
    <w:name w:val="Схема документа Знак"/>
    <w:basedOn w:val="a6"/>
    <w:link w:val="affffff1"/>
    <w:uiPriority w:val="99"/>
    <w:semiHidden/>
    <w:rsid w:val="00BE7F29"/>
    <w:rPr>
      <w:rFonts w:ascii="Tahoma" w:hAnsi="Tahoma" w:cs="Tahoma"/>
      <w:sz w:val="16"/>
      <w:szCs w:val="16"/>
      <w:lang w:eastAsia="en-US" w:bidi="en-US"/>
    </w:rPr>
  </w:style>
  <w:style w:type="character" w:styleId="affffff3">
    <w:name w:val="Placeholder Text"/>
    <w:basedOn w:val="a6"/>
    <w:uiPriority w:val="99"/>
    <w:semiHidden/>
    <w:rsid w:val="007B61A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vp_a3.dotx" TargetMode="Externa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12019-3D53-4E0F-898D-79BE9C313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kd_vp_a3.dotx</Template>
  <TotalTime>145</TotalTime>
  <Pages>3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vp</vt:lpstr>
    </vt:vector>
  </TitlesOfParts>
  <Company/>
  <LinksUpToDate>false</LinksUpToDate>
  <CharactersWithSpaces>5283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</dc:title>
  <dc:subject/>
  <dc:creator>Гордиенко Михаил Александрович</dc:creator>
  <cp:keywords/>
  <dc:description/>
  <cp:lastModifiedBy>atumazov</cp:lastModifiedBy>
  <cp:revision>59</cp:revision>
  <cp:lastPrinted>2018-04-20T10:41:00Z</cp:lastPrinted>
  <dcterms:created xsi:type="dcterms:W3CDTF">2023-12-16T12:22:00Z</dcterms:created>
  <dcterms:modified xsi:type="dcterms:W3CDTF">2024-06-04T08:32:00Z</dcterms:modified>
</cp:coreProperties>
</file>