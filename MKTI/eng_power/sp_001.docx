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B3B" w:rsidRPr="00592A0D" w:rsidRDefault="00EF67C2" w:rsidP="0022593D">
      <w:pPr>
        <w:pStyle w:val="aff2"/>
      </w:pPr>
      <w:r w:rsidRPr="00592A0D">
        <w:fldChar w:fldCharType="begin"/>
      </w:r>
      <w:r w:rsidR="00BE1BBE" w:rsidRPr="00592A0D">
        <w:instrText xml:space="preserve"> </w:instrText>
      </w:r>
      <w:r w:rsidR="00BE1BBE" w:rsidRPr="00592A0D">
        <w:rPr>
          <w:lang w:val="en-US"/>
        </w:rPr>
        <w:instrText>SET</w:instrText>
      </w:r>
      <w:r w:rsidR="00BE1BBE" w:rsidRPr="00592A0D">
        <w:instrText xml:space="preserve"> </w:instrText>
      </w:r>
      <w:r w:rsidR="00BE1BBE" w:rsidRPr="00592A0D">
        <w:rPr>
          <w:lang w:val="en-US"/>
        </w:rPr>
        <w:instrText>MakeName</w:instrText>
      </w:r>
      <w:r w:rsidR="00BE1BBE" w:rsidRPr="00592A0D">
        <w:instrText xml:space="preserve"> </w:instrText>
      </w:r>
      <w:r w:rsidRPr="00592A0D">
        <w:fldChar w:fldCharType="begin"/>
      </w:r>
      <w:r w:rsidR="0056390C" w:rsidRPr="00592A0D">
        <w:instrText xml:space="preserve"> FILLIN "Введите </w:instrText>
      </w:r>
      <w:r w:rsidR="00352DC8">
        <w:instrText>наименование</w:instrText>
      </w:r>
      <w:r w:rsidR="0056390C" w:rsidRPr="00592A0D">
        <w:instrText xml:space="preserve"> изделия"\d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MakeName  \* MERGEFORMAT ">
        <w:r w:rsidR="009B0AB4">
          <w:rPr>
            <w:noProof/>
          </w:rPr>
          <w:instrText>Плата питания</w:instrText>
        </w:r>
      </w:fldSimple>
      <w:r w:rsidR="008914BC" w:rsidRPr="00592A0D">
        <w:instrText xml:space="preserve"> = "" </w:instrText>
      </w:r>
      <w:r w:rsidR="0056390C" w:rsidRPr="00592A0D">
        <w:instrText>"Автоматизированное рабочее место"</w:instrText>
      </w:r>
      <w:r w:rsidR="008914BC" w:rsidRPr="00592A0D">
        <w:instrText xml:space="preserve"> </w:instrText>
      </w:r>
      <w:fldSimple w:instr=" ref MakeName  \* MERGEFORMAT ">
        <w:r w:rsidR="009B0AB4">
          <w:rPr>
            <w:noProof/>
          </w:rPr>
          <w:instrText>Плата питания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B0AB4">
        <w:rPr>
          <w:noProof/>
        </w:rPr>
        <w:instrText>Плата питания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9B0AB4">
        <w:instrText>Плата питания</w:instrText>
      </w:r>
      <w:r w:rsidRPr="00592A0D">
        <w:fldChar w:fldCharType="end"/>
      </w:r>
      <w:r w:rsidR="00BE1BBE" w:rsidRPr="00592A0D">
        <w:instrText xml:space="preserve"> </w:instrText>
      </w:r>
      <w:r w:rsidRPr="00592A0D">
        <w:fldChar w:fldCharType="separate"/>
      </w:r>
      <w:bookmarkStart w:id="0" w:name="MakeName"/>
      <w:r w:rsidR="009B0AB4">
        <w:rPr>
          <w:noProof/>
        </w:rPr>
        <w:t>Плата питания</w:t>
      </w:r>
      <w:bookmarkEnd w:id="0"/>
      <w:r w:rsidRPr="00592A0D">
        <w:fldChar w:fldCharType="end"/>
      </w:r>
      <w:r w:rsidR="00BE1BBE" w:rsidRPr="00592A0D">
        <w:t xml:space="preserve"> </w:t>
      </w:r>
      <w:r w:rsidRPr="00592A0D">
        <w:fldChar w:fldCharType="begin"/>
      </w:r>
      <w:r w:rsidR="00BE1BBE" w:rsidRPr="00592A0D">
        <w:instrText xml:space="preserve"> SET DecNum </w:instrText>
      </w:r>
      <w:r w:rsidRPr="00592A0D">
        <w:fldChar w:fldCharType="begin"/>
      </w:r>
      <w:r w:rsidR="0056390C" w:rsidRPr="00592A0D">
        <w:instrText xml:space="preserve"> FILLIN "Введите </w:instrText>
      </w:r>
      <w:r w:rsidR="00352DC8">
        <w:instrText xml:space="preserve">обозначение </w:instrText>
      </w:r>
      <w:r w:rsidR="0056390C" w:rsidRPr="00592A0D">
        <w:instrText xml:space="preserve"> изделия"\d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DecNum  \* MERGEFORMAT ">
        <w:r w:rsidR="009B0AB4">
          <w:rPr>
            <w:noProof/>
          </w:rPr>
          <w:instrText>ВБМА.436434.001</w:instrText>
        </w:r>
      </w:fldSimple>
      <w:r w:rsidR="008914BC" w:rsidRPr="00592A0D">
        <w:instrText xml:space="preserve"> = "" </w:instrText>
      </w:r>
      <w:r w:rsidR="0056390C" w:rsidRPr="00592A0D">
        <w:instrText>ВБМА.466453.002</w:instrText>
      </w:r>
      <w:r w:rsidR="008914BC" w:rsidRPr="00592A0D">
        <w:instrText xml:space="preserve"> </w:instrText>
      </w:r>
      <w:fldSimple w:instr=" ref DecNum  \* MERGEFORMAT ">
        <w:r w:rsidR="009B0AB4">
          <w:rPr>
            <w:noProof/>
          </w:rPr>
          <w:instrText>ВБМА.436434.001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B0AB4">
        <w:rPr>
          <w:noProof/>
        </w:rPr>
        <w:instrText>ВБМА.436434.001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9B0AB4">
        <w:instrText>ВБМА.436434.001</w:instrText>
      </w:r>
      <w:r w:rsidRPr="00592A0D">
        <w:fldChar w:fldCharType="end"/>
      </w:r>
      <w:r w:rsidR="00BE1BBE" w:rsidRPr="00592A0D">
        <w:instrText xml:space="preserve"> </w:instrText>
      </w:r>
      <w:r w:rsidRPr="00592A0D">
        <w:fldChar w:fldCharType="separate"/>
      </w:r>
      <w:bookmarkStart w:id="1" w:name="DecNum"/>
      <w:r w:rsidR="009B0AB4">
        <w:rPr>
          <w:noProof/>
        </w:rPr>
        <w:t>ВБМА.436434.001</w:t>
      </w:r>
      <w:bookmarkEnd w:id="1"/>
      <w:r w:rsidRPr="00592A0D">
        <w:fldChar w:fldCharType="end"/>
      </w:r>
      <w:r w:rsidR="00BE1BBE" w:rsidRPr="00592A0D">
        <w:t xml:space="preserve">  </w:t>
      </w:r>
      <w:r w:rsidRPr="00592A0D">
        <w:fldChar w:fldCharType="begin"/>
      </w:r>
      <w:r w:rsidR="000A4C26" w:rsidRPr="00592A0D">
        <w:instrText xml:space="preserve"> SET OneUse </w:instrText>
      </w:r>
      <w:r w:rsidRPr="00592A0D">
        <w:fldChar w:fldCharType="begin"/>
      </w:r>
      <w:r w:rsidR="000A4C26" w:rsidRPr="00592A0D">
        <w:instrText xml:space="preserve"> FILLIN "Введите </w:instrText>
      </w:r>
      <w:r w:rsidR="00AE3DF9">
        <w:instrText>первичную применяемость, если нет первичной применяемости поле оставить пустым</w:instrText>
      </w:r>
      <w:r w:rsidR="000A4C26" w:rsidRPr="00592A0D">
        <w:instrText>"\d</w:instrText>
      </w:r>
      <w:r w:rsidRPr="00592A0D">
        <w:fldChar w:fldCharType="begin"/>
      </w:r>
      <w:r w:rsidR="000A4C26" w:rsidRPr="00592A0D">
        <w:instrText xml:space="preserve"> if </w:instrText>
      </w:r>
      <w:bookmarkStart w:id="2" w:name="OLE_LINK3"/>
      <w:bookmarkStart w:id="3" w:name="OLE_LINK4"/>
      <w:r w:rsidRPr="00592A0D">
        <w:fldChar w:fldCharType="begin"/>
      </w:r>
      <w:r w:rsidR="000A4C26" w:rsidRPr="00592A0D">
        <w:instrText xml:space="preserve"> ref OneUse </w:instrText>
      </w:r>
      <w:r w:rsidR="00592A0D">
        <w:instrText xml:space="preserve"> \* MERGEFORMAT </w:instrText>
      </w:r>
      <w:r w:rsidR="009B0AB4">
        <w:fldChar w:fldCharType="separate"/>
      </w:r>
      <w:r w:rsidR="009B0AB4">
        <w:rPr>
          <w:noProof/>
        </w:rPr>
        <w:instrText>ВБМА.436434.001</w:instrText>
      </w:r>
      <w:r w:rsidRPr="00592A0D">
        <w:fldChar w:fldCharType="end"/>
      </w:r>
      <w:bookmarkEnd w:id="2"/>
      <w:bookmarkEnd w:id="3"/>
      <w:r w:rsidR="000A4C26" w:rsidRPr="00592A0D">
        <w:instrText xml:space="preserve"> = "" </w:instrText>
      </w:r>
      <w:fldSimple w:instr=" ref DecNum  \* MERGEFORMAT ">
        <w:r w:rsidR="009B0AB4">
          <w:instrText>ВБМА.436434.001</w:instrText>
        </w:r>
      </w:fldSimple>
      <w:r w:rsidR="000A4C26" w:rsidRPr="00592A0D">
        <w:instrText xml:space="preserve"> </w:instrText>
      </w:r>
      <w:fldSimple w:instr=" ref OneUse  \* MERGEFORMAT ">
        <w:r w:rsidR="009B0AB4">
          <w:rPr>
            <w:noProof/>
          </w:rPr>
          <w:instrText>ВБМА.436434.001</w:instrText>
        </w:r>
      </w:fldSimple>
      <w:r w:rsidR="000A4C26" w:rsidRPr="00592A0D">
        <w:instrText xml:space="preserve"> </w:instrText>
      </w:r>
      <w:r w:rsidRPr="00592A0D">
        <w:fldChar w:fldCharType="separate"/>
      </w:r>
      <w:r w:rsidR="009B0AB4">
        <w:rPr>
          <w:noProof/>
        </w:rPr>
        <w:instrText>ВБМА.436434.001</w:instrText>
      </w:r>
      <w:r w:rsidRPr="00592A0D">
        <w:fldChar w:fldCharType="end"/>
      </w:r>
      <w:r w:rsidR="000A4C26" w:rsidRPr="00592A0D">
        <w:instrText xml:space="preserve"> \o \* MERGEFORMAT </w:instrText>
      </w:r>
      <w:r w:rsidR="009B0AB4">
        <w:fldChar w:fldCharType="separate"/>
      </w:r>
      <w:r w:rsidR="009B0AB4">
        <w:instrText>ВБМА.436434.001</w:instrText>
      </w:r>
      <w:r w:rsidRPr="00592A0D">
        <w:fldChar w:fldCharType="end"/>
      </w:r>
      <w:r w:rsidR="000A4C26" w:rsidRPr="00592A0D">
        <w:instrText xml:space="preserve"> </w:instrText>
      </w:r>
      <w:r w:rsidRPr="00592A0D">
        <w:fldChar w:fldCharType="separate"/>
      </w:r>
      <w:bookmarkStart w:id="4" w:name="OneUse"/>
      <w:r w:rsidR="009B0AB4">
        <w:rPr>
          <w:noProof/>
        </w:rPr>
        <w:t>ВБМА.436434.001</w:t>
      </w:r>
      <w:bookmarkEnd w:id="4"/>
      <w:r w:rsidRPr="00592A0D">
        <w:fldChar w:fldCharType="end"/>
      </w:r>
      <w:r w:rsidRPr="00592A0D">
        <w:fldChar w:fldCharType="begin"/>
      </w:r>
      <w:r w:rsidR="00D77B3B" w:rsidRPr="00592A0D">
        <w:instrText xml:space="preserve"> </w:instrText>
      </w:r>
      <w:r w:rsidR="00D77B3B" w:rsidRPr="00592A0D">
        <w:rPr>
          <w:lang w:val="en-US"/>
        </w:rPr>
        <w:instrText xml:space="preserve">SET CreateFIO </w:instrText>
      </w:r>
      <w:r w:rsidRPr="00592A0D">
        <w:fldChar w:fldCharType="begin"/>
      </w:r>
      <w:r w:rsidR="0056390C" w:rsidRPr="00592A0D">
        <w:instrText xml:space="preserve"> FILLIN "Введите фамилию разработчика документа"\d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CreateFIO  \* MERGEFORMAT ">
        <w:r w:rsidR="009B0AB4">
          <w:rPr>
            <w:noProof/>
          </w:rPr>
          <w:instrText>Гордиенко</w:instrText>
        </w:r>
      </w:fldSimple>
      <w:r w:rsidR="008914BC" w:rsidRPr="00592A0D">
        <w:instrText xml:space="preserve"> = "" </w:instrText>
      </w:r>
      <w:r w:rsidR="0056390C" w:rsidRPr="00592A0D">
        <w:instrText>Кирилова</w:instrText>
      </w:r>
      <w:r w:rsidR="008914BC" w:rsidRPr="00592A0D">
        <w:instrText xml:space="preserve"> </w:instrText>
      </w:r>
      <w:fldSimple w:instr=" ref CreateFIO  \* MERGEFORMAT ">
        <w:r w:rsidR="009B0AB4">
          <w:rPr>
            <w:noProof/>
          </w:rPr>
          <w:instrText>Гордиенко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B0AB4">
        <w:rPr>
          <w:noProof/>
        </w:rPr>
        <w:instrText>Гордиенко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9B0AB4">
        <w:instrText>Гордиенко</w:instrText>
      </w:r>
      <w:r w:rsidRPr="00592A0D">
        <w:fldChar w:fldCharType="end"/>
      </w:r>
      <w:r w:rsidR="00D77B3B" w:rsidRPr="00592A0D">
        <w:instrText xml:space="preserve"> </w:instrText>
      </w:r>
      <w:r w:rsidRPr="00592A0D">
        <w:fldChar w:fldCharType="separate"/>
      </w:r>
      <w:bookmarkStart w:id="5" w:name="CreateFIO"/>
      <w:r w:rsidR="009B0AB4">
        <w:rPr>
          <w:noProof/>
        </w:rPr>
        <w:t>Гордиенко</w:t>
      </w:r>
      <w:bookmarkEnd w:id="5"/>
      <w:r w:rsidRPr="00592A0D">
        <w:fldChar w:fldCharType="end"/>
      </w:r>
      <w:r w:rsidR="00352DC8">
        <w:rPr>
          <w:lang w:val="en-US"/>
        </w:rPr>
        <w:t xml:space="preserve"> </w:t>
      </w:r>
      <w:r w:rsidRPr="00592A0D">
        <w:rPr>
          <w:lang w:val="en-US"/>
        </w:rPr>
        <w:fldChar w:fldCharType="begin"/>
      </w:r>
      <w:r w:rsidR="00D77B3B" w:rsidRPr="00592A0D">
        <w:rPr>
          <w:lang w:val="en-US"/>
        </w:rPr>
        <w:instrText xml:space="preserve"> SET CheckFIO</w:instrText>
      </w:r>
      <w:r w:rsidRPr="00592A0D">
        <w:fldChar w:fldCharType="begin"/>
      </w:r>
      <w:r w:rsidR="0056390C" w:rsidRPr="00592A0D">
        <w:instrText xml:space="preserve"> FILLIN "Введите фамилию проверившего документ"\d </w:instrText>
      </w:r>
      <w:r w:rsidRPr="00592A0D">
        <w:fldChar w:fldCharType="begin"/>
      </w:r>
      <w:r w:rsidR="008914BC" w:rsidRPr="00592A0D">
        <w:instrText xml:space="preserve"> if </w:instrText>
      </w:r>
      <w:fldSimple w:instr=" ref CheckFIO  \* MERGEFORMAT ">
        <w:r w:rsidR="009B0AB4">
          <w:rPr>
            <w:noProof/>
          </w:rPr>
          <w:instrText>Тумазов</w:instrText>
        </w:r>
      </w:fldSimple>
      <w:r w:rsidR="008914BC" w:rsidRPr="00592A0D">
        <w:instrText xml:space="preserve"> = "" </w:instrText>
      </w:r>
      <w:r w:rsidR="0056390C" w:rsidRPr="00592A0D">
        <w:instrText>Суворов</w:instrText>
      </w:r>
      <w:r w:rsidR="008914BC" w:rsidRPr="00592A0D">
        <w:instrText xml:space="preserve"> </w:instrText>
      </w:r>
      <w:fldSimple w:instr=" ref CheckFIO  \* MERGEFORMAT ">
        <w:r w:rsidR="009B0AB4">
          <w:rPr>
            <w:noProof/>
          </w:rPr>
          <w:instrText>Тумазов</w:instrText>
        </w:r>
      </w:fldSimple>
      <w:r w:rsidR="008914BC" w:rsidRPr="00592A0D">
        <w:instrText xml:space="preserve"> </w:instrText>
      </w:r>
      <w:r w:rsidRPr="00592A0D">
        <w:fldChar w:fldCharType="separate"/>
      </w:r>
      <w:r w:rsidR="009B0AB4">
        <w:rPr>
          <w:noProof/>
        </w:rPr>
        <w:instrText>Тумазов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9B0AB4">
        <w:instrText>Тумазов</w:instrText>
      </w:r>
      <w:r w:rsidRPr="00592A0D">
        <w:fldChar w:fldCharType="end"/>
      </w:r>
      <w:r w:rsidR="00D77B3B" w:rsidRPr="00592A0D">
        <w:rPr>
          <w:lang w:val="en-US"/>
        </w:rPr>
        <w:instrText xml:space="preserve"> </w:instrText>
      </w:r>
      <w:r w:rsidRPr="00592A0D">
        <w:rPr>
          <w:lang w:val="en-US"/>
        </w:rPr>
        <w:fldChar w:fldCharType="separate"/>
      </w:r>
      <w:bookmarkStart w:id="6" w:name="CheckFIO"/>
      <w:r w:rsidR="009B0AB4">
        <w:rPr>
          <w:noProof/>
        </w:rPr>
        <w:t>Тумазов</w:t>
      </w:r>
      <w:bookmarkEnd w:id="6"/>
      <w:r w:rsidRPr="00592A0D">
        <w:rPr>
          <w:lang w:val="en-US"/>
        </w:rPr>
        <w:fldChar w:fldCharType="end"/>
      </w:r>
      <w:r w:rsidR="00352DC8">
        <w:t xml:space="preserve"> </w:t>
      </w:r>
    </w:p>
    <w:p w:rsidR="00204C44" w:rsidRPr="00592A0D" w:rsidRDefault="00204C44" w:rsidP="00DD1808">
      <w:pPr>
        <w:pStyle w:val="aff2"/>
      </w:pPr>
    </w:p>
    <w:p w:rsidR="00204C44" w:rsidRPr="00592A0D" w:rsidRDefault="00204C44" w:rsidP="009F7E7D">
      <w:pPr>
        <w:pStyle w:val="aff2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Default="00204C44" w:rsidP="009906B3">
      <w:pPr>
        <w:pStyle w:val="aff2"/>
      </w:pPr>
    </w:p>
    <w:p w:rsidR="00F36AD2" w:rsidRDefault="00F36AD2" w:rsidP="009906B3">
      <w:pPr>
        <w:pStyle w:val="aff2"/>
      </w:pPr>
    </w:p>
    <w:p w:rsidR="00F36AD2" w:rsidRPr="00592A0D" w:rsidRDefault="00F36AD2" w:rsidP="009906B3">
      <w:pPr>
        <w:pStyle w:val="aff2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Pr="00592A0D" w:rsidRDefault="00204C44">
      <w:pPr>
        <w:ind w:firstLine="0"/>
        <w:rPr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5"/>
      </w:tblGrid>
      <w:tr w:rsidR="00456230" w:rsidRPr="00592A0D" w:rsidTr="0081183F">
        <w:trPr>
          <w:cantSplit/>
          <w:trHeight w:val="1701"/>
        </w:trPr>
        <w:tc>
          <w:tcPr>
            <w:tcW w:w="8755" w:type="dxa"/>
            <w:vAlign w:val="bottom"/>
          </w:tcPr>
          <w:p w:rsidR="00456230" w:rsidRPr="00592A0D" w:rsidRDefault="00EF67C2" w:rsidP="00441FFF">
            <w:pPr>
              <w:pStyle w:val="afff5"/>
            </w:pPr>
            <w:fldSimple w:instr=" REF makename \* MERGEFORMAT">
              <w:r w:rsidR="009B0AB4">
                <w:rPr>
                  <w:noProof/>
                </w:rPr>
                <w:t>Плата питания</w:t>
              </w:r>
            </w:fldSimple>
          </w:p>
        </w:tc>
      </w:tr>
    </w:tbl>
    <w:p w:rsidR="00C07A23" w:rsidRPr="00592A0D" w:rsidRDefault="00935C8C" w:rsidP="00204C44">
      <w:pPr>
        <w:pStyle w:val="51"/>
      </w:pPr>
      <w:r w:rsidRPr="00592A0D">
        <w:t>Спецификация</w:t>
      </w:r>
    </w:p>
    <w:p w:rsidR="00204C44" w:rsidRPr="00592A0D" w:rsidRDefault="00EF67C2" w:rsidP="00204C44">
      <w:pPr>
        <w:pStyle w:val="51"/>
      </w:pPr>
      <w:fldSimple w:instr=" REF DecNum  \* MERGEFORMAT ">
        <w:r w:rsidR="009B0AB4">
          <w:rPr>
            <w:noProof/>
          </w:rPr>
          <w:t>ВБМА.436434.001</w:t>
        </w:r>
      </w:fldSimple>
    </w:p>
    <w:p w:rsidR="00204C44" w:rsidRPr="00592A0D" w:rsidRDefault="00204C44" w:rsidP="00204C44">
      <w:pPr>
        <w:pStyle w:val="51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Pr="00D91BA7" w:rsidRDefault="00204C44">
      <w:pPr>
        <w:ind w:firstLine="0"/>
      </w:pPr>
    </w:p>
    <w:p w:rsidR="006439D9" w:rsidRPr="00592A0D" w:rsidRDefault="006439D9">
      <w:pPr>
        <w:ind w:firstLine="0"/>
      </w:pPr>
    </w:p>
    <w:p w:rsidR="00C24A20" w:rsidRPr="00592A0D" w:rsidRDefault="00C24A20"/>
    <w:p w:rsidR="00184B2A" w:rsidRPr="00592A0D" w:rsidRDefault="00184B2A">
      <w:pPr>
        <w:sectPr w:rsidR="00184B2A" w:rsidRPr="00592A0D" w:rsidSect="00015906">
          <w:headerReference w:type="default" r:id="rId8"/>
          <w:headerReference w:type="first" r:id="rId9"/>
          <w:pgSz w:w="11906" w:h="16838"/>
          <w:pgMar w:top="1418" w:right="907" w:bottom="1134" w:left="1077" w:header="709" w:footer="709" w:gutter="0"/>
          <w:cols w:space="708"/>
          <w:titlePg/>
          <w:docGrid w:linePitch="360"/>
        </w:sectPr>
      </w:pPr>
    </w:p>
    <w:tbl>
      <w:tblPr>
        <w:tblStyle w:val="afe"/>
        <w:tblW w:w="10492" w:type="dxa"/>
        <w:jc w:val="center"/>
        <w:tblLayout w:type="fixed"/>
        <w:tblLook w:val="04A0"/>
      </w:tblPr>
      <w:tblGrid>
        <w:gridCol w:w="547"/>
        <w:gridCol w:w="437"/>
        <w:gridCol w:w="437"/>
        <w:gridCol w:w="3259"/>
        <w:gridCol w:w="3501"/>
        <w:gridCol w:w="612"/>
        <w:gridCol w:w="1699"/>
      </w:tblGrid>
      <w:tr w:rsidR="00935C8C" w:rsidRPr="00592A0D" w:rsidTr="00BC6ABD">
        <w:trPr>
          <w:cantSplit/>
          <w:trHeight w:val="1134"/>
          <w:tblHeader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7756DC">
            <w:pPr>
              <w:pStyle w:val="-c"/>
            </w:pPr>
            <w:r w:rsidRPr="00441FFF">
              <w:lastRenderedPageBreak/>
              <w:t>Формат</w:t>
            </w:r>
          </w:p>
        </w:tc>
        <w:tc>
          <w:tcPr>
            <w:tcW w:w="437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85713E">
            <w:pPr>
              <w:pStyle w:val="-c"/>
            </w:pPr>
            <w:r w:rsidRPr="00441FFF">
              <w:t>Зона</w:t>
            </w:r>
          </w:p>
        </w:tc>
        <w:tc>
          <w:tcPr>
            <w:tcW w:w="437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7756DC">
            <w:pPr>
              <w:pStyle w:val="-c"/>
            </w:pPr>
            <w:r w:rsidRPr="00441FFF">
              <w:t>Поз.</w:t>
            </w:r>
          </w:p>
        </w:tc>
        <w:tc>
          <w:tcPr>
            <w:tcW w:w="325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Обозначение</w:t>
            </w:r>
          </w:p>
        </w:tc>
        <w:tc>
          <w:tcPr>
            <w:tcW w:w="3501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Наименование</w:t>
            </w:r>
          </w:p>
        </w:tc>
        <w:tc>
          <w:tcPr>
            <w:tcW w:w="612" w:type="dxa"/>
            <w:tcBorders>
              <w:top w:val="nil"/>
              <w:bottom w:val="single" w:sz="4" w:space="0" w:color="000000" w:themeColor="text1"/>
            </w:tcBorders>
            <w:textDirection w:val="btLr"/>
            <w:vAlign w:val="center"/>
          </w:tcPr>
          <w:p w:rsidR="00935C8C" w:rsidRPr="00441FFF" w:rsidRDefault="00935C8C" w:rsidP="0085713E">
            <w:pPr>
              <w:pStyle w:val="-c"/>
            </w:pPr>
            <w:r w:rsidRPr="00441FFF">
              <w:t>Кол.</w:t>
            </w:r>
          </w:p>
        </w:tc>
        <w:tc>
          <w:tcPr>
            <w:tcW w:w="1699" w:type="dxa"/>
            <w:tcBorders>
              <w:top w:val="nil"/>
              <w:bottom w:val="single" w:sz="4" w:space="0" w:color="000000" w:themeColor="text1"/>
              <w:right w:val="nil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Примечание</w:t>
            </w:r>
          </w:p>
        </w:tc>
      </w:tr>
      <w:tr w:rsidR="00541BF3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000000" w:themeColor="text1"/>
              <w:left w:val="nil"/>
              <w:bottom w:val="nil"/>
            </w:tcBorders>
          </w:tcPr>
          <w:p w:rsidR="00541BF3" w:rsidRPr="00592A0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3259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000000" w:themeColor="text1"/>
              <w:bottom w:val="nil"/>
              <w:right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</w:tr>
      <w:tr w:rsidR="00541BF3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541BF3" w:rsidRPr="00592A0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541BF3" w:rsidRPr="00592A0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541BF3" w:rsidRPr="00592A0D" w:rsidRDefault="00D7550B" w:rsidP="0085713E">
            <w:pPr>
              <w:pStyle w:val="-f"/>
            </w:pPr>
            <w:r w:rsidRPr="00592A0D">
              <w:t>Документация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541BF3" w:rsidRPr="00592A0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</w:tr>
      <w:tr w:rsidR="004E6D4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E6D4F" w:rsidRPr="00592A0D" w:rsidRDefault="004E6D4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E6D4F" w:rsidRPr="00592A0D" w:rsidRDefault="004E6D4F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E6D4F" w:rsidRPr="00592A0D" w:rsidRDefault="004E6D4F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E6D4F" w:rsidRPr="00592A0D" w:rsidRDefault="004E6D4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E6D4F" w:rsidRPr="00592A0D" w:rsidRDefault="004E6D4F" w:rsidP="00D7550B">
            <w:pPr>
              <w:pStyle w:val="U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E6D4F" w:rsidRPr="00592A0D" w:rsidRDefault="004E6D4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E6D4F" w:rsidRPr="00592A0D" w:rsidRDefault="004E6D4F" w:rsidP="00D7550B">
            <w:pPr>
              <w:pStyle w:val="-7"/>
            </w:pPr>
          </w:p>
        </w:tc>
      </w:tr>
      <w:tr w:rsidR="00D7550B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D7550B" w:rsidRPr="00592A0D" w:rsidRDefault="00317AAD" w:rsidP="007756DC">
            <w:pPr>
              <w:pStyle w:val="-5"/>
            </w:pPr>
            <w:r w:rsidRPr="00592A0D">
              <w:t>А</w:t>
            </w:r>
            <w:proofErr w:type="gramStart"/>
            <w:r w:rsidRPr="00592A0D"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7550B" w:rsidRPr="00592A0D" w:rsidRDefault="00D7550B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7550B" w:rsidRPr="00592A0D" w:rsidRDefault="00D7550B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D7550B" w:rsidRPr="00592A0D" w:rsidRDefault="00EF67C2" w:rsidP="007756DC">
            <w:pPr>
              <w:pStyle w:val="-7"/>
            </w:pPr>
            <w:fldSimple w:instr=" REF DecNum  \* MERGEFORMAT ">
              <w:r w:rsidR="009B0AB4">
                <w:rPr>
                  <w:noProof/>
                </w:rPr>
                <w:t>ВБМА.436434.001</w:t>
              </w:r>
            </w:fldSimple>
            <w:r w:rsidR="00DD5B2B" w:rsidRPr="00592A0D">
              <w:t>-ЛУ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D7550B" w:rsidRPr="00763E5F" w:rsidRDefault="00DD5B2B" w:rsidP="0085713E">
            <w:pPr>
              <w:pStyle w:val="-7"/>
            </w:pPr>
            <w:r w:rsidRPr="00592A0D">
              <w:t>Спецификация.</w:t>
            </w:r>
            <w:r w:rsidR="00763E5F">
              <w:br/>
              <w:t>Лист утверждения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D7550B" w:rsidRPr="00592A0D" w:rsidRDefault="00D7550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D7550B" w:rsidRPr="00592A0D" w:rsidRDefault="00DD5B2B" w:rsidP="00441FFF">
            <w:pPr>
              <w:pStyle w:val="-7"/>
            </w:pPr>
            <w:r w:rsidRPr="00592A0D">
              <w:t>Размножать</w:t>
            </w:r>
            <w:r w:rsidR="00763E5F">
              <w:t xml:space="preserve"> по указанию</w:t>
            </w:r>
          </w:p>
        </w:tc>
      </w:tr>
      <w:tr w:rsidR="00E6318B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6318B" w:rsidRPr="00E6318B" w:rsidRDefault="00D169DF" w:rsidP="007756DC">
            <w:pPr>
              <w:pStyle w:val="-5"/>
            </w:pPr>
            <w:r>
              <w:t>А3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6318B" w:rsidRPr="00592A0D" w:rsidRDefault="00E6318B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6318B" w:rsidRPr="00592A0D" w:rsidRDefault="00E6318B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E6318B" w:rsidRPr="00E6318B" w:rsidRDefault="00EF67C2" w:rsidP="007756DC">
            <w:pPr>
              <w:pStyle w:val="-7"/>
            </w:pPr>
            <w:fldSimple w:instr=" REF DecNum  \* MERGEFORMAT ">
              <w:r w:rsidR="009B0AB4">
                <w:t>ВБМА.436434.001</w:t>
              </w:r>
            </w:fldSimple>
            <w:proofErr w:type="gramStart"/>
            <w:r w:rsidR="00E6318B">
              <w:t>СБ</w:t>
            </w:r>
            <w:proofErr w:type="gramEnd"/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6318B" w:rsidRPr="00592A0D" w:rsidRDefault="00E6318B" w:rsidP="00441FFF">
            <w:pPr>
              <w:pStyle w:val="-7"/>
            </w:pPr>
            <w:r>
              <w:t>Сборочный чертеж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6318B" w:rsidRPr="00592A0D" w:rsidRDefault="00E6318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6318B" w:rsidRPr="00592A0D" w:rsidRDefault="00E6318B" w:rsidP="00732245">
            <w:pPr>
              <w:pStyle w:val="-7"/>
            </w:pPr>
          </w:p>
        </w:tc>
      </w:tr>
      <w:tr w:rsidR="00BE28F7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E28F7" w:rsidRDefault="00BE28F7" w:rsidP="007756DC">
            <w:pPr>
              <w:pStyle w:val="-5"/>
            </w:pPr>
            <w:r>
              <w:t>А3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E28F7" w:rsidRPr="00592A0D" w:rsidRDefault="00BE28F7" w:rsidP="00E7099F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E28F7" w:rsidRPr="00592A0D" w:rsidRDefault="00BE28F7" w:rsidP="00E7099F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E28F7" w:rsidRDefault="00EF67C2" w:rsidP="007756DC">
            <w:pPr>
              <w:pStyle w:val="-7"/>
            </w:pPr>
            <w:fldSimple w:instr=" REF DecNum  \* MERGEFORMAT ">
              <w:r w:rsidR="009B0AB4">
                <w:t>ВБМА.436434.001</w:t>
              </w:r>
            </w:fldSimple>
            <w:r w:rsidR="00BE28F7">
              <w:t>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E28F7" w:rsidRPr="007A5F6A" w:rsidRDefault="00EB497D" w:rsidP="00441FFF">
            <w:pPr>
              <w:pStyle w:val="-7"/>
              <w:rPr>
                <w:lang w:val="en-US"/>
              </w:rPr>
            </w:pPr>
            <w:r>
              <w:t>Схема электрическая принципиальная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E28F7" w:rsidRPr="00592A0D" w:rsidRDefault="00BE28F7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E28F7" w:rsidRPr="00592A0D" w:rsidRDefault="00BE28F7" w:rsidP="00E7099F">
            <w:pPr>
              <w:pStyle w:val="-7"/>
            </w:pPr>
          </w:p>
        </w:tc>
      </w:tr>
      <w:tr w:rsidR="00AD32D6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2D6" w:rsidRPr="00592A0D" w:rsidRDefault="00763E5F" w:rsidP="007756DC">
            <w:pPr>
              <w:pStyle w:val="-5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2D6" w:rsidRPr="00592A0D" w:rsidRDefault="00AD32D6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2D6" w:rsidRPr="00592A0D" w:rsidRDefault="00AD32D6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D32D6" w:rsidRPr="004363E2" w:rsidRDefault="00EF67C2" w:rsidP="007756DC">
            <w:pPr>
              <w:pStyle w:val="-7"/>
            </w:pPr>
            <w:fldSimple w:instr=" REF DecNum  \* MERGEFORMAT ">
              <w:r w:rsidR="009B0AB4">
                <w:t>ВБМА.436434.001</w:t>
              </w:r>
            </w:fldSimple>
            <w:r w:rsidR="00763E5F">
              <w:t>ПЭ3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2D6" w:rsidRPr="004363E2" w:rsidRDefault="00EB497D" w:rsidP="00732245">
            <w:pPr>
              <w:pStyle w:val="-7"/>
            </w:pPr>
            <w:r>
              <w:t>Перечень элементов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2D6" w:rsidRPr="004363E2" w:rsidRDefault="00AD32D6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2D6" w:rsidRPr="004363E2" w:rsidRDefault="00AD32D6" w:rsidP="00A22C37">
            <w:pPr>
              <w:pStyle w:val="-7"/>
            </w:pPr>
          </w:p>
        </w:tc>
      </w:tr>
      <w:tr w:rsidR="00763E5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BA290F" w:rsidP="00BA290F">
            <w:pPr>
              <w:pStyle w:val="-f"/>
            </w:pPr>
            <w:r>
              <w:t>Сборочные единицы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D169D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D169DF" w:rsidRPr="00592A0D" w:rsidRDefault="00D169DF" w:rsidP="00D169DF">
            <w:pPr>
              <w:pStyle w:val="-5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169DF" w:rsidRPr="00592A0D" w:rsidRDefault="00D169DF" w:rsidP="00D169DF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169DF" w:rsidRPr="00592A0D" w:rsidRDefault="00D169DF" w:rsidP="00D169DF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D169DF" w:rsidRPr="00412E57" w:rsidRDefault="00D169DF" w:rsidP="009B0AB4">
            <w:pPr>
              <w:pStyle w:val="-7"/>
              <w:rPr>
                <w:lang w:val="en-US"/>
              </w:rPr>
            </w:pPr>
            <w:r w:rsidRPr="00412E57">
              <w:t>ВБМА.7587</w:t>
            </w:r>
            <w:r w:rsidRPr="009B0AB4">
              <w:rPr>
                <w:highlight w:val="yellow"/>
              </w:rPr>
              <w:t>2</w:t>
            </w:r>
            <w:r w:rsidR="009B0AB4" w:rsidRPr="009B0AB4">
              <w:rPr>
                <w:highlight w:val="yellow"/>
                <w:lang w:val="en-US"/>
              </w:rPr>
              <w:t>4</w:t>
            </w:r>
            <w:r w:rsidRPr="009B0AB4">
              <w:rPr>
                <w:highlight w:val="yellow"/>
              </w:rPr>
              <w:t>.0</w:t>
            </w:r>
            <w:r w:rsidR="00412E57" w:rsidRPr="009B0AB4">
              <w:rPr>
                <w:highlight w:val="yellow"/>
                <w:lang w:val="en-US"/>
              </w:rPr>
              <w:t>0</w:t>
            </w:r>
            <w:r w:rsidR="009B0AB4" w:rsidRPr="009B0AB4">
              <w:rPr>
                <w:highlight w:val="yellow"/>
                <w:lang w:val="en-US"/>
              </w:rPr>
              <w:t>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D169DF" w:rsidRPr="004363E2" w:rsidRDefault="00D169DF" w:rsidP="00D169DF">
            <w:pPr>
              <w:pStyle w:val="-7"/>
            </w:pPr>
            <w:r>
              <w:t>Плата печатная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D169DF" w:rsidRPr="004363E2" w:rsidRDefault="00D169DF" w:rsidP="00D169DF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D169DF" w:rsidRPr="004363E2" w:rsidRDefault="00D169DF" w:rsidP="00D169DF">
            <w:pPr>
              <w:pStyle w:val="-7"/>
            </w:pPr>
          </w:p>
        </w:tc>
      </w:tr>
      <w:tr w:rsidR="00763E5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6E1160" w:rsidRDefault="006E1160" w:rsidP="006E1160">
            <w:pPr>
              <w:pStyle w:val="-f"/>
              <w:rPr>
                <w:lang w:val="en-US"/>
              </w:rPr>
            </w:pPr>
            <w:r>
              <w:t>Модули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EC325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C325C" w:rsidRPr="00592A0D" w:rsidRDefault="00EC325C" w:rsidP="00EC325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C325C" w:rsidRPr="00592A0D" w:rsidRDefault="00EC325C" w:rsidP="00EC325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C325C" w:rsidRPr="00592A0D" w:rsidRDefault="00EC325C" w:rsidP="00EC325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EC325C" w:rsidRPr="004363E2" w:rsidRDefault="00EC325C" w:rsidP="00EC325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C325C" w:rsidRPr="005A469E" w:rsidRDefault="00EC325C" w:rsidP="00EC325C">
            <w:pPr>
              <w:pStyle w:val="-7"/>
            </w:pPr>
            <w:r>
              <w:t xml:space="preserve">Преобразователь </w:t>
            </w:r>
            <w:r>
              <w:rPr>
                <w:lang w:val="en-US"/>
              </w:rPr>
              <w:t>DC</w:t>
            </w:r>
            <w:r w:rsidRPr="005A469E">
              <w:t>/</w:t>
            </w:r>
            <w:r>
              <w:rPr>
                <w:lang w:val="en-US"/>
              </w:rPr>
              <w:t>DC</w:t>
            </w:r>
            <w:r w:rsidRPr="005A469E">
              <w:t xml:space="preserve"> </w:t>
            </w:r>
            <w:r>
              <w:t>МДМ80-1Д12УВ</w:t>
            </w:r>
            <w:r>
              <w:br/>
            </w:r>
            <w:r w:rsidRPr="005A469E">
              <w:t>БКЯЮ.436630.004ТУ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C325C" w:rsidRPr="004363E2" w:rsidRDefault="00EC325C" w:rsidP="00EC325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C325C" w:rsidRPr="004363E2" w:rsidRDefault="00EC325C" w:rsidP="00EC325C">
            <w:pPr>
              <w:pStyle w:val="-7"/>
            </w:pPr>
          </w:p>
        </w:tc>
      </w:tr>
      <w:tr w:rsidR="00213EE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213EEC" w:rsidRDefault="00213EEC" w:rsidP="00213EEC">
            <w:pPr>
              <w:pStyle w:val="-7"/>
              <w:rPr>
                <w:lang w:val="en-US"/>
              </w:rPr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EC325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C325C" w:rsidRPr="00592A0D" w:rsidRDefault="00EC325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592A0D" w:rsidRDefault="00EC325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592A0D" w:rsidRDefault="00EC325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C325C" w:rsidRPr="004363E2" w:rsidRDefault="00EC325C" w:rsidP="00213EEC">
            <w:pPr>
              <w:pStyle w:val="-7"/>
            </w:pPr>
          </w:p>
        </w:tc>
      </w:tr>
      <w:tr w:rsidR="00EC325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C325C" w:rsidRPr="00592A0D" w:rsidRDefault="00EC325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592A0D" w:rsidRDefault="00EC325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592A0D" w:rsidRDefault="00EC325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C325C" w:rsidRPr="004363E2" w:rsidRDefault="00EC325C" w:rsidP="00213EEC">
            <w:pPr>
              <w:pStyle w:val="-7"/>
            </w:pPr>
          </w:p>
        </w:tc>
      </w:tr>
      <w:tr w:rsidR="00EC325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C325C" w:rsidRPr="00592A0D" w:rsidRDefault="00EC325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25C" w:rsidRPr="00592A0D" w:rsidRDefault="00EC325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25C" w:rsidRPr="00592A0D" w:rsidRDefault="00EC325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25C" w:rsidRPr="004363E2" w:rsidRDefault="00EC325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EC325C" w:rsidRPr="004363E2" w:rsidRDefault="00EC325C" w:rsidP="00213EEC">
            <w:pPr>
              <w:pStyle w:val="-7"/>
            </w:pPr>
          </w:p>
        </w:tc>
      </w:tr>
      <w:tr w:rsidR="00291B56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1B56" w:rsidRPr="00592A0D" w:rsidRDefault="00291B56" w:rsidP="00213EE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1B56" w:rsidRPr="00592A0D" w:rsidRDefault="00291B56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1B56" w:rsidRPr="00592A0D" w:rsidRDefault="00291B56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7"/>
            </w:pPr>
          </w:p>
        </w:tc>
        <w:tc>
          <w:tcPr>
            <w:tcW w:w="35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7"/>
            </w:pPr>
          </w:p>
        </w:tc>
      </w:tr>
      <w:tr w:rsidR="00291B56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91B56" w:rsidRPr="00592A0D" w:rsidRDefault="00291B56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91B56" w:rsidRPr="00592A0D" w:rsidRDefault="00291B56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91B56" w:rsidRPr="00592A0D" w:rsidRDefault="00291B56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91B56" w:rsidRPr="004363E2" w:rsidRDefault="00291B56" w:rsidP="00213EEC">
            <w:pPr>
              <w:pStyle w:val="-7"/>
            </w:pPr>
          </w:p>
        </w:tc>
      </w:tr>
      <w:tr w:rsidR="00213EE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133530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13353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Default="00133530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Default="00133530" w:rsidP="004B7034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133530" w:rsidP="00BC6ABD">
            <w:pPr>
              <w:pStyle w:val="-7"/>
            </w:pPr>
          </w:p>
        </w:tc>
      </w:tr>
      <w:tr w:rsidR="004B7034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B7034" w:rsidRDefault="004B7034" w:rsidP="004B7034">
            <w:pPr>
              <w:pStyle w:val="-f"/>
            </w:pPr>
            <w:r>
              <w:t>Прочие изделия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4B7034" w:rsidP="00BC6ABD">
            <w:pPr>
              <w:pStyle w:val="-7"/>
            </w:pPr>
          </w:p>
        </w:tc>
      </w:tr>
      <w:tr w:rsidR="004B7034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4B7034" w:rsidP="00BC6ABD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4B7034" w:rsidP="00BC6ABD">
            <w:pPr>
              <w:pStyle w:val="-7"/>
            </w:pP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Конденсатор К50-68-100В-47 мкФ ± 20%</w:t>
            </w:r>
            <w:r w:rsidRPr="00BC6ABD">
              <w:br/>
              <w:t>АЖЯР.673541.005 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5"/>
            </w:pPr>
            <w:r w:rsidRPr="00BC6AB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d10 h18</w:t>
            </w: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Конденсатор К10-79-500В-1000 пФ ± 20 % Н30</w:t>
            </w:r>
            <w:r w:rsidRPr="00BC6ABD">
              <w:br/>
              <w:t>АЖЯР.673511.004ТУ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5"/>
            </w:pPr>
            <w:r w:rsidRPr="00BC6AB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1206</w:t>
            </w: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Конденсатор К50-68-25В-220 мкФ ± 20%</w:t>
            </w:r>
            <w:r w:rsidRPr="00BC6ABD">
              <w:br/>
              <w:t>АЖЯР.673541.005 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5"/>
            </w:pPr>
            <w:r w:rsidRPr="00BC6AB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1D1236" w:rsidRDefault="00BC6ABD" w:rsidP="00BC6ABD">
            <w:pPr>
              <w:pStyle w:val="-7"/>
            </w:pPr>
            <w:r w:rsidRPr="00BC6ABD">
              <w:t>d10 h15</w:t>
            </w: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Конденсатор К10-79-100В-0.1 мкФ ± 20 % Н30</w:t>
            </w:r>
            <w:r w:rsidRPr="00BC6ABD">
              <w:br/>
              <w:t>АЖЯР.673511.004ТУ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5"/>
            </w:pPr>
            <w:r w:rsidRPr="00BC6AB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BE79E9" w:rsidRDefault="00BC6ABD" w:rsidP="00BC6ABD">
            <w:pPr>
              <w:pStyle w:val="-7"/>
            </w:pPr>
            <w:r w:rsidRPr="00BC6ABD">
              <w:t>1206</w:t>
            </w: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Конденсатор К10-79-25В-0.47 мкФ ± 20 % Н90</w:t>
            </w:r>
            <w:r w:rsidRPr="00BC6ABD">
              <w:br/>
              <w:t>АЖЯР.673511.004ТУ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5"/>
            </w:pPr>
            <w:r w:rsidRPr="00BC6AB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BE79E9" w:rsidRDefault="00BC6ABD" w:rsidP="00BC6ABD">
            <w:pPr>
              <w:pStyle w:val="-7"/>
            </w:pPr>
            <w:r w:rsidRPr="00BC6ABD">
              <w:t>1206</w:t>
            </w: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BC6ABD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Default="00BC6ABD" w:rsidP="00BC6ABD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Default="00BC6ABD" w:rsidP="00BC6ABD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Default="00BC6ABD" w:rsidP="00BC6ABD">
            <w:pPr>
              <w:pStyle w:val="-7"/>
            </w:pP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E7434E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Default="00BC6ABD" w:rsidP="00E7434E">
            <w:pPr>
              <w:pStyle w:val="-7"/>
            </w:pPr>
            <w:r>
              <w:t>Дроссель ДФК15-2Р/3,0</w:t>
            </w:r>
            <w:r>
              <w:br/>
            </w:r>
            <w:r w:rsidRPr="00971CB2">
              <w:t>Б</w:t>
            </w:r>
            <w:r>
              <w:t>КЮС.670109.002-01</w:t>
            </w:r>
            <w:r w:rsidRPr="00971CB2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Default="00BC6ABD" w:rsidP="00E7434E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BC6ABD" w:rsidRDefault="00BC6ABD" w:rsidP="00BC6ABD">
            <w:pPr>
              <w:pStyle w:val="-7"/>
              <w:rPr>
                <w:rFonts w:eastAsia="Times New Roman" w:cs="Times New Roman"/>
                <w:szCs w:val="32"/>
              </w:rPr>
            </w:pPr>
          </w:p>
        </w:tc>
      </w:tr>
      <w:tr w:rsidR="00BC6ABD" w:rsidRPr="00592A0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Default="00BC6AB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Default="00BC6ABD" w:rsidP="00E7434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4363E2" w:rsidRDefault="00BC6ABD" w:rsidP="00E7434E">
            <w:pPr>
              <w:pStyle w:val="-7"/>
            </w:pP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Pr="00BC6ABD" w:rsidRDefault="00BC6ABD" w:rsidP="00BC6ABD">
            <w:pPr>
              <w:pStyle w:val="-7"/>
            </w:pPr>
            <w:r w:rsidRPr="00BC6ABD">
              <w:t>Резистор Р1-12-0,125-М</w:t>
            </w:r>
            <w:r w:rsidRPr="00BC6ABD">
              <w:br/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  <w:vAlign w:val="center"/>
          </w:tcPr>
          <w:p w:rsidR="00BC6ABD" w:rsidRPr="00BC6ABD" w:rsidRDefault="00BC6ABD" w:rsidP="00BC6ABD">
            <w:pPr>
              <w:pStyle w:val="-5"/>
            </w:pPr>
            <w:r w:rsidRPr="00BC6AB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BC6ABD" w:rsidRDefault="00BC6ABD" w:rsidP="00BC6ABD">
            <w:pPr>
              <w:pStyle w:val="-7"/>
              <w:rPr>
                <w:rFonts w:eastAsia="Times New Roman" w:cs="Times New Roman"/>
                <w:szCs w:val="32"/>
              </w:rPr>
            </w:pPr>
            <w:r w:rsidRPr="00BC6ABD">
              <w:rPr>
                <w:rFonts w:eastAsia="Times New Roman" w:cs="Times New Roman"/>
                <w:szCs w:val="32"/>
              </w:rPr>
              <w:t>0805</w:t>
            </w:r>
          </w:p>
        </w:tc>
      </w:tr>
      <w:tr w:rsidR="00971CB2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71CB2" w:rsidRPr="00592A0D" w:rsidRDefault="00971CB2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71CB2" w:rsidRPr="00592A0D" w:rsidRDefault="00971CB2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71CB2" w:rsidRPr="00592A0D" w:rsidRDefault="00971CB2" w:rsidP="00695A28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71CB2" w:rsidRPr="004363E2" w:rsidRDefault="00971CB2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71CB2" w:rsidRDefault="00971CB2" w:rsidP="00BC6ABD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71CB2" w:rsidRDefault="00971CB2" w:rsidP="00BC6ABD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71CB2" w:rsidRPr="004363E2" w:rsidRDefault="00971CB2" w:rsidP="00BC6ABD">
            <w:pPr>
              <w:pStyle w:val="-7"/>
            </w:pPr>
          </w:p>
        </w:tc>
      </w:tr>
      <w:tr w:rsidR="00BC6ABD" w:rsidRPr="00592A0D" w:rsidTr="008D1629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Default="00BC6ABD" w:rsidP="00BC6ABD">
            <w:pPr>
              <w:pStyle w:val="-7"/>
            </w:pPr>
            <w:proofErr w:type="spellStart"/>
            <w:r w:rsidRPr="00695A28">
              <w:t>Клеммник</w:t>
            </w:r>
            <w:proofErr w:type="spellEnd"/>
            <w:r w:rsidRPr="00695A28">
              <w:t xml:space="preserve"> KLS2-126-5-2P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Default="00BC6ABD" w:rsidP="00BC6ABD">
            <w:pPr>
              <w:pStyle w:val="-5"/>
            </w:pPr>
            <w: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  <w:vAlign w:val="center"/>
          </w:tcPr>
          <w:p w:rsidR="00BC6ABD" w:rsidRPr="00BC6ABD" w:rsidRDefault="00BC6ABD" w:rsidP="00BC6ABD">
            <w:pPr>
              <w:pStyle w:val="-7"/>
              <w:rPr>
                <w:rFonts w:eastAsia="Times New Roman" w:cs="Times New Roman"/>
                <w:szCs w:val="32"/>
              </w:rPr>
            </w:pPr>
            <w:r w:rsidRPr="00BC6ABD">
              <w:rPr>
                <w:rFonts w:eastAsia="Times New Roman" w:cs="Times New Roman"/>
                <w:szCs w:val="32"/>
              </w:rPr>
              <w:t>48В/2А и 12В</w:t>
            </w: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C6ABD" w:rsidRPr="00592A0D" w:rsidRDefault="00BC6ABD" w:rsidP="00971CB2">
            <w:pPr>
              <w:pStyle w:val="-5"/>
            </w:pPr>
            <w:bookmarkStart w:id="7" w:name="_GoBack"/>
            <w:bookmarkEnd w:id="7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971CB2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C6ABD" w:rsidRPr="00592A0D" w:rsidRDefault="00BC6ABD" w:rsidP="005B0171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C6ABD" w:rsidRPr="004363E2" w:rsidRDefault="00BC6ABD" w:rsidP="00971CB2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C6ABD" w:rsidRDefault="00BC6ABD" w:rsidP="00BC6ABD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C6ABD" w:rsidRDefault="00BC6ABD" w:rsidP="00971CB2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C6ABD" w:rsidRPr="004363E2" w:rsidRDefault="00BC6ABD" w:rsidP="00BC6ABD">
            <w:pPr>
              <w:pStyle w:val="-7"/>
            </w:pP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</w:tcBorders>
          </w:tcPr>
          <w:p w:rsidR="00BC6ABD" w:rsidRPr="00592A0D" w:rsidRDefault="00BC6ABD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BC6ABD" w:rsidRPr="00592A0D" w:rsidRDefault="00BC6ABD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BC6ABD" w:rsidRPr="00592A0D" w:rsidRDefault="00BC6ABD" w:rsidP="006A0B6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single" w:sz="4" w:space="0" w:color="auto"/>
            </w:tcBorders>
          </w:tcPr>
          <w:p w:rsidR="00BC6ABD" w:rsidRPr="004363E2" w:rsidRDefault="00BC6ABD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single" w:sz="4" w:space="0" w:color="auto"/>
            </w:tcBorders>
          </w:tcPr>
          <w:p w:rsidR="00BC6ABD" w:rsidRPr="004363E2" w:rsidRDefault="00BC6ABD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</w:tcBorders>
          </w:tcPr>
          <w:p w:rsidR="00BC6ABD" w:rsidRPr="004363E2" w:rsidRDefault="00BC6ABD" w:rsidP="006A0B6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single" w:sz="4" w:space="0" w:color="auto"/>
              <w:right w:val="nil"/>
            </w:tcBorders>
          </w:tcPr>
          <w:p w:rsidR="00BC6ABD" w:rsidRPr="004363E2" w:rsidRDefault="00BC6ABD" w:rsidP="006A0B6B">
            <w:pPr>
              <w:pStyle w:val="-7"/>
            </w:pPr>
          </w:p>
        </w:tc>
      </w:tr>
      <w:tr w:rsidR="00BC6ABD" w:rsidRPr="00592A0D" w:rsidTr="00BC6ABD">
        <w:trPr>
          <w:cantSplit/>
          <w:trHeight w:val="397"/>
          <w:jc w:val="center"/>
        </w:trPr>
        <w:tc>
          <w:tcPr>
            <w:tcW w:w="10492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:rsidR="00BC6ABD" w:rsidRPr="004363E2" w:rsidRDefault="00BC6ABD" w:rsidP="006A0B6B">
            <w:pPr>
              <w:pStyle w:val="afffffe"/>
            </w:pPr>
          </w:p>
        </w:tc>
      </w:tr>
    </w:tbl>
    <w:p w:rsidR="005E104A" w:rsidRPr="00AD32D6" w:rsidRDefault="005E104A" w:rsidP="00AD32D6">
      <w:pPr>
        <w:pStyle w:val="afffffe"/>
      </w:pPr>
      <w:r w:rsidRPr="00AD32D6">
        <w:br w:type="page"/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0362DA" w:rsidRPr="00A31D5A" w:rsidTr="000362DA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362DA" w:rsidRPr="00A31D5A" w:rsidRDefault="000362DA" w:rsidP="000362DA">
            <w:pPr>
              <w:pStyle w:val="aff0"/>
              <w:ind w:left="0"/>
            </w:pPr>
            <w:r w:rsidRPr="00A31D5A">
              <w:lastRenderedPageBreak/>
              <w:t>Лист регистрации изменений</w:t>
            </w: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 xml:space="preserve">Входящий номер </w:t>
            </w:r>
            <w:proofErr w:type="spellStart"/>
            <w:proofErr w:type="gramStart"/>
            <w:r w:rsidRPr="00A31D5A">
              <w:t>сопро-водительного</w:t>
            </w:r>
            <w:proofErr w:type="spellEnd"/>
            <w:proofErr w:type="gramEnd"/>
            <w:r w:rsidRPr="00A31D5A">
              <w:t xml:space="preserve"> документа </w:t>
            </w:r>
            <w:r w:rsidRPr="00A31D5A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D3AC7">
            <w:pPr>
              <w:pStyle w:val="aff0"/>
            </w:pPr>
            <w:r w:rsidRPr="00A31D5A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Дата</w:t>
            </w:r>
          </w:p>
        </w:tc>
      </w:tr>
      <w:tr w:rsidR="000362DA" w:rsidRPr="00A31D5A" w:rsidTr="000362DA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D3AC7">
            <w:pPr>
              <w:pStyle w:val="aff0"/>
            </w:pPr>
            <w:proofErr w:type="spellStart"/>
            <w:proofErr w:type="gramStart"/>
            <w:r w:rsidRPr="00A31D5A">
              <w:t>изме-н</w:t>
            </w:r>
            <w:r w:rsidR="000D3AC7">
              <w:t>ё</w:t>
            </w:r>
            <w:r w:rsidRPr="00A31D5A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D3AC7" w:rsidP="000C63A1">
            <w:pPr>
              <w:pStyle w:val="aff0"/>
            </w:pPr>
            <w:proofErr w:type="spellStart"/>
            <w:proofErr w:type="gramStart"/>
            <w:r>
              <w:t>заме-нё</w:t>
            </w:r>
            <w:r w:rsidR="000362DA" w:rsidRPr="00A31D5A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proofErr w:type="spellStart"/>
            <w:r w:rsidRPr="00A31D5A">
              <w:t>анну-лиро-ванных</w:t>
            </w:r>
            <w:proofErr w:type="spellEnd"/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850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</w:tbl>
    <w:p w:rsidR="0044676A" w:rsidRPr="00E554DA" w:rsidRDefault="0044676A"/>
    <w:sectPr w:rsidR="0044676A" w:rsidRPr="00E554DA" w:rsidSect="00DC5BC3">
      <w:headerReference w:type="first" r:id="rId10"/>
      <w:endnotePr>
        <w:numFmt w:val="decimal"/>
      </w:endnotePr>
      <w:pgSz w:w="11906" w:h="16838"/>
      <w:pgMar w:top="567" w:right="340" w:bottom="1134" w:left="1077" w:header="142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0244" w:rsidRDefault="008A0244" w:rsidP="000D286C">
      <w:pPr>
        <w:ind w:firstLine="0"/>
      </w:pPr>
      <w:r>
        <w:t xml:space="preserve">   </w:t>
      </w:r>
      <w:r>
        <w:separator/>
      </w:r>
    </w:p>
  </w:endnote>
  <w:endnote w:type="continuationSeparator" w:id="0">
    <w:p w:rsidR="008A0244" w:rsidRPr="0057564C" w:rsidRDefault="008A0244" w:rsidP="0057564C">
      <w:pPr>
        <w:pStyle w:val="afa"/>
      </w:pPr>
    </w:p>
  </w:endnote>
  <w:endnote w:type="continuationNotice" w:id="1">
    <w:p w:rsidR="008A0244" w:rsidRDefault="008A0244">
      <w:pPr>
        <w:spacing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0244" w:rsidRDefault="008A0244" w:rsidP="000F39CB">
      <w:r>
        <w:separator/>
      </w:r>
    </w:p>
  </w:footnote>
  <w:footnote w:type="continuationSeparator" w:id="0">
    <w:p w:rsidR="008A0244" w:rsidRDefault="008A0244" w:rsidP="000F39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9E" w:rsidRDefault="00EF67C2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left:0;text-align:left;margin-left:13.3pt;margin-top:24.95pt;width:568.2pt;height:808.5pt;z-index:251685888;mso-position-horizontal-relative:page;mso-position-vertical-relative:page" filled="f" stroked="f">
          <v:textbox style="mso-next-textbox:#_x0000_s2106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5A469E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5A469E" w:rsidRPr="000F39CB" w:rsidRDefault="00EF67C2" w:rsidP="006F1FCC">
                      <w:pPr>
                        <w:pStyle w:val="aff4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fldChar w:fldCharType="begin"/>
                      </w:r>
                      <w:r w:rsidR="005A469E">
                        <w:rPr>
                          <w:rFonts w:eastAsiaTheme="minorHAnsi"/>
                        </w:rPr>
                        <w:instrText xml:space="preserve"> REF DecNum </w:instrText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 w:rsidR="009B0AB4">
                        <w:rPr>
                          <w:noProof/>
                        </w:rPr>
                        <w:t>ВБМА.436434.001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5A469E" w:rsidRPr="004120B6" w:rsidRDefault="005A469E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</w:tr>
                <w:tr w:rsidR="005A469E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5A469E" w:rsidRPr="00DA10CE" w:rsidRDefault="00EF67C2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5A469E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9B0AB4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5A469E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D908B7" w:rsidRDefault="005A469E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511DE9" w:rsidRDefault="005A469E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5A469E" w:rsidRPr="000F39CB" w:rsidRDefault="005A469E" w:rsidP="00901449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5A469E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5A469E" w:rsidRDefault="005A469E" w:rsidP="00901449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9E" w:rsidRDefault="00EF67C2" w:rsidP="00452A89">
    <w:pPr>
      <w:pStyle w:val="aff2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10.75pt;margin-top:24.1pt;width:568.2pt;height:803.75pt;z-index:251692032;mso-position-horizontal-relative:page;mso-position-vertical-relative:page" filled="f" stroked="f">
          <v:textbox style="mso-next-textbox:#_x0000_s2117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5A469E" w:rsidRPr="000F39CB" w:rsidTr="00CE5EFE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CE5EFE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5A469E" w:rsidRDefault="005A469E" w:rsidP="00CE5EFE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  <w:r w:rsidR="005A469E">
      <w:t>Утвержден</w:t>
    </w:r>
  </w:p>
  <w:p w:rsidR="005A469E" w:rsidRDefault="00EF67C2" w:rsidP="00452A89">
    <w:pPr>
      <w:pStyle w:val="aff2"/>
    </w:pPr>
    <w:fldSimple w:instr=" REF DecNum  \* MERGEFORMAT ">
      <w:r w:rsidR="009B0AB4">
        <w:rPr>
          <w:noProof/>
        </w:rPr>
        <w:t>ВБМА.436434.001</w:t>
      </w:r>
    </w:fldSimple>
    <w:r w:rsidR="005A469E">
      <w:t>-ЛУ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69E" w:rsidRDefault="00EF67C2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left:0;text-align:left;margin-left:13.3pt;margin-top:24.95pt;width:568.2pt;height:807.85pt;z-index:251683840;mso-position-horizontal-relative:page;mso-position-vertical-relative:page" filled="f" stroked="f">
          <v:textbox style="mso-next-textbox:#_x0000_s2105">
            <w:txbxContent>
              <w:tbl>
                <w:tblPr>
                  <w:tblW w:w="11160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79"/>
                  <w:gridCol w:w="57"/>
                  <w:gridCol w:w="337"/>
                  <w:gridCol w:w="596"/>
                  <w:gridCol w:w="595"/>
                  <w:gridCol w:w="963"/>
                  <w:gridCol w:w="569"/>
                  <w:gridCol w:w="851"/>
                  <w:gridCol w:w="855"/>
                  <w:gridCol w:w="829"/>
                  <w:gridCol w:w="2676"/>
                  <w:gridCol w:w="40"/>
                  <w:gridCol w:w="129"/>
                  <w:gridCol w:w="150"/>
                  <w:gridCol w:w="279"/>
                  <w:gridCol w:w="279"/>
                  <w:gridCol w:w="838"/>
                  <w:gridCol w:w="838"/>
                </w:tblGrid>
                <w:tr w:rsidR="005A469E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  <w:proofErr w:type="spellStart"/>
                      <w:r w:rsidRPr="00D77B3B">
                        <w:t>Перв</w:t>
                      </w:r>
                      <w:proofErr w:type="spellEnd"/>
                      <w:r w:rsidRPr="00D77B3B">
                        <w:t xml:space="preserve">. </w:t>
                      </w:r>
                      <w:proofErr w:type="spellStart"/>
                      <w:r w:rsidRPr="00D77B3B">
                        <w:t>примен</w:t>
                      </w:r>
                      <w:proofErr w:type="spellEnd"/>
                      <w:r>
                        <w:t>.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5A469E" w:rsidRPr="000F39CB" w:rsidRDefault="00EF67C2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5A469E">
                        <w:rPr>
                          <w:noProof/>
                        </w:rPr>
                        <w:instrText xml:space="preserve"> ref OneUse </w:instrText>
                      </w:r>
                      <w:r w:rsidR="009B0AB4">
                        <w:rPr>
                          <w:noProof/>
                        </w:rPr>
                        <w:fldChar w:fldCharType="separate"/>
                      </w:r>
                      <w:r w:rsidR="009B0AB4">
                        <w:rPr>
                          <w:noProof/>
                        </w:rPr>
                        <w:t>ВБМА.436434.001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0487" w:type="dxa"/>
                      <w:gridSpan w:val="15"/>
                      <w:vMerge w:val="restart"/>
                      <w:tcBorders>
                        <w:bottom w:val="nil"/>
                      </w:tcBorders>
                      <w:vAlign w:val="center"/>
                    </w:tcPr>
                    <w:p w:rsidR="005A469E" w:rsidRPr="000F39CB" w:rsidRDefault="005A469E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  <w:r w:rsidRPr="00D77B3B">
                        <w:t>Справ. №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5A469E" w:rsidRPr="000F39CB" w:rsidRDefault="005A469E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1644"/>
                  </w:trPr>
                  <w:tc>
                    <w:tcPr>
                      <w:tcW w:w="673" w:type="dxa"/>
                      <w:gridSpan w:val="3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5A469E" w:rsidRPr="002E58BF" w:rsidRDefault="005A469E">
                      <w:pPr>
                        <w:jc w:val="center"/>
                        <w:rPr>
                          <w:rFonts w:eastAsiaTheme="minorHAnsi"/>
                          <w:sz w:val="20"/>
                          <w:lang w:val="en-US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5A469E" w:rsidRPr="000F39CB" w:rsidRDefault="005A469E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1984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5A469E" w:rsidRPr="000F39CB" w:rsidTr="00942EEA">
                  <w:trPr>
                    <w:cantSplit/>
                    <w:trHeight w:val="794"/>
                  </w:trPr>
                  <w:tc>
                    <w:tcPr>
                      <w:tcW w:w="279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nil"/>
                      </w:tcBorders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829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2676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2553" w:type="dxa"/>
                      <w:gridSpan w:val="7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</w:tr>
                <w:tr w:rsidR="005A469E" w:rsidRPr="000F39CB" w:rsidTr="002E58BF">
                  <w:trPr>
                    <w:cantSplit/>
                    <w:trHeight w:val="321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single" w:sz="4" w:space="0" w:color="auto"/>
                      </w:tcBorders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6058" w:type="dxa"/>
                      <w:gridSpan w:val="9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EE0651">
                      <w:pPr>
                        <w:pStyle w:val="L"/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5A469E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5A469E" w:rsidRPr="000F39CB" w:rsidRDefault="00EF67C2" w:rsidP="00B731DE">
                      <w:pPr>
                        <w:pStyle w:val="aff4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fldChar w:fldCharType="begin"/>
                      </w:r>
                      <w:r w:rsidR="005A469E">
                        <w:rPr>
                          <w:rFonts w:eastAsiaTheme="minorHAnsi"/>
                        </w:rPr>
                        <w:instrText xml:space="preserve"> REF DecNum </w:instrText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 w:rsidR="009B0AB4">
                        <w:rPr>
                          <w:noProof/>
                        </w:rPr>
                        <w:t>ВБМА.436434.001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5A469E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5A469E" w:rsidRPr="00D908B7" w:rsidRDefault="005A469E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5A469E" w:rsidRPr="00511DE9" w:rsidRDefault="005A469E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 w:val="restart"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5A469E" w:rsidRPr="003D1FE3" w:rsidRDefault="005A469E" w:rsidP="00514ED6">
                      <w:pPr>
                        <w:pStyle w:val="L"/>
                      </w:pPr>
                      <w:proofErr w:type="spellStart"/>
                      <w:r w:rsidRPr="003D1FE3">
                        <w:t>Разраб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5A469E" w:rsidRPr="00951E40" w:rsidRDefault="00EF67C2" w:rsidP="00514ED6">
                      <w:pPr>
                        <w:pStyle w:val="L"/>
                      </w:pPr>
                      <w:r>
                        <w:fldChar w:fldCharType="begin"/>
                      </w:r>
                      <w:r w:rsidR="005A469E">
                        <w:instrText xml:space="preserve"> </w:instrText>
                      </w:r>
                      <w:r w:rsidR="005A469E">
                        <w:rPr>
                          <w:lang w:val="en-US"/>
                        </w:rPr>
                        <w:instrText>REF CreateFIO</w:instrText>
                      </w:r>
                      <w:r w:rsidR="005A469E">
                        <w:instrText xml:space="preserve"> </w:instrText>
                      </w:r>
                      <w:r>
                        <w:fldChar w:fldCharType="separate"/>
                      </w:r>
                      <w:r w:rsidR="009B0AB4">
                        <w:rPr>
                          <w:noProof/>
                        </w:rPr>
                        <w:t>Гордиенко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5A469E" w:rsidRPr="008D3969" w:rsidRDefault="00EF67C2" w:rsidP="008D3969">
                      <w:pPr>
                        <w:pStyle w:val="aff4"/>
                        <w:spacing w:line="240" w:lineRule="auto"/>
                        <w:rPr>
                          <w:rFonts w:eastAsiaTheme="minorHAnsi"/>
                          <w:lang w:val="ru-RU"/>
                        </w:rPr>
                      </w:pPr>
                      <w:fldSimple w:instr=" REF MakeName  \* MERGEFORMAT ">
                        <w:r w:rsidR="009B0AB4">
                          <w:rPr>
                            <w:noProof/>
                          </w:rPr>
                          <w:t>Плата питания</w:t>
                        </w:r>
                      </w:fldSimple>
                    </w:p>
                  </w:tc>
                  <w:tc>
                    <w:tcPr>
                      <w:tcW w:w="837" w:type="dxa"/>
                      <w:gridSpan w:val="4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  <w:r>
                        <w:t>Лит.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  <w:r>
                        <w:t>Листов</w:t>
                      </w: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5A469E" w:rsidRPr="003D1FE3" w:rsidRDefault="005A469E" w:rsidP="00514ED6">
                      <w:pPr>
                        <w:pStyle w:val="L"/>
                      </w:pPr>
                      <w:proofErr w:type="spellStart"/>
                      <w:r w:rsidRPr="003D1FE3">
                        <w:t>Пров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5A469E" w:rsidRPr="00951E40" w:rsidRDefault="00EF67C2" w:rsidP="00514ED6">
                      <w:pPr>
                        <w:pStyle w:val="L"/>
                      </w:pPr>
                      <w:fldSimple w:instr=" REF CheckFIO  \* MERGEFORMAT ">
                        <w:r w:rsidR="009B0AB4">
                          <w:rPr>
                            <w:noProof/>
                          </w:rPr>
                          <w:t>Тумазов</w:t>
                        </w:r>
                      </w:fldSimple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5A469E" w:rsidRPr="000C63A1" w:rsidRDefault="00EF67C2" w:rsidP="000C63A1">
                      <w:pPr>
                        <w:pStyle w:val="afc"/>
                      </w:pPr>
                      <w:r w:rsidRPr="00673F0F">
                        <w:rPr>
                          <w:rStyle w:val="affff8"/>
                        </w:rPr>
                        <w:fldChar w:fldCharType="begin"/>
                      </w:r>
                      <w:r w:rsidR="005A469E" w:rsidRPr="00673F0F">
                        <w:rPr>
                          <w:rStyle w:val="affff8"/>
                        </w:rPr>
                        <w:instrText xml:space="preserve"> PAGE </w:instrText>
                      </w:r>
                      <w:r w:rsidRPr="00673F0F">
                        <w:rPr>
                          <w:rStyle w:val="affff8"/>
                        </w:rPr>
                        <w:fldChar w:fldCharType="separate"/>
                      </w:r>
                      <w:r w:rsidR="009B0AB4">
                        <w:rPr>
                          <w:rStyle w:val="affff8"/>
                          <w:noProof/>
                        </w:rPr>
                        <w:t>2</w:t>
                      </w:r>
                      <w:r w:rsidRPr="00673F0F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5A469E" w:rsidRPr="00AC1A8C" w:rsidRDefault="00EF67C2" w:rsidP="000C63A1">
                      <w:pPr>
                        <w:pStyle w:val="afc"/>
                      </w:pPr>
                      <w:r w:rsidRPr="003D1FE3">
                        <w:rPr>
                          <w:rStyle w:val="affff8"/>
                        </w:rPr>
                        <w:fldChar w:fldCharType="begin"/>
                      </w:r>
                      <w:r w:rsidR="005A469E" w:rsidRPr="003D1FE3">
                        <w:rPr>
                          <w:rStyle w:val="affff8"/>
                        </w:rPr>
                        <w:instrText xml:space="preserve"> NUMPAGES </w:instrText>
                      </w:r>
                      <w:r w:rsidRPr="003D1FE3">
                        <w:rPr>
                          <w:rStyle w:val="affff8"/>
                        </w:rPr>
                        <w:fldChar w:fldCharType="separate"/>
                      </w:r>
                      <w:r w:rsidR="009B0AB4">
                        <w:rPr>
                          <w:rStyle w:val="affff8"/>
                          <w:noProof/>
                        </w:rPr>
                        <w:t>4</w:t>
                      </w:r>
                      <w:r w:rsidRPr="003D1FE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3D1FE3" w:rsidRDefault="005A469E" w:rsidP="00514ED6">
                      <w:pPr>
                        <w:pStyle w:val="L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951E40" w:rsidRDefault="005A469E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  <w:vAlign w:val="center"/>
                    </w:tcPr>
                    <w:p w:rsidR="005A469E" w:rsidRPr="004120B6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 w:val="restart"/>
                      <w:vAlign w:val="center"/>
                    </w:tcPr>
                    <w:p w:rsidR="005A469E" w:rsidRPr="004120B6" w:rsidRDefault="005A469E" w:rsidP="00514ED6">
                      <w:pPr>
                        <w:pStyle w:val="afc"/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3D1FE3" w:rsidRDefault="005A469E" w:rsidP="00514ED6">
                      <w:pPr>
                        <w:pStyle w:val="L"/>
                      </w:pPr>
                      <w:r w:rsidRPr="003D1FE3">
                        <w:t>Н. контр.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951E40" w:rsidRDefault="005A469E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</w:tcPr>
                    <w:p w:rsidR="005A469E" w:rsidRPr="000F39CB" w:rsidRDefault="005A469E" w:rsidP="00514ED6">
                      <w:pPr>
                        <w:pStyle w:val="afc"/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5A469E" w:rsidRPr="003D1FE3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0F39CB" w:rsidRDefault="005A469E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3D1FE3" w:rsidRDefault="005A469E" w:rsidP="00514ED6">
                      <w:pPr>
                        <w:pStyle w:val="L"/>
                      </w:pPr>
                      <w:r w:rsidRPr="003D1FE3">
                        <w:t>Утв.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5E5576" w:rsidRDefault="005A469E" w:rsidP="00514ED6">
                      <w:pPr>
                        <w:pStyle w:val="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5A469E" w:rsidRPr="005E5576" w:rsidRDefault="005A469E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5A469E" w:rsidRPr="005E5576" w:rsidRDefault="005A469E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5A469E" w:rsidRPr="000F39CB" w:rsidRDefault="005A469E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  <w:tcBorders>
                        <w:bottom w:val="single" w:sz="4" w:space="0" w:color="auto"/>
                      </w:tcBorders>
                    </w:tcPr>
                    <w:p w:rsidR="005A469E" w:rsidRPr="000F39CB" w:rsidRDefault="005A469E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5A469E" w:rsidRPr="000F39CB" w:rsidTr="007F50C0">
                  <w:trPr>
                    <w:cantSplit/>
                    <w:trHeight w:val="438"/>
                  </w:trPr>
                  <w:tc>
                    <w:tcPr>
                      <w:tcW w:w="2827" w:type="dxa"/>
                      <w:gridSpan w:val="6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514ED6">
                      <w:pPr>
                        <w:pStyle w:val="afc"/>
                      </w:pPr>
                    </w:p>
                  </w:tc>
                  <w:tc>
                    <w:tcPr>
                      <w:tcW w:w="5949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8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5A469E" w:rsidRPr="00F83288" w:rsidRDefault="005A469E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5A469E" w:rsidRDefault="005A469E" w:rsidP="006145B0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B8F61D4"/>
    <w:multiLevelType w:val="hybridMultilevel"/>
    <w:tmpl w:val="833AB8D6"/>
    <w:lvl w:ilvl="0" w:tplc="7220CDCC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A1DD9"/>
    <w:multiLevelType w:val="hybridMultilevel"/>
    <w:tmpl w:val="8204513A"/>
    <w:lvl w:ilvl="0" w:tplc="D0FA8038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B708DE"/>
    <w:multiLevelType w:val="hybridMultilevel"/>
    <w:tmpl w:val="EAF203EC"/>
    <w:lvl w:ilvl="0" w:tplc="F9EECF32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D5DF9"/>
    <w:multiLevelType w:val="multilevel"/>
    <w:tmpl w:val="0419001D"/>
    <w:styleLink w:val="-"/>
    <w:lvl w:ilvl="0">
      <w:start w:val="1"/>
      <w:numFmt w:val="russianUpper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39CB669F"/>
    <w:multiLevelType w:val="hybridMultilevel"/>
    <w:tmpl w:val="195648BA"/>
    <w:lvl w:ilvl="0" w:tplc="FC7EF45E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BC36EA"/>
    <w:multiLevelType w:val="hybridMultilevel"/>
    <w:tmpl w:val="5C1C3BC4"/>
    <w:lvl w:ilvl="0" w:tplc="8AF44502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2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4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68F13BC2"/>
    <w:multiLevelType w:val="hybridMultilevel"/>
    <w:tmpl w:val="9A343050"/>
    <w:lvl w:ilvl="0" w:tplc="9B4EA192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482EF8"/>
    <w:multiLevelType w:val="multilevel"/>
    <w:tmpl w:val="6ECA9AF6"/>
    <w:styleLink w:val="2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7B9B45D2"/>
    <w:multiLevelType w:val="multilevel"/>
    <w:tmpl w:val="D144AFC8"/>
    <w:styleLink w:val="1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19"/>
  </w:num>
  <w:num w:numId="5">
    <w:abstractNumId w:val="6"/>
  </w:num>
  <w:num w:numId="6">
    <w:abstractNumId w:val="2"/>
    <w:lvlOverride w:ilvl="0">
      <w:startOverride w:val="15"/>
    </w:lvlOverride>
  </w:num>
  <w:num w:numId="7">
    <w:abstractNumId w:val="2"/>
    <w:lvlOverride w:ilvl="0">
      <w:startOverride w:val="25"/>
    </w:lvlOverride>
  </w:num>
  <w:num w:numId="8">
    <w:abstractNumId w:val="2"/>
    <w:lvlOverride w:ilvl="0">
      <w:startOverride w:val="29"/>
    </w:lvlOverride>
  </w:num>
  <w:num w:numId="9">
    <w:abstractNumId w:val="2"/>
    <w:lvlOverride w:ilvl="0">
      <w:startOverride w:val="34"/>
    </w:lvlOverride>
  </w:num>
  <w:num w:numId="10">
    <w:abstractNumId w:val="2"/>
    <w:lvlOverride w:ilvl="0">
      <w:startOverride w:val="39"/>
    </w:lvlOverride>
  </w:num>
  <w:num w:numId="11">
    <w:abstractNumId w:val="12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5"/>
  </w:num>
  <w:num w:numId="14">
    <w:abstractNumId w:val="8"/>
  </w:num>
  <w:num w:numId="15">
    <w:abstractNumId w:val="1"/>
  </w:num>
  <w:num w:numId="16">
    <w:abstractNumId w:val="9"/>
  </w:num>
  <w:num w:numId="17">
    <w:abstractNumId w:val="16"/>
  </w:num>
  <w:num w:numId="18">
    <w:abstractNumId w:val="3"/>
  </w:num>
  <w:num w:numId="19">
    <w:abstractNumId w:val="7"/>
  </w:num>
  <w:num w:numId="20">
    <w:abstractNumId w:val="4"/>
  </w:num>
  <w:num w:numId="21">
    <w:abstractNumId w:val="2"/>
  </w:num>
  <w:num w:numId="22">
    <w:abstractNumId w:val="5"/>
  </w:num>
  <w:num w:numId="23">
    <w:abstractNumId w:val="13"/>
  </w:num>
  <w:num w:numId="24">
    <w:abstractNumId w:val="10"/>
  </w:num>
  <w:num w:numId="25">
    <w:abstractNumId w:val="11"/>
  </w:num>
  <w:num w:numId="26">
    <w:abstractNumId w:val="12"/>
  </w:num>
  <w:num w:numId="27">
    <w:abstractNumId w:val="0"/>
  </w:num>
  <w:num w:numId="28">
    <w:abstractNumId w:val="14"/>
  </w:num>
  <w:num w:numId="29">
    <w:abstractNumId w:val="2"/>
  </w:num>
  <w:num w:numId="30">
    <w:abstractNumId w:val="2"/>
  </w:num>
  <w:num w:numId="31">
    <w:abstractNumId w:val="2"/>
  </w:num>
  <w:num w:numId="32">
    <w:abstractNumId w:val="2"/>
    <w:lvlOverride w:ilvl="0">
      <w:startOverride w:val="50"/>
    </w:lvlOverride>
  </w:num>
  <w:num w:numId="33">
    <w:abstractNumId w:val="2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  <w:endnote w:id="1"/>
  </w:endnotePr>
  <w:compat/>
  <w:rsids>
    <w:rsidRoot w:val="0085713E"/>
    <w:rsid w:val="0000195A"/>
    <w:rsid w:val="0000195C"/>
    <w:rsid w:val="00003F0B"/>
    <w:rsid w:val="00006218"/>
    <w:rsid w:val="00015906"/>
    <w:rsid w:val="0002621B"/>
    <w:rsid w:val="00026441"/>
    <w:rsid w:val="0003115A"/>
    <w:rsid w:val="0003189B"/>
    <w:rsid w:val="000362DA"/>
    <w:rsid w:val="00043E24"/>
    <w:rsid w:val="0004488D"/>
    <w:rsid w:val="00045DF1"/>
    <w:rsid w:val="0004695F"/>
    <w:rsid w:val="00051499"/>
    <w:rsid w:val="0005315C"/>
    <w:rsid w:val="00053CA2"/>
    <w:rsid w:val="00056C22"/>
    <w:rsid w:val="000571ED"/>
    <w:rsid w:val="00062949"/>
    <w:rsid w:val="00073C6F"/>
    <w:rsid w:val="00074C88"/>
    <w:rsid w:val="0007751C"/>
    <w:rsid w:val="000865D1"/>
    <w:rsid w:val="00093AED"/>
    <w:rsid w:val="00094451"/>
    <w:rsid w:val="0009507D"/>
    <w:rsid w:val="000960A7"/>
    <w:rsid w:val="00096CDD"/>
    <w:rsid w:val="0009778C"/>
    <w:rsid w:val="000A169F"/>
    <w:rsid w:val="000A1D1D"/>
    <w:rsid w:val="000A2321"/>
    <w:rsid w:val="000A3E22"/>
    <w:rsid w:val="000A4C26"/>
    <w:rsid w:val="000B3E39"/>
    <w:rsid w:val="000B786E"/>
    <w:rsid w:val="000C0BC1"/>
    <w:rsid w:val="000C11E8"/>
    <w:rsid w:val="000C28EC"/>
    <w:rsid w:val="000C63A1"/>
    <w:rsid w:val="000D1F85"/>
    <w:rsid w:val="000D252B"/>
    <w:rsid w:val="000D286C"/>
    <w:rsid w:val="000D3AC7"/>
    <w:rsid w:val="000D6B2C"/>
    <w:rsid w:val="000D70EE"/>
    <w:rsid w:val="000D743E"/>
    <w:rsid w:val="000E144B"/>
    <w:rsid w:val="000E15B9"/>
    <w:rsid w:val="000E32E4"/>
    <w:rsid w:val="000E4325"/>
    <w:rsid w:val="000F0DCA"/>
    <w:rsid w:val="000F1337"/>
    <w:rsid w:val="000F392C"/>
    <w:rsid w:val="000F39CB"/>
    <w:rsid w:val="00104386"/>
    <w:rsid w:val="00107E50"/>
    <w:rsid w:val="00112325"/>
    <w:rsid w:val="00114716"/>
    <w:rsid w:val="001215F4"/>
    <w:rsid w:val="00133530"/>
    <w:rsid w:val="001338E9"/>
    <w:rsid w:val="001344B7"/>
    <w:rsid w:val="00136FBA"/>
    <w:rsid w:val="0014255F"/>
    <w:rsid w:val="001427A9"/>
    <w:rsid w:val="00143350"/>
    <w:rsid w:val="00144D0A"/>
    <w:rsid w:val="00155BDD"/>
    <w:rsid w:val="001627F8"/>
    <w:rsid w:val="00171012"/>
    <w:rsid w:val="001712E2"/>
    <w:rsid w:val="00173CF3"/>
    <w:rsid w:val="00175228"/>
    <w:rsid w:val="0017600B"/>
    <w:rsid w:val="00176426"/>
    <w:rsid w:val="001801F9"/>
    <w:rsid w:val="001827AB"/>
    <w:rsid w:val="00183C18"/>
    <w:rsid w:val="00184B2A"/>
    <w:rsid w:val="001919CA"/>
    <w:rsid w:val="001931F8"/>
    <w:rsid w:val="001A29A2"/>
    <w:rsid w:val="001A3ED3"/>
    <w:rsid w:val="001A7F5B"/>
    <w:rsid w:val="001B2CB0"/>
    <w:rsid w:val="001B5EE8"/>
    <w:rsid w:val="001C6C07"/>
    <w:rsid w:val="001D0581"/>
    <w:rsid w:val="001D4EBC"/>
    <w:rsid w:val="001D699C"/>
    <w:rsid w:val="001E1777"/>
    <w:rsid w:val="001E6BAA"/>
    <w:rsid w:val="001F14AB"/>
    <w:rsid w:val="00202564"/>
    <w:rsid w:val="00204C44"/>
    <w:rsid w:val="00204F4E"/>
    <w:rsid w:val="00207E53"/>
    <w:rsid w:val="0021053F"/>
    <w:rsid w:val="0021152E"/>
    <w:rsid w:val="002115BD"/>
    <w:rsid w:val="00211A90"/>
    <w:rsid w:val="002135D4"/>
    <w:rsid w:val="00213EEC"/>
    <w:rsid w:val="00223390"/>
    <w:rsid w:val="0022370F"/>
    <w:rsid w:val="0022593D"/>
    <w:rsid w:val="00231224"/>
    <w:rsid w:val="0023413F"/>
    <w:rsid w:val="00240BEA"/>
    <w:rsid w:val="00241629"/>
    <w:rsid w:val="00247E87"/>
    <w:rsid w:val="00272D55"/>
    <w:rsid w:val="002742AF"/>
    <w:rsid w:val="00277423"/>
    <w:rsid w:val="00277CB5"/>
    <w:rsid w:val="00283908"/>
    <w:rsid w:val="00291551"/>
    <w:rsid w:val="00291B56"/>
    <w:rsid w:val="002921D5"/>
    <w:rsid w:val="00293945"/>
    <w:rsid w:val="002959DE"/>
    <w:rsid w:val="002A0756"/>
    <w:rsid w:val="002A4925"/>
    <w:rsid w:val="002B2049"/>
    <w:rsid w:val="002B3771"/>
    <w:rsid w:val="002C154D"/>
    <w:rsid w:val="002C2FA1"/>
    <w:rsid w:val="002D31FF"/>
    <w:rsid w:val="002E171A"/>
    <w:rsid w:val="002E50A2"/>
    <w:rsid w:val="002E58BF"/>
    <w:rsid w:val="002F2A7C"/>
    <w:rsid w:val="002F318A"/>
    <w:rsid w:val="00300F63"/>
    <w:rsid w:val="00310933"/>
    <w:rsid w:val="00312988"/>
    <w:rsid w:val="00317AAD"/>
    <w:rsid w:val="003210A7"/>
    <w:rsid w:val="00332FF8"/>
    <w:rsid w:val="0033322B"/>
    <w:rsid w:val="00336DAD"/>
    <w:rsid w:val="003419A7"/>
    <w:rsid w:val="00346029"/>
    <w:rsid w:val="003526E8"/>
    <w:rsid w:val="00352DC8"/>
    <w:rsid w:val="00357533"/>
    <w:rsid w:val="00357C2C"/>
    <w:rsid w:val="00360762"/>
    <w:rsid w:val="00360E67"/>
    <w:rsid w:val="00361A08"/>
    <w:rsid w:val="00364B0C"/>
    <w:rsid w:val="00370AEB"/>
    <w:rsid w:val="003731A8"/>
    <w:rsid w:val="0039257B"/>
    <w:rsid w:val="00395EFA"/>
    <w:rsid w:val="003A2777"/>
    <w:rsid w:val="003A7442"/>
    <w:rsid w:val="003A7ADE"/>
    <w:rsid w:val="003C1B91"/>
    <w:rsid w:val="003C2810"/>
    <w:rsid w:val="003C3D15"/>
    <w:rsid w:val="003D4175"/>
    <w:rsid w:val="003D62BD"/>
    <w:rsid w:val="003D7A24"/>
    <w:rsid w:val="003E4C0B"/>
    <w:rsid w:val="003E6555"/>
    <w:rsid w:val="003F54C0"/>
    <w:rsid w:val="003F6E2C"/>
    <w:rsid w:val="0040111F"/>
    <w:rsid w:val="004032A3"/>
    <w:rsid w:val="004120B6"/>
    <w:rsid w:val="0041252A"/>
    <w:rsid w:val="0041283B"/>
    <w:rsid w:val="00412E12"/>
    <w:rsid w:val="00412E57"/>
    <w:rsid w:val="00424005"/>
    <w:rsid w:val="004243B7"/>
    <w:rsid w:val="0043469D"/>
    <w:rsid w:val="00434CA2"/>
    <w:rsid w:val="004363E2"/>
    <w:rsid w:val="00440E71"/>
    <w:rsid w:val="00441C02"/>
    <w:rsid w:val="00441FFF"/>
    <w:rsid w:val="00442412"/>
    <w:rsid w:val="00442851"/>
    <w:rsid w:val="004449C4"/>
    <w:rsid w:val="00445DC2"/>
    <w:rsid w:val="0044676A"/>
    <w:rsid w:val="00446874"/>
    <w:rsid w:val="0045048A"/>
    <w:rsid w:val="004523A6"/>
    <w:rsid w:val="004524C2"/>
    <w:rsid w:val="00452A89"/>
    <w:rsid w:val="00453B9A"/>
    <w:rsid w:val="00456230"/>
    <w:rsid w:val="004611AC"/>
    <w:rsid w:val="004664B2"/>
    <w:rsid w:val="0047135B"/>
    <w:rsid w:val="00474403"/>
    <w:rsid w:val="00476ED6"/>
    <w:rsid w:val="004802A2"/>
    <w:rsid w:val="004814E7"/>
    <w:rsid w:val="00486064"/>
    <w:rsid w:val="00493D88"/>
    <w:rsid w:val="004A226A"/>
    <w:rsid w:val="004A7B47"/>
    <w:rsid w:val="004B051A"/>
    <w:rsid w:val="004B3C10"/>
    <w:rsid w:val="004B4B2F"/>
    <w:rsid w:val="004B59D3"/>
    <w:rsid w:val="004B7034"/>
    <w:rsid w:val="004C0C44"/>
    <w:rsid w:val="004D0530"/>
    <w:rsid w:val="004D2A62"/>
    <w:rsid w:val="004D7D14"/>
    <w:rsid w:val="004E094D"/>
    <w:rsid w:val="004E36FA"/>
    <w:rsid w:val="004E4F38"/>
    <w:rsid w:val="004E6D4F"/>
    <w:rsid w:val="004E6E6D"/>
    <w:rsid w:val="004F147E"/>
    <w:rsid w:val="005003BB"/>
    <w:rsid w:val="00503F12"/>
    <w:rsid w:val="005051FC"/>
    <w:rsid w:val="0051109C"/>
    <w:rsid w:val="00511DE9"/>
    <w:rsid w:val="00514B8B"/>
    <w:rsid w:val="00514ED6"/>
    <w:rsid w:val="00515720"/>
    <w:rsid w:val="00516948"/>
    <w:rsid w:val="005218E6"/>
    <w:rsid w:val="005222F6"/>
    <w:rsid w:val="005252D0"/>
    <w:rsid w:val="0052674F"/>
    <w:rsid w:val="005323F9"/>
    <w:rsid w:val="00532548"/>
    <w:rsid w:val="00541BF3"/>
    <w:rsid w:val="005435ED"/>
    <w:rsid w:val="005447CF"/>
    <w:rsid w:val="00550190"/>
    <w:rsid w:val="00555C0D"/>
    <w:rsid w:val="0056390C"/>
    <w:rsid w:val="00563AE5"/>
    <w:rsid w:val="00564F15"/>
    <w:rsid w:val="0057564C"/>
    <w:rsid w:val="00584CF3"/>
    <w:rsid w:val="0058613B"/>
    <w:rsid w:val="00592A0D"/>
    <w:rsid w:val="00594341"/>
    <w:rsid w:val="0059523B"/>
    <w:rsid w:val="005A469E"/>
    <w:rsid w:val="005A6E2B"/>
    <w:rsid w:val="005B0171"/>
    <w:rsid w:val="005B0D98"/>
    <w:rsid w:val="005B482F"/>
    <w:rsid w:val="005B4B8F"/>
    <w:rsid w:val="005B5076"/>
    <w:rsid w:val="005B542E"/>
    <w:rsid w:val="005C2F18"/>
    <w:rsid w:val="005C41F1"/>
    <w:rsid w:val="005D1331"/>
    <w:rsid w:val="005D5F46"/>
    <w:rsid w:val="005E104A"/>
    <w:rsid w:val="005E153B"/>
    <w:rsid w:val="005E322F"/>
    <w:rsid w:val="005E4907"/>
    <w:rsid w:val="005E5576"/>
    <w:rsid w:val="005F0FE7"/>
    <w:rsid w:val="005F4B9D"/>
    <w:rsid w:val="00602890"/>
    <w:rsid w:val="006051DF"/>
    <w:rsid w:val="006067BF"/>
    <w:rsid w:val="00613234"/>
    <w:rsid w:val="0061424F"/>
    <w:rsid w:val="006145B0"/>
    <w:rsid w:val="00620222"/>
    <w:rsid w:val="0062275B"/>
    <w:rsid w:val="00626730"/>
    <w:rsid w:val="00626C45"/>
    <w:rsid w:val="00627FE5"/>
    <w:rsid w:val="00630178"/>
    <w:rsid w:val="00634267"/>
    <w:rsid w:val="00637043"/>
    <w:rsid w:val="00642338"/>
    <w:rsid w:val="0064247F"/>
    <w:rsid w:val="006439D9"/>
    <w:rsid w:val="00661390"/>
    <w:rsid w:val="006625CA"/>
    <w:rsid w:val="00664466"/>
    <w:rsid w:val="006655EE"/>
    <w:rsid w:val="00665776"/>
    <w:rsid w:val="00670842"/>
    <w:rsid w:val="006708C1"/>
    <w:rsid w:val="0067304B"/>
    <w:rsid w:val="00673F0F"/>
    <w:rsid w:val="006762E9"/>
    <w:rsid w:val="00677876"/>
    <w:rsid w:val="00677E66"/>
    <w:rsid w:val="00683326"/>
    <w:rsid w:val="00687569"/>
    <w:rsid w:val="006945F0"/>
    <w:rsid w:val="00695A28"/>
    <w:rsid w:val="006A0B6B"/>
    <w:rsid w:val="006A308E"/>
    <w:rsid w:val="006A55C8"/>
    <w:rsid w:val="006A5D72"/>
    <w:rsid w:val="006A67D6"/>
    <w:rsid w:val="006B1CA8"/>
    <w:rsid w:val="006B2286"/>
    <w:rsid w:val="006C5B8C"/>
    <w:rsid w:val="006D00DD"/>
    <w:rsid w:val="006D2F8A"/>
    <w:rsid w:val="006D3CC9"/>
    <w:rsid w:val="006D5089"/>
    <w:rsid w:val="006D6010"/>
    <w:rsid w:val="006E1160"/>
    <w:rsid w:val="006E4436"/>
    <w:rsid w:val="006E46FC"/>
    <w:rsid w:val="006E4AFA"/>
    <w:rsid w:val="006F1FCC"/>
    <w:rsid w:val="006F4C9A"/>
    <w:rsid w:val="006F5DB2"/>
    <w:rsid w:val="006F5DC1"/>
    <w:rsid w:val="0070491A"/>
    <w:rsid w:val="00710BC9"/>
    <w:rsid w:val="0072051D"/>
    <w:rsid w:val="007206CF"/>
    <w:rsid w:val="007210A8"/>
    <w:rsid w:val="00732245"/>
    <w:rsid w:val="007327B2"/>
    <w:rsid w:val="00732E1A"/>
    <w:rsid w:val="00735DBD"/>
    <w:rsid w:val="007427E0"/>
    <w:rsid w:val="007436A6"/>
    <w:rsid w:val="00745656"/>
    <w:rsid w:val="00751DEB"/>
    <w:rsid w:val="00761D86"/>
    <w:rsid w:val="00763E5F"/>
    <w:rsid w:val="0076441B"/>
    <w:rsid w:val="00765FCF"/>
    <w:rsid w:val="00766A05"/>
    <w:rsid w:val="007709A7"/>
    <w:rsid w:val="007729D1"/>
    <w:rsid w:val="007756DC"/>
    <w:rsid w:val="00776F46"/>
    <w:rsid w:val="00776FFA"/>
    <w:rsid w:val="007779AA"/>
    <w:rsid w:val="00777EE6"/>
    <w:rsid w:val="007831BC"/>
    <w:rsid w:val="00783871"/>
    <w:rsid w:val="00787040"/>
    <w:rsid w:val="00794588"/>
    <w:rsid w:val="00796C43"/>
    <w:rsid w:val="00797AC0"/>
    <w:rsid w:val="007A06EB"/>
    <w:rsid w:val="007A4B5F"/>
    <w:rsid w:val="007A5F6A"/>
    <w:rsid w:val="007B1AAA"/>
    <w:rsid w:val="007C2BF9"/>
    <w:rsid w:val="007C316E"/>
    <w:rsid w:val="007C6D3A"/>
    <w:rsid w:val="007C7482"/>
    <w:rsid w:val="007D1DCB"/>
    <w:rsid w:val="007D7E36"/>
    <w:rsid w:val="007E4A05"/>
    <w:rsid w:val="007E72CE"/>
    <w:rsid w:val="007E7C55"/>
    <w:rsid w:val="007F062F"/>
    <w:rsid w:val="007F50C0"/>
    <w:rsid w:val="007F5B68"/>
    <w:rsid w:val="007F615D"/>
    <w:rsid w:val="007F7650"/>
    <w:rsid w:val="008055DC"/>
    <w:rsid w:val="0081183F"/>
    <w:rsid w:val="008147DD"/>
    <w:rsid w:val="00831A86"/>
    <w:rsid w:val="00837D3E"/>
    <w:rsid w:val="008424C9"/>
    <w:rsid w:val="008424EA"/>
    <w:rsid w:val="0084289A"/>
    <w:rsid w:val="00842E12"/>
    <w:rsid w:val="008445E4"/>
    <w:rsid w:val="00844C46"/>
    <w:rsid w:val="00844F74"/>
    <w:rsid w:val="00847C9D"/>
    <w:rsid w:val="008524C8"/>
    <w:rsid w:val="00852EEE"/>
    <w:rsid w:val="00853064"/>
    <w:rsid w:val="00854D38"/>
    <w:rsid w:val="00856F01"/>
    <w:rsid w:val="0085713E"/>
    <w:rsid w:val="00863E78"/>
    <w:rsid w:val="008704F0"/>
    <w:rsid w:val="0087217D"/>
    <w:rsid w:val="0087309E"/>
    <w:rsid w:val="0087614F"/>
    <w:rsid w:val="008800CF"/>
    <w:rsid w:val="00885522"/>
    <w:rsid w:val="00890098"/>
    <w:rsid w:val="00890481"/>
    <w:rsid w:val="008914BC"/>
    <w:rsid w:val="00893C9C"/>
    <w:rsid w:val="008973CA"/>
    <w:rsid w:val="008A0244"/>
    <w:rsid w:val="008A2852"/>
    <w:rsid w:val="008B55BB"/>
    <w:rsid w:val="008B6D89"/>
    <w:rsid w:val="008C1C92"/>
    <w:rsid w:val="008C32F7"/>
    <w:rsid w:val="008C47AD"/>
    <w:rsid w:val="008C6120"/>
    <w:rsid w:val="008D25B6"/>
    <w:rsid w:val="008D3969"/>
    <w:rsid w:val="008D45D9"/>
    <w:rsid w:val="008E23CD"/>
    <w:rsid w:val="00901449"/>
    <w:rsid w:val="00906781"/>
    <w:rsid w:val="00907878"/>
    <w:rsid w:val="00910DF4"/>
    <w:rsid w:val="00915B70"/>
    <w:rsid w:val="00916021"/>
    <w:rsid w:val="0092108D"/>
    <w:rsid w:val="00922781"/>
    <w:rsid w:val="00924A80"/>
    <w:rsid w:val="00926649"/>
    <w:rsid w:val="00926E8B"/>
    <w:rsid w:val="009329AE"/>
    <w:rsid w:val="00933F49"/>
    <w:rsid w:val="0093482E"/>
    <w:rsid w:val="00935C8C"/>
    <w:rsid w:val="009407CD"/>
    <w:rsid w:val="0094149E"/>
    <w:rsid w:val="00942EEA"/>
    <w:rsid w:val="00945EA0"/>
    <w:rsid w:val="00951E40"/>
    <w:rsid w:val="00951EAF"/>
    <w:rsid w:val="009544F8"/>
    <w:rsid w:val="00956721"/>
    <w:rsid w:val="009613F1"/>
    <w:rsid w:val="00962C09"/>
    <w:rsid w:val="00963E0F"/>
    <w:rsid w:val="00970037"/>
    <w:rsid w:val="00971CB2"/>
    <w:rsid w:val="009722D9"/>
    <w:rsid w:val="00976BA3"/>
    <w:rsid w:val="00980F01"/>
    <w:rsid w:val="0098795F"/>
    <w:rsid w:val="00990648"/>
    <w:rsid w:val="009906B3"/>
    <w:rsid w:val="00997523"/>
    <w:rsid w:val="009A161D"/>
    <w:rsid w:val="009B0AB4"/>
    <w:rsid w:val="009C2FA7"/>
    <w:rsid w:val="009C64D1"/>
    <w:rsid w:val="009D3491"/>
    <w:rsid w:val="009D728F"/>
    <w:rsid w:val="009E1329"/>
    <w:rsid w:val="009E2DB0"/>
    <w:rsid w:val="009E44AA"/>
    <w:rsid w:val="009F2505"/>
    <w:rsid w:val="009F4220"/>
    <w:rsid w:val="009F6AFA"/>
    <w:rsid w:val="009F7E7D"/>
    <w:rsid w:val="00A00803"/>
    <w:rsid w:val="00A03D3B"/>
    <w:rsid w:val="00A14CB5"/>
    <w:rsid w:val="00A22C37"/>
    <w:rsid w:val="00A234FB"/>
    <w:rsid w:val="00A24BD3"/>
    <w:rsid w:val="00A31927"/>
    <w:rsid w:val="00A33E3F"/>
    <w:rsid w:val="00A36367"/>
    <w:rsid w:val="00A447E1"/>
    <w:rsid w:val="00A46E46"/>
    <w:rsid w:val="00A60871"/>
    <w:rsid w:val="00A62FE5"/>
    <w:rsid w:val="00A641FE"/>
    <w:rsid w:val="00A6500D"/>
    <w:rsid w:val="00A66050"/>
    <w:rsid w:val="00A70AE0"/>
    <w:rsid w:val="00A7747F"/>
    <w:rsid w:val="00A836E1"/>
    <w:rsid w:val="00A85C98"/>
    <w:rsid w:val="00A95F88"/>
    <w:rsid w:val="00A97C60"/>
    <w:rsid w:val="00AA1F12"/>
    <w:rsid w:val="00AA29C5"/>
    <w:rsid w:val="00AA3D21"/>
    <w:rsid w:val="00AA49A7"/>
    <w:rsid w:val="00AB475A"/>
    <w:rsid w:val="00AB6057"/>
    <w:rsid w:val="00AC1A8C"/>
    <w:rsid w:val="00AC2941"/>
    <w:rsid w:val="00AC2A93"/>
    <w:rsid w:val="00AC3575"/>
    <w:rsid w:val="00AD1733"/>
    <w:rsid w:val="00AD2FCA"/>
    <w:rsid w:val="00AD32D6"/>
    <w:rsid w:val="00AD3BD7"/>
    <w:rsid w:val="00AD4FA1"/>
    <w:rsid w:val="00AE3DF9"/>
    <w:rsid w:val="00B00486"/>
    <w:rsid w:val="00B03EB5"/>
    <w:rsid w:val="00B043FE"/>
    <w:rsid w:val="00B06CEB"/>
    <w:rsid w:val="00B13714"/>
    <w:rsid w:val="00B15094"/>
    <w:rsid w:val="00B251EE"/>
    <w:rsid w:val="00B27C00"/>
    <w:rsid w:val="00B30D2B"/>
    <w:rsid w:val="00B31B73"/>
    <w:rsid w:val="00B34BDE"/>
    <w:rsid w:val="00B3712C"/>
    <w:rsid w:val="00B4001F"/>
    <w:rsid w:val="00B41E16"/>
    <w:rsid w:val="00B4347E"/>
    <w:rsid w:val="00B559B3"/>
    <w:rsid w:val="00B60C82"/>
    <w:rsid w:val="00B65E14"/>
    <w:rsid w:val="00B731DE"/>
    <w:rsid w:val="00B75203"/>
    <w:rsid w:val="00B77ADC"/>
    <w:rsid w:val="00B8044C"/>
    <w:rsid w:val="00B92698"/>
    <w:rsid w:val="00BA0550"/>
    <w:rsid w:val="00BA1594"/>
    <w:rsid w:val="00BA290F"/>
    <w:rsid w:val="00BA3751"/>
    <w:rsid w:val="00BB05B3"/>
    <w:rsid w:val="00BB4E6B"/>
    <w:rsid w:val="00BB761C"/>
    <w:rsid w:val="00BC02A5"/>
    <w:rsid w:val="00BC5BD2"/>
    <w:rsid w:val="00BC6ABD"/>
    <w:rsid w:val="00BD03BA"/>
    <w:rsid w:val="00BD12E3"/>
    <w:rsid w:val="00BD53E2"/>
    <w:rsid w:val="00BD5C30"/>
    <w:rsid w:val="00BE1BBE"/>
    <w:rsid w:val="00BE28F7"/>
    <w:rsid w:val="00BE4C59"/>
    <w:rsid w:val="00BE7D01"/>
    <w:rsid w:val="00BF1510"/>
    <w:rsid w:val="00BF2203"/>
    <w:rsid w:val="00BF3A3A"/>
    <w:rsid w:val="00BF711E"/>
    <w:rsid w:val="00BF7961"/>
    <w:rsid w:val="00C02A32"/>
    <w:rsid w:val="00C02D37"/>
    <w:rsid w:val="00C03B6F"/>
    <w:rsid w:val="00C049F3"/>
    <w:rsid w:val="00C04B66"/>
    <w:rsid w:val="00C052E1"/>
    <w:rsid w:val="00C06BD4"/>
    <w:rsid w:val="00C07A23"/>
    <w:rsid w:val="00C10D45"/>
    <w:rsid w:val="00C238F0"/>
    <w:rsid w:val="00C24A20"/>
    <w:rsid w:val="00C27E8E"/>
    <w:rsid w:val="00C3184E"/>
    <w:rsid w:val="00C35928"/>
    <w:rsid w:val="00C406B0"/>
    <w:rsid w:val="00C5001E"/>
    <w:rsid w:val="00C569EA"/>
    <w:rsid w:val="00C60242"/>
    <w:rsid w:val="00C62ABC"/>
    <w:rsid w:val="00C63CC0"/>
    <w:rsid w:val="00C63CC6"/>
    <w:rsid w:val="00C66056"/>
    <w:rsid w:val="00C6692A"/>
    <w:rsid w:val="00C67534"/>
    <w:rsid w:val="00C810BD"/>
    <w:rsid w:val="00C8380B"/>
    <w:rsid w:val="00C91414"/>
    <w:rsid w:val="00C92B6C"/>
    <w:rsid w:val="00CA2FB6"/>
    <w:rsid w:val="00CA7B60"/>
    <w:rsid w:val="00CB240C"/>
    <w:rsid w:val="00CB39F3"/>
    <w:rsid w:val="00CB3EE0"/>
    <w:rsid w:val="00CB7114"/>
    <w:rsid w:val="00CC0130"/>
    <w:rsid w:val="00CC2ADD"/>
    <w:rsid w:val="00CC331F"/>
    <w:rsid w:val="00CC3D76"/>
    <w:rsid w:val="00CC4E6E"/>
    <w:rsid w:val="00CD2C10"/>
    <w:rsid w:val="00CE12DB"/>
    <w:rsid w:val="00CE1926"/>
    <w:rsid w:val="00CE37CC"/>
    <w:rsid w:val="00CE5EFE"/>
    <w:rsid w:val="00CE6D7E"/>
    <w:rsid w:val="00CF08EC"/>
    <w:rsid w:val="00D12F2F"/>
    <w:rsid w:val="00D15B01"/>
    <w:rsid w:val="00D169DF"/>
    <w:rsid w:val="00D17D13"/>
    <w:rsid w:val="00D20FCF"/>
    <w:rsid w:val="00D2647A"/>
    <w:rsid w:val="00D31E39"/>
    <w:rsid w:val="00D32459"/>
    <w:rsid w:val="00D3309E"/>
    <w:rsid w:val="00D37D63"/>
    <w:rsid w:val="00D45216"/>
    <w:rsid w:val="00D47A07"/>
    <w:rsid w:val="00D62768"/>
    <w:rsid w:val="00D65B18"/>
    <w:rsid w:val="00D71B9D"/>
    <w:rsid w:val="00D73272"/>
    <w:rsid w:val="00D7550B"/>
    <w:rsid w:val="00D776C3"/>
    <w:rsid w:val="00D77B3B"/>
    <w:rsid w:val="00D8441A"/>
    <w:rsid w:val="00D8510E"/>
    <w:rsid w:val="00D90630"/>
    <w:rsid w:val="00D908B7"/>
    <w:rsid w:val="00D91BA7"/>
    <w:rsid w:val="00D922B8"/>
    <w:rsid w:val="00D92F64"/>
    <w:rsid w:val="00D9696C"/>
    <w:rsid w:val="00DA10CE"/>
    <w:rsid w:val="00DB4F3A"/>
    <w:rsid w:val="00DC0E72"/>
    <w:rsid w:val="00DC5BC3"/>
    <w:rsid w:val="00DD1808"/>
    <w:rsid w:val="00DD46D1"/>
    <w:rsid w:val="00DD5B2B"/>
    <w:rsid w:val="00DF07F7"/>
    <w:rsid w:val="00DF1F66"/>
    <w:rsid w:val="00E011E9"/>
    <w:rsid w:val="00E01228"/>
    <w:rsid w:val="00E17F4E"/>
    <w:rsid w:val="00E22E69"/>
    <w:rsid w:val="00E23A27"/>
    <w:rsid w:val="00E3357A"/>
    <w:rsid w:val="00E406FE"/>
    <w:rsid w:val="00E4212F"/>
    <w:rsid w:val="00E44302"/>
    <w:rsid w:val="00E46B46"/>
    <w:rsid w:val="00E5300D"/>
    <w:rsid w:val="00E5515B"/>
    <w:rsid w:val="00E554DA"/>
    <w:rsid w:val="00E57840"/>
    <w:rsid w:val="00E57ADC"/>
    <w:rsid w:val="00E57B58"/>
    <w:rsid w:val="00E61E8B"/>
    <w:rsid w:val="00E6318B"/>
    <w:rsid w:val="00E7099F"/>
    <w:rsid w:val="00E70E2B"/>
    <w:rsid w:val="00E72A19"/>
    <w:rsid w:val="00E74489"/>
    <w:rsid w:val="00E768E9"/>
    <w:rsid w:val="00E82C60"/>
    <w:rsid w:val="00E84B79"/>
    <w:rsid w:val="00E8724B"/>
    <w:rsid w:val="00E91803"/>
    <w:rsid w:val="00E92B12"/>
    <w:rsid w:val="00E93AB3"/>
    <w:rsid w:val="00EA052E"/>
    <w:rsid w:val="00EA1352"/>
    <w:rsid w:val="00EA3DE8"/>
    <w:rsid w:val="00EA4087"/>
    <w:rsid w:val="00EB1352"/>
    <w:rsid w:val="00EB1B40"/>
    <w:rsid w:val="00EB34F6"/>
    <w:rsid w:val="00EB497D"/>
    <w:rsid w:val="00EB5331"/>
    <w:rsid w:val="00EB58EC"/>
    <w:rsid w:val="00EB68FE"/>
    <w:rsid w:val="00EC325C"/>
    <w:rsid w:val="00EC3512"/>
    <w:rsid w:val="00EC4D1B"/>
    <w:rsid w:val="00EC62EB"/>
    <w:rsid w:val="00ED1B42"/>
    <w:rsid w:val="00ED2031"/>
    <w:rsid w:val="00ED2667"/>
    <w:rsid w:val="00ED5FA0"/>
    <w:rsid w:val="00ED69C8"/>
    <w:rsid w:val="00EE0651"/>
    <w:rsid w:val="00EE12F3"/>
    <w:rsid w:val="00EE1C98"/>
    <w:rsid w:val="00EF46C5"/>
    <w:rsid w:val="00EF67C2"/>
    <w:rsid w:val="00EF6E48"/>
    <w:rsid w:val="00EF7D3E"/>
    <w:rsid w:val="00F0171E"/>
    <w:rsid w:val="00F06EAC"/>
    <w:rsid w:val="00F1234E"/>
    <w:rsid w:val="00F12FD3"/>
    <w:rsid w:val="00F14AD7"/>
    <w:rsid w:val="00F17A87"/>
    <w:rsid w:val="00F17CC5"/>
    <w:rsid w:val="00F22EAC"/>
    <w:rsid w:val="00F23045"/>
    <w:rsid w:val="00F26BBA"/>
    <w:rsid w:val="00F26D5F"/>
    <w:rsid w:val="00F33E32"/>
    <w:rsid w:val="00F36656"/>
    <w:rsid w:val="00F36AD2"/>
    <w:rsid w:val="00F37D7F"/>
    <w:rsid w:val="00F425CF"/>
    <w:rsid w:val="00F4277F"/>
    <w:rsid w:val="00F512E4"/>
    <w:rsid w:val="00F602EE"/>
    <w:rsid w:val="00F646A8"/>
    <w:rsid w:val="00F66C67"/>
    <w:rsid w:val="00F674B6"/>
    <w:rsid w:val="00F67690"/>
    <w:rsid w:val="00F75B65"/>
    <w:rsid w:val="00F8004A"/>
    <w:rsid w:val="00F81290"/>
    <w:rsid w:val="00F83288"/>
    <w:rsid w:val="00F85C95"/>
    <w:rsid w:val="00F867CB"/>
    <w:rsid w:val="00F901BB"/>
    <w:rsid w:val="00F935C7"/>
    <w:rsid w:val="00F94087"/>
    <w:rsid w:val="00F97071"/>
    <w:rsid w:val="00FA0E47"/>
    <w:rsid w:val="00FA1EDC"/>
    <w:rsid w:val="00FB3B49"/>
    <w:rsid w:val="00FD1D52"/>
    <w:rsid w:val="00FD2C1C"/>
    <w:rsid w:val="00FD532E"/>
    <w:rsid w:val="00FD78F7"/>
    <w:rsid w:val="00FE0B3B"/>
    <w:rsid w:val="00FE5107"/>
    <w:rsid w:val="00FF1363"/>
    <w:rsid w:val="00FF7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6D00DD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4">
    <w:name w:val="heading 1"/>
    <w:basedOn w:val="a5"/>
    <w:next w:val="a5"/>
    <w:link w:val="15"/>
    <w:uiPriority w:val="9"/>
    <w:qFormat/>
    <w:rsid w:val="006D00DD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4">
    <w:name w:val="heading 2"/>
    <w:basedOn w:val="a5"/>
    <w:next w:val="a5"/>
    <w:link w:val="25"/>
    <w:uiPriority w:val="9"/>
    <w:semiHidden/>
    <w:unhideWhenUsed/>
    <w:rsid w:val="002959DE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959DE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5">
    <w:name w:val="Заголовок 1 Знак"/>
    <w:basedOn w:val="a6"/>
    <w:link w:val="14"/>
    <w:uiPriority w:val="9"/>
    <w:rsid w:val="006D00DD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5">
    <w:name w:val="Заголовок 2 Знак"/>
    <w:basedOn w:val="a6"/>
    <w:link w:val="24"/>
    <w:uiPriority w:val="9"/>
    <w:semiHidden/>
    <w:rsid w:val="009906B3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b/>
      <w:bCs/>
      <w:sz w:val="26"/>
      <w:szCs w:val="26"/>
      <w:lang w:eastAsia="en-US" w:bidi="en-US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6D00DD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Название Знак"/>
    <w:basedOn w:val="a6"/>
    <w:link w:val="a9"/>
    <w:rsid w:val="006D00DD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959DE"/>
    <w:pPr>
      <w:ind w:left="720"/>
      <w:contextualSpacing/>
    </w:pPr>
  </w:style>
  <w:style w:type="paragraph" w:styleId="26">
    <w:name w:val="Quote"/>
    <w:basedOn w:val="a5"/>
    <w:next w:val="a5"/>
    <w:link w:val="27"/>
    <w:uiPriority w:val="29"/>
    <w:rsid w:val="00247E87"/>
    <w:rPr>
      <w:i/>
    </w:rPr>
  </w:style>
  <w:style w:type="character" w:customStyle="1" w:styleId="27">
    <w:name w:val="Цитата 2 Знак"/>
    <w:basedOn w:val="a6"/>
    <w:link w:val="26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E406FE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4"/>
    <w:next w:val="a5"/>
    <w:uiPriority w:val="39"/>
    <w:semiHidden/>
    <w:unhideWhenUsed/>
    <w:qFormat/>
    <w:rsid w:val="009906B3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E406F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6"/>
      <w:szCs w:val="24"/>
      <w:lang w:eastAsia="en-US" w:bidi="en-US"/>
    </w:rPr>
  </w:style>
  <w:style w:type="paragraph" w:styleId="16">
    <w:name w:val="toc 1"/>
    <w:aliases w:val="Содержание,bedaav - оглавление 1,Template_content"/>
    <w:basedOn w:val="a5"/>
    <w:next w:val="a5"/>
    <w:link w:val="17"/>
    <w:autoRedefine/>
    <w:uiPriority w:val="39"/>
    <w:qFormat/>
    <w:rsid w:val="006D00DD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7">
    <w:name w:val="Оглавление 1 Знак"/>
    <w:aliases w:val="Содержание Знак,bedaav - оглавление 1 Знак,Template_content Знак"/>
    <w:basedOn w:val="a6"/>
    <w:link w:val="16"/>
    <w:uiPriority w:val="39"/>
    <w:rsid w:val="006D00DD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6D00DD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6D00DD"/>
    <w:rPr>
      <w:sz w:val="24"/>
      <w:szCs w:val="32"/>
    </w:rPr>
  </w:style>
  <w:style w:type="table" w:styleId="afe">
    <w:name w:val="Table Grid"/>
    <w:basedOn w:val="a7"/>
    <w:uiPriority w:val="59"/>
    <w:rsid w:val="00E406F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">
    <w:name w:val="Шрифт штампа L"/>
    <w:basedOn w:val="afc"/>
    <w:link w:val="L0"/>
    <w:qFormat/>
    <w:rsid w:val="006D00DD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6D00DD"/>
    <w:rPr>
      <w:sz w:val="24"/>
      <w:szCs w:val="32"/>
    </w:rPr>
  </w:style>
  <w:style w:type="paragraph" w:customStyle="1" w:styleId="18">
    <w:name w:val="Номерной 1"/>
    <w:basedOn w:val="a5"/>
    <w:next w:val="a5"/>
    <w:link w:val="19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9">
    <w:name w:val="Номерной 1 Знак"/>
    <w:basedOn w:val="a6"/>
    <w:link w:val="18"/>
    <w:rsid w:val="00BD12E3"/>
    <w:rPr>
      <w:kern w:val="32"/>
      <w:sz w:val="32"/>
      <w:szCs w:val="32"/>
    </w:rPr>
  </w:style>
  <w:style w:type="paragraph" w:customStyle="1" w:styleId="28">
    <w:name w:val="Номерной 2"/>
    <w:basedOn w:val="18"/>
    <w:next w:val="a5"/>
    <w:link w:val="29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9">
    <w:name w:val="Номерной 2 Знак"/>
    <w:basedOn w:val="19"/>
    <w:link w:val="28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8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9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6D00DD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6D00DD"/>
    <w:rPr>
      <w:sz w:val="32"/>
      <w:szCs w:val="32"/>
    </w:rPr>
  </w:style>
  <w:style w:type="paragraph" w:customStyle="1" w:styleId="1a">
    <w:name w:val="Заголовок1"/>
    <w:basedOn w:val="a5"/>
    <w:next w:val="a5"/>
    <w:link w:val="1b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b">
    <w:name w:val="Заголовок1 Знак"/>
    <w:basedOn w:val="a6"/>
    <w:link w:val="1a"/>
    <w:rsid w:val="00BD12E3"/>
    <w:rPr>
      <w:rFonts w:ascii="Times New Roman" w:hAnsi="Times New Roman"/>
      <w:sz w:val="32"/>
      <w:szCs w:val="24"/>
    </w:rPr>
  </w:style>
  <w:style w:type="paragraph" w:customStyle="1" w:styleId="2a">
    <w:name w:val="Заголовок2"/>
    <w:basedOn w:val="1a"/>
    <w:next w:val="a5"/>
    <w:link w:val="2b"/>
    <w:rsid w:val="00620222"/>
    <w:pPr>
      <w:pageBreakBefore w:val="0"/>
      <w:outlineLvl w:val="1"/>
    </w:pPr>
    <w:rPr>
      <w:sz w:val="28"/>
      <w:szCs w:val="28"/>
    </w:rPr>
  </w:style>
  <w:style w:type="character" w:customStyle="1" w:styleId="2b">
    <w:name w:val="Заголовок2 Знак"/>
    <w:basedOn w:val="1b"/>
    <w:link w:val="2a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a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b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6D00DD"/>
    <w:pPr>
      <w:numPr>
        <w:numId w:val="14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6D00DD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6D00DD"/>
    <w:pPr>
      <w:numPr>
        <w:numId w:val="24"/>
      </w:numPr>
    </w:pPr>
  </w:style>
  <w:style w:type="character" w:customStyle="1" w:styleId="aff">
    <w:name w:val="Перечень Знак"/>
    <w:basedOn w:val="a6"/>
    <w:link w:val="a3"/>
    <w:rsid w:val="006D00DD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6D00DD"/>
    <w:pPr>
      <w:numPr>
        <w:numId w:val="15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6D00DD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a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b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c">
    <w:name w:val="Номер1"/>
    <w:basedOn w:val="a5"/>
    <w:next w:val="a5"/>
    <w:link w:val="1d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d">
    <w:name w:val="Номер1 Знак"/>
    <w:basedOn w:val="a6"/>
    <w:link w:val="1c"/>
    <w:rsid w:val="00BD12E3"/>
    <w:rPr>
      <w:sz w:val="32"/>
      <w:szCs w:val="24"/>
      <w:lang w:eastAsia="en-US" w:bidi="en-US"/>
    </w:rPr>
  </w:style>
  <w:style w:type="paragraph" w:customStyle="1" w:styleId="2c">
    <w:name w:val="Номер2"/>
    <w:basedOn w:val="a5"/>
    <w:link w:val="2d"/>
    <w:rsid w:val="00620222"/>
  </w:style>
  <w:style w:type="character" w:customStyle="1" w:styleId="2d">
    <w:name w:val="Номер2 Знак"/>
    <w:basedOn w:val="a6"/>
    <w:link w:val="2c"/>
    <w:rsid w:val="00BD12E3"/>
    <w:rPr>
      <w:sz w:val="26"/>
      <w:szCs w:val="24"/>
      <w:lang w:eastAsia="en-US" w:bidi="en-US"/>
    </w:rPr>
  </w:style>
  <w:style w:type="paragraph" w:customStyle="1" w:styleId="aff0">
    <w:name w:val="ЛРИ"/>
    <w:basedOn w:val="-4"/>
    <w:link w:val="aff1"/>
    <w:qFormat/>
    <w:rsid w:val="006D00DD"/>
    <w:pPr>
      <w:spacing w:line="240" w:lineRule="auto"/>
      <w:ind w:left="-113" w:right="-113"/>
      <w:contextualSpacing/>
    </w:pPr>
    <w:rPr>
      <w:szCs w:val="32"/>
    </w:rPr>
  </w:style>
  <w:style w:type="character" w:customStyle="1" w:styleId="aff1">
    <w:name w:val="ЛРИ Знак"/>
    <w:basedOn w:val="a6"/>
    <w:link w:val="aff0"/>
    <w:rsid w:val="0003115A"/>
    <w:rPr>
      <w:sz w:val="24"/>
      <w:szCs w:val="32"/>
      <w:lang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6D00DD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6D00DD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6D00DD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6D00DD"/>
    <w:rPr>
      <w:sz w:val="26"/>
      <w:lang w:val="en-US" w:eastAsia="en-US" w:bidi="en-US"/>
    </w:rPr>
  </w:style>
  <w:style w:type="paragraph" w:customStyle="1" w:styleId="37">
    <w:name w:val="Номер3"/>
    <w:basedOn w:val="2c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d"/>
    <w:link w:val="37"/>
    <w:rsid w:val="00BD12E3"/>
    <w:rPr>
      <w:sz w:val="26"/>
      <w:szCs w:val="24"/>
      <w:lang w:eastAsia="en-US" w:bidi="en-US"/>
    </w:rPr>
  </w:style>
  <w:style w:type="paragraph" w:customStyle="1" w:styleId="-5">
    <w:name w:val="Табл-центр"/>
    <w:basedOn w:val="a5"/>
    <w:link w:val="-6"/>
    <w:qFormat/>
    <w:rsid w:val="006D00DD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6">
    <w:name w:val="Табл-центр Знак"/>
    <w:basedOn w:val="a6"/>
    <w:link w:val="-5"/>
    <w:rsid w:val="006D00DD"/>
    <w:rPr>
      <w:sz w:val="26"/>
      <w:szCs w:val="32"/>
    </w:rPr>
  </w:style>
  <w:style w:type="paragraph" w:customStyle="1" w:styleId="-7">
    <w:name w:val="Табл-слева"/>
    <w:basedOn w:val="a5"/>
    <w:link w:val="-8"/>
    <w:qFormat/>
    <w:rsid w:val="006D00DD"/>
    <w:pPr>
      <w:ind w:left="57" w:firstLine="0"/>
      <w:contextualSpacing/>
      <w:jc w:val="left"/>
    </w:pPr>
    <w:rPr>
      <w:rFonts w:eastAsia="MS Mincho" w:cstheme="minorHAnsi"/>
      <w:lang w:eastAsia="ru-RU" w:bidi="ar-SA"/>
    </w:rPr>
  </w:style>
  <w:style w:type="character" w:customStyle="1" w:styleId="-8">
    <w:name w:val="Табл-слева Знак"/>
    <w:basedOn w:val="a6"/>
    <w:link w:val="-7"/>
    <w:rsid w:val="006D00DD"/>
    <w:rPr>
      <w:rFonts w:eastAsia="MS Mincho" w:cstheme="minorHAnsi"/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7"/>
    <w:next w:val="-7"/>
    <w:link w:val="--0"/>
    <w:qFormat/>
    <w:rsid w:val="006D00DD"/>
    <w:rPr>
      <w:b/>
    </w:rPr>
  </w:style>
  <w:style w:type="character" w:customStyle="1" w:styleId="--0">
    <w:name w:val="Табл-слева-Ж Знак"/>
    <w:basedOn w:val="-8"/>
    <w:link w:val="--"/>
    <w:rsid w:val="006D00DD"/>
    <w:rPr>
      <w:rFonts w:eastAsia="MS Mincho" w:cstheme="minorHAnsi"/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6D00DD"/>
    <w:pPr>
      <w:numPr>
        <w:numId w:val="18"/>
      </w:numPr>
    </w:pPr>
  </w:style>
  <w:style w:type="character" w:customStyle="1" w:styleId="affc">
    <w:name w:val="Перечень без отступов Знак"/>
    <w:basedOn w:val="-20"/>
    <w:link w:val="a0"/>
    <w:rsid w:val="006D00DD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5"/>
    <w:link w:val="--4"/>
    <w:qFormat/>
    <w:rsid w:val="006D00DD"/>
    <w:rPr>
      <w:b/>
    </w:rPr>
  </w:style>
  <w:style w:type="character" w:customStyle="1" w:styleId="--4">
    <w:name w:val="Табл-центр-Ж Знак"/>
    <w:basedOn w:val="-6"/>
    <w:link w:val="--3"/>
    <w:rsid w:val="006D00DD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6D00DD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6D00DD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6D00DD"/>
    <w:rPr>
      <w:b/>
    </w:rPr>
  </w:style>
  <w:style w:type="character" w:customStyle="1" w:styleId="afff0">
    <w:name w:val="Обычный центр Ж Знак"/>
    <w:basedOn w:val="aff5"/>
    <w:link w:val="afff"/>
    <w:locked/>
    <w:rsid w:val="006D00DD"/>
    <w:rPr>
      <w:b/>
      <w:sz w:val="26"/>
      <w:lang w:val="en-US" w:eastAsia="en-US" w:bidi="en-US"/>
    </w:rPr>
  </w:style>
  <w:style w:type="paragraph" w:customStyle="1" w:styleId="-9">
    <w:name w:val="Таблица-продолжение"/>
    <w:basedOn w:val="a5"/>
    <w:next w:val="-5"/>
    <w:link w:val="-a"/>
    <w:rsid w:val="009906B3"/>
    <w:pPr>
      <w:keepNext/>
      <w:pageBreakBefore/>
      <w:ind w:firstLine="0"/>
    </w:pPr>
    <w:rPr>
      <w:i/>
    </w:rPr>
  </w:style>
  <w:style w:type="character" w:customStyle="1" w:styleId="-a">
    <w:name w:val="Таблица-продолжение Знак"/>
    <w:basedOn w:val="a6"/>
    <w:link w:val="-9"/>
    <w:rsid w:val="009906B3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5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6D00DD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6D00DD"/>
    <w:rPr>
      <w:i/>
      <w:sz w:val="26"/>
      <w:lang w:eastAsia="en-US" w:bidi="en-US"/>
    </w:rPr>
  </w:style>
  <w:style w:type="paragraph" w:customStyle="1" w:styleId="-a0">
    <w:name w:val="Перечисление - a"/>
    <w:basedOn w:val="a5"/>
    <w:next w:val="a5"/>
    <w:link w:val="-a1"/>
    <w:rsid w:val="00620222"/>
    <w:pPr>
      <w:ind w:firstLine="992"/>
    </w:pPr>
  </w:style>
  <w:style w:type="character" w:customStyle="1" w:styleId="-a1">
    <w:name w:val="Перечисление - a Знак"/>
    <w:basedOn w:val="a6"/>
    <w:link w:val="-a0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6D00DD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6D00DD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6D00DD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6D00DD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6D00DD"/>
    <w:rPr>
      <w:u w:val="single"/>
    </w:rPr>
  </w:style>
  <w:style w:type="character" w:customStyle="1" w:styleId="U0">
    <w:name w:val="Обычный+центр+U Знак"/>
    <w:basedOn w:val="aff5"/>
    <w:link w:val="U"/>
    <w:rsid w:val="006D00DD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6D00DD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6D00DD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E406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e">
    <w:name w:val="toc 2"/>
    <w:aliases w:val="Содержание 2"/>
    <w:basedOn w:val="16"/>
    <w:next w:val="a5"/>
    <w:autoRedefine/>
    <w:uiPriority w:val="39"/>
    <w:semiHidden/>
    <w:unhideWhenUsed/>
    <w:qFormat/>
    <w:rsid w:val="006D00DD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e"/>
    <w:next w:val="a5"/>
    <w:autoRedefine/>
    <w:uiPriority w:val="39"/>
    <w:semiHidden/>
    <w:unhideWhenUsed/>
    <w:qFormat/>
    <w:rsid w:val="006D00DD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6D00DD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9906B3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9906B3"/>
    <w:pPr>
      <w:numPr>
        <w:numId w:val="2"/>
      </w:numPr>
    </w:pPr>
  </w:style>
  <w:style w:type="character" w:customStyle="1" w:styleId="-30">
    <w:name w:val="Перечисление-3 Знак"/>
    <w:basedOn w:val="-20"/>
    <w:link w:val="-3"/>
    <w:rsid w:val="009906B3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6D00DD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6D00DD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9906B3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9906B3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9906B3"/>
  </w:style>
  <w:style w:type="character" w:customStyle="1" w:styleId="153">
    <w:name w:val="Обычный центр+заглавные+1.5 Знак"/>
    <w:basedOn w:val="afffe"/>
    <w:link w:val="152"/>
    <w:rsid w:val="009906B3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9906B3"/>
  </w:style>
  <w:style w:type="character" w:customStyle="1" w:styleId="155">
    <w:name w:val="Обычный центр + 1.5 Знак"/>
    <w:basedOn w:val="aff5"/>
    <w:link w:val="154"/>
    <w:rsid w:val="009906B3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e"/>
    <w:qFormat/>
    <w:rsid w:val="006D00DD"/>
    <w:pPr>
      <w:pageBreakBefore/>
      <w:numPr>
        <w:numId w:val="25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e">
    <w:name w:val="Приложение 1 Знак"/>
    <w:basedOn w:val="a6"/>
    <w:link w:val="10"/>
    <w:rsid w:val="006D00DD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6D00DD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6D00DD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6D00DD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6D00DD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6D00DD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6D00DD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f"/>
    <w:qFormat/>
    <w:rsid w:val="006D00DD"/>
    <w:pPr>
      <w:pageBreakBefore/>
      <w:numPr>
        <w:numId w:val="19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f">
    <w:name w:val="Нумерованный заголовок 1 Знак"/>
    <w:basedOn w:val="a6"/>
    <w:link w:val="1"/>
    <w:rsid w:val="006D00DD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f"/>
    <w:qFormat/>
    <w:rsid w:val="006D00DD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f">
    <w:name w:val="Нумерованный заголовок 2 Знак"/>
    <w:basedOn w:val="a6"/>
    <w:link w:val="2"/>
    <w:rsid w:val="006D00DD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6D00DD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6D00DD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3E4C0B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3E4C0B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0"/>
    <w:qFormat/>
    <w:rsid w:val="006D00DD"/>
    <w:pPr>
      <w:numPr>
        <w:ilvl w:val="1"/>
        <w:numId w:val="13"/>
      </w:numPr>
    </w:pPr>
  </w:style>
  <w:style w:type="character" w:customStyle="1" w:styleId="2f0">
    <w:name w:val="Нумерованный абзац 2 Знак"/>
    <w:basedOn w:val="a6"/>
    <w:link w:val="22"/>
    <w:rsid w:val="006D00DD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6D00DD"/>
    <w:pPr>
      <w:numPr>
        <w:ilvl w:val="2"/>
        <w:numId w:val="19"/>
      </w:numPr>
    </w:pPr>
  </w:style>
  <w:style w:type="character" w:customStyle="1" w:styleId="3c">
    <w:name w:val="Нумерованный абзац 3 Знак"/>
    <w:basedOn w:val="2f0"/>
    <w:link w:val="3"/>
    <w:rsid w:val="006D00DD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6D00DD"/>
    <w:pPr>
      <w:jc w:val="both"/>
    </w:pPr>
  </w:style>
  <w:style w:type="character" w:customStyle="1" w:styleId="U2">
    <w:name w:val="Обычный+U Знак"/>
    <w:basedOn w:val="U0"/>
    <w:link w:val="U1"/>
    <w:rsid w:val="006D00DD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9906B3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9906B3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6D00DD"/>
    <w:pPr>
      <w:numPr>
        <w:numId w:val="16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6D00DD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6D00DD"/>
    <w:pPr>
      <w:numPr>
        <w:numId w:val="17"/>
      </w:numPr>
    </w:pPr>
  </w:style>
  <w:style w:type="character" w:customStyle="1" w:styleId="affff7">
    <w:name w:val="Перечень (.) без отступов Знак"/>
    <w:basedOn w:val="affff6"/>
    <w:link w:val="a4"/>
    <w:rsid w:val="006D00DD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6D00DD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6D00DD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6D00DD"/>
    <w:pPr>
      <w:numPr>
        <w:numId w:val="20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6D00DD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affffa">
    <w:name w:val="Формула с номером"/>
    <w:basedOn w:val="a5"/>
    <w:autoRedefine/>
    <w:rsid w:val="00317AAD"/>
    <w:pPr>
      <w:ind w:firstLine="0"/>
      <w:jc w:val="left"/>
    </w:pPr>
    <w:rPr>
      <w:rFonts w:eastAsia="MS Mincho"/>
      <w:lang w:eastAsia="ru-RU" w:bidi="ar-SA"/>
    </w:rPr>
  </w:style>
  <w:style w:type="paragraph" w:customStyle="1" w:styleId="affffb">
    <w:name w:val="Обычный (сноски"/>
    <w:aliases w:val="примечания)"/>
    <w:basedOn w:val="a5"/>
    <w:link w:val="affffc"/>
    <w:rsid w:val="00910DF4"/>
    <w:rPr>
      <w:sz w:val="24"/>
    </w:rPr>
  </w:style>
  <w:style w:type="character" w:customStyle="1" w:styleId="affffc">
    <w:name w:val="Обычный (сноски Знак"/>
    <w:aliases w:val="примечания) Знак"/>
    <w:basedOn w:val="a6"/>
    <w:link w:val="affffb"/>
    <w:rsid w:val="00910DF4"/>
    <w:rPr>
      <w:sz w:val="24"/>
      <w:szCs w:val="24"/>
      <w:lang w:eastAsia="en-US" w:bidi="en-US"/>
    </w:rPr>
  </w:style>
  <w:style w:type="paragraph" w:customStyle="1" w:styleId="2f1">
    <w:name w:val="Приложение 2"/>
    <w:basedOn w:val="a5"/>
    <w:next w:val="a5"/>
    <w:link w:val="2f2"/>
    <w:rsid w:val="009906B3"/>
    <w:pPr>
      <w:keepNext/>
      <w:spacing w:before="240" w:after="240"/>
      <w:ind w:firstLine="0"/>
    </w:pPr>
  </w:style>
  <w:style w:type="character" w:customStyle="1" w:styleId="2f2">
    <w:name w:val="Приложение 2 Знак"/>
    <w:basedOn w:val="a6"/>
    <w:link w:val="2f1"/>
    <w:rsid w:val="009906B3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9906B3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9906B3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9906B3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9906B3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6D00DD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6D00DD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d"/>
    <w:qFormat/>
    <w:rsid w:val="006D00DD"/>
    <w:pPr>
      <w:numPr>
        <w:numId w:val="21"/>
      </w:numPr>
      <w:jc w:val="center"/>
    </w:pPr>
    <w:rPr>
      <w:snapToGrid w:val="0"/>
      <w:sz w:val="26"/>
    </w:rPr>
  </w:style>
  <w:style w:type="character" w:customStyle="1" w:styleId="affffd">
    <w:name w:val="Перечень (.) + центр Знак"/>
    <w:basedOn w:val="affff7"/>
    <w:link w:val="a"/>
    <w:rsid w:val="006D00DD"/>
    <w:rPr>
      <w:snapToGrid w:val="0"/>
      <w:sz w:val="26"/>
    </w:rPr>
  </w:style>
  <w:style w:type="paragraph" w:customStyle="1" w:styleId="-0">
    <w:name w:val="Перечисление-0"/>
    <w:link w:val="-00"/>
    <w:qFormat/>
    <w:rsid w:val="006D00DD"/>
    <w:pPr>
      <w:numPr>
        <w:numId w:val="22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6D00DD"/>
    <w:rPr>
      <w:snapToGrid w:val="0"/>
      <w:sz w:val="26"/>
    </w:rPr>
  </w:style>
  <w:style w:type="character" w:styleId="affffe">
    <w:name w:val="annotation reference"/>
    <w:basedOn w:val="a6"/>
    <w:unhideWhenUsed/>
    <w:rsid w:val="00E406FE"/>
    <w:rPr>
      <w:sz w:val="16"/>
      <w:szCs w:val="16"/>
    </w:rPr>
  </w:style>
  <w:style w:type="paragraph" w:styleId="afffff">
    <w:name w:val="annotation text"/>
    <w:basedOn w:val="a5"/>
    <w:link w:val="afffff0"/>
    <w:uiPriority w:val="99"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0">
    <w:name w:val="Текст примечания Знак"/>
    <w:basedOn w:val="a6"/>
    <w:link w:val="afffff"/>
    <w:uiPriority w:val="99"/>
    <w:rsid w:val="00EA052E"/>
    <w:rPr>
      <w:lang w:eastAsia="en-US" w:bidi="en-US"/>
    </w:rPr>
  </w:style>
  <w:style w:type="paragraph" w:styleId="afffff1">
    <w:name w:val="annotation subject"/>
    <w:basedOn w:val="a5"/>
    <w:next w:val="a5"/>
    <w:link w:val="afffff2"/>
    <w:uiPriority w:val="99"/>
    <w:semiHidden/>
    <w:unhideWhenUsed/>
    <w:rsid w:val="00E406FE"/>
    <w:pPr>
      <w:spacing w:line="240" w:lineRule="auto"/>
    </w:pPr>
    <w:rPr>
      <w:b/>
      <w:bCs/>
      <w:sz w:val="20"/>
      <w:szCs w:val="20"/>
    </w:rPr>
  </w:style>
  <w:style w:type="character" w:customStyle="1" w:styleId="afffff2">
    <w:name w:val="Тема примечания Знак"/>
    <w:basedOn w:val="afffff0"/>
    <w:link w:val="afffff1"/>
    <w:uiPriority w:val="99"/>
    <w:semiHidden/>
    <w:rsid w:val="00EA052E"/>
    <w:rPr>
      <w:b/>
      <w:bCs/>
      <w:lang w:eastAsia="en-US" w:bidi="en-US"/>
    </w:rPr>
  </w:style>
  <w:style w:type="character" w:customStyle="1" w:styleId="FontStyle184">
    <w:name w:val="Font Style184"/>
    <w:uiPriority w:val="99"/>
    <w:rsid w:val="00A22C37"/>
    <w:rPr>
      <w:rFonts w:ascii="Times New Roman" w:hAnsi="Times New Roman" w:cs="Times New Roman"/>
      <w:sz w:val="26"/>
      <w:szCs w:val="26"/>
    </w:rPr>
  </w:style>
  <w:style w:type="character" w:styleId="afffff3">
    <w:name w:val="footnote reference"/>
    <w:basedOn w:val="a6"/>
    <w:unhideWhenUsed/>
    <w:rsid w:val="00970037"/>
    <w:rPr>
      <w:vertAlign w:val="superscript"/>
    </w:rPr>
  </w:style>
  <w:style w:type="paragraph" w:styleId="afffff4">
    <w:name w:val="footnote text"/>
    <w:basedOn w:val="a5"/>
    <w:link w:val="afffff5"/>
    <w:uiPriority w:val="99"/>
    <w:semiHidden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5">
    <w:name w:val="Текст сноски Знак"/>
    <w:basedOn w:val="a6"/>
    <w:link w:val="afffff4"/>
    <w:uiPriority w:val="99"/>
    <w:semiHidden/>
    <w:rsid w:val="00E22E69"/>
    <w:rPr>
      <w:lang w:eastAsia="en-US" w:bidi="en-US"/>
    </w:rPr>
  </w:style>
  <w:style w:type="paragraph" w:styleId="afffff6">
    <w:name w:val="endnote text"/>
    <w:basedOn w:val="a5"/>
    <w:link w:val="afffff7"/>
    <w:uiPriority w:val="99"/>
    <w:semiHidden/>
    <w:unhideWhenUsed/>
    <w:rsid w:val="00DC5BC3"/>
    <w:pPr>
      <w:spacing w:line="240" w:lineRule="auto"/>
    </w:pPr>
    <w:rPr>
      <w:sz w:val="20"/>
      <w:szCs w:val="20"/>
    </w:rPr>
  </w:style>
  <w:style w:type="character" w:customStyle="1" w:styleId="afffff7">
    <w:name w:val="Текст концевой сноски Знак"/>
    <w:basedOn w:val="a6"/>
    <w:link w:val="afffff6"/>
    <w:uiPriority w:val="99"/>
    <w:semiHidden/>
    <w:rsid w:val="00DC5BC3"/>
    <w:rPr>
      <w:lang w:eastAsia="en-US" w:bidi="en-US"/>
    </w:rPr>
  </w:style>
  <w:style w:type="character" w:styleId="afffff8">
    <w:name w:val="endnote reference"/>
    <w:basedOn w:val="a6"/>
    <w:uiPriority w:val="99"/>
    <w:semiHidden/>
    <w:unhideWhenUsed/>
    <w:rsid w:val="00DC5BC3"/>
    <w:rPr>
      <w:vertAlign w:val="superscript"/>
    </w:rPr>
  </w:style>
  <w:style w:type="paragraph" w:customStyle="1" w:styleId="afffff9">
    <w:name w:val="Раздел"/>
    <w:basedOn w:val="a5"/>
    <w:next w:val="a5"/>
    <w:rsid w:val="00B03EB5"/>
    <w:pPr>
      <w:pageBreakBefore/>
      <w:suppressAutoHyphens/>
      <w:spacing w:after="120" w:line="240" w:lineRule="auto"/>
      <w:ind w:firstLine="567"/>
      <w:jc w:val="center"/>
    </w:pPr>
    <w:rPr>
      <w:caps/>
      <w:sz w:val="24"/>
      <w:lang w:eastAsia="ru-RU" w:bidi="ar-SA"/>
    </w:rPr>
  </w:style>
  <w:style w:type="character" w:styleId="afffffa">
    <w:name w:val="Placeholder Text"/>
    <w:basedOn w:val="a6"/>
    <w:uiPriority w:val="99"/>
    <w:semiHidden/>
    <w:rsid w:val="001801F9"/>
    <w:rPr>
      <w:color w:val="808080"/>
    </w:rPr>
  </w:style>
  <w:style w:type="paragraph" w:customStyle="1" w:styleId="afffffb">
    <w:name w:val="Копировал"/>
    <w:aliases w:val="Формат А4"/>
    <w:basedOn w:val="afc"/>
    <w:rsid w:val="00514ED6"/>
    <w:rPr>
      <w:sz w:val="20"/>
    </w:rPr>
  </w:style>
  <w:style w:type="paragraph" w:customStyle="1" w:styleId="-b">
    <w:name w:val="Таблица-шапка"/>
    <w:basedOn w:val="-5"/>
    <w:rsid w:val="004524C2"/>
    <w:pPr>
      <w:spacing w:line="240" w:lineRule="auto"/>
    </w:pPr>
  </w:style>
  <w:style w:type="character" w:styleId="afffffc">
    <w:name w:val="Hyperlink"/>
    <w:basedOn w:val="a6"/>
    <w:uiPriority w:val="99"/>
    <w:unhideWhenUsed/>
    <w:rsid w:val="002959DE"/>
    <w:rPr>
      <w:color w:val="5F5F5F" w:themeColor="hyperlink"/>
      <w:u w:val="single"/>
    </w:rPr>
  </w:style>
  <w:style w:type="numbering" w:customStyle="1" w:styleId="-">
    <w:name w:val="ПРИЛОЖЕНИЯ - абзацы!"/>
    <w:uiPriority w:val="99"/>
    <w:rsid w:val="00E406FE"/>
    <w:pPr>
      <w:numPr>
        <w:numId w:val="5"/>
      </w:numPr>
    </w:pPr>
  </w:style>
  <w:style w:type="character" w:customStyle="1" w:styleId="afffffd">
    <w:name w:val="Файл"/>
    <w:rsid w:val="00E406FE"/>
    <w:rPr>
      <w:rFonts w:ascii="Arial" w:hAnsi="Arial"/>
      <w:i/>
      <w:sz w:val="24"/>
      <w:vertAlign w:val="baseline"/>
    </w:rPr>
  </w:style>
  <w:style w:type="paragraph" w:customStyle="1" w:styleId="-c">
    <w:name w:val="Табл-шапка"/>
    <w:basedOn w:val="-5"/>
    <w:qFormat/>
    <w:rsid w:val="006D00DD"/>
    <w:pPr>
      <w:spacing w:line="240" w:lineRule="auto"/>
    </w:pPr>
  </w:style>
  <w:style w:type="numbering" w:customStyle="1" w:styleId="23">
    <w:name w:val="Стиль2"/>
    <w:uiPriority w:val="99"/>
    <w:rsid w:val="00E406FE"/>
    <w:pPr>
      <w:numPr>
        <w:numId w:val="3"/>
      </w:numPr>
    </w:pPr>
  </w:style>
  <w:style w:type="numbering" w:customStyle="1" w:styleId="13">
    <w:name w:val="Стиль1"/>
    <w:uiPriority w:val="99"/>
    <w:rsid w:val="00E406FE"/>
    <w:pPr>
      <w:numPr>
        <w:numId w:val="4"/>
      </w:numPr>
    </w:pPr>
  </w:style>
  <w:style w:type="paragraph" w:customStyle="1" w:styleId="1f0">
    <w:name w:val="Содержание1"/>
    <w:basedOn w:val="16"/>
    <w:rsid w:val="00E406FE"/>
    <w:pPr>
      <w:tabs>
        <w:tab w:val="right" w:leader="dot" w:pos="9345"/>
      </w:tabs>
      <w:ind w:right="423"/>
    </w:pPr>
    <w:rPr>
      <w:lang w:eastAsia="ru-RU" w:bidi="ar-SA"/>
    </w:rPr>
  </w:style>
  <w:style w:type="paragraph" w:customStyle="1" w:styleId="afffffe">
    <w:name w:val="Примечание/сноска"/>
    <w:basedOn w:val="a5"/>
    <w:next w:val="a5"/>
    <w:qFormat/>
    <w:rsid w:val="006D00DD"/>
    <w:rPr>
      <w:sz w:val="24"/>
      <w:szCs w:val="26"/>
      <w:lang w:eastAsia="ru-RU" w:bidi="ar-SA"/>
    </w:rPr>
  </w:style>
  <w:style w:type="paragraph" w:customStyle="1" w:styleId="affff">
    <w:name w:val="Прил.Текст"/>
    <w:basedOn w:val="a5"/>
    <w:qFormat/>
    <w:rsid w:val="006D00DD"/>
    <w:rPr>
      <w:sz w:val="24"/>
    </w:rPr>
  </w:style>
  <w:style w:type="paragraph" w:customStyle="1" w:styleId="-4">
    <w:name w:val="Прил.Табл-центр"/>
    <w:basedOn w:val="affff"/>
    <w:qFormat/>
    <w:rsid w:val="006D00DD"/>
    <w:pPr>
      <w:ind w:firstLine="0"/>
      <w:jc w:val="center"/>
    </w:pPr>
  </w:style>
  <w:style w:type="paragraph" w:customStyle="1" w:styleId="-d">
    <w:name w:val="Прил.Табл-слева"/>
    <w:basedOn w:val="affff"/>
    <w:qFormat/>
    <w:rsid w:val="006D00DD"/>
    <w:pPr>
      <w:ind w:left="57" w:firstLine="0"/>
      <w:jc w:val="left"/>
    </w:pPr>
  </w:style>
  <w:style w:type="paragraph" w:customStyle="1" w:styleId="affffff">
    <w:name w:val="Прил.Таблица_№"/>
    <w:basedOn w:val="affff0"/>
    <w:next w:val="a5"/>
    <w:qFormat/>
    <w:rsid w:val="006D00DD"/>
    <w:rPr>
      <w:sz w:val="24"/>
      <w:szCs w:val="24"/>
    </w:rPr>
  </w:style>
  <w:style w:type="paragraph" w:customStyle="1" w:styleId="affffff0">
    <w:name w:val="Прил.Рисунок_№"/>
    <w:basedOn w:val="affff4"/>
    <w:next w:val="a5"/>
    <w:qFormat/>
    <w:rsid w:val="006D00DD"/>
    <w:rPr>
      <w:sz w:val="24"/>
    </w:rPr>
  </w:style>
  <w:style w:type="paragraph" w:customStyle="1" w:styleId="20">
    <w:name w:val="Прил.Нум.заголовок 2"/>
    <w:basedOn w:val="a5"/>
    <w:next w:val="affff"/>
    <w:link w:val="2f3"/>
    <w:qFormat/>
    <w:rsid w:val="006D00DD"/>
    <w:pPr>
      <w:keepNext/>
      <w:numPr>
        <w:ilvl w:val="2"/>
        <w:numId w:val="25"/>
      </w:numPr>
      <w:spacing w:before="360" w:after="360"/>
    </w:pPr>
    <w:rPr>
      <w:b/>
      <w:sz w:val="24"/>
    </w:rPr>
  </w:style>
  <w:style w:type="paragraph" w:customStyle="1" w:styleId="11">
    <w:name w:val="Прил.Нум.заголовок 1"/>
    <w:basedOn w:val="a5"/>
    <w:next w:val="affff"/>
    <w:link w:val="1f1"/>
    <w:qFormat/>
    <w:rsid w:val="006D00DD"/>
    <w:pPr>
      <w:keepNext/>
      <w:numPr>
        <w:ilvl w:val="1"/>
        <w:numId w:val="25"/>
      </w:numPr>
      <w:spacing w:before="360" w:after="360"/>
    </w:pPr>
    <w:rPr>
      <w:b/>
    </w:rPr>
  </w:style>
  <w:style w:type="paragraph" w:customStyle="1" w:styleId="40">
    <w:name w:val="Прил.Абзац 4"/>
    <w:basedOn w:val="30"/>
    <w:next w:val="affff"/>
    <w:qFormat/>
    <w:rsid w:val="006D00DD"/>
    <w:pPr>
      <w:numPr>
        <w:ilvl w:val="4"/>
      </w:numPr>
    </w:pPr>
  </w:style>
  <w:style w:type="paragraph" w:customStyle="1" w:styleId="30">
    <w:name w:val="Прил.Абзац 3"/>
    <w:basedOn w:val="21"/>
    <w:next w:val="affff"/>
    <w:qFormat/>
    <w:rsid w:val="006D00DD"/>
    <w:pPr>
      <w:numPr>
        <w:ilvl w:val="3"/>
        <w:numId w:val="25"/>
      </w:numPr>
    </w:pPr>
  </w:style>
  <w:style w:type="paragraph" w:customStyle="1" w:styleId="21">
    <w:name w:val="Прил.Абзац 2"/>
    <w:basedOn w:val="20"/>
    <w:next w:val="affff"/>
    <w:qFormat/>
    <w:rsid w:val="006D00DD"/>
    <w:pPr>
      <w:keepNext w:val="0"/>
      <w:numPr>
        <w:numId w:val="23"/>
      </w:numPr>
      <w:spacing w:before="0" w:after="0"/>
    </w:pPr>
    <w:rPr>
      <w:b w:val="0"/>
    </w:rPr>
  </w:style>
  <w:style w:type="paragraph" w:customStyle="1" w:styleId="12">
    <w:name w:val="Прил.Абзац 1"/>
    <w:basedOn w:val="11"/>
    <w:next w:val="affff"/>
    <w:qFormat/>
    <w:rsid w:val="006D00DD"/>
    <w:pPr>
      <w:keepNext w:val="0"/>
      <w:numPr>
        <w:numId w:val="23"/>
      </w:numPr>
      <w:spacing w:after="0"/>
    </w:pPr>
    <w:rPr>
      <w:b w:val="0"/>
      <w:sz w:val="24"/>
    </w:rPr>
  </w:style>
  <w:style w:type="paragraph" w:customStyle="1" w:styleId="affffff1">
    <w:name w:val="ПРЕДУПРЕЖДЕНИЯ текст"/>
    <w:qFormat/>
    <w:rsid w:val="006D00DD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2">
    <w:name w:val="ПРЕДУПРЕЖДЕНИЕ"/>
    <w:basedOn w:val="a5"/>
    <w:next w:val="a5"/>
    <w:qFormat/>
    <w:rsid w:val="006D00DD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ff3">
    <w:name w:val="ОСНОВНОЙ ТЕКСТ"/>
    <w:uiPriority w:val="99"/>
    <w:rsid w:val="00E406FE"/>
    <w:pPr>
      <w:spacing w:line="360" w:lineRule="auto"/>
      <w:ind w:firstLine="709"/>
    </w:pPr>
    <w:rPr>
      <w:sz w:val="26"/>
      <w:szCs w:val="26"/>
      <w:lang w:val="en-US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6D00DD"/>
    <w:pPr>
      <w:ind w:left="1531" w:hanging="1531"/>
      <w:outlineLvl w:val="3"/>
    </w:pPr>
  </w:style>
  <w:style w:type="paragraph" w:customStyle="1" w:styleId="affffff4">
    <w:name w:val="Обычный справа"/>
    <w:basedOn w:val="a5"/>
    <w:next w:val="a5"/>
    <w:link w:val="affffff5"/>
    <w:qFormat/>
    <w:rsid w:val="006D00DD"/>
    <w:pPr>
      <w:ind w:firstLine="0"/>
      <w:jc w:val="right"/>
    </w:pPr>
    <w:rPr>
      <w:szCs w:val="20"/>
      <w:lang w:val="en-US"/>
    </w:rPr>
  </w:style>
  <w:style w:type="paragraph" w:customStyle="1" w:styleId="affffff6">
    <w:name w:val="Команды"/>
    <w:basedOn w:val="a5"/>
    <w:link w:val="affffff7"/>
    <w:qFormat/>
    <w:rsid w:val="006D00DD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5">
    <w:name w:val="Обычный справа Знак"/>
    <w:basedOn w:val="a6"/>
    <w:link w:val="affffff4"/>
    <w:rsid w:val="006D00DD"/>
    <w:rPr>
      <w:sz w:val="26"/>
      <w:lang w:val="en-US" w:eastAsia="en-US" w:bidi="en-US"/>
    </w:rPr>
  </w:style>
  <w:style w:type="character" w:customStyle="1" w:styleId="1f1">
    <w:name w:val="Прил.Нум.заголовок 1 Знак"/>
    <w:basedOn w:val="a6"/>
    <w:link w:val="11"/>
    <w:rsid w:val="006D00DD"/>
    <w:rPr>
      <w:b/>
      <w:sz w:val="26"/>
      <w:szCs w:val="24"/>
      <w:lang w:eastAsia="en-US" w:bidi="en-US"/>
    </w:rPr>
  </w:style>
  <w:style w:type="character" w:customStyle="1" w:styleId="2f3">
    <w:name w:val="Прил.Нум.заголовок 2 Знак"/>
    <w:basedOn w:val="a6"/>
    <w:link w:val="20"/>
    <w:rsid w:val="006D00DD"/>
    <w:rPr>
      <w:b/>
      <w:sz w:val="24"/>
      <w:szCs w:val="24"/>
      <w:lang w:eastAsia="en-US" w:bidi="en-US"/>
    </w:rPr>
  </w:style>
  <w:style w:type="character" w:customStyle="1" w:styleId="affffff7">
    <w:name w:val="Команды Знак"/>
    <w:basedOn w:val="a6"/>
    <w:link w:val="affffff6"/>
    <w:rsid w:val="006D00DD"/>
    <w:rPr>
      <w:rFonts w:cs="Courier New"/>
      <w:sz w:val="26"/>
      <w:lang w:eastAsia="en-US" w:bidi="en-US"/>
    </w:rPr>
  </w:style>
  <w:style w:type="paragraph" w:customStyle="1" w:styleId="-e">
    <w:name w:val="Прил.Табл-шапка"/>
    <w:basedOn w:val="-4"/>
    <w:qFormat/>
    <w:rsid w:val="006D00DD"/>
    <w:pPr>
      <w:spacing w:line="240" w:lineRule="auto"/>
    </w:pPr>
  </w:style>
  <w:style w:type="paragraph" w:customStyle="1" w:styleId="-f">
    <w:name w:val="Табл-раздел"/>
    <w:basedOn w:val="-5"/>
    <w:link w:val="-f0"/>
    <w:qFormat/>
    <w:rsid w:val="006D00DD"/>
    <w:rPr>
      <w:sz w:val="28"/>
      <w:u w:val="single"/>
    </w:rPr>
  </w:style>
  <w:style w:type="character" w:customStyle="1" w:styleId="-f0">
    <w:name w:val="Табл-раздел Знак"/>
    <w:basedOn w:val="-6"/>
    <w:link w:val="-f"/>
    <w:rsid w:val="006D00DD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6D00DD"/>
    <w:pPr>
      <w:numPr>
        <w:numId w:val="26"/>
      </w:numPr>
      <w:jc w:val="left"/>
    </w:pPr>
  </w:style>
  <w:style w:type="character" w:customStyle="1" w:styleId="--20">
    <w:name w:val="Табл-переч-2 Знак"/>
    <w:basedOn w:val="-20"/>
    <w:link w:val="--2"/>
    <w:rsid w:val="006D00DD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6D00DD"/>
    <w:pPr>
      <w:numPr>
        <w:numId w:val="27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6D00DD"/>
    <w:pPr>
      <w:numPr>
        <w:numId w:val="28"/>
      </w:numPr>
    </w:pPr>
    <w:rPr>
      <w:sz w:val="24"/>
    </w:rPr>
  </w:style>
  <w:style w:type="paragraph" w:styleId="affffff8">
    <w:name w:val="Document Map"/>
    <w:basedOn w:val="a5"/>
    <w:link w:val="affffff9"/>
    <w:uiPriority w:val="99"/>
    <w:semiHidden/>
    <w:unhideWhenUsed/>
    <w:rsid w:val="00D851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9">
    <w:name w:val="Схема документа Знак"/>
    <w:basedOn w:val="a6"/>
    <w:link w:val="affffff8"/>
    <w:uiPriority w:val="99"/>
    <w:semiHidden/>
    <w:rsid w:val="00D8510E"/>
    <w:rPr>
      <w:rFonts w:ascii="Tahoma" w:hAnsi="Tahoma" w:cs="Tahoma"/>
      <w:sz w:val="16"/>
      <w:szCs w:val="16"/>
      <w:lang w:eastAsia="en-US" w:bidi="en-US"/>
    </w:rPr>
  </w:style>
  <w:style w:type="paragraph" w:customStyle="1" w:styleId="formattext">
    <w:name w:val="formattext"/>
    <w:basedOn w:val="a5"/>
    <w:rsid w:val="006051DF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sp(2)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72C7B-5733-4A29-B66B-363E9727B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kd_sp(2).dotx</Template>
  <TotalTime>261</TotalTime>
  <Pages>4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sp</vt:lpstr>
    </vt:vector>
  </TitlesOfParts>
  <Company/>
  <LinksUpToDate>false</LinksUpToDate>
  <CharactersWithSpaces>3171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</dc:title>
  <dc:subject/>
  <dc:creator>Гордиенко Михаил Александрович</dc:creator>
  <cp:keywords/>
  <dc:description/>
  <cp:lastModifiedBy>ashapovalenko</cp:lastModifiedBy>
  <cp:revision>85</cp:revision>
  <cp:lastPrinted>2018-05-23T13:54:00Z</cp:lastPrinted>
  <dcterms:created xsi:type="dcterms:W3CDTF">2023-12-13T11:12:00Z</dcterms:created>
  <dcterms:modified xsi:type="dcterms:W3CDTF">2025-09-30T09:31:00Z</dcterms:modified>
</cp:coreProperties>
</file>