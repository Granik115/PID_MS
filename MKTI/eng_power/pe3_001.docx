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f"/>
        <w:tblW w:w="1020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6236"/>
        <w:gridCol w:w="567"/>
        <w:gridCol w:w="1986"/>
      </w:tblGrid>
      <w:tr w:rsidR="004F78E1" w14:paraId="286AFC99" w14:textId="77777777" w:rsidTr="00EA5C4C">
        <w:trPr>
          <w:trHeight w:val="850"/>
          <w:tblHeader/>
        </w:trPr>
        <w:tc>
          <w:tcPr>
            <w:tcW w:w="1417" w:type="dxa"/>
            <w:tcBorders>
              <w:top w:val="nil"/>
              <w:bottom w:val="single" w:sz="4" w:space="0" w:color="auto"/>
            </w:tcBorders>
            <w:tcMar>
              <w:left w:w="0" w:type="dxa"/>
              <w:right w:w="0" w:type="dxa"/>
            </w:tcMar>
            <w:vAlign w:val="center"/>
          </w:tcPr>
          <w:p w14:paraId="40B304C8" w14:textId="77777777" w:rsidR="004F78E1" w:rsidRPr="005267D9" w:rsidRDefault="00CA01F6" w:rsidP="00F17819">
            <w:pPr>
              <w:pStyle w:val="-f1"/>
            </w:pP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MakeName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наименование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Плата микроконтроллера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 "Автоматизированное рабочее место"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MakeName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Плата микроконтроллера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42545E">
              <w:rPr>
                <w:noProof/>
              </w:rPr>
              <w:instrText>Плата микроконтроллера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42545E">
              <w:instrText>Плата питания МКТИ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0" w:name="MakeName"/>
            <w:r w:rsidR="0042545E">
              <w:rPr>
                <w:noProof/>
              </w:rPr>
              <w:t>Плата питания МКТИ</w:t>
            </w:r>
            <w:bookmarkEnd w:id="0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SET DecNum </w:instrText>
            </w:r>
            <w:r w:rsidRPr="005267D9">
              <w:fldChar w:fldCharType="begin"/>
            </w:r>
            <w:r w:rsidR="004F78E1" w:rsidRPr="005267D9">
              <w:instrText xml:space="preserve"> FILLIN "Введите обозначение изделия"\d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ВБМА.469435.000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ВБМА.466453.002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ВБМА.469435.000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42545E">
              <w:rPr>
                <w:noProof/>
              </w:rPr>
              <w:instrText>ВБМА.469435.000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42545E">
              <w:instrText>ВБМА.436431.000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1" w:name="DecNum"/>
            <w:r w:rsidR="0042545E">
              <w:rPr>
                <w:noProof/>
              </w:rPr>
              <w:t>ВБМА.436431.000</w:t>
            </w:r>
            <w:bookmarkEnd w:id="1"/>
            <w:r w:rsidRPr="005267D9">
              <w:fldChar w:fldCharType="end"/>
            </w:r>
            <w:r w:rsidR="004F78E1" w:rsidRPr="005267D9">
              <w:t xml:space="preserve"> </w:t>
            </w:r>
            <w:bookmarkStart w:id="2" w:name="OLE_LINK1"/>
            <w:bookmarkStart w:id="3" w:name="OLE_LINK2"/>
            <w:r w:rsidRPr="005267D9">
              <w:fldChar w:fldCharType="begin"/>
            </w:r>
            <w:r w:rsidR="004F78E1" w:rsidRPr="005267D9">
              <w:instrText xml:space="preserve"> SET OneUse </w:instrText>
            </w:r>
            <w:r w:rsidRPr="005267D9">
              <w:fldChar w:fldCharType="begin"/>
            </w:r>
            <w:r w:rsidR="004F78E1" w:rsidRPr="005267D9">
              <w:instrText xml:space="preserve"> FILLIN "Введите первичную применяемость"\d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DecNum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ВБМА.436431.000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OneUse  \* MERGEFORMAT </w:instrText>
            </w:r>
            <w:r w:rsidR="00C307FB">
              <w:rPr>
                <w:noProof/>
              </w:rPr>
              <w:fldChar w:fldCharType="separate"/>
            </w:r>
            <w:r w:rsidR="00F04E47" w:rsidRPr="005267D9">
              <w:rPr>
                <w:noProof/>
              </w:rPr>
              <w:instrText>ВБМА.ХХХХХХ.ХХХ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42545E">
              <w:rPr>
                <w:noProof/>
              </w:rPr>
              <w:instrText>ВБМА.436431.000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4" w:name="OneUse"/>
            <w:bookmarkEnd w:id="4"/>
            <w:r w:rsidR="0042545E">
              <w:rPr>
                <w:noProof/>
              </w:rPr>
              <w:t xml:space="preserve"> </w:t>
            </w:r>
            <w:r w:rsidRPr="005267D9">
              <w:fldChar w:fldCharType="end"/>
            </w:r>
            <w:bookmarkEnd w:id="2"/>
            <w:bookmarkEnd w:id="3"/>
            <w:r w:rsidR="004F78E1" w:rsidRPr="005267D9">
              <w:t xml:space="preserve"> </w:t>
            </w:r>
            <w:r w:rsidRPr="005267D9"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CreateFIO</w:instrText>
            </w:r>
            <w:r w:rsidR="004F78E1" w:rsidRPr="005267D9">
              <w:instrText xml:space="preserve"> 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разработчика документа"\d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Гордиенко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Яковлева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CreateFIO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Гордиенко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42545E">
              <w:rPr>
                <w:noProof/>
              </w:rPr>
              <w:instrText>Гордиенко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42545E">
              <w:instrText>Гордиенко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bookmarkStart w:id="5" w:name="CreateFIO"/>
            <w:r w:rsidR="0042545E">
              <w:rPr>
                <w:noProof/>
              </w:rPr>
              <w:t>Гордиенко</w:t>
            </w:r>
            <w:bookmarkEnd w:id="5"/>
            <w:r w:rsidRPr="005267D9">
              <w:fldChar w:fldCharType="end"/>
            </w:r>
            <w:r w:rsidR="004F78E1" w:rsidRPr="005267D9">
              <w:t xml:space="preserve"> </w:t>
            </w:r>
            <w:r w:rsidRPr="005267D9">
              <w:rPr>
                <w:lang w:val="en-US"/>
              </w:rPr>
              <w:fldChar w:fldCharType="begin"/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SET</w:instrText>
            </w:r>
            <w:r w:rsidR="004F78E1" w:rsidRPr="005267D9">
              <w:instrText xml:space="preserve"> </w:instrText>
            </w:r>
            <w:r w:rsidR="004F78E1" w:rsidRPr="005267D9">
              <w:rPr>
                <w:lang w:val="en-US"/>
              </w:rPr>
              <w:instrText>CheckFIO</w:instrText>
            </w:r>
            <w:r w:rsidRPr="005267D9">
              <w:fldChar w:fldCharType="begin"/>
            </w:r>
            <w:r w:rsidR="004F78E1" w:rsidRPr="005267D9">
              <w:instrText xml:space="preserve"> FILLIN "Введите фамилию проверившего документ"\d </w:instrText>
            </w:r>
            <w:r w:rsidRPr="005267D9">
              <w:fldChar w:fldCharType="begin"/>
            </w:r>
            <w:r w:rsidR="004F78E1" w:rsidRPr="005267D9">
              <w:instrText xml:space="preserve"> if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Тумазов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= "" Коршунова </w:instrText>
            </w:r>
            <w:r w:rsidR="00C307FB">
              <w:rPr>
                <w:noProof/>
              </w:rPr>
              <w:fldChar w:fldCharType="begin"/>
            </w:r>
            <w:r w:rsidR="00C307FB">
              <w:rPr>
                <w:noProof/>
              </w:rPr>
              <w:instrText xml:space="preserve"> ref CheckFIO  \* MERGEFORMAT </w:instrText>
            </w:r>
            <w:r w:rsidR="00C307FB">
              <w:rPr>
                <w:noProof/>
              </w:rPr>
              <w:fldChar w:fldCharType="separate"/>
            </w:r>
            <w:r w:rsidR="0042545E">
              <w:rPr>
                <w:noProof/>
              </w:rPr>
              <w:instrText>Тумазов</w:instrText>
            </w:r>
            <w:r w:rsidR="00C307FB">
              <w:rPr>
                <w:noProof/>
              </w:rPr>
              <w:fldChar w:fldCharType="end"/>
            </w:r>
            <w:r w:rsidR="004F78E1" w:rsidRPr="005267D9">
              <w:instrText xml:space="preserve"> </w:instrText>
            </w:r>
            <w:r w:rsidRPr="005267D9">
              <w:fldChar w:fldCharType="separate"/>
            </w:r>
            <w:r w:rsidR="0042545E">
              <w:rPr>
                <w:noProof/>
              </w:rPr>
              <w:instrText>Тумазов</w:instrText>
            </w:r>
            <w:r w:rsidRPr="005267D9">
              <w:fldChar w:fldCharType="end"/>
            </w:r>
            <w:r w:rsidR="004F78E1" w:rsidRPr="005267D9">
              <w:instrText xml:space="preserve"> \o \* MERGEFORMAT </w:instrText>
            </w:r>
            <w:r w:rsidRPr="005267D9">
              <w:fldChar w:fldCharType="separate"/>
            </w:r>
            <w:r w:rsidR="0042545E">
              <w:instrText>Тумазов</w:instrText>
            </w:r>
            <w:r w:rsidRPr="005267D9">
              <w:fldChar w:fldCharType="end"/>
            </w:r>
            <w:r w:rsidR="004F78E1" w:rsidRPr="005267D9">
              <w:instrText xml:space="preserve"> </w:instrText>
            </w:r>
            <w:r w:rsidRPr="005267D9">
              <w:rPr>
                <w:lang w:val="en-US"/>
              </w:rPr>
              <w:fldChar w:fldCharType="separate"/>
            </w:r>
            <w:bookmarkStart w:id="6" w:name="CheckFIO"/>
            <w:r w:rsidR="0042545E">
              <w:rPr>
                <w:noProof/>
              </w:rPr>
              <w:t>Тумазов</w:t>
            </w:r>
            <w:bookmarkEnd w:id="6"/>
            <w:r w:rsidRPr="005267D9">
              <w:rPr>
                <w:lang w:val="en-US"/>
              </w:rPr>
              <w:fldChar w:fldCharType="end"/>
            </w:r>
            <w:r w:rsidR="004F78E1" w:rsidRPr="005267D9">
              <w:t xml:space="preserve">Поз. </w:t>
            </w:r>
            <w:r w:rsidR="004F78E1" w:rsidRPr="005267D9">
              <w:br/>
              <w:t>обозначение</w:t>
            </w:r>
          </w:p>
        </w:tc>
        <w:tc>
          <w:tcPr>
            <w:tcW w:w="6236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ECB49A5" w14:textId="77777777" w:rsidR="004F78E1" w:rsidRPr="000E2AAB" w:rsidRDefault="004F78E1" w:rsidP="00F17819">
            <w:pPr>
              <w:pStyle w:val="-f1"/>
            </w:pPr>
            <w:r w:rsidRPr="000E2AAB">
              <w:t>Наименование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7D50260" w14:textId="77777777" w:rsidR="004F78E1" w:rsidRPr="00AA5461" w:rsidRDefault="004F78E1" w:rsidP="00F17819">
            <w:pPr>
              <w:pStyle w:val="-f1"/>
            </w:pPr>
            <w:r w:rsidRPr="00AA5461">
              <w:t>Кол.</w:t>
            </w:r>
          </w:p>
        </w:tc>
        <w:tc>
          <w:tcPr>
            <w:tcW w:w="1986" w:type="dxa"/>
            <w:tcBorders>
              <w:top w:val="nil"/>
              <w:bottom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1C908FF" w14:textId="77777777" w:rsidR="004F78E1" w:rsidRPr="000E2AAB" w:rsidRDefault="004F78E1" w:rsidP="00F17819">
            <w:pPr>
              <w:pStyle w:val="-f1"/>
            </w:pPr>
            <w:r w:rsidRPr="000E2AAB">
              <w:t>Примечание</w:t>
            </w:r>
          </w:p>
        </w:tc>
      </w:tr>
      <w:tr w:rsidR="001D1236" w:rsidRPr="001D1236" w14:paraId="41C20158" w14:textId="77777777" w:rsidTr="00EA5C4C">
        <w:trPr>
          <w:trHeight w:val="454"/>
        </w:trPr>
        <w:tc>
          <w:tcPr>
            <w:tcW w:w="141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2B694AE1" w14:textId="77777777" w:rsidR="004F78E1" w:rsidRPr="001D1236" w:rsidRDefault="004F78E1" w:rsidP="001D1236">
            <w:pPr>
              <w:pStyle w:val="-5"/>
              <w:spacing w:line="240" w:lineRule="auto"/>
              <w:ind w:left="0"/>
            </w:pPr>
          </w:p>
        </w:tc>
        <w:tc>
          <w:tcPr>
            <w:tcW w:w="6236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</w:tcPr>
          <w:p w14:paraId="016A76A7" w14:textId="77777777" w:rsidR="004F78E1" w:rsidRPr="001D1236" w:rsidRDefault="004F78E1" w:rsidP="00FE4DDB">
            <w:pPr>
              <w:pStyle w:val="-5"/>
              <w:spacing w:line="240" w:lineRule="auto"/>
            </w:pPr>
          </w:p>
        </w:tc>
        <w:tc>
          <w:tcPr>
            <w:tcW w:w="567" w:type="dxa"/>
            <w:tcBorders>
              <w:top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C56A122" w14:textId="77777777" w:rsidR="004F78E1" w:rsidRPr="001D1236" w:rsidRDefault="004F78E1" w:rsidP="00FE4DDB">
            <w:pPr>
              <w:pStyle w:val="-"/>
              <w:spacing w:line="240" w:lineRule="auto"/>
            </w:pPr>
          </w:p>
        </w:tc>
        <w:tc>
          <w:tcPr>
            <w:tcW w:w="1986" w:type="dxa"/>
            <w:tcBorders>
              <w:top w:val="single" w:sz="4" w:space="0" w:color="auto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2708598" w14:textId="77777777" w:rsidR="004F78E1" w:rsidRPr="001D1236" w:rsidRDefault="004F78E1" w:rsidP="00FE4DDB">
            <w:pPr>
              <w:pStyle w:val="-5"/>
              <w:spacing w:line="240" w:lineRule="auto"/>
            </w:pPr>
          </w:p>
        </w:tc>
      </w:tr>
      <w:tr w:rsidR="001D1236" w:rsidRPr="001D1236" w14:paraId="0DB7D99A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76C6DB16" w14:textId="77777777" w:rsidR="005E6C3D" w:rsidRPr="001D1236" w:rsidRDefault="005E6C3D" w:rsidP="00FE4DDB">
            <w:pPr>
              <w:pStyle w:val="-5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>А1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52CB16E4" w14:textId="5BA9583A" w:rsidR="005E6C3D" w:rsidRPr="002D2B42" w:rsidRDefault="00D07F86" w:rsidP="00FE4DDB">
            <w:pPr>
              <w:pStyle w:val="-5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 xml:space="preserve">Преобразователь DC/DC </w:t>
            </w:r>
            <w:r w:rsidR="00710071" w:rsidRPr="001D1236">
              <w:rPr>
                <w:iCs/>
                <w:lang w:val="en-US"/>
              </w:rPr>
              <w:t>MHB</w:t>
            </w:r>
            <w:r w:rsidR="00710071" w:rsidRPr="001D1236">
              <w:rPr>
                <w:iCs/>
              </w:rPr>
              <w:t>100</w:t>
            </w:r>
            <w:r w:rsidR="002D2B42" w:rsidRPr="002D2B42">
              <w:rPr>
                <w:iCs/>
              </w:rPr>
              <w:t>-48</w:t>
            </w:r>
            <w:r w:rsidR="002D2B42">
              <w:rPr>
                <w:iCs/>
                <w:lang w:val="en-US"/>
              </w:rPr>
              <w:t>S</w:t>
            </w:r>
            <w:r w:rsidR="002D2B42" w:rsidRPr="002D2B42">
              <w:rPr>
                <w:iCs/>
              </w:rPr>
              <w:t>12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543A1639" w14:textId="77777777" w:rsidR="005E6C3D" w:rsidRPr="001D1236" w:rsidRDefault="005E6C3D" w:rsidP="00FE4DDB">
            <w:pPr>
              <w:pStyle w:val="-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>1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3736A0A" w14:textId="1A4A3F27" w:rsidR="005E6C3D" w:rsidRPr="001D1236" w:rsidRDefault="005E6C3D" w:rsidP="00FE4DDB">
            <w:pPr>
              <w:pStyle w:val="-5"/>
              <w:spacing w:line="240" w:lineRule="auto"/>
            </w:pPr>
          </w:p>
        </w:tc>
      </w:tr>
      <w:tr w:rsidR="001D1236" w:rsidRPr="001D1236" w14:paraId="449E85F3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4D23F06D" w14:textId="461B044B" w:rsidR="00985EFA" w:rsidRPr="001D1236" w:rsidRDefault="00985EFA" w:rsidP="00FE4DDB">
            <w:pPr>
              <w:pStyle w:val="-5"/>
              <w:spacing w:line="240" w:lineRule="auto"/>
              <w:rPr>
                <w:iCs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76CB588A" w14:textId="77777777" w:rsidR="00985EFA" w:rsidRPr="001D1236" w:rsidRDefault="00985EFA" w:rsidP="00FE4DDB">
            <w:pPr>
              <w:pStyle w:val="-5"/>
              <w:spacing w:line="240" w:lineRule="auto"/>
              <w:rPr>
                <w:iCs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7210A941" w14:textId="77777777" w:rsidR="00985EFA" w:rsidRPr="001D1236" w:rsidRDefault="00985EFA" w:rsidP="00FE4DDB">
            <w:pPr>
              <w:pStyle w:val="-"/>
              <w:spacing w:line="240" w:lineRule="auto"/>
              <w:rPr>
                <w:iCs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43A1E06" w14:textId="77777777" w:rsidR="00985EFA" w:rsidRPr="001D1236" w:rsidRDefault="00985EFA" w:rsidP="00FE4DDB">
            <w:pPr>
              <w:pStyle w:val="-5"/>
              <w:spacing w:line="240" w:lineRule="auto"/>
            </w:pPr>
          </w:p>
        </w:tc>
      </w:tr>
      <w:tr w:rsidR="001D1236" w:rsidRPr="001D1236" w14:paraId="1FEBEB89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779577AD" w14:textId="77777777" w:rsidR="00985EFA" w:rsidRPr="001D1236" w:rsidRDefault="00985EFA" w:rsidP="00FE4DDB">
            <w:pPr>
              <w:pStyle w:val="-5"/>
              <w:spacing w:line="240" w:lineRule="auto"/>
              <w:rPr>
                <w:iCs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  <w:vAlign w:val="center"/>
          </w:tcPr>
          <w:p w14:paraId="3C1D0CA0" w14:textId="6B65CD5E" w:rsidR="00985EFA" w:rsidRPr="001D1236" w:rsidRDefault="002B538E" w:rsidP="00FE4DDB">
            <w:pPr>
              <w:pStyle w:val="-5"/>
              <w:spacing w:line="240" w:lineRule="auto"/>
              <w:jc w:val="center"/>
              <w:rPr>
                <w:iCs/>
                <w:u w:val="single"/>
              </w:rPr>
            </w:pPr>
            <w:r w:rsidRPr="001D1236">
              <w:rPr>
                <w:iCs/>
                <w:u w:val="single"/>
              </w:rPr>
              <w:t>Конденсаторы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417A3BCE" w14:textId="77777777" w:rsidR="00985EFA" w:rsidRPr="001D1236" w:rsidRDefault="00985EFA" w:rsidP="00FE4DDB">
            <w:pPr>
              <w:pStyle w:val="-"/>
              <w:spacing w:line="240" w:lineRule="auto"/>
              <w:rPr>
                <w:iCs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5513F9" w14:textId="77777777" w:rsidR="00985EFA" w:rsidRPr="001D1236" w:rsidRDefault="00985EFA" w:rsidP="00FE4DDB">
            <w:pPr>
              <w:pStyle w:val="-5"/>
              <w:spacing w:line="240" w:lineRule="auto"/>
            </w:pPr>
          </w:p>
        </w:tc>
      </w:tr>
      <w:tr w:rsidR="001D1236" w:rsidRPr="001D1236" w14:paraId="7931572D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4BF00F84" w14:textId="7186DD21" w:rsidR="00985EFA" w:rsidRPr="001D1236" w:rsidRDefault="00216FB9" w:rsidP="00FE4DDB">
            <w:pPr>
              <w:pStyle w:val="-5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>С1</w:t>
            </w:r>
            <w:r w:rsidR="004C110D" w:rsidRPr="001D1236">
              <w:rPr>
                <w:iCs/>
              </w:rPr>
              <w:t>, С2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53902AD2" w14:textId="6C3E0FB7" w:rsidR="00985EFA" w:rsidRPr="001D1236" w:rsidRDefault="0060308E" w:rsidP="00FE4DDB">
            <w:pPr>
              <w:pStyle w:val="-5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 xml:space="preserve">Конденсатор </w:t>
            </w:r>
            <w:r w:rsidR="004C110D" w:rsidRPr="001D1236">
              <w:rPr>
                <w:iCs/>
              </w:rPr>
              <w:t>К50-</w:t>
            </w:r>
            <w:r w:rsidR="00732391" w:rsidRPr="001D1236">
              <w:rPr>
                <w:iCs/>
              </w:rPr>
              <w:t>68</w:t>
            </w:r>
            <w:r w:rsidR="004C110D" w:rsidRPr="001D1236">
              <w:rPr>
                <w:iCs/>
              </w:rPr>
              <w:t>-</w:t>
            </w:r>
            <w:r w:rsidR="00732391" w:rsidRPr="001D1236">
              <w:rPr>
                <w:iCs/>
              </w:rPr>
              <w:t>100</w:t>
            </w:r>
            <w:r w:rsidR="004C110D" w:rsidRPr="001D1236">
              <w:rPr>
                <w:iCs/>
              </w:rPr>
              <w:t>В-</w:t>
            </w:r>
            <w:r w:rsidR="00710071" w:rsidRPr="001D1236">
              <w:rPr>
                <w:iCs/>
              </w:rPr>
              <w:t>47</w:t>
            </w:r>
            <w:r w:rsidR="004C110D" w:rsidRPr="001D1236">
              <w:rPr>
                <w:iCs/>
              </w:rPr>
              <w:t xml:space="preserve"> мкФ ± 20%</w:t>
            </w:r>
            <w:r w:rsidR="004C110D" w:rsidRPr="001D1236">
              <w:rPr>
                <w:iCs/>
              </w:rPr>
              <w:br/>
            </w:r>
            <w:r w:rsidR="00732391" w:rsidRPr="001D1236">
              <w:rPr>
                <w:iCs/>
              </w:rPr>
              <w:t>АЖЯР.673541.005 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5CC79B65" w14:textId="0A028FCB" w:rsidR="00985EFA" w:rsidRPr="001D1236" w:rsidRDefault="004C110D" w:rsidP="00FE4DDB">
            <w:pPr>
              <w:pStyle w:val="-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>2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0A15B1D" w14:textId="7DED502A" w:rsidR="00985EFA" w:rsidRPr="001D1236" w:rsidRDefault="00732391" w:rsidP="00FE4DDB">
            <w:pPr>
              <w:pStyle w:val="-5"/>
              <w:spacing w:line="240" w:lineRule="auto"/>
              <w:rPr>
                <w:lang w:val="en-US"/>
              </w:rPr>
            </w:pPr>
            <w:r w:rsidRPr="001D1236">
              <w:rPr>
                <w:lang w:val="en-US"/>
              </w:rPr>
              <w:t>d10 h1</w:t>
            </w:r>
            <w:r w:rsidR="00710071" w:rsidRPr="001D1236">
              <w:rPr>
                <w:lang w:val="en-US"/>
              </w:rPr>
              <w:t>8</w:t>
            </w:r>
          </w:p>
        </w:tc>
      </w:tr>
      <w:tr w:rsidR="00BE79E9" w:rsidRPr="00BE79E9" w14:paraId="0AD3F313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564A717C" w14:textId="3E4EC9DE" w:rsidR="00985EFA" w:rsidRPr="00BE79E9" w:rsidRDefault="004C110D" w:rsidP="00FE4DDB">
            <w:pPr>
              <w:pStyle w:val="-5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С3</w:t>
            </w:r>
            <w:r w:rsidR="00BE79E9" w:rsidRPr="00BE79E9">
              <w:rPr>
                <w:iCs/>
                <w:lang w:val="en-US"/>
              </w:rPr>
              <w:t xml:space="preserve">, </w:t>
            </w:r>
            <w:r w:rsidRPr="00BE79E9">
              <w:rPr>
                <w:iCs/>
              </w:rPr>
              <w:t>С</w:t>
            </w:r>
            <w:r w:rsidR="00BE79E9" w:rsidRPr="00BE79E9">
              <w:rPr>
                <w:iCs/>
                <w:lang w:val="en-US"/>
              </w:rPr>
              <w:t>5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00F084F5" w14:textId="12392F93" w:rsidR="00985EFA" w:rsidRPr="00BE79E9" w:rsidRDefault="0060308E" w:rsidP="00FE4DDB">
            <w:pPr>
              <w:pStyle w:val="-5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 xml:space="preserve">Конденсатор </w:t>
            </w:r>
            <w:r w:rsidR="004C110D" w:rsidRPr="00BE79E9">
              <w:rPr>
                <w:iCs/>
              </w:rPr>
              <w:t>К10-79-</w:t>
            </w:r>
            <w:r w:rsidR="00936971" w:rsidRPr="00BE79E9">
              <w:rPr>
                <w:iCs/>
              </w:rPr>
              <w:t>500</w:t>
            </w:r>
            <w:r w:rsidR="004C110D" w:rsidRPr="00BE79E9">
              <w:rPr>
                <w:iCs/>
              </w:rPr>
              <w:t>В-</w:t>
            </w:r>
            <w:r w:rsidR="00936971" w:rsidRPr="00BE79E9">
              <w:rPr>
                <w:iCs/>
              </w:rPr>
              <w:t>10</w:t>
            </w:r>
            <w:r w:rsidR="004C110D" w:rsidRPr="00BE79E9">
              <w:rPr>
                <w:iCs/>
              </w:rPr>
              <w:t>00 пФ ± 20 % Н30</w:t>
            </w:r>
            <w:r w:rsidR="004C110D" w:rsidRPr="00BE79E9">
              <w:rPr>
                <w:iCs/>
              </w:rPr>
              <w:br/>
            </w:r>
            <w:r w:rsidR="00FF713B" w:rsidRPr="00BE79E9">
              <w:rPr>
                <w:iCs/>
              </w:rPr>
              <w:t>АЖЯР.673511.004</w:t>
            </w:r>
            <w:r w:rsidR="004C110D" w:rsidRPr="00BE79E9">
              <w:rPr>
                <w:iCs/>
              </w:rPr>
              <w:t>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2629557D" w14:textId="5E6D5CE9" w:rsidR="00985EFA" w:rsidRPr="00BE79E9" w:rsidRDefault="00BE79E9" w:rsidP="00FE4DDB">
            <w:pPr>
              <w:pStyle w:val="-"/>
              <w:spacing w:line="240" w:lineRule="auto"/>
              <w:rPr>
                <w:iCs/>
                <w:lang w:val="en-US"/>
              </w:rPr>
            </w:pPr>
            <w:r w:rsidRPr="00BE79E9">
              <w:rPr>
                <w:iCs/>
                <w:lang w:val="en-US"/>
              </w:rPr>
              <w:t>2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AC175E1" w14:textId="0B3CF55E" w:rsidR="00985EFA" w:rsidRPr="00BE79E9" w:rsidRDefault="00732391" w:rsidP="00FE4DDB">
            <w:pPr>
              <w:pStyle w:val="-5"/>
              <w:spacing w:line="240" w:lineRule="auto"/>
              <w:rPr>
                <w:lang w:val="en-US"/>
              </w:rPr>
            </w:pPr>
            <w:r w:rsidRPr="00BE79E9">
              <w:rPr>
                <w:lang w:val="en-US"/>
              </w:rPr>
              <w:t>1206</w:t>
            </w:r>
          </w:p>
        </w:tc>
      </w:tr>
      <w:tr w:rsidR="001D1236" w:rsidRPr="001D1236" w14:paraId="788146F3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6C1C4F0C" w14:textId="528ACE2F" w:rsidR="00985EFA" w:rsidRPr="001D1236" w:rsidRDefault="004C110D" w:rsidP="00FE4DDB">
            <w:pPr>
              <w:pStyle w:val="-5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>С7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51180EA" w14:textId="35D7213E" w:rsidR="00985EFA" w:rsidRPr="001D1236" w:rsidRDefault="0060308E" w:rsidP="00FE4DDB">
            <w:pPr>
              <w:pStyle w:val="-5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 xml:space="preserve">Конденсатор </w:t>
            </w:r>
            <w:r w:rsidR="00FF713B" w:rsidRPr="001D1236">
              <w:rPr>
                <w:iCs/>
              </w:rPr>
              <w:t>К50-</w:t>
            </w:r>
            <w:r w:rsidR="00732391" w:rsidRPr="001D1236">
              <w:rPr>
                <w:iCs/>
              </w:rPr>
              <w:t>68</w:t>
            </w:r>
            <w:r w:rsidR="00FF713B" w:rsidRPr="001D1236">
              <w:rPr>
                <w:iCs/>
              </w:rPr>
              <w:t>-</w:t>
            </w:r>
            <w:r w:rsidR="00710071" w:rsidRPr="001D1236">
              <w:rPr>
                <w:iCs/>
              </w:rPr>
              <w:t>25</w:t>
            </w:r>
            <w:r w:rsidR="00FF713B" w:rsidRPr="001D1236">
              <w:rPr>
                <w:iCs/>
              </w:rPr>
              <w:t>В-220 мкФ ± 20%</w:t>
            </w:r>
            <w:r w:rsidR="00FF713B" w:rsidRPr="001D1236">
              <w:rPr>
                <w:iCs/>
              </w:rPr>
              <w:br/>
            </w:r>
            <w:r w:rsidR="00732391" w:rsidRPr="001D1236">
              <w:rPr>
                <w:iCs/>
              </w:rPr>
              <w:t>АЖЯР.673541.005 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5B8B46BB" w14:textId="6397EF0B" w:rsidR="00985EFA" w:rsidRPr="001D1236" w:rsidRDefault="004C110D" w:rsidP="00FE4DDB">
            <w:pPr>
              <w:pStyle w:val="-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>1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092556D8" w14:textId="74143AD5" w:rsidR="00985EFA" w:rsidRPr="001D1236" w:rsidRDefault="00732391" w:rsidP="00FE4DDB">
            <w:pPr>
              <w:pStyle w:val="-5"/>
              <w:spacing w:line="240" w:lineRule="auto"/>
            </w:pPr>
            <w:r w:rsidRPr="001D1236">
              <w:rPr>
                <w:lang w:val="en-US"/>
              </w:rPr>
              <w:t>d10 h1</w:t>
            </w:r>
            <w:r w:rsidR="00710071" w:rsidRPr="001D1236">
              <w:rPr>
                <w:lang w:val="en-US"/>
              </w:rPr>
              <w:t>5</w:t>
            </w:r>
          </w:p>
        </w:tc>
      </w:tr>
      <w:tr w:rsidR="00BE79E9" w:rsidRPr="00BE79E9" w14:paraId="70ABC257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7A124F6D" w14:textId="51D3478D" w:rsidR="00732391" w:rsidRPr="00BE79E9" w:rsidRDefault="00732391" w:rsidP="00FE4DDB">
            <w:pPr>
              <w:pStyle w:val="-5"/>
              <w:spacing w:line="240" w:lineRule="auto"/>
              <w:rPr>
                <w:iCs/>
                <w:lang w:val="en-US"/>
              </w:rPr>
            </w:pPr>
            <w:r w:rsidRPr="00BE79E9">
              <w:rPr>
                <w:iCs/>
                <w:lang w:val="en-US"/>
              </w:rPr>
              <w:t>C8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2B7DF46C" w14:textId="60F2F48D" w:rsidR="00732391" w:rsidRPr="00BE79E9" w:rsidRDefault="00732391" w:rsidP="00FE4DDB">
            <w:pPr>
              <w:pStyle w:val="-5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Конденсатор К10-79-</w:t>
            </w:r>
            <w:r w:rsidR="00710071" w:rsidRPr="00BE79E9">
              <w:rPr>
                <w:iCs/>
              </w:rPr>
              <w:t>10</w:t>
            </w:r>
            <w:r w:rsidRPr="00BE79E9">
              <w:rPr>
                <w:iCs/>
              </w:rPr>
              <w:t>0В-0.1 мкФ ± 20 % Н</w:t>
            </w:r>
            <w:r w:rsidR="00710071" w:rsidRPr="00BE79E9">
              <w:rPr>
                <w:iCs/>
              </w:rPr>
              <w:t>3</w:t>
            </w:r>
            <w:r w:rsidRPr="00BE79E9">
              <w:rPr>
                <w:iCs/>
              </w:rPr>
              <w:t>0</w:t>
            </w:r>
            <w:r w:rsidRPr="00BE79E9">
              <w:rPr>
                <w:iCs/>
              </w:rPr>
              <w:br/>
              <w:t>АЖЯР.673511.004ТУ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1A169566" w14:textId="2EDF42CD" w:rsidR="00732391" w:rsidRPr="00BE79E9" w:rsidRDefault="00630627" w:rsidP="00FE4DDB">
            <w:pPr>
              <w:pStyle w:val="-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1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6F6E2C70" w14:textId="2E1A2607" w:rsidR="00732391" w:rsidRPr="00BE79E9" w:rsidRDefault="00732391" w:rsidP="00FE4DDB">
            <w:pPr>
              <w:pStyle w:val="-5"/>
              <w:spacing w:line="240" w:lineRule="auto"/>
            </w:pPr>
            <w:r w:rsidRPr="00BE79E9">
              <w:rPr>
                <w:lang w:val="en-US"/>
              </w:rPr>
              <w:t>1206</w:t>
            </w:r>
          </w:p>
        </w:tc>
      </w:tr>
      <w:tr w:rsidR="00BE79E9" w:rsidRPr="00BE79E9" w14:paraId="66B11858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21F98294" w14:textId="1C3BCB86" w:rsidR="00732391" w:rsidRPr="00BE79E9" w:rsidRDefault="00732391" w:rsidP="00FE4DDB">
            <w:pPr>
              <w:pStyle w:val="-5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С9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C133490" w14:textId="43A60BBE" w:rsidR="00732391" w:rsidRPr="00BE79E9" w:rsidRDefault="00732391" w:rsidP="00FE4DDB">
            <w:pPr>
              <w:pStyle w:val="-5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Конденсатор К10-79-25В-0.47 мкФ ± 20 % Н90</w:t>
            </w:r>
            <w:r w:rsidRPr="00BE79E9">
              <w:rPr>
                <w:iCs/>
              </w:rPr>
              <w:br/>
              <w:t>АЖЯР.673511.004ТУ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07D47F7D" w14:textId="46128D36" w:rsidR="00732391" w:rsidRPr="00BE79E9" w:rsidRDefault="00630627" w:rsidP="00FE4DDB">
            <w:pPr>
              <w:pStyle w:val="-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1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E2B8598" w14:textId="28571C61" w:rsidR="00732391" w:rsidRPr="00BE79E9" w:rsidRDefault="00732391" w:rsidP="00FE4DDB">
            <w:pPr>
              <w:pStyle w:val="-5"/>
              <w:spacing w:line="240" w:lineRule="auto"/>
            </w:pPr>
            <w:r w:rsidRPr="00BE79E9">
              <w:rPr>
                <w:lang w:val="en-US"/>
              </w:rPr>
              <w:t>1206</w:t>
            </w:r>
          </w:p>
        </w:tc>
      </w:tr>
      <w:tr w:rsidR="001D1236" w:rsidRPr="001D1236" w14:paraId="49CCC49D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7F312B93" w14:textId="1EE12C6F" w:rsidR="00732391" w:rsidRPr="001D1236" w:rsidRDefault="00732391" w:rsidP="00FE4DDB">
            <w:pPr>
              <w:pStyle w:val="-5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C61B25F" w14:textId="255DE9DB" w:rsidR="00732391" w:rsidRPr="001D1236" w:rsidRDefault="00732391" w:rsidP="00FE4DDB">
            <w:pPr>
              <w:pStyle w:val="-5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6B04A5AD" w14:textId="7DCFBBA0" w:rsidR="00732391" w:rsidRPr="001D1236" w:rsidRDefault="00732391" w:rsidP="00FE4DDB">
            <w:pPr>
              <w:pStyle w:val="-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2C54BC69" w14:textId="20F8A49C" w:rsidR="00732391" w:rsidRPr="001D1236" w:rsidRDefault="00732391" w:rsidP="00FE4DDB">
            <w:pPr>
              <w:pStyle w:val="-5"/>
              <w:spacing w:line="240" w:lineRule="auto"/>
              <w:rPr>
                <w:color w:val="548DD4" w:themeColor="text2" w:themeTint="99"/>
              </w:rPr>
            </w:pPr>
          </w:p>
        </w:tc>
      </w:tr>
      <w:tr w:rsidR="001D1236" w:rsidRPr="001D1236" w14:paraId="4399325D" w14:textId="77777777" w:rsidTr="00EA5C4C">
        <w:trPr>
          <w:trHeight w:val="397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5EAFC7FA" w14:textId="4C671031" w:rsidR="00732391" w:rsidRPr="001D1236" w:rsidRDefault="00732391" w:rsidP="00FE4DDB">
            <w:pPr>
              <w:pStyle w:val="-5"/>
              <w:spacing w:line="240" w:lineRule="auto"/>
              <w:rPr>
                <w:iCs/>
                <w:lang w:val="en-US"/>
              </w:rPr>
            </w:pPr>
            <w:r w:rsidRPr="001D1236">
              <w:rPr>
                <w:iCs/>
                <w:lang w:val="en-US"/>
              </w:rPr>
              <w:t>L1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8979D4F" w14:textId="7AAABA6E" w:rsidR="00732391" w:rsidRPr="001D1236" w:rsidRDefault="00732391" w:rsidP="00FE4DDB">
            <w:pPr>
              <w:pStyle w:val="-5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 xml:space="preserve">Дроссель </w:t>
            </w:r>
            <w:r w:rsidR="001D1236" w:rsidRPr="001D1236">
              <w:rPr>
                <w:iCs/>
              </w:rPr>
              <w:t>CDRH104RNP-3R8NC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0B7AB13A" w14:textId="28E50E01" w:rsidR="00732391" w:rsidRPr="001D1236" w:rsidRDefault="00732391" w:rsidP="00FE4DDB">
            <w:pPr>
              <w:pStyle w:val="-"/>
              <w:spacing w:line="240" w:lineRule="auto"/>
              <w:rPr>
                <w:iCs/>
              </w:rPr>
            </w:pPr>
            <w:r w:rsidRPr="001D1236">
              <w:rPr>
                <w:iCs/>
              </w:rPr>
              <w:t>1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CEDA328" w14:textId="3F7268CE" w:rsidR="00732391" w:rsidRPr="001D1236" w:rsidRDefault="00732391" w:rsidP="00FE4DDB">
            <w:pPr>
              <w:pStyle w:val="-5"/>
              <w:spacing w:line="240" w:lineRule="auto"/>
            </w:pPr>
          </w:p>
        </w:tc>
      </w:tr>
      <w:tr w:rsidR="001D1236" w:rsidRPr="001D1236" w14:paraId="6108324C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79C93EA3" w14:textId="77777777" w:rsidR="00732391" w:rsidRPr="001D1236" w:rsidRDefault="00732391" w:rsidP="00FE4DDB">
            <w:pPr>
              <w:pStyle w:val="-5"/>
              <w:spacing w:line="240" w:lineRule="auto"/>
              <w:rPr>
                <w:iCs/>
                <w:color w:val="548DD4" w:themeColor="text2" w:themeTint="99"/>
                <w:lang w:val="en-US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874E542" w14:textId="77777777" w:rsidR="00732391" w:rsidRPr="001D1236" w:rsidRDefault="00732391" w:rsidP="00FE4DDB">
            <w:pPr>
              <w:pStyle w:val="-5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778BDA22" w14:textId="77777777" w:rsidR="00732391" w:rsidRPr="001D1236" w:rsidRDefault="00732391" w:rsidP="00FE4DDB">
            <w:pPr>
              <w:pStyle w:val="-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4B3C3D4B" w14:textId="77777777" w:rsidR="00732391" w:rsidRPr="001D1236" w:rsidRDefault="00732391" w:rsidP="00FE4DDB">
            <w:pPr>
              <w:pStyle w:val="-5"/>
              <w:spacing w:line="240" w:lineRule="auto"/>
              <w:rPr>
                <w:color w:val="548DD4" w:themeColor="text2" w:themeTint="99"/>
              </w:rPr>
            </w:pPr>
          </w:p>
        </w:tc>
      </w:tr>
      <w:tr w:rsidR="00BE79E9" w:rsidRPr="00BE79E9" w14:paraId="66A9B804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5C835A96" w14:textId="58EDF28C" w:rsidR="00732391" w:rsidRPr="00BE79E9" w:rsidRDefault="00732391" w:rsidP="00FE4DDB">
            <w:pPr>
              <w:pStyle w:val="-5"/>
              <w:spacing w:line="240" w:lineRule="auto"/>
              <w:rPr>
                <w:iCs/>
                <w:lang w:val="en-US"/>
              </w:rPr>
            </w:pPr>
            <w:r w:rsidRPr="00BE79E9">
              <w:rPr>
                <w:iCs/>
                <w:lang w:val="en-US"/>
              </w:rPr>
              <w:t>R1, R2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36370DFA" w14:textId="7B1BDAF7" w:rsidR="00732391" w:rsidRPr="00BE79E9" w:rsidRDefault="00732391" w:rsidP="00FE4DDB">
            <w:pPr>
              <w:pStyle w:val="-5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Резистор Р1-12-0,125-М</w:t>
            </w:r>
            <w:r w:rsidRPr="00BE79E9">
              <w:rPr>
                <w:iCs/>
              </w:rPr>
              <w:br/>
              <w:t>АЛЯР.434110.005ТУ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791FEF5B" w14:textId="76AC3B8D" w:rsidR="00732391" w:rsidRPr="00BE79E9" w:rsidRDefault="00732391" w:rsidP="00FE4DDB">
            <w:pPr>
              <w:pStyle w:val="-"/>
              <w:spacing w:line="240" w:lineRule="auto"/>
              <w:rPr>
                <w:iCs/>
              </w:rPr>
            </w:pPr>
            <w:r w:rsidRPr="00BE79E9">
              <w:rPr>
                <w:iCs/>
              </w:rPr>
              <w:t>2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92E7775" w14:textId="5FBE5C03" w:rsidR="00732391" w:rsidRPr="00BE79E9" w:rsidRDefault="00732391" w:rsidP="00FE4DDB">
            <w:pPr>
              <w:pStyle w:val="-5"/>
              <w:spacing w:line="240" w:lineRule="auto"/>
            </w:pPr>
            <w:r w:rsidRPr="00BE79E9">
              <w:t>0805</w:t>
            </w:r>
            <w:r w:rsidR="00406E85" w:rsidRPr="00BE79E9">
              <w:t xml:space="preserve"> </w:t>
            </w:r>
            <w:r w:rsidR="00936971" w:rsidRPr="00BE79E9">
              <w:rPr>
                <w:lang w:val="en-US"/>
              </w:rPr>
              <w:t>(</w:t>
            </w:r>
            <w:r w:rsidR="00936971" w:rsidRPr="00BE79E9">
              <w:t>при необх. подстройки)</w:t>
            </w:r>
          </w:p>
        </w:tc>
      </w:tr>
      <w:tr w:rsidR="00732391" w14:paraId="03000BAE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0AB8B001" w14:textId="14DB859E" w:rsidR="00732391" w:rsidRPr="001F28AF" w:rsidRDefault="00732391" w:rsidP="00FE4DDB">
            <w:pPr>
              <w:pStyle w:val="-5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6A44C677" w14:textId="35D704AF" w:rsidR="00732391" w:rsidRPr="001F28AF" w:rsidRDefault="00732391" w:rsidP="00FE4DDB">
            <w:pPr>
              <w:pStyle w:val="-5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6B7EB498" w14:textId="073C7812" w:rsidR="00732391" w:rsidRPr="001F28AF" w:rsidRDefault="00732391" w:rsidP="00FE4DDB">
            <w:pPr>
              <w:pStyle w:val="-"/>
              <w:spacing w:line="240" w:lineRule="auto"/>
              <w:rPr>
                <w:iCs/>
                <w:color w:val="548DD4" w:themeColor="text2" w:themeTint="99"/>
              </w:rPr>
            </w:pP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76E32499" w14:textId="3694D858" w:rsidR="00732391" w:rsidRPr="001F28AF" w:rsidRDefault="00732391" w:rsidP="00FE4DDB">
            <w:pPr>
              <w:pStyle w:val="-5"/>
              <w:spacing w:line="240" w:lineRule="auto"/>
              <w:rPr>
                <w:color w:val="548DD4" w:themeColor="text2" w:themeTint="99"/>
              </w:rPr>
            </w:pPr>
          </w:p>
        </w:tc>
      </w:tr>
      <w:tr w:rsidR="00936971" w:rsidRPr="00936971" w14:paraId="1BA86C54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5F6CE8FE" w14:textId="5286E0BF" w:rsidR="00732391" w:rsidRPr="00936971" w:rsidRDefault="00732391" w:rsidP="00FE4DDB">
            <w:pPr>
              <w:pStyle w:val="-5"/>
              <w:spacing w:line="240" w:lineRule="auto"/>
              <w:rPr>
                <w:iCs/>
                <w:lang w:val="en-US"/>
              </w:rPr>
            </w:pPr>
            <w:r w:rsidRPr="00936971">
              <w:rPr>
                <w:iCs/>
                <w:lang w:val="en-US"/>
              </w:rPr>
              <w:t>X1-X3</w:t>
            </w: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70333D46" w14:textId="77DA1169" w:rsidR="00732391" w:rsidRPr="00936971" w:rsidRDefault="00732391" w:rsidP="00FE4DDB">
            <w:pPr>
              <w:pStyle w:val="-5"/>
              <w:spacing w:line="240" w:lineRule="auto"/>
              <w:rPr>
                <w:iCs/>
              </w:rPr>
            </w:pPr>
            <w:r w:rsidRPr="00936971">
              <w:rPr>
                <w:iCs/>
              </w:rPr>
              <w:t>Клеммник KLS2-126-5-2P</w:t>
            </w: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78C2A0EF" w14:textId="1B68E9DD" w:rsidR="00732391" w:rsidRPr="00936971" w:rsidRDefault="00732391" w:rsidP="00FE4DDB">
            <w:pPr>
              <w:pStyle w:val="-"/>
              <w:spacing w:line="240" w:lineRule="auto"/>
              <w:rPr>
                <w:iCs/>
                <w:lang w:val="en-US"/>
              </w:rPr>
            </w:pPr>
            <w:r w:rsidRPr="00936971">
              <w:rPr>
                <w:iCs/>
                <w:lang w:val="en-US"/>
              </w:rPr>
              <w:t>3</w:t>
            </w:r>
          </w:p>
        </w:tc>
        <w:tc>
          <w:tcPr>
            <w:tcW w:w="1986" w:type="dxa"/>
            <w:tcBorders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5DA4F06D" w14:textId="786F6F01" w:rsidR="00732391" w:rsidRPr="00936971" w:rsidRDefault="00732391" w:rsidP="00FE4DDB">
            <w:pPr>
              <w:pStyle w:val="-5"/>
              <w:spacing w:line="240" w:lineRule="auto"/>
            </w:pPr>
            <w:r w:rsidRPr="00936971">
              <w:rPr>
                <w:lang w:val="en-US"/>
              </w:rPr>
              <w:t>48</w:t>
            </w:r>
            <w:r w:rsidRPr="00936971">
              <w:t>В/2А и 12В</w:t>
            </w:r>
          </w:p>
        </w:tc>
      </w:tr>
      <w:tr w:rsidR="00732391" w14:paraId="2A1547FE" w14:textId="77777777" w:rsidTr="00EA5C4C">
        <w:trPr>
          <w:trHeight w:val="454"/>
        </w:trPr>
        <w:tc>
          <w:tcPr>
            <w:tcW w:w="1417" w:type="dxa"/>
            <w:tcMar>
              <w:left w:w="28" w:type="dxa"/>
              <w:right w:w="28" w:type="dxa"/>
            </w:tcMar>
            <w:vAlign w:val="center"/>
          </w:tcPr>
          <w:p w14:paraId="5D4739AC" w14:textId="77777777" w:rsidR="00732391" w:rsidRDefault="00732391" w:rsidP="00FE4DDB">
            <w:pPr>
              <w:pStyle w:val="-5"/>
              <w:spacing w:line="240" w:lineRule="auto"/>
              <w:rPr>
                <w:iCs/>
                <w:color w:val="000000"/>
                <w:lang w:val="en-US"/>
              </w:rPr>
            </w:pPr>
          </w:p>
        </w:tc>
        <w:tc>
          <w:tcPr>
            <w:tcW w:w="6236" w:type="dxa"/>
            <w:tcMar>
              <w:left w:w="28" w:type="dxa"/>
              <w:right w:w="28" w:type="dxa"/>
            </w:tcMar>
          </w:tcPr>
          <w:p w14:paraId="107C64C3" w14:textId="77777777" w:rsidR="00732391" w:rsidRDefault="00732391" w:rsidP="00FE4DDB">
            <w:pPr>
              <w:pStyle w:val="-5"/>
              <w:spacing w:line="240" w:lineRule="auto"/>
              <w:rPr>
                <w:iCs/>
                <w:color w:val="000000"/>
              </w:rPr>
            </w:pPr>
          </w:p>
        </w:tc>
        <w:tc>
          <w:tcPr>
            <w:tcW w:w="567" w:type="dxa"/>
            <w:tcMar>
              <w:left w:w="28" w:type="dxa"/>
              <w:right w:w="28" w:type="dxa"/>
            </w:tcMar>
            <w:vAlign w:val="center"/>
          </w:tcPr>
          <w:p w14:paraId="0F324830" w14:textId="77777777" w:rsidR="00732391" w:rsidRDefault="00732391" w:rsidP="00FE4DDB">
            <w:pPr>
              <w:pStyle w:val="-"/>
              <w:spacing w:line="240" w:lineRule="auto"/>
              <w:rPr>
                <w:iCs/>
                <w:color w:val="000000"/>
                <w:lang w:val="en-US"/>
              </w:rPr>
            </w:pPr>
          </w:p>
        </w:tc>
        <w:tc>
          <w:tcPr>
            <w:tcW w:w="1986" w:type="dxa"/>
            <w:tcBorders>
              <w:bottom w:val="single" w:sz="4" w:space="0" w:color="000000" w:themeColor="text1"/>
              <w:right w:val="single" w:sz="4" w:space="0" w:color="auto"/>
            </w:tcBorders>
            <w:tcMar>
              <w:left w:w="28" w:type="dxa"/>
              <w:right w:w="28" w:type="dxa"/>
            </w:tcMar>
            <w:vAlign w:val="center"/>
          </w:tcPr>
          <w:p w14:paraId="17080785" w14:textId="77777777" w:rsidR="00732391" w:rsidRDefault="00732391" w:rsidP="00FE4DDB">
            <w:pPr>
              <w:pStyle w:val="-5"/>
              <w:spacing w:line="240" w:lineRule="auto"/>
              <w:rPr>
                <w:lang w:val="en-US"/>
              </w:rPr>
            </w:pPr>
          </w:p>
        </w:tc>
      </w:tr>
      <w:tr w:rsidR="00732391" w14:paraId="559D2AA1" w14:textId="77777777" w:rsidTr="00EA5C4C">
        <w:trPr>
          <w:trHeight w:val="454"/>
        </w:trPr>
        <w:tc>
          <w:tcPr>
            <w:tcW w:w="1417" w:type="dxa"/>
            <w:tcBorders>
              <w:top w:val="single" w:sz="4" w:space="0" w:color="000000" w:themeColor="text1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3F04869" w14:textId="5D3694CB" w:rsidR="00732391" w:rsidRPr="00466395" w:rsidRDefault="00732391" w:rsidP="00732391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16BB6F" w14:textId="70433434" w:rsidR="00732391" w:rsidRPr="00466395" w:rsidRDefault="00732391" w:rsidP="00732391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single" w:sz="4" w:space="0" w:color="000000" w:themeColor="text1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721829E" w14:textId="77777777" w:rsidR="00732391" w:rsidRPr="00466395" w:rsidRDefault="00732391" w:rsidP="00732391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1986" w:type="dxa"/>
            <w:tcBorders>
              <w:top w:val="single" w:sz="4" w:space="0" w:color="000000" w:themeColor="text1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4B9CB373" w14:textId="77777777" w:rsidR="00732391" w:rsidRDefault="00732391" w:rsidP="00732391">
            <w:pPr>
              <w:pStyle w:val="-5"/>
            </w:pPr>
          </w:p>
        </w:tc>
      </w:tr>
      <w:tr w:rsidR="00732391" w14:paraId="55AB7ABA" w14:textId="77777777" w:rsidTr="00BE79E9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4EA5AC8" w14:textId="4D658F18" w:rsidR="00732391" w:rsidRPr="00466395" w:rsidRDefault="00732391" w:rsidP="00732391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5DA9908F" w14:textId="11F70AC9" w:rsidR="00732391" w:rsidRPr="00466395" w:rsidRDefault="00732391" w:rsidP="00732391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4D1B98FD" w14:textId="77777777" w:rsidR="00732391" w:rsidRPr="00466395" w:rsidRDefault="00732391" w:rsidP="00732391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36C8EFFC" w14:textId="77777777" w:rsidR="00732391" w:rsidRDefault="00732391" w:rsidP="00732391">
            <w:pPr>
              <w:pStyle w:val="-5"/>
            </w:pPr>
          </w:p>
        </w:tc>
      </w:tr>
      <w:tr w:rsidR="00732391" w14:paraId="522FEDDC" w14:textId="77777777" w:rsidTr="00BE79E9">
        <w:trPr>
          <w:trHeight w:val="454"/>
        </w:trPr>
        <w:tc>
          <w:tcPr>
            <w:tcW w:w="1417" w:type="dxa"/>
            <w:tcBorders>
              <w:top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2105C5D3" w14:textId="77777777" w:rsidR="00732391" w:rsidRPr="00466395" w:rsidRDefault="00732391" w:rsidP="00732391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7582E719" w14:textId="77777777" w:rsidR="00732391" w:rsidRPr="00466395" w:rsidRDefault="00732391" w:rsidP="00732391">
            <w:pPr>
              <w:pStyle w:val="-5"/>
              <w:rPr>
                <w:iCs/>
                <w:color w:val="000000"/>
              </w:rPr>
            </w:pPr>
          </w:p>
        </w:tc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  <w:tcMar>
              <w:left w:w="28" w:type="dxa"/>
              <w:right w:w="28" w:type="dxa"/>
            </w:tcMar>
          </w:tcPr>
          <w:p w14:paraId="39E893CE" w14:textId="77777777" w:rsidR="00732391" w:rsidRPr="00466395" w:rsidRDefault="00732391" w:rsidP="00732391">
            <w:pPr>
              <w:pStyle w:val="-"/>
              <w:rPr>
                <w:iCs/>
                <w:color w:val="000000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</w:tcBorders>
            <w:tcMar>
              <w:left w:w="28" w:type="dxa"/>
              <w:right w:w="28" w:type="dxa"/>
            </w:tcMar>
          </w:tcPr>
          <w:p w14:paraId="2A7B2B11" w14:textId="77777777" w:rsidR="00732391" w:rsidRDefault="00732391" w:rsidP="00732391">
            <w:pPr>
              <w:pStyle w:val="-5"/>
            </w:pPr>
          </w:p>
        </w:tc>
      </w:tr>
    </w:tbl>
    <w:p w14:paraId="6B00B824" w14:textId="77777777" w:rsidR="00FF1F15" w:rsidRPr="005E6C3D" w:rsidRDefault="00FF1F15">
      <w:pPr>
        <w:spacing w:line="240" w:lineRule="auto"/>
        <w:ind w:firstLine="0"/>
        <w:rPr>
          <w:sz w:val="2"/>
          <w:szCs w:val="2"/>
        </w:rPr>
      </w:pPr>
      <w:bookmarkStart w:id="7" w:name="_Toc507917204"/>
      <w:bookmarkStart w:id="8" w:name="_Toc352938504"/>
      <w:bookmarkStart w:id="9" w:name="_Toc382584545"/>
      <w:r w:rsidRPr="005E6C3D">
        <w:rPr>
          <w:sz w:val="2"/>
          <w:szCs w:val="2"/>
        </w:rPr>
        <w:br w:type="page"/>
      </w:r>
    </w:p>
    <w:tbl>
      <w:tblPr>
        <w:tblpPr w:leftFromText="180" w:rightFromText="180" w:vertAnchor="page" w:horzAnchor="margin" w:tblpY="302"/>
        <w:tblW w:w="104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0"/>
        <w:gridCol w:w="887"/>
        <w:gridCol w:w="888"/>
        <w:gridCol w:w="888"/>
        <w:gridCol w:w="889"/>
        <w:gridCol w:w="1425"/>
        <w:gridCol w:w="1275"/>
        <w:gridCol w:w="1493"/>
        <w:gridCol w:w="1212"/>
        <w:gridCol w:w="821"/>
      </w:tblGrid>
      <w:tr w:rsidR="00155E2C" w:rsidRPr="00E1033F" w14:paraId="7A671BF0" w14:textId="77777777" w:rsidTr="00B1501E">
        <w:trPr>
          <w:cantSplit/>
          <w:trHeight w:val="624"/>
        </w:trPr>
        <w:tc>
          <w:tcPr>
            <w:tcW w:w="10438" w:type="dxa"/>
            <w:gridSpan w:val="10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bookmarkEnd w:id="7"/>
          <w:bookmarkEnd w:id="8"/>
          <w:bookmarkEnd w:id="9"/>
          <w:p w14:paraId="15A51D70" w14:textId="77777777" w:rsidR="00155E2C" w:rsidRPr="00E1033F" w:rsidRDefault="00155E2C" w:rsidP="00081BF5">
            <w:pPr>
              <w:pStyle w:val="affff8"/>
            </w:pPr>
            <w:r w:rsidRPr="00E1033F">
              <w:lastRenderedPageBreak/>
              <w:t xml:space="preserve">Лист регистрации </w:t>
            </w:r>
            <w:r w:rsidRPr="00081BF5">
              <w:t>изменений</w:t>
            </w:r>
          </w:p>
        </w:tc>
      </w:tr>
      <w:tr w:rsidR="00155E2C" w:rsidRPr="00E1033F" w14:paraId="1B44EDB1" w14:textId="77777777" w:rsidTr="00B1501E">
        <w:trPr>
          <w:cantSplit/>
          <w:trHeight w:val="567"/>
        </w:trPr>
        <w:tc>
          <w:tcPr>
            <w:tcW w:w="660" w:type="dxa"/>
            <w:vMerge w:val="restart"/>
            <w:tcBorders>
              <w:top w:val="single" w:sz="4" w:space="0" w:color="auto"/>
              <w:left w:val="nil"/>
            </w:tcBorders>
            <w:vAlign w:val="center"/>
          </w:tcPr>
          <w:p w14:paraId="60A7C69D" w14:textId="77777777" w:rsidR="00155E2C" w:rsidRPr="00E1033F" w:rsidRDefault="00155E2C" w:rsidP="00B1501E">
            <w:pPr>
              <w:pStyle w:val="affff8"/>
            </w:pPr>
            <w:r w:rsidRPr="00E1033F">
              <w:t>Изм.</w:t>
            </w:r>
          </w:p>
        </w:tc>
        <w:tc>
          <w:tcPr>
            <w:tcW w:w="3552" w:type="dxa"/>
            <w:gridSpan w:val="4"/>
            <w:tcBorders>
              <w:top w:val="single" w:sz="4" w:space="0" w:color="auto"/>
            </w:tcBorders>
            <w:vAlign w:val="center"/>
          </w:tcPr>
          <w:p w14:paraId="1F7B5BC4" w14:textId="77777777" w:rsidR="00155E2C" w:rsidRPr="00E1033F" w:rsidRDefault="00155E2C" w:rsidP="00B1501E">
            <w:pPr>
              <w:pStyle w:val="affff8"/>
            </w:pPr>
            <w:r w:rsidRPr="00E1033F">
              <w:t>Номера листов (страниц)</w:t>
            </w:r>
          </w:p>
        </w:tc>
        <w:tc>
          <w:tcPr>
            <w:tcW w:w="1425" w:type="dxa"/>
            <w:vMerge w:val="restart"/>
            <w:tcBorders>
              <w:top w:val="single" w:sz="4" w:space="0" w:color="auto"/>
            </w:tcBorders>
            <w:vAlign w:val="center"/>
          </w:tcPr>
          <w:p w14:paraId="5A7C22CD" w14:textId="77777777" w:rsidR="00155E2C" w:rsidRPr="00E1033F" w:rsidRDefault="00155E2C" w:rsidP="00B1501E">
            <w:pPr>
              <w:pStyle w:val="affff8"/>
            </w:pPr>
            <w:r w:rsidRPr="00E1033F">
              <w:t>Всего листов (страниц) в документе</w:t>
            </w:r>
          </w:p>
        </w:tc>
        <w:tc>
          <w:tcPr>
            <w:tcW w:w="1275" w:type="dxa"/>
            <w:vMerge w:val="restart"/>
            <w:tcBorders>
              <w:top w:val="single" w:sz="4" w:space="0" w:color="auto"/>
            </w:tcBorders>
            <w:vAlign w:val="center"/>
          </w:tcPr>
          <w:p w14:paraId="674FFFF1" w14:textId="77777777" w:rsidR="00155E2C" w:rsidRPr="00E1033F" w:rsidRDefault="00155E2C" w:rsidP="00B1501E">
            <w:pPr>
              <w:pStyle w:val="affff8"/>
            </w:pPr>
            <w:r w:rsidRPr="00E1033F">
              <w:t>Номер документа</w:t>
            </w:r>
          </w:p>
        </w:tc>
        <w:tc>
          <w:tcPr>
            <w:tcW w:w="1493" w:type="dxa"/>
            <w:vMerge w:val="restart"/>
            <w:tcBorders>
              <w:top w:val="single" w:sz="4" w:space="0" w:color="auto"/>
            </w:tcBorders>
            <w:vAlign w:val="center"/>
          </w:tcPr>
          <w:p w14:paraId="031AA8DB" w14:textId="77777777" w:rsidR="00155E2C" w:rsidRPr="00E1033F" w:rsidRDefault="00155E2C" w:rsidP="00B1501E">
            <w:pPr>
              <w:pStyle w:val="affff8"/>
              <w:rPr>
                <w:spacing w:val="-4"/>
              </w:rPr>
            </w:pPr>
            <w:r w:rsidRPr="00E1033F">
              <w:rPr>
                <w:spacing w:val="-4"/>
              </w:rPr>
              <w:t xml:space="preserve">Входящий номер сопро-водительного документа </w:t>
            </w:r>
            <w:r>
              <w:rPr>
                <w:spacing w:val="-4"/>
              </w:rPr>
              <w:br/>
            </w:r>
            <w:r w:rsidRPr="00E1033F">
              <w:rPr>
                <w:spacing w:val="-4"/>
              </w:rPr>
              <w:t>и дата</w:t>
            </w:r>
          </w:p>
        </w:tc>
        <w:tc>
          <w:tcPr>
            <w:tcW w:w="1212" w:type="dxa"/>
            <w:vMerge w:val="restart"/>
            <w:tcBorders>
              <w:top w:val="single" w:sz="4" w:space="0" w:color="auto"/>
            </w:tcBorders>
            <w:vAlign w:val="center"/>
          </w:tcPr>
          <w:p w14:paraId="30CC870B" w14:textId="77777777" w:rsidR="00155E2C" w:rsidRPr="00E1033F" w:rsidRDefault="00155E2C" w:rsidP="00A9260F">
            <w:pPr>
              <w:pStyle w:val="affff8"/>
            </w:pPr>
            <w:r w:rsidRPr="00E1033F">
              <w:t>Подпись</w:t>
            </w:r>
          </w:p>
        </w:tc>
        <w:tc>
          <w:tcPr>
            <w:tcW w:w="821" w:type="dxa"/>
            <w:vMerge w:val="restart"/>
            <w:tcBorders>
              <w:top w:val="single" w:sz="4" w:space="0" w:color="auto"/>
              <w:right w:val="nil"/>
            </w:tcBorders>
            <w:vAlign w:val="center"/>
          </w:tcPr>
          <w:p w14:paraId="31656E4A" w14:textId="77777777" w:rsidR="00155E2C" w:rsidRPr="00E1033F" w:rsidRDefault="00155E2C" w:rsidP="00B1501E">
            <w:pPr>
              <w:pStyle w:val="affff8"/>
            </w:pPr>
            <w:r w:rsidRPr="00E1033F">
              <w:t>Дата</w:t>
            </w:r>
          </w:p>
        </w:tc>
      </w:tr>
      <w:tr w:rsidR="00155E2C" w:rsidRPr="00E1033F" w14:paraId="6953CE84" w14:textId="77777777" w:rsidTr="00B1501E">
        <w:trPr>
          <w:cantSplit/>
          <w:trHeight w:val="693"/>
        </w:trPr>
        <w:tc>
          <w:tcPr>
            <w:tcW w:w="660" w:type="dxa"/>
            <w:vMerge/>
            <w:tcBorders>
              <w:left w:val="nil"/>
              <w:bottom w:val="single" w:sz="4" w:space="0" w:color="auto"/>
            </w:tcBorders>
            <w:vAlign w:val="center"/>
          </w:tcPr>
          <w:p w14:paraId="3E5F6CD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DDFC0F5" w14:textId="77777777" w:rsidR="00155E2C" w:rsidRPr="00E1033F" w:rsidRDefault="00A9260F" w:rsidP="00B1501E">
            <w:pPr>
              <w:pStyle w:val="affff8"/>
            </w:pPr>
            <w:r>
              <w:t>изме-нё</w:t>
            </w:r>
            <w:r w:rsidR="00155E2C"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3BFA6812" w14:textId="77777777" w:rsidR="00155E2C" w:rsidRPr="00E1033F" w:rsidRDefault="00155E2C" w:rsidP="00A9260F">
            <w:pPr>
              <w:pStyle w:val="affff8"/>
            </w:pPr>
            <w:r w:rsidRPr="00E1033F">
              <w:t>заме-н</w:t>
            </w:r>
            <w:r w:rsidR="00A9260F">
              <w:t>ё</w:t>
            </w:r>
            <w:r w:rsidRPr="00E1033F">
              <w:t>нных</w:t>
            </w:r>
          </w:p>
        </w:tc>
        <w:tc>
          <w:tcPr>
            <w:tcW w:w="88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0775821" w14:textId="77777777" w:rsidR="00155E2C" w:rsidRPr="00E1033F" w:rsidRDefault="00155E2C" w:rsidP="00B1501E">
            <w:pPr>
              <w:pStyle w:val="affff8"/>
            </w:pPr>
            <w:r w:rsidRPr="00E1033F">
              <w:t>новых</w:t>
            </w:r>
          </w:p>
        </w:tc>
        <w:tc>
          <w:tcPr>
            <w:tcW w:w="889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7C9871" w14:textId="77777777" w:rsidR="00155E2C" w:rsidRPr="00E1033F" w:rsidRDefault="00155E2C" w:rsidP="00B1501E">
            <w:pPr>
              <w:pStyle w:val="affff8"/>
            </w:pPr>
            <w:r w:rsidRPr="00E1033F">
              <w:t>анну-лиро-ванных</w:t>
            </w:r>
          </w:p>
        </w:tc>
        <w:tc>
          <w:tcPr>
            <w:tcW w:w="1425" w:type="dxa"/>
            <w:vMerge/>
            <w:tcBorders>
              <w:bottom w:val="single" w:sz="4" w:space="0" w:color="auto"/>
            </w:tcBorders>
            <w:vAlign w:val="center"/>
          </w:tcPr>
          <w:p w14:paraId="3FF118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vMerge/>
            <w:tcBorders>
              <w:bottom w:val="single" w:sz="4" w:space="0" w:color="auto"/>
            </w:tcBorders>
            <w:vAlign w:val="center"/>
          </w:tcPr>
          <w:p w14:paraId="1F4853A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vMerge/>
            <w:tcBorders>
              <w:bottom w:val="single" w:sz="4" w:space="0" w:color="auto"/>
            </w:tcBorders>
            <w:vAlign w:val="center"/>
          </w:tcPr>
          <w:p w14:paraId="34BD495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vMerge/>
            <w:tcBorders>
              <w:bottom w:val="single" w:sz="4" w:space="0" w:color="auto"/>
            </w:tcBorders>
            <w:vAlign w:val="center"/>
          </w:tcPr>
          <w:p w14:paraId="5CB360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vMerge/>
            <w:tcBorders>
              <w:bottom w:val="single" w:sz="4" w:space="0" w:color="auto"/>
              <w:right w:val="nil"/>
            </w:tcBorders>
            <w:vAlign w:val="center"/>
          </w:tcPr>
          <w:p w14:paraId="687B9D7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FCCCA57" w14:textId="77777777" w:rsidTr="00B1501E">
        <w:trPr>
          <w:cantSplit/>
          <w:trHeight w:val="567"/>
        </w:trPr>
        <w:tc>
          <w:tcPr>
            <w:tcW w:w="660" w:type="dxa"/>
            <w:tcBorders>
              <w:top w:val="single" w:sz="4" w:space="0" w:color="auto"/>
              <w:left w:val="nil"/>
              <w:bottom w:val="nil"/>
            </w:tcBorders>
          </w:tcPr>
          <w:p w14:paraId="4F268F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single" w:sz="4" w:space="0" w:color="auto"/>
              <w:bottom w:val="nil"/>
            </w:tcBorders>
          </w:tcPr>
          <w:p w14:paraId="15550F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7B4C5B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single" w:sz="4" w:space="0" w:color="auto"/>
              <w:bottom w:val="nil"/>
            </w:tcBorders>
          </w:tcPr>
          <w:p w14:paraId="3B6F8A3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single" w:sz="4" w:space="0" w:color="auto"/>
              <w:bottom w:val="nil"/>
            </w:tcBorders>
          </w:tcPr>
          <w:p w14:paraId="4116F27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single" w:sz="4" w:space="0" w:color="auto"/>
              <w:bottom w:val="nil"/>
            </w:tcBorders>
          </w:tcPr>
          <w:p w14:paraId="285FC0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single" w:sz="4" w:space="0" w:color="auto"/>
              <w:bottom w:val="nil"/>
            </w:tcBorders>
          </w:tcPr>
          <w:p w14:paraId="7C612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single" w:sz="4" w:space="0" w:color="auto"/>
              <w:bottom w:val="nil"/>
            </w:tcBorders>
          </w:tcPr>
          <w:p w14:paraId="376260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single" w:sz="4" w:space="0" w:color="auto"/>
              <w:bottom w:val="nil"/>
            </w:tcBorders>
          </w:tcPr>
          <w:p w14:paraId="5415EE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single" w:sz="4" w:space="0" w:color="auto"/>
              <w:bottom w:val="nil"/>
              <w:right w:val="nil"/>
            </w:tcBorders>
          </w:tcPr>
          <w:p w14:paraId="6865ADE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A4975B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</w:tcPr>
          <w:p w14:paraId="0E7B1C2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</w:tcPr>
          <w:p w14:paraId="23F41F5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76353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</w:tcPr>
          <w:p w14:paraId="688C07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</w:tcPr>
          <w:p w14:paraId="5EF9527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</w:tcPr>
          <w:p w14:paraId="1DDCF61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</w:tcPr>
          <w:p w14:paraId="40D9DB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</w:tcPr>
          <w:p w14:paraId="00BDDD2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</w:tcPr>
          <w:p w14:paraId="0ED906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</w:tcPr>
          <w:p w14:paraId="36DBD36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962004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F35A9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8A5FA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28AE4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565EE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7AFCF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34677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5168194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19F99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D2BCB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99EBA6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7CA2B9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B15BC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221A3BF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37BD47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093A41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B0BCB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7E1A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C2A74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497288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FA9AA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A0B1FA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66AC5D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1F775E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D74142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3553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BF75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51286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02B530A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C1728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F83BB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1BB7358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E8C461E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1044F3F0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93493E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11A299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BA02D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20C819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D39B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4F1FED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2CAB2D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53B7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D3014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DE40948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7734E6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04EFD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15D242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D3FBE2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16FF3C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EE715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322D8FB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8EE9A2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49D632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F1887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10DFB86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FC11A9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83520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934D90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77E0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0E6B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DF8575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B3A6D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B8124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4614A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383D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2EBEBC7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0DE575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250E6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EA59A0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138D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31941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AEF5BF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BA8187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ABFE2E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E71797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24C814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C082E2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228D7FD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CC9B4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BF0C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2207DF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38C989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C6987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4D415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7505E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1536BD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85E16F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CA3CA1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32E17CB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296E5BF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9CB963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4E49E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0768D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F31358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DDEDB4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98FE4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03820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43DAD0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D23D65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5E3B44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F79BD5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C62668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76056A9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8D814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488081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AAD0E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11D7F3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3A5610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3A8733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6FDF5599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F667817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B8734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3CF7C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797CFA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6057F5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BF4539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73716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757CC4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44515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6DF0CA5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98E9E9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F7CA44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91A12E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852F3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15113C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E6FC2A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08C78D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80370B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2709172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22CAB26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52B49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8BF5714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04314A12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4BB74E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24A5C8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9CBDE4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D1B886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44D01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942781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605BE5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564852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C54BF6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406A0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B7BF7E8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1F343B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C7ABA8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B51785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F81C7F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60E22BD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5FB7FB5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30313F1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C4D7DE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3E454D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1996DBD3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6A71365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6DE2595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F8A6B8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C4CA6F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43AE01A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05837A0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FEC53A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851041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717579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05896A7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03C6532A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5504C663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143F924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65DACD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15FF654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DD851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A47F94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263319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17555C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5D67DF1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4E5AF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2A88968F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0DD5229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33BA70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1283499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1AB6A2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814C99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1085804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C967A35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3DB245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90EC6D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76EF3C1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2E1F0BD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E3F389F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05A5BE0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277987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120CE1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62903A4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218866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1E986E6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46E8D8B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6DCF5A1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46C0349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56AE7805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7C19A5D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5A6C1FA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010809B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68769C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3E9B181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5EF6F78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4383437F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1DC13B3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1909DC9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143E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70760E90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488F46D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7EFD23B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50501D3D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2C7E8D7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E05118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737F1E78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6EC0D009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75F9DF94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0E0329C7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2A66784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382041F6" w14:textId="77777777" w:rsidR="00155E2C" w:rsidRPr="00E1033F" w:rsidRDefault="00155E2C" w:rsidP="00B1501E">
            <w:pPr>
              <w:pStyle w:val="affff8"/>
            </w:pPr>
          </w:p>
        </w:tc>
      </w:tr>
      <w:tr w:rsidR="00155E2C" w:rsidRPr="00E1033F" w14:paraId="313FFD6E" w14:textId="77777777" w:rsidTr="00B1501E">
        <w:trPr>
          <w:cantSplit/>
          <w:trHeight w:val="567"/>
        </w:trPr>
        <w:tc>
          <w:tcPr>
            <w:tcW w:w="660" w:type="dxa"/>
            <w:tcBorders>
              <w:top w:val="nil"/>
              <w:left w:val="nil"/>
              <w:bottom w:val="nil"/>
            </w:tcBorders>
            <w:vAlign w:val="center"/>
          </w:tcPr>
          <w:p w14:paraId="3B9E9DF2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7" w:type="dxa"/>
            <w:tcBorders>
              <w:top w:val="nil"/>
              <w:bottom w:val="nil"/>
            </w:tcBorders>
            <w:vAlign w:val="center"/>
          </w:tcPr>
          <w:p w14:paraId="4F1E2AF3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5362848B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8" w:type="dxa"/>
            <w:tcBorders>
              <w:top w:val="nil"/>
              <w:bottom w:val="nil"/>
            </w:tcBorders>
            <w:vAlign w:val="center"/>
          </w:tcPr>
          <w:p w14:paraId="0583A14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89" w:type="dxa"/>
            <w:tcBorders>
              <w:top w:val="nil"/>
              <w:bottom w:val="nil"/>
            </w:tcBorders>
            <w:vAlign w:val="center"/>
          </w:tcPr>
          <w:p w14:paraId="25CF50BA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25" w:type="dxa"/>
            <w:tcBorders>
              <w:top w:val="nil"/>
              <w:bottom w:val="nil"/>
            </w:tcBorders>
            <w:vAlign w:val="center"/>
          </w:tcPr>
          <w:p w14:paraId="1D58B5E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75" w:type="dxa"/>
            <w:tcBorders>
              <w:top w:val="nil"/>
              <w:bottom w:val="nil"/>
            </w:tcBorders>
            <w:vAlign w:val="center"/>
          </w:tcPr>
          <w:p w14:paraId="6F483470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493" w:type="dxa"/>
            <w:tcBorders>
              <w:top w:val="nil"/>
              <w:bottom w:val="nil"/>
            </w:tcBorders>
            <w:vAlign w:val="center"/>
          </w:tcPr>
          <w:p w14:paraId="4010A9BE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1212" w:type="dxa"/>
            <w:tcBorders>
              <w:top w:val="nil"/>
              <w:bottom w:val="nil"/>
            </w:tcBorders>
            <w:vAlign w:val="center"/>
          </w:tcPr>
          <w:p w14:paraId="5A4CBE01" w14:textId="77777777" w:rsidR="00155E2C" w:rsidRPr="00E1033F" w:rsidRDefault="00155E2C" w:rsidP="00B1501E">
            <w:pPr>
              <w:pStyle w:val="affff8"/>
            </w:pPr>
          </w:p>
        </w:tc>
        <w:tc>
          <w:tcPr>
            <w:tcW w:w="821" w:type="dxa"/>
            <w:tcBorders>
              <w:top w:val="nil"/>
              <w:bottom w:val="nil"/>
              <w:right w:val="nil"/>
            </w:tcBorders>
            <w:vAlign w:val="center"/>
          </w:tcPr>
          <w:p w14:paraId="4D22205A" w14:textId="77777777" w:rsidR="00155E2C" w:rsidRPr="00E1033F" w:rsidRDefault="00155E2C" w:rsidP="00B1501E">
            <w:pPr>
              <w:pStyle w:val="affff8"/>
            </w:pPr>
          </w:p>
        </w:tc>
      </w:tr>
    </w:tbl>
    <w:p w14:paraId="7EEA2B8A" w14:textId="77777777" w:rsidR="003F0B44" w:rsidRPr="005E6C3D" w:rsidRDefault="003F0B44" w:rsidP="00155E2C">
      <w:pPr>
        <w:rPr>
          <w:sz w:val="2"/>
          <w:szCs w:val="2"/>
        </w:rPr>
      </w:pPr>
    </w:p>
    <w:sectPr w:rsidR="003F0B44" w:rsidRPr="005E6C3D" w:rsidSect="00155E2C">
      <w:headerReference w:type="default" r:id="rId8"/>
      <w:headerReference w:type="first" r:id="rId9"/>
      <w:pgSz w:w="11906" w:h="16838" w:code="9"/>
      <w:pgMar w:top="284" w:right="284" w:bottom="1361" w:left="1304" w:header="0" w:footer="124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F3A20E" w14:textId="77777777" w:rsidR="00AF2828" w:rsidRDefault="00AF2828" w:rsidP="002A1A7C">
      <w:pPr>
        <w:spacing w:line="240" w:lineRule="auto"/>
      </w:pPr>
      <w:r>
        <w:separator/>
      </w:r>
    </w:p>
  </w:endnote>
  <w:endnote w:type="continuationSeparator" w:id="0">
    <w:p w14:paraId="60B9DC72" w14:textId="77777777" w:rsidR="00AF2828" w:rsidRDefault="00AF2828" w:rsidP="002A1A7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264EED" w14:textId="77777777" w:rsidR="00AF2828" w:rsidRDefault="00AF2828" w:rsidP="002A1A7C">
      <w:pPr>
        <w:spacing w:line="240" w:lineRule="auto"/>
      </w:pPr>
      <w:r>
        <w:separator/>
      </w:r>
    </w:p>
  </w:footnote>
  <w:footnote w:type="continuationSeparator" w:id="0">
    <w:p w14:paraId="36D5B6EB" w14:textId="77777777" w:rsidR="00AF2828" w:rsidRDefault="00AF2828" w:rsidP="002A1A7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7E3B0D" w14:textId="6CDCC236" w:rsidR="007968A0" w:rsidRDefault="001D7200">
    <w:pPr>
      <w:pStyle w:val="a9"/>
    </w:pPr>
    <w:r>
      <w:rPr>
        <w:noProof/>
      </w:rPr>
      <mc:AlternateContent>
        <mc:Choice Requires="wps">
          <w:drawing>
            <wp:anchor distT="0" distB="0" distL="114300" distR="114300" simplePos="0" relativeHeight="251662848" behindDoc="0" locked="1" layoutInCell="1" allowOverlap="1" wp14:anchorId="09B0D898" wp14:editId="136A376B">
              <wp:simplePos x="0" y="0"/>
              <wp:positionH relativeFrom="page">
                <wp:posOffset>249555</wp:posOffset>
              </wp:positionH>
              <wp:positionV relativeFrom="page">
                <wp:posOffset>144145</wp:posOffset>
              </wp:positionV>
              <wp:extent cx="7216140" cy="10542905"/>
              <wp:effectExtent l="1905" t="1270" r="1905" b="0"/>
              <wp:wrapNone/>
              <wp:docPr id="2" name="Text Box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6140" cy="10542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1113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4"/>
                            <w:gridCol w:w="396"/>
                            <w:gridCol w:w="594"/>
                            <w:gridCol w:w="591"/>
                            <w:gridCol w:w="962"/>
                            <w:gridCol w:w="564"/>
                            <w:gridCol w:w="848"/>
                            <w:gridCol w:w="847"/>
                            <w:gridCol w:w="3668"/>
                            <w:gridCol w:w="1611"/>
                            <w:gridCol w:w="748"/>
                          </w:tblGrid>
                          <w:tr w:rsidR="007968A0" w:rsidRPr="000F39CB" w14:paraId="13676FFE" w14:textId="77777777" w:rsidTr="00155E2C">
                            <w:trPr>
                              <w:cantSplit/>
                              <w:trHeight w:val="7710"/>
                            </w:trPr>
                            <w:tc>
                              <w:tcPr>
                                <w:tcW w:w="680" w:type="dxa"/>
                                <w:gridSpan w:val="2"/>
                                <w:tcBorders>
                                  <w:top w:val="nil"/>
                                  <w:left w:val="nil"/>
                                </w:tcBorders>
                                <w:textDirection w:val="btLr"/>
                                <w:vAlign w:val="center"/>
                              </w:tcPr>
                              <w:p w14:paraId="0FBD39BA" w14:textId="77777777" w:rsidR="007968A0" w:rsidRPr="00A434B4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33" w:type="dxa"/>
                                <w:gridSpan w:val="9"/>
                                <w:vMerge w:val="restart"/>
                                <w:textDirection w:val="btLr"/>
                              </w:tcPr>
                              <w:p w14:paraId="695C4246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6A196F65" w14:textId="77777777" w:rsidTr="001E30F4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024020B8" w14:textId="77777777" w:rsidR="007968A0" w:rsidRPr="00A434B4" w:rsidRDefault="007968A0" w:rsidP="00A434B4">
                                <w:pPr>
                                  <w:pStyle w:val="ad"/>
                                </w:pPr>
                                <w:r w:rsidRPr="00A434B4"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6" w:type="dxa"/>
                                <w:vAlign w:val="center"/>
                              </w:tcPr>
                              <w:p w14:paraId="7133E438" w14:textId="77777777" w:rsidR="007968A0" w:rsidRPr="00A434B4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33" w:type="dxa"/>
                                <w:gridSpan w:val="9"/>
                                <w:vMerge/>
                              </w:tcPr>
                              <w:p w14:paraId="6EC72D15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6C2B8FC8" w14:textId="77777777" w:rsidTr="001E30F4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6CD35DC4" w14:textId="77777777" w:rsidR="007968A0" w:rsidRPr="00A434B4" w:rsidRDefault="007968A0" w:rsidP="00A434B4">
                                <w:pPr>
                                  <w:pStyle w:val="ad"/>
                                </w:pPr>
                                <w:r w:rsidRPr="00A434B4"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396" w:type="dxa"/>
                                <w:vAlign w:val="center"/>
                              </w:tcPr>
                              <w:p w14:paraId="03C10D83" w14:textId="77777777" w:rsidR="007968A0" w:rsidRPr="00A434B4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33" w:type="dxa"/>
                                <w:gridSpan w:val="9"/>
                                <w:vMerge/>
                              </w:tcPr>
                              <w:p w14:paraId="202FFDE2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2CB96CD8" w14:textId="77777777" w:rsidTr="001E30F4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4" w:type="dxa"/>
                                <w:textDirection w:val="btLr"/>
                                <w:vAlign w:val="center"/>
                              </w:tcPr>
                              <w:p w14:paraId="5E37CCD6" w14:textId="77777777" w:rsidR="007968A0" w:rsidRPr="00A434B4" w:rsidRDefault="007968A0" w:rsidP="00A434B4">
                                <w:pPr>
                                  <w:pStyle w:val="ad"/>
                                </w:pPr>
                                <w:r w:rsidRPr="00A434B4"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6" w:type="dxa"/>
                                <w:vAlign w:val="center"/>
                              </w:tcPr>
                              <w:p w14:paraId="1DBA1E36" w14:textId="77777777" w:rsidR="007968A0" w:rsidRPr="00A434B4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33" w:type="dxa"/>
                                <w:gridSpan w:val="9"/>
                                <w:vMerge/>
                              </w:tcPr>
                              <w:p w14:paraId="0825C9C0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180A8472" w14:textId="77777777" w:rsidTr="00C0298E">
                            <w:trPr>
                              <w:cantSplit/>
                              <w:trHeight w:val="1928"/>
                            </w:trPr>
                            <w:tc>
                              <w:tcPr>
                                <w:tcW w:w="284" w:type="dxa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09166BE" w14:textId="77777777" w:rsidR="007968A0" w:rsidRPr="00A434B4" w:rsidRDefault="007968A0" w:rsidP="00A434B4">
                                <w:pPr>
                                  <w:pStyle w:val="ad"/>
                                </w:pPr>
                                <w:r w:rsidRPr="00A434B4">
                                  <w:t>Подпись и дата</w:t>
                                </w:r>
                              </w:p>
                            </w:tc>
                            <w:tc>
                              <w:tcPr>
                                <w:tcW w:w="396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51F83C7" w14:textId="77777777" w:rsidR="007968A0" w:rsidRPr="00A434B4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33" w:type="dxa"/>
                                <w:gridSpan w:val="9"/>
                                <w:vMerge/>
                              </w:tcPr>
                              <w:p w14:paraId="650F53B0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652DD5CE" w14:textId="77777777" w:rsidTr="001E30F4">
                            <w:trPr>
                              <w:cantSplit/>
                              <w:trHeight w:val="576"/>
                            </w:trPr>
                            <w:tc>
                              <w:tcPr>
                                <w:tcW w:w="284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687C667" w14:textId="77777777" w:rsidR="007968A0" w:rsidRPr="00A434B4" w:rsidRDefault="007968A0" w:rsidP="00A434B4">
                                <w:pPr>
                                  <w:pStyle w:val="ad"/>
                                </w:pPr>
                                <w:r w:rsidRPr="00A434B4"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6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01D35814" w14:textId="77777777" w:rsidR="007968A0" w:rsidRPr="00A434B4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33" w:type="dxa"/>
                                <w:gridSpan w:val="9"/>
                                <w:vMerge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23E6B801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07CC11DE" w14:textId="77777777" w:rsidTr="001E30F4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4" w:type="dxa"/>
                                <w:vMerge/>
                                <w:textDirection w:val="btLr"/>
                                <w:vAlign w:val="center"/>
                              </w:tcPr>
                              <w:p w14:paraId="2A702FB5" w14:textId="77777777" w:rsidR="007968A0" w:rsidRPr="003D1FE3" w:rsidRDefault="007968A0" w:rsidP="00C463A6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6" w:type="dxa"/>
                                <w:vMerge/>
                                <w:vAlign w:val="center"/>
                              </w:tcPr>
                              <w:p w14:paraId="2CE2ED80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4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8BE0A90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1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DA7FF98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26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105366C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8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00059CAA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257C78C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279" w:type="dxa"/>
                                <w:gridSpan w:val="2"/>
                                <w:vMerge w:val="restart"/>
                                <w:vAlign w:val="center"/>
                              </w:tcPr>
                              <w:p w14:paraId="2C8F42FE" w14:textId="77777777" w:rsidR="007968A0" w:rsidRPr="00080907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instrText xml:space="preserve"> REF DecNum  \* MERGEFORMAT </w:instrTex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separate"/>
                                </w:r>
                                <w:r w:rsidRPr="00F04E47">
                                  <w:rPr>
                                    <w:noProof/>
                                    <w:szCs w:val="24"/>
                                  </w:rPr>
                                  <w:t>ВБМА.469435.000</w: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end"/>
                                </w:r>
                                <w:r>
                                  <w:rPr>
                                    <w:szCs w:val="24"/>
                                  </w:rPr>
                                  <w:t>ПЭ3</w:t>
                                </w:r>
                              </w:p>
                            </w:tc>
                            <w:tc>
                              <w:tcPr>
                                <w:tcW w:w="748" w:type="dxa"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0F09D8BA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1E30F4">
                                  <w:rPr>
                                    <w:rFonts w:eastAsiaTheme="minorHAnsi"/>
                                    <w:szCs w:val="24"/>
                                  </w:rPr>
                                  <w:t>Лист</w:t>
                                </w:r>
                              </w:p>
                            </w:tc>
                          </w:tr>
                          <w:tr w:rsidR="007968A0" w:rsidRPr="000F39CB" w14:paraId="56D1B1AF" w14:textId="77777777" w:rsidTr="001E30F4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4" w:type="dxa"/>
                                <w:vMerge/>
                                <w:textDirection w:val="btLr"/>
                                <w:vAlign w:val="center"/>
                              </w:tcPr>
                              <w:p w14:paraId="3AD63143" w14:textId="77777777" w:rsidR="007968A0" w:rsidRPr="003D1FE3" w:rsidRDefault="007968A0" w:rsidP="00C463A6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6" w:type="dxa"/>
                                <w:vMerge/>
                                <w:vAlign w:val="center"/>
                              </w:tcPr>
                              <w:p w14:paraId="462CB959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4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3CCF5549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1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907B612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26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37E0C79A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8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5562A8C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5AB2144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279" w:type="dxa"/>
                                <w:gridSpan w:val="2"/>
                                <w:vMerge/>
                              </w:tcPr>
                              <w:p w14:paraId="6127F076" w14:textId="77777777" w:rsidR="007968A0" w:rsidRPr="000F39CB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 w:val="restart"/>
                                <w:vAlign w:val="center"/>
                              </w:tcPr>
                              <w:p w14:paraId="5440D900" w14:textId="77777777" w:rsidR="007968A0" w:rsidRPr="00A434B4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A434B4">
                                  <w:fldChar w:fldCharType="begin"/>
                                </w:r>
                                <w:r w:rsidRPr="00A434B4">
                                  <w:instrText xml:space="preserve"> PAGE   \* MERGEFORMAT </w:instrText>
                                </w:r>
                                <w:r w:rsidRPr="00A434B4">
                                  <w:fldChar w:fldCharType="separate"/>
                                </w:r>
                                <w:r w:rsidR="0042545E">
                                  <w:rPr>
                                    <w:noProof/>
                                  </w:rPr>
                                  <w:t>2</w:t>
                                </w:r>
                                <w:r w:rsidRPr="00A434B4">
                                  <w:fldChar w:fldCharType="end"/>
                                </w:r>
                              </w:p>
                            </w:tc>
                          </w:tr>
                          <w:tr w:rsidR="007968A0" w:rsidRPr="000F39CB" w14:paraId="306E2009" w14:textId="77777777" w:rsidTr="001E30F4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4" w:type="dxa"/>
                                <w:vMerge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459A7ADD" w14:textId="77777777" w:rsidR="007968A0" w:rsidRPr="003D1FE3" w:rsidRDefault="007968A0" w:rsidP="00C463A6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6" w:type="dxa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52684687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4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05668582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1E30F4">
                                  <w:rPr>
                                    <w:rFonts w:eastAsiaTheme="minorHAnsi"/>
                                    <w:szCs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91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91C853F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1E30F4">
                                  <w:rPr>
                                    <w:rFonts w:eastAsiaTheme="minorHAnsi"/>
                                    <w:szCs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526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630A47E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1E30F4">
                                  <w:rPr>
                                    <w:szCs w:val="24"/>
                                  </w:rPr>
                                  <w:t>№ докум.</w:t>
                                </w:r>
                              </w:p>
                            </w:tc>
                            <w:tc>
                              <w:tcPr>
                                <w:tcW w:w="848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323511C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szCs w:val="24"/>
                                  </w:rPr>
                                </w:pPr>
                                <w:r w:rsidRPr="001E30F4">
                                  <w:rPr>
                                    <w:szCs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CEB891F" w14:textId="77777777" w:rsidR="007968A0" w:rsidRPr="001E30F4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1E30F4">
                                  <w:rPr>
                                    <w:szCs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5279" w:type="dxa"/>
                                <w:gridSpan w:val="2"/>
                                <w:vMerge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62F83E1B" w14:textId="77777777" w:rsidR="007968A0" w:rsidRPr="000F39CB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748" w:type="dxa"/>
                                <w:vMerge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68737576" w14:textId="77777777" w:rsidR="007968A0" w:rsidRPr="000F39CB" w:rsidRDefault="007968A0" w:rsidP="00C463A6">
                                <w:pPr>
                                  <w:spacing w:line="240" w:lineRule="auto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</w:tr>
                          <w:tr w:rsidR="007968A0" w:rsidRPr="000F39CB" w14:paraId="306CC26E" w14:textId="77777777" w:rsidTr="001E30F4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27" w:type="dxa"/>
                                <w:gridSpan w:val="5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BCFCFE4" w14:textId="77777777" w:rsidR="007968A0" w:rsidRPr="00F83288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27" w:type="dxa"/>
                                <w:gridSpan w:val="4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E671068" w14:textId="77777777" w:rsidR="007968A0" w:rsidRPr="00A434B4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A434B4">
                                  <w:rPr>
                                    <w:rFonts w:eastAsiaTheme="minorHAnsi"/>
                                  </w:rPr>
                                  <w:t>Копировал</w:t>
                                </w:r>
                              </w:p>
                            </w:tc>
                            <w:tc>
                              <w:tcPr>
                                <w:tcW w:w="2359" w:type="dxa"/>
                                <w:gridSpan w:val="2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2ED3090" w14:textId="77777777" w:rsidR="007968A0" w:rsidRPr="00A434B4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A434B4">
                                  <w:rPr>
                                    <w:rFonts w:eastAsiaTheme="minorHAnsi"/>
                                  </w:rPr>
                                  <w:t>Формат А4</w:t>
                                </w:r>
                              </w:p>
                            </w:tc>
                          </w:tr>
                        </w:tbl>
                        <w:p w14:paraId="576BBFB0" w14:textId="77777777" w:rsidR="007968A0" w:rsidRDefault="007968A0" w:rsidP="00B9180A">
                          <w:pPr>
                            <w:pStyle w:val="15"/>
                          </w:pPr>
                        </w:p>
                        <w:p w14:paraId="5BA5B8F3" w14:textId="77777777" w:rsidR="007968A0" w:rsidRDefault="007968A0" w:rsidP="00B9180A">
                          <w:pPr>
                            <w:pStyle w:val="15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9B0D898" id="_x0000_t202" coordsize="21600,21600" o:spt="202" path="m,l,21600r21600,l21600,xe">
              <v:stroke joinstyle="miter"/>
              <v:path gradientshapeok="t" o:connecttype="rect"/>
            </v:shapetype>
            <v:shape id="Text Box 8" o:spid="_x0000_s1026" type="#_x0000_t202" style="position:absolute;left:0;text-align:left;margin-left:19.65pt;margin-top:11.35pt;width:568.2pt;height:830.15pt;z-index: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" filled="f" stroked="f">
              <v:textbox>
                <w:txbxContent>
                  <w:tbl>
                    <w:tblPr>
                      <w:tblW w:w="11113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4"/>
                      <w:gridCol w:w="396"/>
                      <w:gridCol w:w="594"/>
                      <w:gridCol w:w="591"/>
                      <w:gridCol w:w="962"/>
                      <w:gridCol w:w="564"/>
                      <w:gridCol w:w="848"/>
                      <w:gridCol w:w="847"/>
                      <w:gridCol w:w="3668"/>
                      <w:gridCol w:w="1611"/>
                      <w:gridCol w:w="748"/>
                    </w:tblGrid>
                    <w:tr w:rsidR="007968A0" w:rsidRPr="000F39CB" w14:paraId="13676FFE" w14:textId="77777777" w:rsidTr="00155E2C">
                      <w:trPr>
                        <w:cantSplit/>
                        <w:trHeight w:val="7710"/>
                      </w:trPr>
                      <w:tc>
                        <w:tcPr>
                          <w:tcW w:w="680" w:type="dxa"/>
                          <w:gridSpan w:val="2"/>
                          <w:tcBorders>
                            <w:top w:val="nil"/>
                            <w:left w:val="nil"/>
                          </w:tcBorders>
                          <w:textDirection w:val="btLr"/>
                          <w:vAlign w:val="center"/>
                        </w:tcPr>
                        <w:p w14:paraId="0FBD39BA" w14:textId="77777777" w:rsidR="007968A0" w:rsidRPr="00A434B4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10433" w:type="dxa"/>
                          <w:gridSpan w:val="9"/>
                          <w:vMerge w:val="restart"/>
                          <w:textDirection w:val="btLr"/>
                        </w:tcPr>
                        <w:p w14:paraId="695C4246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6A196F65" w14:textId="77777777" w:rsidTr="001E30F4">
                      <w:trPr>
                        <w:cantSplit/>
                        <w:trHeight w:val="1984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024020B8" w14:textId="77777777" w:rsidR="007968A0" w:rsidRPr="00A434B4" w:rsidRDefault="007968A0" w:rsidP="00A434B4">
                          <w:pPr>
                            <w:pStyle w:val="ad"/>
                          </w:pPr>
                          <w:r w:rsidRPr="00A434B4">
                            <w:t>Подпись и дата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14:paraId="7133E438" w14:textId="77777777" w:rsidR="007968A0" w:rsidRPr="00A434B4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10433" w:type="dxa"/>
                          <w:gridSpan w:val="9"/>
                          <w:vMerge/>
                        </w:tcPr>
                        <w:p w14:paraId="6EC72D15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6C2B8FC8" w14:textId="77777777" w:rsidTr="001E30F4">
                      <w:trPr>
                        <w:cantSplit/>
                        <w:trHeight w:val="1417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6CD35DC4" w14:textId="77777777" w:rsidR="007968A0" w:rsidRPr="00A434B4" w:rsidRDefault="007968A0" w:rsidP="00A434B4">
                          <w:pPr>
                            <w:pStyle w:val="ad"/>
                          </w:pPr>
                          <w:r w:rsidRPr="00A434B4">
                            <w:t>Инв. № дубл.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14:paraId="03C10D83" w14:textId="77777777" w:rsidR="007968A0" w:rsidRPr="00A434B4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10433" w:type="dxa"/>
                          <w:gridSpan w:val="9"/>
                          <w:vMerge/>
                        </w:tcPr>
                        <w:p w14:paraId="202FFDE2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2CB96CD8" w14:textId="77777777" w:rsidTr="001E30F4">
                      <w:trPr>
                        <w:cantSplit/>
                        <w:trHeight w:val="1417"/>
                      </w:trPr>
                      <w:tc>
                        <w:tcPr>
                          <w:tcW w:w="284" w:type="dxa"/>
                          <w:textDirection w:val="btLr"/>
                          <w:vAlign w:val="center"/>
                        </w:tcPr>
                        <w:p w14:paraId="5E37CCD6" w14:textId="77777777" w:rsidR="007968A0" w:rsidRPr="00A434B4" w:rsidRDefault="007968A0" w:rsidP="00A434B4">
                          <w:pPr>
                            <w:pStyle w:val="ad"/>
                          </w:pPr>
                          <w:r w:rsidRPr="00A434B4">
                            <w:t>Взам. инв. №</w:t>
                          </w:r>
                        </w:p>
                      </w:tc>
                      <w:tc>
                        <w:tcPr>
                          <w:tcW w:w="396" w:type="dxa"/>
                          <w:vAlign w:val="center"/>
                        </w:tcPr>
                        <w:p w14:paraId="1DBA1E36" w14:textId="77777777" w:rsidR="007968A0" w:rsidRPr="00A434B4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10433" w:type="dxa"/>
                          <w:gridSpan w:val="9"/>
                          <w:vMerge/>
                        </w:tcPr>
                        <w:p w14:paraId="0825C9C0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180A8472" w14:textId="77777777" w:rsidTr="00C0298E">
                      <w:trPr>
                        <w:cantSplit/>
                        <w:trHeight w:val="1928"/>
                      </w:trPr>
                      <w:tc>
                        <w:tcPr>
                          <w:tcW w:w="284" w:type="dxa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09166BE" w14:textId="77777777" w:rsidR="007968A0" w:rsidRPr="00A434B4" w:rsidRDefault="007968A0" w:rsidP="00A434B4">
                          <w:pPr>
                            <w:pStyle w:val="ad"/>
                          </w:pPr>
                          <w:r w:rsidRPr="00A434B4">
                            <w:t>Подпись и дата</w:t>
                          </w:r>
                        </w:p>
                      </w:tc>
                      <w:tc>
                        <w:tcPr>
                          <w:tcW w:w="396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51F83C7" w14:textId="77777777" w:rsidR="007968A0" w:rsidRPr="00A434B4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10433" w:type="dxa"/>
                          <w:gridSpan w:val="9"/>
                          <w:vMerge/>
                        </w:tcPr>
                        <w:p w14:paraId="650F53B0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652DD5CE" w14:textId="77777777" w:rsidTr="001E30F4">
                      <w:trPr>
                        <w:cantSplit/>
                        <w:trHeight w:val="576"/>
                      </w:trPr>
                      <w:tc>
                        <w:tcPr>
                          <w:tcW w:w="284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687C667" w14:textId="77777777" w:rsidR="007968A0" w:rsidRPr="00A434B4" w:rsidRDefault="007968A0" w:rsidP="00A434B4">
                          <w:pPr>
                            <w:pStyle w:val="ad"/>
                          </w:pPr>
                          <w:r w:rsidRPr="00A434B4">
                            <w:t>Инв. № подл.</w:t>
                          </w:r>
                        </w:p>
                      </w:tc>
                      <w:tc>
                        <w:tcPr>
                          <w:tcW w:w="396" w:type="dxa"/>
                          <w:vMerge w:val="restart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01D35814" w14:textId="77777777" w:rsidR="007968A0" w:rsidRPr="00A434B4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10433" w:type="dxa"/>
                          <w:gridSpan w:val="9"/>
                          <w:vMerge/>
                          <w:tcBorders>
                            <w:bottom w:val="single" w:sz="4" w:space="0" w:color="auto"/>
                          </w:tcBorders>
                        </w:tcPr>
                        <w:p w14:paraId="23E6B801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07CC11DE" w14:textId="77777777" w:rsidTr="001E30F4">
                      <w:trPr>
                        <w:cantSplit/>
                        <w:trHeight w:val="283"/>
                      </w:trPr>
                      <w:tc>
                        <w:tcPr>
                          <w:tcW w:w="284" w:type="dxa"/>
                          <w:vMerge/>
                          <w:textDirection w:val="btLr"/>
                          <w:vAlign w:val="center"/>
                        </w:tcPr>
                        <w:p w14:paraId="2A702FB5" w14:textId="77777777" w:rsidR="007968A0" w:rsidRPr="003D1FE3" w:rsidRDefault="007968A0" w:rsidP="00C463A6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6" w:type="dxa"/>
                          <w:vMerge/>
                          <w:vAlign w:val="center"/>
                        </w:tcPr>
                        <w:p w14:paraId="2CE2ED80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4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18BE0A90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591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DA7FF98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526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105366C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8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00059CAA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7257C78C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5279" w:type="dxa"/>
                          <w:gridSpan w:val="2"/>
                          <w:vMerge w:val="restart"/>
                          <w:vAlign w:val="center"/>
                        </w:tcPr>
                        <w:p w14:paraId="2C8F42FE" w14:textId="77777777" w:rsidR="007968A0" w:rsidRPr="00080907" w:rsidRDefault="007968A0" w:rsidP="00A434B4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>
                            <w:rPr>
                              <w:noProof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szCs w:val="24"/>
                            </w:rPr>
                            <w:instrText xml:space="preserve"> REF DecNum  \* MERGEFORMAT </w:instrTex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separate"/>
                          </w:r>
                          <w:r w:rsidRPr="00F04E47">
                            <w:rPr>
                              <w:noProof/>
                              <w:szCs w:val="24"/>
                            </w:rPr>
                            <w:t>ВБМА.469435.000</w: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szCs w:val="24"/>
                            </w:rPr>
                            <w:t>ПЭ3</w:t>
                          </w:r>
                        </w:p>
                      </w:tc>
                      <w:tc>
                        <w:tcPr>
                          <w:tcW w:w="748" w:type="dxa"/>
                          <w:tcBorders>
                            <w:bottom w:val="single" w:sz="4" w:space="0" w:color="auto"/>
                          </w:tcBorders>
                        </w:tcPr>
                        <w:p w14:paraId="0F09D8BA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1E30F4">
                            <w:rPr>
                              <w:rFonts w:eastAsiaTheme="minorHAnsi"/>
                              <w:szCs w:val="24"/>
                            </w:rPr>
                            <w:t>Лист</w:t>
                          </w:r>
                        </w:p>
                      </w:tc>
                    </w:tr>
                    <w:tr w:rsidR="007968A0" w:rsidRPr="000F39CB" w14:paraId="56D1B1AF" w14:textId="77777777" w:rsidTr="001E30F4">
                      <w:trPr>
                        <w:cantSplit/>
                        <w:trHeight w:val="283"/>
                      </w:trPr>
                      <w:tc>
                        <w:tcPr>
                          <w:tcW w:w="284" w:type="dxa"/>
                          <w:vMerge/>
                          <w:textDirection w:val="btLr"/>
                          <w:vAlign w:val="center"/>
                        </w:tcPr>
                        <w:p w14:paraId="3AD63143" w14:textId="77777777" w:rsidR="007968A0" w:rsidRPr="003D1FE3" w:rsidRDefault="007968A0" w:rsidP="00C463A6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6" w:type="dxa"/>
                          <w:vMerge/>
                          <w:vAlign w:val="center"/>
                        </w:tcPr>
                        <w:p w14:paraId="462CB959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4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3CCF5549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591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7907B612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526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37E0C79A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8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5562A8C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15AB2144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5279" w:type="dxa"/>
                          <w:gridSpan w:val="2"/>
                          <w:vMerge/>
                        </w:tcPr>
                        <w:p w14:paraId="6127F076" w14:textId="77777777" w:rsidR="007968A0" w:rsidRPr="000F39CB" w:rsidRDefault="007968A0" w:rsidP="00C463A6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 w:val="restart"/>
                          <w:vAlign w:val="center"/>
                        </w:tcPr>
                        <w:p w14:paraId="5440D900" w14:textId="77777777" w:rsidR="007968A0" w:rsidRPr="00A434B4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A434B4">
                            <w:fldChar w:fldCharType="begin"/>
                          </w:r>
                          <w:r w:rsidRPr="00A434B4">
                            <w:instrText xml:space="preserve"> PAGE   \* MERGEFORMAT </w:instrText>
                          </w:r>
                          <w:r w:rsidRPr="00A434B4">
                            <w:fldChar w:fldCharType="separate"/>
                          </w:r>
                          <w:r w:rsidR="0042545E">
                            <w:rPr>
                              <w:noProof/>
                            </w:rPr>
                            <w:t>2</w:t>
                          </w:r>
                          <w:r w:rsidRPr="00A434B4">
                            <w:fldChar w:fldCharType="end"/>
                          </w:r>
                        </w:p>
                      </w:tc>
                    </w:tr>
                    <w:tr w:rsidR="007968A0" w:rsidRPr="000F39CB" w14:paraId="306E2009" w14:textId="77777777" w:rsidTr="001E30F4">
                      <w:trPr>
                        <w:cantSplit/>
                        <w:trHeight w:val="283"/>
                      </w:trPr>
                      <w:tc>
                        <w:tcPr>
                          <w:tcW w:w="284" w:type="dxa"/>
                          <w:vMerge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459A7ADD" w14:textId="77777777" w:rsidR="007968A0" w:rsidRPr="003D1FE3" w:rsidRDefault="007968A0" w:rsidP="00C463A6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6" w:type="dxa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52684687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4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05668582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1E30F4">
                            <w:rPr>
                              <w:rFonts w:eastAsiaTheme="minorHAnsi"/>
                              <w:szCs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91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91C853F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1E30F4">
                            <w:rPr>
                              <w:rFonts w:eastAsiaTheme="minorHAnsi"/>
                              <w:szCs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526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630A47E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1E30F4">
                            <w:rPr>
                              <w:szCs w:val="24"/>
                            </w:rPr>
                            <w:t>№ докум.</w:t>
                          </w:r>
                        </w:p>
                      </w:tc>
                      <w:tc>
                        <w:tcPr>
                          <w:tcW w:w="848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7323511C" w14:textId="77777777" w:rsidR="007968A0" w:rsidRPr="001E30F4" w:rsidRDefault="007968A0" w:rsidP="00C463A6">
                          <w:pPr>
                            <w:pStyle w:val="ad"/>
                            <w:rPr>
                              <w:szCs w:val="24"/>
                            </w:rPr>
                          </w:pPr>
                          <w:r w:rsidRPr="001E30F4">
                            <w:rPr>
                              <w:szCs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CEB891F" w14:textId="77777777" w:rsidR="007968A0" w:rsidRPr="001E30F4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1E30F4">
                            <w:rPr>
                              <w:szCs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5279" w:type="dxa"/>
                          <w:gridSpan w:val="2"/>
                          <w:vMerge/>
                          <w:tcBorders>
                            <w:bottom w:val="single" w:sz="4" w:space="0" w:color="auto"/>
                          </w:tcBorders>
                        </w:tcPr>
                        <w:p w14:paraId="62F83E1B" w14:textId="77777777" w:rsidR="007968A0" w:rsidRPr="000F39CB" w:rsidRDefault="007968A0" w:rsidP="00C463A6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748" w:type="dxa"/>
                          <w:vMerge/>
                          <w:tcBorders>
                            <w:bottom w:val="single" w:sz="4" w:space="0" w:color="auto"/>
                          </w:tcBorders>
                        </w:tcPr>
                        <w:p w14:paraId="68737576" w14:textId="77777777" w:rsidR="007968A0" w:rsidRPr="000F39CB" w:rsidRDefault="007968A0" w:rsidP="00C463A6">
                          <w:pPr>
                            <w:spacing w:line="240" w:lineRule="auto"/>
                            <w:rPr>
                              <w:rFonts w:eastAsiaTheme="minorHAnsi"/>
                            </w:rPr>
                          </w:pPr>
                        </w:p>
                      </w:tc>
                    </w:tr>
                    <w:tr w:rsidR="007968A0" w:rsidRPr="000F39CB" w14:paraId="306CC26E" w14:textId="77777777" w:rsidTr="001E30F4">
                      <w:trPr>
                        <w:cantSplit/>
                        <w:trHeight w:val="283"/>
                      </w:trPr>
                      <w:tc>
                        <w:tcPr>
                          <w:tcW w:w="2827" w:type="dxa"/>
                          <w:gridSpan w:val="5"/>
                          <w:tcBorders>
                            <w:left w:val="nil"/>
                            <w:bottom w:val="nil"/>
                            <w:right w:val="nil"/>
                          </w:tcBorders>
                        </w:tcPr>
                        <w:p w14:paraId="0BCFCFE4" w14:textId="77777777" w:rsidR="007968A0" w:rsidRPr="00F83288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5927" w:type="dxa"/>
                          <w:gridSpan w:val="4"/>
                          <w:tcBorders>
                            <w:left w:val="nil"/>
                            <w:bottom w:val="nil"/>
                            <w:right w:val="nil"/>
                          </w:tcBorders>
                        </w:tcPr>
                        <w:p w14:paraId="3E671068" w14:textId="77777777" w:rsidR="007968A0" w:rsidRPr="00A434B4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A434B4">
                            <w:rPr>
                              <w:rFonts w:eastAsiaTheme="minorHAnsi"/>
                            </w:rPr>
                            <w:t>Копировал</w:t>
                          </w:r>
                        </w:p>
                      </w:tc>
                      <w:tc>
                        <w:tcPr>
                          <w:tcW w:w="2359" w:type="dxa"/>
                          <w:gridSpan w:val="2"/>
                          <w:tcBorders>
                            <w:left w:val="nil"/>
                            <w:bottom w:val="nil"/>
                            <w:right w:val="nil"/>
                          </w:tcBorders>
                        </w:tcPr>
                        <w:p w14:paraId="12ED3090" w14:textId="77777777" w:rsidR="007968A0" w:rsidRPr="00A434B4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A434B4">
                            <w:rPr>
                              <w:rFonts w:eastAsiaTheme="minorHAnsi"/>
                            </w:rPr>
                            <w:t>Формат А4</w:t>
                          </w:r>
                        </w:p>
                      </w:tc>
                    </w:tr>
                  </w:tbl>
                  <w:p w14:paraId="576BBFB0" w14:textId="77777777" w:rsidR="007968A0" w:rsidRDefault="007968A0" w:rsidP="00B9180A">
                    <w:pPr>
                      <w:pStyle w:val="15"/>
                    </w:pPr>
                  </w:p>
                  <w:p w14:paraId="5BA5B8F3" w14:textId="77777777" w:rsidR="007968A0" w:rsidRDefault="007968A0" w:rsidP="00B9180A">
                    <w:pPr>
                      <w:pStyle w:val="15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6C8755" w14:textId="2684182D" w:rsidR="007968A0" w:rsidRDefault="001D7200">
    <w:pPr>
      <w:pStyle w:val="a9"/>
    </w:pPr>
    <w:r>
      <w:rPr>
        <w:noProof/>
        <w:lang w:eastAsia="ru-RU" w:bidi="ar-SA"/>
      </w:rPr>
      <mc:AlternateContent>
        <mc:Choice Requires="wps">
          <w:drawing>
            <wp:anchor distT="0" distB="0" distL="114300" distR="114300" simplePos="0" relativeHeight="251663872" behindDoc="0" locked="1" layoutInCell="1" allowOverlap="1" wp14:anchorId="6071FB29" wp14:editId="6E49F68B">
              <wp:simplePos x="0" y="0"/>
              <wp:positionH relativeFrom="page">
                <wp:posOffset>251460</wp:posOffset>
              </wp:positionH>
              <wp:positionV relativeFrom="page">
                <wp:posOffset>144145</wp:posOffset>
              </wp:positionV>
              <wp:extent cx="7216140" cy="10542905"/>
              <wp:effectExtent l="3810" t="1270" r="0" b="0"/>
              <wp:wrapNone/>
              <wp:docPr id="1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6140" cy="105429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tbl>
                          <w:tblPr>
                            <w:tblW w:w="11113" w:type="dxa"/>
                            <w:tblInd w:w="108" w:type="dxa"/>
                            <w:tblBorders>
                              <w:top w:val="single" w:sz="4" w:space="0" w:color="auto"/>
                              <w:left w:val="single" w:sz="4" w:space="0" w:color="auto"/>
                              <w:bottom w:val="single" w:sz="4" w:space="0" w:color="auto"/>
                              <w:right w:val="single" w:sz="4" w:space="0" w:color="auto"/>
                              <w:insideH w:val="single" w:sz="4" w:space="0" w:color="auto"/>
                              <w:insideV w:val="single" w:sz="4" w:space="0" w:color="auto"/>
                            </w:tblBorders>
                            <w:tblLayout w:type="fixed"/>
                            <w:tblLook w:val="0000" w:firstRow="0" w:lastRow="0" w:firstColumn="0" w:lastColumn="0" w:noHBand="0" w:noVBand="0"/>
                          </w:tblPr>
                          <w:tblGrid>
                            <w:gridCol w:w="280"/>
                            <w:gridCol w:w="57"/>
                            <w:gridCol w:w="336"/>
                            <w:gridCol w:w="594"/>
                            <w:gridCol w:w="593"/>
                            <w:gridCol w:w="958"/>
                            <w:gridCol w:w="566"/>
                            <w:gridCol w:w="847"/>
                            <w:gridCol w:w="851"/>
                            <w:gridCol w:w="825"/>
                            <w:gridCol w:w="2661"/>
                            <w:gridCol w:w="40"/>
                            <w:gridCol w:w="129"/>
                            <w:gridCol w:w="150"/>
                            <w:gridCol w:w="279"/>
                            <w:gridCol w:w="279"/>
                            <w:gridCol w:w="834"/>
                            <w:gridCol w:w="834"/>
                          </w:tblGrid>
                          <w:tr w:rsidR="007968A0" w:rsidRPr="000F39CB" w14:paraId="2F8AEBF3" w14:textId="77777777" w:rsidTr="005267D9">
                            <w:trPr>
                              <w:cantSplit/>
                              <w:trHeight w:val="2891"/>
                            </w:trPr>
                            <w:tc>
                              <w:tcPr>
                                <w:tcW w:w="337" w:type="dxa"/>
                                <w:gridSpan w:val="2"/>
                                <w:tcBorders>
                                  <w:top w:val="single" w:sz="4" w:space="0" w:color="auto"/>
                                  <w:lef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2801702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D77B3B">
                                  <w:rPr>
                                    <w:rFonts w:eastAsiaTheme="minorHAnsi"/>
                                  </w:rPr>
                                  <w:t>Перв. примен</w:t>
                                </w:r>
                                <w:r>
                                  <w:rPr>
                                    <w:rFonts w:eastAsiaTheme="minorHAnsi"/>
                                  </w:rPr>
                                  <w:t>.</w:t>
                                </w:r>
                              </w:p>
                            </w:tc>
                            <w:tc>
                              <w:tcPr>
                                <w:tcW w:w="336" w:type="dxa"/>
                                <w:tcBorders>
                                  <w:top w:val="single" w:sz="4" w:space="0" w:color="auto"/>
                                  <w:left w:val="nil"/>
                                </w:tcBorders>
                                <w:textDirection w:val="btLr"/>
                                <w:vAlign w:val="center"/>
                              </w:tcPr>
                              <w:p w14:paraId="66FF8FCD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</w:rPr>
                                  <w:instrText xml:space="preserve"> ref OneUse  \* MERGEFORMAT </w:instrText>
                                </w:r>
                                <w:r>
                                  <w:rPr>
                                    <w:noProof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10440" w:type="dxa"/>
                                <w:gridSpan w:val="15"/>
                                <w:vMerge w:val="restart"/>
                                <w:vAlign w:val="center"/>
                              </w:tcPr>
                              <w:p w14:paraId="753C90C6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0D1A2CB4" w14:textId="77777777" w:rsidTr="00B1501E">
                            <w:trPr>
                              <w:cantSplit/>
                              <w:trHeight w:val="2835"/>
                            </w:trPr>
                            <w:tc>
                              <w:tcPr>
                                <w:tcW w:w="337" w:type="dxa"/>
                                <w:gridSpan w:val="2"/>
                                <w:tcBorders>
                                  <w:top w:val="single" w:sz="4" w:space="0" w:color="auto"/>
                                  <w:left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F8A9207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D77B3B">
                                  <w:rPr>
                                    <w:rFonts w:eastAsiaTheme="minorHAnsi"/>
                                  </w:rPr>
                                  <w:t>Справ. №</w:t>
                                </w:r>
                              </w:p>
                            </w:tc>
                            <w:tc>
                              <w:tcPr>
                                <w:tcW w:w="336" w:type="dxa"/>
                                <w:tcBorders>
                                  <w:top w:val="single" w:sz="4" w:space="0" w:color="auto"/>
                                  <w:left w:val="nil"/>
                                </w:tcBorders>
                                <w:textDirection w:val="btLr"/>
                                <w:vAlign w:val="center"/>
                              </w:tcPr>
                              <w:p w14:paraId="02112510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40" w:type="dxa"/>
                                <w:gridSpan w:val="15"/>
                                <w:vMerge/>
                                <w:vAlign w:val="center"/>
                              </w:tcPr>
                              <w:p w14:paraId="66C77681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18B2DE22" w14:textId="77777777" w:rsidTr="00C0298E">
                            <w:trPr>
                              <w:cantSplit/>
                              <w:trHeight w:val="1807"/>
                            </w:trPr>
                            <w:tc>
                              <w:tcPr>
                                <w:tcW w:w="673" w:type="dxa"/>
                                <w:gridSpan w:val="3"/>
                                <w:tcBorders>
                                  <w:top w:val="nil"/>
                                  <w:left w:val="nil"/>
                                </w:tcBorders>
                                <w:textDirection w:val="btLr"/>
                                <w:vAlign w:val="center"/>
                              </w:tcPr>
                              <w:p w14:paraId="4031A6D8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40" w:type="dxa"/>
                                <w:gridSpan w:val="15"/>
                                <w:vMerge/>
                                <w:vAlign w:val="center"/>
                              </w:tcPr>
                              <w:p w14:paraId="4BDA81D0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7206A1C1" w14:textId="77777777" w:rsidTr="00B1501E">
                            <w:trPr>
                              <w:cantSplit/>
                              <w:trHeight w:val="1984"/>
                            </w:trPr>
                            <w:tc>
                              <w:tcPr>
                                <w:tcW w:w="280" w:type="dxa"/>
                                <w:textDirection w:val="btLr"/>
                                <w:vAlign w:val="center"/>
                              </w:tcPr>
                              <w:p w14:paraId="21008277" w14:textId="77777777" w:rsidR="007968A0" w:rsidRPr="003D1FE3" w:rsidRDefault="007968A0" w:rsidP="00A434B4">
                                <w:pPr>
                                  <w:pStyle w:val="ad"/>
                                </w:pPr>
                                <w:r>
                                  <w:t>Подпись</w:t>
                                </w:r>
                                <w:r w:rsidRPr="003D1FE3">
                                  <w:t xml:space="preserve"> и дата</w:t>
                                </w: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Align w:val="center"/>
                              </w:tcPr>
                              <w:p w14:paraId="2B99C6FB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40" w:type="dxa"/>
                                <w:gridSpan w:val="15"/>
                                <w:vMerge/>
                              </w:tcPr>
                              <w:p w14:paraId="4573440E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15F84E9E" w14:textId="77777777" w:rsidTr="00B1501E">
                            <w:trPr>
                              <w:cantSplit/>
                              <w:trHeight w:val="1417"/>
                            </w:trPr>
                            <w:tc>
                              <w:tcPr>
                                <w:tcW w:w="280" w:type="dxa"/>
                                <w:textDirection w:val="btLr"/>
                                <w:vAlign w:val="center"/>
                              </w:tcPr>
                              <w:p w14:paraId="03784CB2" w14:textId="77777777" w:rsidR="007968A0" w:rsidRPr="003D1FE3" w:rsidRDefault="007968A0" w:rsidP="00A434B4">
                                <w:pPr>
                                  <w:pStyle w:val="ad"/>
                                </w:pPr>
                                <w:r w:rsidRPr="003D1FE3">
                                  <w:t>Инв. № дубл.</w:t>
                                </w: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Align w:val="center"/>
                              </w:tcPr>
                              <w:p w14:paraId="39230B93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40" w:type="dxa"/>
                                <w:gridSpan w:val="15"/>
                                <w:vMerge/>
                              </w:tcPr>
                              <w:p w14:paraId="107FE81D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66846773" w14:textId="77777777" w:rsidTr="004F78E1">
                            <w:trPr>
                              <w:cantSplit/>
                              <w:trHeight w:val="524"/>
                            </w:trPr>
                            <w:tc>
                              <w:tcPr>
                                <w:tcW w:w="280" w:type="dxa"/>
                                <w:vMerge w:val="restart"/>
                                <w:textDirection w:val="btLr"/>
                                <w:vAlign w:val="center"/>
                              </w:tcPr>
                              <w:p w14:paraId="71ECD212" w14:textId="77777777" w:rsidR="007968A0" w:rsidRPr="003D1FE3" w:rsidRDefault="007968A0" w:rsidP="00A434B4">
                                <w:pPr>
                                  <w:pStyle w:val="ad"/>
                                </w:pPr>
                                <w:r w:rsidRPr="003D1FE3">
                                  <w:t>Взам. инв. №</w:t>
                                </w: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 w:val="restart"/>
                                <w:vAlign w:val="center"/>
                              </w:tcPr>
                              <w:p w14:paraId="2543F21A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40" w:type="dxa"/>
                                <w:gridSpan w:val="15"/>
                                <w:vMerge/>
                                <w:tcBorders>
                                  <w:bottom w:val="nil"/>
                                </w:tcBorders>
                              </w:tcPr>
                              <w:p w14:paraId="3AABA923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</w:tr>
                          <w:tr w:rsidR="007968A0" w:rsidRPr="000F39CB" w14:paraId="0A9E6E36" w14:textId="77777777" w:rsidTr="004F78E1">
                            <w:trPr>
                              <w:cantSplit/>
                              <w:trHeight w:val="787"/>
                            </w:trPr>
                            <w:tc>
                              <w:tcPr>
                                <w:tcW w:w="280" w:type="dxa"/>
                                <w:vMerge/>
                                <w:textDirection w:val="btLr"/>
                                <w:vAlign w:val="center"/>
                              </w:tcPr>
                              <w:p w14:paraId="0081886A" w14:textId="77777777" w:rsidR="007968A0" w:rsidRPr="003D1FE3" w:rsidRDefault="007968A0" w:rsidP="00A434B4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vAlign w:val="center"/>
                              </w:tcPr>
                              <w:p w14:paraId="045AF1A0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0440" w:type="dxa"/>
                                <w:gridSpan w:val="15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 w14:paraId="2FF4338F" w14:textId="77777777" w:rsidR="007968A0" w:rsidRPr="007C6B24" w:rsidRDefault="007968A0" w:rsidP="005267D9">
                                <w:pPr>
                                  <w:ind w:left="6307"/>
                                </w:pPr>
                                <w:r w:rsidRPr="007C6B24">
                                  <w:t>Утвержден</w:t>
                                </w:r>
                              </w:p>
                              <w:p w14:paraId="466ACF45" w14:textId="77777777" w:rsidR="007968A0" w:rsidRPr="005D49A6" w:rsidRDefault="007968A0" w:rsidP="005267D9">
                                <w:pPr>
                                  <w:ind w:left="6307"/>
                                </w:pPr>
                                <w:r>
                                  <w:rPr>
                                    <w:bCs/>
                                  </w:rPr>
                                  <w:fldChar w:fldCharType="begin"/>
                                </w:r>
                                <w:r>
                                  <w:rPr>
                                    <w:bCs/>
                                  </w:rPr>
                                  <w:instrText xml:space="preserve"> REF DecNum  \* MERGEFORMAT </w:instrText>
                                </w:r>
                                <w:r>
                                  <w:rPr>
                                    <w:bCs/>
                                  </w:rPr>
                                  <w:fldChar w:fldCharType="separate"/>
                                </w:r>
                                <w:r w:rsidR="0042545E" w:rsidRPr="0042545E">
                                  <w:rPr>
                                    <w:bCs/>
                                  </w:rPr>
                                  <w:t>ВБМА.436431.000</w:t>
                                </w:r>
                                <w:r>
                                  <w:rPr>
                                    <w:bCs/>
                                  </w:rPr>
                                  <w:fldChar w:fldCharType="end"/>
                                </w:r>
                                <w:r w:rsidRPr="007C6B24">
                                  <w:t>-ЛУ</w:t>
                                </w:r>
                              </w:p>
                            </w:tc>
                          </w:tr>
                          <w:tr w:rsidR="007968A0" w:rsidRPr="000F39CB" w14:paraId="0AD98FD0" w14:textId="77777777" w:rsidTr="005D49A6">
                            <w:trPr>
                              <w:cantSplit/>
                              <w:trHeight w:val="794"/>
                            </w:trPr>
                            <w:tc>
                              <w:tcPr>
                                <w:tcW w:w="280" w:type="dxa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7AF6CB34" w14:textId="77777777" w:rsidR="007968A0" w:rsidRPr="003D1FE3" w:rsidRDefault="007968A0" w:rsidP="00A434B4">
                                <w:pPr>
                                  <w:pStyle w:val="ad"/>
                                </w:pPr>
                                <w:r>
                                  <w:t>Подпись</w:t>
                                </w:r>
                                <w:r w:rsidRPr="003D1FE3">
                                  <w:t xml:space="preserve"> и дата</w:t>
                                </w: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 w:val="restart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8DE95EE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09" w:type="dxa"/>
                                <w:gridSpan w:val="6"/>
                                <w:tcBorders>
                                  <w:top w:val="nil"/>
                                  <w:bottom w:val="nil"/>
                                </w:tcBorders>
                              </w:tcPr>
                              <w:p w14:paraId="3E2AB808" w14:textId="77777777" w:rsidR="007968A0" w:rsidRPr="002E6526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25" w:type="dxa"/>
                                <w:tcBorders>
                                  <w:top w:val="single" w:sz="4" w:space="0" w:color="000000" w:themeColor="text1"/>
                                  <w:bottom w:val="single" w:sz="4" w:space="0" w:color="auto"/>
                                  <w:right w:val="single" w:sz="4" w:space="0" w:color="000000" w:themeColor="text1"/>
                                </w:tcBorders>
                                <w:vAlign w:val="center"/>
                              </w:tcPr>
                              <w:p w14:paraId="07E2EC51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661" w:type="dxa"/>
                                <w:tcBorders>
                                  <w:top w:val="single" w:sz="4" w:space="0" w:color="000000" w:themeColor="text1"/>
                                  <w:bottom w:val="single" w:sz="4" w:space="0" w:color="auto"/>
                                  <w:right w:val="single" w:sz="4" w:space="0" w:color="000000" w:themeColor="text1"/>
                                </w:tcBorders>
                                <w:vAlign w:val="center"/>
                              </w:tcPr>
                              <w:p w14:paraId="27909800" w14:textId="77777777" w:rsidR="007968A0" w:rsidRPr="002E6526" w:rsidRDefault="007968A0" w:rsidP="0001530D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45" w:type="dxa"/>
                                <w:gridSpan w:val="7"/>
                                <w:tcBorders>
                                  <w:top w:val="single" w:sz="4" w:space="0" w:color="000000" w:themeColor="text1"/>
                                  <w:left w:val="single" w:sz="4" w:space="0" w:color="000000" w:themeColor="text1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123F0CB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</w:tr>
                          <w:tr w:rsidR="007968A0" w:rsidRPr="000F39CB" w14:paraId="1F6C497F" w14:textId="77777777" w:rsidTr="005D49A6">
                            <w:trPr>
                              <w:cantSplit/>
                              <w:trHeight w:val="397"/>
                            </w:trPr>
                            <w:tc>
                              <w:tcPr>
                                <w:tcW w:w="280" w:type="dxa"/>
                                <w:vMerge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576EDFF9" w14:textId="77777777" w:rsidR="007968A0" w:rsidRDefault="007968A0" w:rsidP="00A434B4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53934340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4409" w:type="dxa"/>
                                <w:gridSpan w:val="6"/>
                                <w:tcBorders>
                                  <w:top w:val="nil"/>
                                  <w:bottom w:val="single" w:sz="4" w:space="0" w:color="auto"/>
                                </w:tcBorders>
                              </w:tcPr>
                              <w:p w14:paraId="5387C863" w14:textId="77777777" w:rsidR="007968A0" w:rsidRPr="002E6526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31" w:type="dxa"/>
                                <w:gridSpan w:val="9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B1F6B83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</w:tr>
                          <w:tr w:rsidR="007968A0" w:rsidRPr="000F39CB" w14:paraId="689F154E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/>
                                <w:textDirection w:val="btLr"/>
                                <w:vAlign w:val="center"/>
                              </w:tcPr>
                              <w:p w14:paraId="184C5CDD" w14:textId="77777777" w:rsidR="007968A0" w:rsidRDefault="007968A0" w:rsidP="00A434B4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vAlign w:val="center"/>
                              </w:tcPr>
                              <w:p w14:paraId="449347F4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4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613C21EC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5AEE431C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019163FD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41B59A15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6EE4E1CE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31" w:type="dxa"/>
                                <w:gridSpan w:val="9"/>
                                <w:vMerge w:val="restart"/>
                                <w:tcBorders>
                                  <w:left w:val="single" w:sz="4" w:space="0" w:color="auto"/>
                                </w:tcBorders>
                                <w:vAlign w:val="center"/>
                              </w:tcPr>
                              <w:p w14:paraId="5DB7A0C2" w14:textId="77777777" w:rsidR="007968A0" w:rsidRPr="00080907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instrText xml:space="preserve"> REF DecNum  \* MERGEFORMAT </w:instrTex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separate"/>
                                </w:r>
                                <w:r w:rsidR="0042545E" w:rsidRPr="0042545E">
                                  <w:rPr>
                                    <w:noProof/>
                                    <w:szCs w:val="24"/>
                                  </w:rPr>
                                  <w:t>ВБМА.436431.000</w: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end"/>
                                </w:r>
                                <w:r>
                                  <w:t>П</w:t>
                                </w:r>
                                <w:r>
                                  <w:rPr>
                                    <w:szCs w:val="24"/>
                                  </w:rPr>
                                  <w:t>Э3</w:t>
                                </w:r>
                              </w:p>
                            </w:tc>
                          </w:tr>
                          <w:tr w:rsidR="007968A0" w:rsidRPr="000F39CB" w14:paraId="55F2E9AE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/>
                                <w:textDirection w:val="btLr"/>
                                <w:vAlign w:val="center"/>
                              </w:tcPr>
                              <w:p w14:paraId="3A014194" w14:textId="77777777" w:rsidR="007968A0" w:rsidRDefault="007968A0" w:rsidP="00A434B4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vAlign w:val="center"/>
                              </w:tcPr>
                              <w:p w14:paraId="5D3DA859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4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21705984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3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6E26E81B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65A334C4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412C1ED7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right w:val="single" w:sz="4" w:space="0" w:color="auto"/>
                                </w:tcBorders>
                              </w:tcPr>
                              <w:p w14:paraId="54A7FD90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6031" w:type="dxa"/>
                                <w:gridSpan w:val="9"/>
                                <w:vMerge/>
                                <w:tcBorders>
                                  <w:left w:val="single" w:sz="4" w:space="0" w:color="auto"/>
                                </w:tcBorders>
                              </w:tcPr>
                              <w:p w14:paraId="4BB766E3" w14:textId="77777777" w:rsidR="007968A0" w:rsidRPr="00080907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</w:tr>
                          <w:tr w:rsidR="007968A0" w:rsidRPr="000F39CB" w14:paraId="3AD7121F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2FBA288" w14:textId="77777777" w:rsidR="007968A0" w:rsidRDefault="007968A0" w:rsidP="00A434B4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A9731F1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4" w:type="dxa"/>
                                <w:tcBorders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4563D207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rFonts w:eastAsiaTheme="minorHAnsi"/>
                                    <w:szCs w:val="24"/>
                                  </w:rPr>
                                  <w:t>Изм.</w:t>
                                </w:r>
                              </w:p>
                            </w:tc>
                            <w:tc>
                              <w:tcPr>
                                <w:tcW w:w="593" w:type="dxa"/>
                                <w:tcBorders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217D2A77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rFonts w:eastAsiaTheme="minorHAnsi"/>
                                    <w:szCs w:val="24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59D2DB7D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szCs w:val="24"/>
                                  </w:rPr>
                                  <w:t>№ докум.</w:t>
                                </w: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093B3676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szCs w:val="24"/>
                                  </w:rPr>
                                  <w:t>Подп.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3FA4FD7F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szCs w:val="24"/>
                                  </w:rPr>
                                  <w:t>Дата</w:t>
                                </w:r>
                              </w:p>
                            </w:tc>
                            <w:tc>
                              <w:tcPr>
                                <w:tcW w:w="6031" w:type="dxa"/>
                                <w:gridSpan w:val="9"/>
                                <w:vMerge/>
                                <w:tcBorders>
                                  <w:left w:val="single" w:sz="4" w:space="0" w:color="auto"/>
                                </w:tcBorders>
                              </w:tcPr>
                              <w:p w14:paraId="379DC68E" w14:textId="77777777" w:rsidR="007968A0" w:rsidRPr="00080907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</w:tr>
                          <w:tr w:rsidR="007968A0" w:rsidRPr="000F39CB" w14:paraId="5A99BE66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 w:val="restart"/>
                                <w:textDirection w:val="btLr"/>
                                <w:vAlign w:val="center"/>
                              </w:tcPr>
                              <w:p w14:paraId="67DF159D" w14:textId="77777777" w:rsidR="007968A0" w:rsidRPr="003D1FE3" w:rsidRDefault="007968A0" w:rsidP="00A434B4">
                                <w:pPr>
                                  <w:pStyle w:val="ad"/>
                                </w:pPr>
                                <w:r w:rsidRPr="003D1FE3">
                                  <w:t>Инв. № подл.</w:t>
                                </w: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 w:val="restart"/>
                                <w:vAlign w:val="center"/>
                              </w:tcPr>
                              <w:p w14:paraId="744D0684" w14:textId="77777777" w:rsidR="007968A0" w:rsidRPr="000F39CB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7" w:type="dxa"/>
                                <w:gridSpan w:val="2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49FFF807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szCs w:val="24"/>
                                  </w:rPr>
                                  <w:t>Разраб.</w:t>
                                </w: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7BDB0AF7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instrText xml:space="preserve"> REF CreateFIO  \* MERGEFORMAT </w:instrTex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separate"/>
                                </w:r>
                                <w:r w:rsidRPr="00F04E47">
                                  <w:rPr>
                                    <w:noProof/>
                                    <w:szCs w:val="24"/>
                                  </w:rPr>
                                  <w:t>Гордиенко</w: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</w:tcPr>
                              <w:p w14:paraId="1D40B18D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</w:tcPr>
                              <w:p w14:paraId="55E81F99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26" w:type="dxa"/>
                                <w:gridSpan w:val="3"/>
                                <w:vMerge w:val="restart"/>
                                <w:tcBorders>
                                  <w:left w:val="single" w:sz="4" w:space="0" w:color="auto"/>
                                </w:tcBorders>
                                <w:vAlign w:val="center"/>
                              </w:tcPr>
                              <w:p w14:paraId="45112552" w14:textId="77777777" w:rsidR="007968A0" w:rsidRPr="00080907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instrText xml:space="preserve"> REF MakeName  \* MERGEFORMAT </w:instrTex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separate"/>
                                </w:r>
                                <w:r w:rsidR="0042545E" w:rsidRPr="0042545E">
                                  <w:rPr>
                                    <w:noProof/>
                                    <w:szCs w:val="24"/>
                                  </w:rPr>
                                  <w:t>Плата</w:t>
                                </w:r>
                                <w:r w:rsidR="0042545E">
                                  <w:rPr>
                                    <w:noProof/>
                                  </w:rPr>
                                  <w:t xml:space="preserve"> питания МКТИ</w: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end"/>
                                </w:r>
                              </w:p>
                              <w:p w14:paraId="3DD1947B" w14:textId="77777777" w:rsidR="007968A0" w:rsidRPr="00080907" w:rsidRDefault="007968A0" w:rsidP="00A434B4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>
                                  <w:rPr>
                                    <w:szCs w:val="24"/>
                                  </w:rPr>
                                  <w:t>Перечень элементов</w:t>
                                </w:r>
                              </w:p>
                            </w:tc>
                            <w:tc>
                              <w:tcPr>
                                <w:tcW w:w="837" w:type="dxa"/>
                                <w:gridSpan w:val="4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2C39F66C" w14:textId="77777777" w:rsidR="007968A0" w:rsidRPr="00C0298E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C0298E">
                                  <w:rPr>
                                    <w:rFonts w:eastAsiaTheme="minorHAnsi"/>
                                  </w:rPr>
                                  <w:t>Лит.</w:t>
                                </w:r>
                              </w:p>
                            </w:tc>
                            <w:tc>
                              <w:tcPr>
                                <w:tcW w:w="834" w:type="dxa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46AF4881" w14:textId="77777777" w:rsidR="007968A0" w:rsidRPr="00C0298E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C0298E">
                                  <w:rPr>
                                    <w:rFonts w:eastAsiaTheme="minorHAnsi"/>
                                  </w:rPr>
                                  <w:t>Лист</w:t>
                                </w:r>
                              </w:p>
                            </w:tc>
                            <w:tc>
                              <w:tcPr>
                                <w:tcW w:w="834" w:type="dxa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4D7D4A57" w14:textId="77777777" w:rsidR="007968A0" w:rsidRPr="00C0298E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C0298E">
                                  <w:rPr>
                                    <w:rFonts w:eastAsiaTheme="minorHAnsi"/>
                                  </w:rPr>
                                  <w:t>Листов</w:t>
                                </w:r>
                              </w:p>
                            </w:tc>
                          </w:tr>
                          <w:tr w:rsidR="007968A0" w:rsidRPr="000F39CB" w14:paraId="3B41F5F8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/>
                                <w:textDirection w:val="btLr"/>
                                <w:vAlign w:val="center"/>
                              </w:tcPr>
                              <w:p w14:paraId="572A443E" w14:textId="77777777" w:rsidR="007968A0" w:rsidRPr="003D1FE3" w:rsidRDefault="007968A0" w:rsidP="00C463A6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vAlign w:val="center"/>
                              </w:tcPr>
                              <w:p w14:paraId="0B88DBAA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7" w:type="dxa"/>
                                <w:gridSpan w:val="2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1C5FB3C5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szCs w:val="24"/>
                                  </w:rPr>
                                  <w:t>Пров.</w:t>
                                </w: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1E804A16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begin"/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instrText xml:space="preserve"> REF CheckFIO  \* MERGEFORMAT </w:instrTex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separate"/>
                                </w:r>
                                <w:r w:rsidRPr="00F04E47">
                                  <w:rPr>
                                    <w:noProof/>
                                    <w:szCs w:val="24"/>
                                  </w:rPr>
                                  <w:t>Тумазов</w:t>
                                </w:r>
                                <w:r>
                                  <w:rPr>
                                    <w:noProof/>
                                    <w:szCs w:val="24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</w:tcPr>
                              <w:p w14:paraId="3AA6E657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</w:tcPr>
                              <w:p w14:paraId="2FDF61DC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26" w:type="dxa"/>
                                <w:gridSpan w:val="3"/>
                                <w:vMerge/>
                                <w:tcBorders>
                                  <w:left w:val="single" w:sz="4" w:space="0" w:color="auto"/>
                                </w:tcBorders>
                              </w:tcPr>
                              <w:p w14:paraId="27BA0EFD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9" w:type="dxa"/>
                                <w:gridSpan w:val="2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27DDC020" w14:textId="77777777" w:rsidR="007968A0" w:rsidRPr="00C0298E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9" w:type="dxa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012058A8" w14:textId="77777777" w:rsidR="007968A0" w:rsidRPr="00C0298E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79" w:type="dxa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50F5CE04" w14:textId="77777777" w:rsidR="007968A0" w:rsidRPr="00C0298E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34" w:type="dxa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00ED5702" w14:textId="77777777" w:rsidR="007968A0" w:rsidRPr="00C0298E" w:rsidRDefault="007968A0" w:rsidP="00C0298E">
                                <w:pPr>
                                  <w:pStyle w:val="ad"/>
                                </w:pP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fldChar w:fldCharType="begin"/>
                                </w: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instrText xml:space="preserve"> PAGE </w:instrText>
                                </w: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fldChar w:fldCharType="separate"/>
                                </w:r>
                                <w:r w:rsidR="0042545E">
                                  <w:rPr>
                                    <w:rStyle w:val="af8"/>
                                    <w:noProof/>
                                    <w:szCs w:val="24"/>
                                  </w:rPr>
                                  <w:t>1</w:t>
                                </w: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c>
                            <w:tc>
                              <w:tcPr>
                                <w:tcW w:w="834" w:type="dxa"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C2FA7B8" w14:textId="77777777" w:rsidR="007968A0" w:rsidRPr="00C0298E" w:rsidRDefault="007968A0" w:rsidP="00C0298E">
                                <w:pPr>
                                  <w:pStyle w:val="ad"/>
                                </w:pP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fldChar w:fldCharType="begin"/>
                                </w: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instrText xml:space="preserve"> NUMPAGES </w:instrText>
                                </w: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fldChar w:fldCharType="separate"/>
                                </w:r>
                                <w:r w:rsidR="0042545E">
                                  <w:rPr>
                                    <w:rStyle w:val="af8"/>
                                    <w:noProof/>
                                    <w:szCs w:val="24"/>
                                  </w:rPr>
                                  <w:t>2</w:t>
                                </w:r>
                                <w:r w:rsidRPr="00C0298E">
                                  <w:rPr>
                                    <w:rStyle w:val="af8"/>
                                    <w:szCs w:val="24"/>
                                  </w:rPr>
                                  <w:fldChar w:fldCharType="end"/>
                                </w:r>
                              </w:p>
                            </w:tc>
                          </w:tr>
                          <w:tr w:rsidR="007968A0" w:rsidRPr="000F39CB" w14:paraId="3E33B2E0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/>
                                <w:textDirection w:val="btLr"/>
                                <w:vAlign w:val="center"/>
                              </w:tcPr>
                              <w:p w14:paraId="6C85EBF1" w14:textId="77777777" w:rsidR="007968A0" w:rsidRPr="003D1FE3" w:rsidRDefault="007968A0" w:rsidP="00C463A6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vAlign w:val="center"/>
                              </w:tcPr>
                              <w:p w14:paraId="68B97196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7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D477D35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A9B1B71" w14:textId="77777777" w:rsidR="007968A0" w:rsidRPr="00974AF5" w:rsidRDefault="007968A0" w:rsidP="00C463A6">
                                <w:pPr>
                                  <w:pStyle w:val="L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B7898F1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7C9015B0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26" w:type="dxa"/>
                                <w:gridSpan w:val="3"/>
                                <w:vMerge/>
                                <w:tcBorders>
                                  <w:left w:val="single" w:sz="4" w:space="0" w:color="auto"/>
                                </w:tcBorders>
                                <w:vAlign w:val="center"/>
                              </w:tcPr>
                              <w:p w14:paraId="3E9CED5C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5" w:type="dxa"/>
                                <w:gridSpan w:val="6"/>
                                <w:vMerge w:val="restart"/>
                                <w:vAlign w:val="center"/>
                              </w:tcPr>
                              <w:p w14:paraId="254AB5F8" w14:textId="77777777" w:rsidR="007968A0" w:rsidRPr="00697D22" w:rsidRDefault="007968A0" w:rsidP="00697D22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</w:tr>
                          <w:tr w:rsidR="007968A0" w:rsidRPr="000F39CB" w14:paraId="6C393701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/>
                                <w:textDirection w:val="btLr"/>
                                <w:vAlign w:val="center"/>
                              </w:tcPr>
                              <w:p w14:paraId="606215A9" w14:textId="77777777" w:rsidR="007968A0" w:rsidRPr="003D1FE3" w:rsidRDefault="007968A0" w:rsidP="00C463A6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vAlign w:val="center"/>
                              </w:tcPr>
                              <w:p w14:paraId="2DE5EFE1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7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69304B66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szCs w:val="24"/>
                                  </w:rPr>
                                  <w:t>Н. контр.</w:t>
                                </w: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7CC97EE3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5915CDD0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34858E70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</w:p>
                            </w:tc>
                            <w:tc>
                              <w:tcPr>
                                <w:tcW w:w="3526" w:type="dxa"/>
                                <w:gridSpan w:val="3"/>
                                <w:vMerge/>
                                <w:tcBorders>
                                  <w:left w:val="single" w:sz="4" w:space="0" w:color="auto"/>
                                </w:tcBorders>
                              </w:tcPr>
                              <w:p w14:paraId="02B62B6B" w14:textId="77777777" w:rsidR="007968A0" w:rsidRPr="000F39CB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5" w:type="dxa"/>
                                <w:gridSpan w:val="6"/>
                                <w:vMerge/>
                              </w:tcPr>
                              <w:p w14:paraId="21AC5B59" w14:textId="77777777" w:rsidR="007968A0" w:rsidRPr="000F39CB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</w:tr>
                          <w:tr w:rsidR="007968A0" w:rsidRPr="000F39CB" w14:paraId="5A49D146" w14:textId="77777777" w:rsidTr="005D49A6">
                            <w:trPr>
                              <w:cantSplit/>
                              <w:trHeight w:val="283"/>
                            </w:trPr>
                            <w:tc>
                              <w:tcPr>
                                <w:tcW w:w="280" w:type="dxa"/>
                                <w:vMerge/>
                                <w:tcBorders>
                                  <w:bottom w:val="single" w:sz="4" w:space="0" w:color="auto"/>
                                </w:tcBorders>
                                <w:textDirection w:val="btLr"/>
                                <w:vAlign w:val="center"/>
                              </w:tcPr>
                              <w:p w14:paraId="6A0011C1" w14:textId="77777777" w:rsidR="007968A0" w:rsidRPr="003D1FE3" w:rsidRDefault="007968A0" w:rsidP="00C463A6">
                                <w:pPr>
                                  <w:pStyle w:val="ad"/>
                                </w:pPr>
                              </w:p>
                            </w:tc>
                            <w:tc>
                              <w:tcPr>
                                <w:tcW w:w="393" w:type="dxa"/>
                                <w:gridSpan w:val="2"/>
                                <w:vMerge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1FB604A3" w14:textId="77777777" w:rsidR="007968A0" w:rsidRPr="000F39CB" w:rsidRDefault="007968A0" w:rsidP="00C463A6">
                                <w:pPr>
                                  <w:spacing w:line="240" w:lineRule="auto"/>
                                  <w:jc w:val="center"/>
                                  <w:rPr>
                                    <w:rFonts w:eastAsiaTheme="minorHAnsi"/>
                                    <w:sz w:val="20"/>
                                  </w:rPr>
                                </w:pPr>
                              </w:p>
                            </w:tc>
                            <w:tc>
                              <w:tcPr>
                                <w:tcW w:w="1187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24DCADCB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szCs w:val="24"/>
                                  </w:rPr>
                                </w:pPr>
                                <w:r w:rsidRPr="002E6526">
                                  <w:rPr>
                                    <w:szCs w:val="24"/>
                                  </w:rPr>
                                  <w:t>Утв.</w:t>
                                </w:r>
                              </w:p>
                            </w:tc>
                            <w:tc>
                              <w:tcPr>
                                <w:tcW w:w="1524" w:type="dxa"/>
                                <w:gridSpan w:val="2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410410A6" w14:textId="77777777" w:rsidR="007968A0" w:rsidRPr="002E6526" w:rsidRDefault="007968A0" w:rsidP="00C463A6">
                                <w:pPr>
                                  <w:pStyle w:val="L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D96241">
                                  <w:t>–</w:t>
                                </w:r>
                              </w:p>
                            </w:tc>
                            <w:tc>
                              <w:tcPr>
                                <w:tcW w:w="847" w:type="dxa"/>
                                <w:tcBorders>
                                  <w:bottom w:val="single" w:sz="4" w:space="0" w:color="auto"/>
                                </w:tcBorders>
                                <w:vAlign w:val="center"/>
                              </w:tcPr>
                              <w:p w14:paraId="53FF8A38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szCs w:val="24"/>
                                  </w:rPr>
                                </w:pPr>
                                <w:r w:rsidRPr="00D96241">
                                  <w:t>–</w:t>
                                </w:r>
                              </w:p>
                            </w:tc>
                            <w:tc>
                              <w:tcPr>
                                <w:tcW w:w="851" w:type="dxa"/>
                                <w:tcBorders>
                                  <w:bottom w:val="single" w:sz="4" w:space="0" w:color="auto"/>
                                  <w:right w:val="single" w:sz="4" w:space="0" w:color="auto"/>
                                </w:tcBorders>
                                <w:vAlign w:val="center"/>
                              </w:tcPr>
                              <w:p w14:paraId="0D665EFD" w14:textId="77777777" w:rsidR="007968A0" w:rsidRPr="002E6526" w:rsidRDefault="007968A0" w:rsidP="00C463A6">
                                <w:pPr>
                                  <w:pStyle w:val="ad"/>
                                  <w:rPr>
                                    <w:rFonts w:eastAsiaTheme="minorHAnsi"/>
                                    <w:szCs w:val="24"/>
                                  </w:rPr>
                                </w:pPr>
                                <w:r w:rsidRPr="00D96241">
                                  <w:t>–</w:t>
                                </w:r>
                              </w:p>
                            </w:tc>
                            <w:tc>
                              <w:tcPr>
                                <w:tcW w:w="3526" w:type="dxa"/>
                                <w:gridSpan w:val="3"/>
                                <w:vMerge/>
                                <w:tcBorders>
                                  <w:left w:val="single" w:sz="4" w:space="0" w:color="auto"/>
                                  <w:bottom w:val="single" w:sz="4" w:space="0" w:color="auto"/>
                                </w:tcBorders>
                              </w:tcPr>
                              <w:p w14:paraId="2B56BED1" w14:textId="77777777" w:rsidR="007968A0" w:rsidRPr="000F39CB" w:rsidRDefault="007968A0" w:rsidP="00C463A6">
                                <w:pPr>
                                  <w:spacing w:line="240" w:lineRule="auto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2505" w:type="dxa"/>
                                <w:gridSpan w:val="6"/>
                                <w:vMerge/>
                                <w:tcBorders>
                                  <w:bottom w:val="single" w:sz="4" w:space="0" w:color="auto"/>
                                </w:tcBorders>
                              </w:tcPr>
                              <w:p w14:paraId="39E32687" w14:textId="77777777" w:rsidR="007968A0" w:rsidRPr="000F39CB" w:rsidRDefault="007968A0" w:rsidP="00C463A6">
                                <w:pPr>
                                  <w:spacing w:line="240" w:lineRule="auto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</w:tr>
                          <w:tr w:rsidR="007968A0" w:rsidRPr="000F39CB" w14:paraId="7889C37D" w14:textId="77777777" w:rsidTr="005D49A6">
                            <w:trPr>
                              <w:cantSplit/>
                              <w:trHeight w:val="438"/>
                            </w:trPr>
                            <w:tc>
                              <w:tcPr>
                                <w:tcW w:w="2818" w:type="dxa"/>
                                <w:gridSpan w:val="6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CEE482A" w14:textId="77777777" w:rsidR="007968A0" w:rsidRPr="00F83288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</w:p>
                            </w:tc>
                            <w:tc>
                              <w:tcPr>
                                <w:tcW w:w="5919" w:type="dxa"/>
                                <w:gridSpan w:val="7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3C535604" w14:textId="77777777" w:rsidR="007968A0" w:rsidRPr="00A434B4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A434B4">
                                  <w:rPr>
                                    <w:rFonts w:eastAsiaTheme="minorHAnsi"/>
                                  </w:rPr>
                                  <w:t>Копировал</w:t>
                                </w:r>
                              </w:p>
                            </w:tc>
                            <w:tc>
                              <w:tcPr>
                                <w:tcW w:w="2376" w:type="dxa"/>
                                <w:gridSpan w:val="5"/>
                                <w:tcBorders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64179A5D" w14:textId="77777777" w:rsidR="007968A0" w:rsidRPr="00A434B4" w:rsidRDefault="007968A0" w:rsidP="00C0298E">
                                <w:pPr>
                                  <w:pStyle w:val="ad"/>
                                  <w:rPr>
                                    <w:rFonts w:eastAsiaTheme="minorHAnsi"/>
                                  </w:rPr>
                                </w:pPr>
                                <w:r w:rsidRPr="00A434B4">
                                  <w:rPr>
                                    <w:rFonts w:eastAsiaTheme="minorHAnsi"/>
                                  </w:rPr>
                                  <w:t>Формат А4</w:t>
                                </w:r>
                              </w:p>
                            </w:tc>
                          </w:tr>
                        </w:tbl>
                        <w:p w14:paraId="581D8D37" w14:textId="77777777" w:rsidR="007968A0" w:rsidRDefault="007968A0" w:rsidP="00FF1F15">
                          <w:pPr>
                            <w:pStyle w:val="15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071FB29"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7" type="#_x0000_t202" style="position:absolute;left:0;text-align:left;margin-left:19.8pt;margin-top:11.35pt;width:568.2pt;height:830.1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" filled="f" stroked="f">
              <v:textbox>
                <w:txbxContent>
                  <w:tbl>
                    <w:tblPr>
                      <w:tblW w:w="11113" w:type="dxa"/>
                      <w:tblInd w:w="108" w:type="dxa"/>
                      <w:tblBorders>
                        <w:top w:val="single" w:sz="4" w:space="0" w:color="auto"/>
                        <w:left w:val="single" w:sz="4" w:space="0" w:color="auto"/>
                        <w:bottom w:val="single" w:sz="4" w:space="0" w:color="auto"/>
                        <w:right w:val="single" w:sz="4" w:space="0" w:color="auto"/>
                        <w:insideH w:val="single" w:sz="4" w:space="0" w:color="auto"/>
                        <w:insideV w:val="single" w:sz="4" w:space="0" w:color="auto"/>
                      </w:tblBorders>
                      <w:tblLayout w:type="fixed"/>
                      <w:tblLook w:val="0000" w:firstRow="0" w:lastRow="0" w:firstColumn="0" w:lastColumn="0" w:noHBand="0" w:noVBand="0"/>
                    </w:tblPr>
                    <w:tblGrid>
                      <w:gridCol w:w="280"/>
                      <w:gridCol w:w="57"/>
                      <w:gridCol w:w="336"/>
                      <w:gridCol w:w="594"/>
                      <w:gridCol w:w="593"/>
                      <w:gridCol w:w="958"/>
                      <w:gridCol w:w="566"/>
                      <w:gridCol w:w="847"/>
                      <w:gridCol w:w="851"/>
                      <w:gridCol w:w="825"/>
                      <w:gridCol w:w="2661"/>
                      <w:gridCol w:w="40"/>
                      <w:gridCol w:w="129"/>
                      <w:gridCol w:w="150"/>
                      <w:gridCol w:w="279"/>
                      <w:gridCol w:w="279"/>
                      <w:gridCol w:w="834"/>
                      <w:gridCol w:w="834"/>
                    </w:tblGrid>
                    <w:tr w:rsidR="007968A0" w:rsidRPr="000F39CB" w14:paraId="2F8AEBF3" w14:textId="77777777" w:rsidTr="005267D9">
                      <w:trPr>
                        <w:cantSplit/>
                        <w:trHeight w:val="2891"/>
                      </w:trPr>
                      <w:tc>
                        <w:tcPr>
                          <w:tcW w:w="337" w:type="dxa"/>
                          <w:gridSpan w:val="2"/>
                          <w:tcBorders>
                            <w:top w:val="single" w:sz="4" w:space="0" w:color="auto"/>
                            <w:lef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2801702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D77B3B">
                            <w:rPr>
                              <w:rFonts w:eastAsiaTheme="minorHAnsi"/>
                            </w:rPr>
                            <w:t>Перв. примен</w:t>
                          </w:r>
                          <w:r>
                            <w:rPr>
                              <w:rFonts w:eastAsiaTheme="minorHAnsi"/>
                            </w:rPr>
                            <w:t>.</w:t>
                          </w:r>
                        </w:p>
                      </w:tc>
                      <w:tc>
                        <w:tcPr>
                          <w:tcW w:w="336" w:type="dxa"/>
                          <w:tcBorders>
                            <w:top w:val="single" w:sz="4" w:space="0" w:color="auto"/>
                            <w:left w:val="nil"/>
                          </w:tcBorders>
                          <w:textDirection w:val="btLr"/>
                          <w:vAlign w:val="center"/>
                        </w:tcPr>
                        <w:p w14:paraId="66FF8FCD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ref OneUse  \* MERGEFORMAT </w:instrTex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10440" w:type="dxa"/>
                          <w:gridSpan w:val="15"/>
                          <w:vMerge w:val="restart"/>
                          <w:vAlign w:val="center"/>
                        </w:tcPr>
                        <w:p w14:paraId="753C90C6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0D1A2CB4" w14:textId="77777777" w:rsidTr="00B1501E">
                      <w:trPr>
                        <w:cantSplit/>
                        <w:trHeight w:val="2835"/>
                      </w:trPr>
                      <w:tc>
                        <w:tcPr>
                          <w:tcW w:w="337" w:type="dxa"/>
                          <w:gridSpan w:val="2"/>
                          <w:tcBorders>
                            <w:top w:val="single" w:sz="4" w:space="0" w:color="auto"/>
                            <w:left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F8A9207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D77B3B">
                            <w:rPr>
                              <w:rFonts w:eastAsiaTheme="minorHAnsi"/>
                            </w:rPr>
                            <w:t>Справ. №</w:t>
                          </w:r>
                        </w:p>
                      </w:tc>
                      <w:tc>
                        <w:tcPr>
                          <w:tcW w:w="336" w:type="dxa"/>
                          <w:tcBorders>
                            <w:top w:val="single" w:sz="4" w:space="0" w:color="auto"/>
                            <w:left w:val="nil"/>
                          </w:tcBorders>
                          <w:textDirection w:val="btLr"/>
                          <w:vAlign w:val="center"/>
                        </w:tcPr>
                        <w:p w14:paraId="02112510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0440" w:type="dxa"/>
                          <w:gridSpan w:val="15"/>
                          <w:vMerge/>
                          <w:vAlign w:val="center"/>
                        </w:tcPr>
                        <w:p w14:paraId="66C77681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18B2DE22" w14:textId="77777777" w:rsidTr="00C0298E">
                      <w:trPr>
                        <w:cantSplit/>
                        <w:trHeight w:val="1807"/>
                      </w:trPr>
                      <w:tc>
                        <w:tcPr>
                          <w:tcW w:w="673" w:type="dxa"/>
                          <w:gridSpan w:val="3"/>
                          <w:tcBorders>
                            <w:top w:val="nil"/>
                            <w:left w:val="nil"/>
                          </w:tcBorders>
                          <w:textDirection w:val="btLr"/>
                          <w:vAlign w:val="center"/>
                        </w:tcPr>
                        <w:p w14:paraId="4031A6D8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0440" w:type="dxa"/>
                          <w:gridSpan w:val="15"/>
                          <w:vMerge/>
                          <w:vAlign w:val="center"/>
                        </w:tcPr>
                        <w:p w14:paraId="4BDA81D0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7206A1C1" w14:textId="77777777" w:rsidTr="00B1501E">
                      <w:trPr>
                        <w:cantSplit/>
                        <w:trHeight w:val="1984"/>
                      </w:trPr>
                      <w:tc>
                        <w:tcPr>
                          <w:tcW w:w="280" w:type="dxa"/>
                          <w:textDirection w:val="btLr"/>
                          <w:vAlign w:val="center"/>
                        </w:tcPr>
                        <w:p w14:paraId="21008277" w14:textId="77777777" w:rsidR="007968A0" w:rsidRPr="003D1FE3" w:rsidRDefault="007968A0" w:rsidP="00A434B4">
                          <w:pPr>
                            <w:pStyle w:val="ad"/>
                          </w:pPr>
                          <w:r>
                            <w:t>Подпись</w:t>
                          </w:r>
                          <w:r w:rsidRPr="003D1FE3">
                            <w:t xml:space="preserve"> и дата</w:t>
                          </w:r>
                        </w:p>
                      </w:tc>
                      <w:tc>
                        <w:tcPr>
                          <w:tcW w:w="393" w:type="dxa"/>
                          <w:gridSpan w:val="2"/>
                          <w:vAlign w:val="center"/>
                        </w:tcPr>
                        <w:p w14:paraId="2B99C6FB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0440" w:type="dxa"/>
                          <w:gridSpan w:val="15"/>
                          <w:vMerge/>
                        </w:tcPr>
                        <w:p w14:paraId="4573440E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15F84E9E" w14:textId="77777777" w:rsidTr="00B1501E">
                      <w:trPr>
                        <w:cantSplit/>
                        <w:trHeight w:val="1417"/>
                      </w:trPr>
                      <w:tc>
                        <w:tcPr>
                          <w:tcW w:w="280" w:type="dxa"/>
                          <w:textDirection w:val="btLr"/>
                          <w:vAlign w:val="center"/>
                        </w:tcPr>
                        <w:p w14:paraId="03784CB2" w14:textId="77777777" w:rsidR="007968A0" w:rsidRPr="003D1FE3" w:rsidRDefault="007968A0" w:rsidP="00A434B4">
                          <w:pPr>
                            <w:pStyle w:val="ad"/>
                          </w:pPr>
                          <w:r w:rsidRPr="003D1FE3">
                            <w:t>Инв. № дубл.</w:t>
                          </w:r>
                        </w:p>
                      </w:tc>
                      <w:tc>
                        <w:tcPr>
                          <w:tcW w:w="393" w:type="dxa"/>
                          <w:gridSpan w:val="2"/>
                          <w:vAlign w:val="center"/>
                        </w:tcPr>
                        <w:p w14:paraId="39230B93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0440" w:type="dxa"/>
                          <w:gridSpan w:val="15"/>
                          <w:vMerge/>
                        </w:tcPr>
                        <w:p w14:paraId="107FE81D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66846773" w14:textId="77777777" w:rsidTr="004F78E1">
                      <w:trPr>
                        <w:cantSplit/>
                        <w:trHeight w:val="524"/>
                      </w:trPr>
                      <w:tc>
                        <w:tcPr>
                          <w:tcW w:w="280" w:type="dxa"/>
                          <w:vMerge w:val="restart"/>
                          <w:textDirection w:val="btLr"/>
                          <w:vAlign w:val="center"/>
                        </w:tcPr>
                        <w:p w14:paraId="71ECD212" w14:textId="77777777" w:rsidR="007968A0" w:rsidRPr="003D1FE3" w:rsidRDefault="007968A0" w:rsidP="00A434B4">
                          <w:pPr>
                            <w:pStyle w:val="ad"/>
                          </w:pPr>
                          <w:r w:rsidRPr="003D1FE3">
                            <w:t>Взам. инв. №</w:t>
                          </w:r>
                        </w:p>
                      </w:tc>
                      <w:tc>
                        <w:tcPr>
                          <w:tcW w:w="393" w:type="dxa"/>
                          <w:gridSpan w:val="2"/>
                          <w:vMerge w:val="restart"/>
                          <w:vAlign w:val="center"/>
                        </w:tcPr>
                        <w:p w14:paraId="2543F21A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0440" w:type="dxa"/>
                          <w:gridSpan w:val="15"/>
                          <w:vMerge/>
                          <w:tcBorders>
                            <w:bottom w:val="nil"/>
                          </w:tcBorders>
                        </w:tcPr>
                        <w:p w14:paraId="3AABA923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</w:tr>
                    <w:tr w:rsidR="007968A0" w:rsidRPr="000F39CB" w14:paraId="0A9E6E36" w14:textId="77777777" w:rsidTr="004F78E1">
                      <w:trPr>
                        <w:cantSplit/>
                        <w:trHeight w:val="787"/>
                      </w:trPr>
                      <w:tc>
                        <w:tcPr>
                          <w:tcW w:w="280" w:type="dxa"/>
                          <w:vMerge/>
                          <w:textDirection w:val="btLr"/>
                          <w:vAlign w:val="center"/>
                        </w:tcPr>
                        <w:p w14:paraId="0081886A" w14:textId="77777777" w:rsidR="007968A0" w:rsidRPr="003D1FE3" w:rsidRDefault="007968A0" w:rsidP="00A434B4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vAlign w:val="center"/>
                        </w:tcPr>
                        <w:p w14:paraId="045AF1A0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0440" w:type="dxa"/>
                          <w:gridSpan w:val="15"/>
                          <w:tcBorders>
                            <w:top w:val="nil"/>
                            <w:bottom w:val="nil"/>
                          </w:tcBorders>
                        </w:tcPr>
                        <w:p w14:paraId="2FF4338F" w14:textId="77777777" w:rsidR="007968A0" w:rsidRPr="007C6B24" w:rsidRDefault="007968A0" w:rsidP="005267D9">
                          <w:pPr>
                            <w:ind w:left="6307"/>
                          </w:pPr>
                          <w:r w:rsidRPr="007C6B24">
                            <w:t>Утвержден</w:t>
                          </w:r>
                        </w:p>
                        <w:p w14:paraId="466ACF45" w14:textId="77777777" w:rsidR="007968A0" w:rsidRPr="005D49A6" w:rsidRDefault="007968A0" w:rsidP="005267D9">
                          <w:pPr>
                            <w:ind w:left="6307"/>
                          </w:pPr>
                          <w:r>
                            <w:rPr>
                              <w:bCs/>
                            </w:rPr>
                            <w:fldChar w:fldCharType="begin"/>
                          </w:r>
                          <w:r>
                            <w:rPr>
                              <w:bCs/>
                            </w:rPr>
                            <w:instrText xml:space="preserve"> REF DecNum  \* MERGEFORMAT </w:instrText>
                          </w:r>
                          <w:r>
                            <w:rPr>
                              <w:bCs/>
                            </w:rPr>
                            <w:fldChar w:fldCharType="separate"/>
                          </w:r>
                          <w:r w:rsidR="0042545E" w:rsidRPr="0042545E">
                            <w:rPr>
                              <w:bCs/>
                            </w:rPr>
                            <w:t>ВБМА.436431.000</w:t>
                          </w:r>
                          <w:r>
                            <w:rPr>
                              <w:bCs/>
                            </w:rPr>
                            <w:fldChar w:fldCharType="end"/>
                          </w:r>
                          <w:r w:rsidRPr="007C6B24">
                            <w:t>-ЛУ</w:t>
                          </w:r>
                        </w:p>
                      </w:tc>
                    </w:tr>
                    <w:tr w:rsidR="007968A0" w:rsidRPr="000F39CB" w14:paraId="0AD98FD0" w14:textId="77777777" w:rsidTr="005D49A6">
                      <w:trPr>
                        <w:cantSplit/>
                        <w:trHeight w:val="794"/>
                      </w:trPr>
                      <w:tc>
                        <w:tcPr>
                          <w:tcW w:w="280" w:type="dxa"/>
                          <w:vMerge w:val="restart"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7AF6CB34" w14:textId="77777777" w:rsidR="007968A0" w:rsidRPr="003D1FE3" w:rsidRDefault="007968A0" w:rsidP="00A434B4">
                          <w:pPr>
                            <w:pStyle w:val="ad"/>
                          </w:pPr>
                          <w:r>
                            <w:t>Подпись</w:t>
                          </w:r>
                          <w:r w:rsidRPr="003D1FE3">
                            <w:t xml:space="preserve"> и дата</w:t>
                          </w:r>
                        </w:p>
                      </w:tc>
                      <w:tc>
                        <w:tcPr>
                          <w:tcW w:w="393" w:type="dxa"/>
                          <w:gridSpan w:val="2"/>
                          <w:vMerge w:val="restart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8DE95EE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409" w:type="dxa"/>
                          <w:gridSpan w:val="6"/>
                          <w:tcBorders>
                            <w:top w:val="nil"/>
                            <w:bottom w:val="nil"/>
                          </w:tcBorders>
                        </w:tcPr>
                        <w:p w14:paraId="3E2AB808" w14:textId="77777777" w:rsidR="007968A0" w:rsidRPr="002E6526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825" w:type="dxa"/>
                          <w:tcBorders>
                            <w:top w:val="single" w:sz="4" w:space="0" w:color="000000" w:themeColor="text1"/>
                            <w:bottom w:val="single" w:sz="4" w:space="0" w:color="auto"/>
                            <w:right w:val="single" w:sz="4" w:space="0" w:color="000000" w:themeColor="text1"/>
                          </w:tcBorders>
                          <w:vAlign w:val="center"/>
                        </w:tcPr>
                        <w:p w14:paraId="07E2EC51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2661" w:type="dxa"/>
                          <w:tcBorders>
                            <w:top w:val="single" w:sz="4" w:space="0" w:color="000000" w:themeColor="text1"/>
                            <w:bottom w:val="single" w:sz="4" w:space="0" w:color="auto"/>
                            <w:right w:val="single" w:sz="4" w:space="0" w:color="000000" w:themeColor="text1"/>
                          </w:tcBorders>
                          <w:vAlign w:val="center"/>
                        </w:tcPr>
                        <w:p w14:paraId="27909800" w14:textId="77777777" w:rsidR="007968A0" w:rsidRPr="002E6526" w:rsidRDefault="007968A0" w:rsidP="0001530D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2545" w:type="dxa"/>
                          <w:gridSpan w:val="7"/>
                          <w:tcBorders>
                            <w:top w:val="single" w:sz="4" w:space="0" w:color="000000" w:themeColor="text1"/>
                            <w:left w:val="single" w:sz="4" w:space="0" w:color="000000" w:themeColor="text1"/>
                            <w:bottom w:val="single" w:sz="4" w:space="0" w:color="auto"/>
                          </w:tcBorders>
                          <w:vAlign w:val="center"/>
                        </w:tcPr>
                        <w:p w14:paraId="7123F0CB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</w:tr>
                    <w:tr w:rsidR="007968A0" w:rsidRPr="000F39CB" w14:paraId="1F6C497F" w14:textId="77777777" w:rsidTr="005D49A6">
                      <w:trPr>
                        <w:cantSplit/>
                        <w:trHeight w:val="397"/>
                      </w:trPr>
                      <w:tc>
                        <w:tcPr>
                          <w:tcW w:w="280" w:type="dxa"/>
                          <w:vMerge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576EDFF9" w14:textId="77777777" w:rsidR="007968A0" w:rsidRDefault="007968A0" w:rsidP="00A434B4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53934340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4409" w:type="dxa"/>
                          <w:gridSpan w:val="6"/>
                          <w:tcBorders>
                            <w:top w:val="nil"/>
                            <w:bottom w:val="single" w:sz="4" w:space="0" w:color="auto"/>
                          </w:tcBorders>
                        </w:tcPr>
                        <w:p w14:paraId="5387C863" w14:textId="77777777" w:rsidR="007968A0" w:rsidRPr="002E6526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4"/>
                            </w:rPr>
                          </w:pPr>
                        </w:p>
                      </w:tc>
                      <w:tc>
                        <w:tcPr>
                          <w:tcW w:w="6031" w:type="dxa"/>
                          <w:gridSpan w:val="9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1B1F6B83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</w:tr>
                    <w:tr w:rsidR="007968A0" w:rsidRPr="000F39CB" w14:paraId="689F154E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/>
                          <w:textDirection w:val="btLr"/>
                          <w:vAlign w:val="center"/>
                        </w:tcPr>
                        <w:p w14:paraId="184C5CDD" w14:textId="77777777" w:rsidR="007968A0" w:rsidRDefault="007968A0" w:rsidP="00A434B4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vAlign w:val="center"/>
                        </w:tcPr>
                        <w:p w14:paraId="449347F4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4" w:type="dxa"/>
                          <w:tcBorders>
                            <w:right w:val="single" w:sz="4" w:space="0" w:color="auto"/>
                          </w:tcBorders>
                        </w:tcPr>
                        <w:p w14:paraId="613C21EC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593" w:type="dxa"/>
                          <w:tcBorders>
                            <w:right w:val="single" w:sz="4" w:space="0" w:color="auto"/>
                          </w:tcBorders>
                        </w:tcPr>
                        <w:p w14:paraId="5AEE431C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right w:val="single" w:sz="4" w:space="0" w:color="auto"/>
                          </w:tcBorders>
                        </w:tcPr>
                        <w:p w14:paraId="019163FD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7" w:type="dxa"/>
                          <w:tcBorders>
                            <w:right w:val="single" w:sz="4" w:space="0" w:color="auto"/>
                          </w:tcBorders>
                        </w:tcPr>
                        <w:p w14:paraId="41B59A15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right w:val="single" w:sz="4" w:space="0" w:color="auto"/>
                          </w:tcBorders>
                        </w:tcPr>
                        <w:p w14:paraId="6EE4E1CE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6031" w:type="dxa"/>
                          <w:gridSpan w:val="9"/>
                          <w:vMerge w:val="restart"/>
                          <w:tcBorders>
                            <w:left w:val="single" w:sz="4" w:space="0" w:color="auto"/>
                          </w:tcBorders>
                          <w:vAlign w:val="center"/>
                        </w:tcPr>
                        <w:p w14:paraId="5DB7A0C2" w14:textId="77777777" w:rsidR="007968A0" w:rsidRPr="00080907" w:rsidRDefault="007968A0" w:rsidP="00A434B4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>
                            <w:rPr>
                              <w:noProof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szCs w:val="24"/>
                            </w:rPr>
                            <w:instrText xml:space="preserve"> REF DecNum  \* MERGEFORMAT </w:instrTex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separate"/>
                          </w:r>
                          <w:r w:rsidR="0042545E" w:rsidRPr="0042545E">
                            <w:rPr>
                              <w:noProof/>
                              <w:szCs w:val="24"/>
                            </w:rPr>
                            <w:t>ВБМА.436431.000</w: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end"/>
                          </w:r>
                          <w:r>
                            <w:t>П</w:t>
                          </w:r>
                          <w:r>
                            <w:rPr>
                              <w:szCs w:val="24"/>
                            </w:rPr>
                            <w:t>Э3</w:t>
                          </w:r>
                        </w:p>
                      </w:tc>
                    </w:tr>
                    <w:tr w:rsidR="007968A0" w:rsidRPr="000F39CB" w14:paraId="55F2E9AE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/>
                          <w:textDirection w:val="btLr"/>
                          <w:vAlign w:val="center"/>
                        </w:tcPr>
                        <w:p w14:paraId="3A014194" w14:textId="77777777" w:rsidR="007968A0" w:rsidRDefault="007968A0" w:rsidP="00A434B4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vAlign w:val="center"/>
                        </w:tcPr>
                        <w:p w14:paraId="5D3DA859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4" w:type="dxa"/>
                          <w:tcBorders>
                            <w:right w:val="single" w:sz="4" w:space="0" w:color="auto"/>
                          </w:tcBorders>
                        </w:tcPr>
                        <w:p w14:paraId="21705984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593" w:type="dxa"/>
                          <w:tcBorders>
                            <w:right w:val="single" w:sz="4" w:space="0" w:color="auto"/>
                          </w:tcBorders>
                        </w:tcPr>
                        <w:p w14:paraId="6E26E81B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right w:val="single" w:sz="4" w:space="0" w:color="auto"/>
                          </w:tcBorders>
                        </w:tcPr>
                        <w:p w14:paraId="65A334C4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7" w:type="dxa"/>
                          <w:tcBorders>
                            <w:right w:val="single" w:sz="4" w:space="0" w:color="auto"/>
                          </w:tcBorders>
                        </w:tcPr>
                        <w:p w14:paraId="412C1ED7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right w:val="single" w:sz="4" w:space="0" w:color="auto"/>
                          </w:tcBorders>
                        </w:tcPr>
                        <w:p w14:paraId="54A7FD90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6031" w:type="dxa"/>
                          <w:gridSpan w:val="9"/>
                          <w:vMerge/>
                          <w:tcBorders>
                            <w:left w:val="single" w:sz="4" w:space="0" w:color="auto"/>
                          </w:tcBorders>
                        </w:tcPr>
                        <w:p w14:paraId="4BB766E3" w14:textId="77777777" w:rsidR="007968A0" w:rsidRPr="00080907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</w:tr>
                    <w:tr w:rsidR="007968A0" w:rsidRPr="000F39CB" w14:paraId="3AD7121F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2FBA288" w14:textId="77777777" w:rsidR="007968A0" w:rsidRDefault="007968A0" w:rsidP="00A434B4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A9731F1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594" w:type="dxa"/>
                          <w:tcBorders>
                            <w:right w:val="single" w:sz="4" w:space="0" w:color="auto"/>
                          </w:tcBorders>
                          <w:vAlign w:val="center"/>
                        </w:tcPr>
                        <w:p w14:paraId="4563D207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2E6526">
                            <w:rPr>
                              <w:rFonts w:eastAsiaTheme="minorHAnsi"/>
                              <w:szCs w:val="24"/>
                            </w:rPr>
                            <w:t>Изм.</w:t>
                          </w:r>
                        </w:p>
                      </w:tc>
                      <w:tc>
                        <w:tcPr>
                          <w:tcW w:w="593" w:type="dxa"/>
                          <w:tcBorders>
                            <w:right w:val="single" w:sz="4" w:space="0" w:color="auto"/>
                          </w:tcBorders>
                          <w:vAlign w:val="center"/>
                        </w:tcPr>
                        <w:p w14:paraId="217D2A77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2E6526">
                            <w:rPr>
                              <w:rFonts w:eastAsiaTheme="minorHAnsi"/>
                              <w:szCs w:val="24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right w:val="single" w:sz="4" w:space="0" w:color="auto"/>
                          </w:tcBorders>
                          <w:vAlign w:val="center"/>
                        </w:tcPr>
                        <w:p w14:paraId="59D2DB7D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2E6526">
                            <w:rPr>
                              <w:szCs w:val="24"/>
                            </w:rPr>
                            <w:t>№ докум.</w:t>
                          </w:r>
                        </w:p>
                      </w:tc>
                      <w:tc>
                        <w:tcPr>
                          <w:tcW w:w="847" w:type="dxa"/>
                          <w:tcBorders>
                            <w:right w:val="single" w:sz="4" w:space="0" w:color="auto"/>
                          </w:tcBorders>
                          <w:vAlign w:val="center"/>
                        </w:tcPr>
                        <w:p w14:paraId="093B3676" w14:textId="77777777" w:rsidR="007968A0" w:rsidRPr="002E6526" w:rsidRDefault="007968A0" w:rsidP="00C463A6">
                          <w:pPr>
                            <w:pStyle w:val="ad"/>
                            <w:rPr>
                              <w:szCs w:val="24"/>
                            </w:rPr>
                          </w:pPr>
                          <w:r w:rsidRPr="002E6526">
                            <w:rPr>
                              <w:szCs w:val="24"/>
                            </w:rPr>
                            <w:t>Подп.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right w:val="single" w:sz="4" w:space="0" w:color="auto"/>
                          </w:tcBorders>
                          <w:vAlign w:val="center"/>
                        </w:tcPr>
                        <w:p w14:paraId="3FA4FD7F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2E6526">
                            <w:rPr>
                              <w:szCs w:val="24"/>
                            </w:rPr>
                            <w:t>Дата</w:t>
                          </w:r>
                        </w:p>
                      </w:tc>
                      <w:tc>
                        <w:tcPr>
                          <w:tcW w:w="6031" w:type="dxa"/>
                          <w:gridSpan w:val="9"/>
                          <w:vMerge/>
                          <w:tcBorders>
                            <w:left w:val="single" w:sz="4" w:space="0" w:color="auto"/>
                          </w:tcBorders>
                        </w:tcPr>
                        <w:p w14:paraId="379DC68E" w14:textId="77777777" w:rsidR="007968A0" w:rsidRPr="00080907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</w:tr>
                    <w:tr w:rsidR="007968A0" w:rsidRPr="000F39CB" w14:paraId="5A99BE66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 w:val="restart"/>
                          <w:textDirection w:val="btLr"/>
                          <w:vAlign w:val="center"/>
                        </w:tcPr>
                        <w:p w14:paraId="67DF159D" w14:textId="77777777" w:rsidR="007968A0" w:rsidRPr="003D1FE3" w:rsidRDefault="007968A0" w:rsidP="00A434B4">
                          <w:pPr>
                            <w:pStyle w:val="ad"/>
                          </w:pPr>
                          <w:r w:rsidRPr="003D1FE3">
                            <w:t>Инв. № подл.</w:t>
                          </w:r>
                        </w:p>
                      </w:tc>
                      <w:tc>
                        <w:tcPr>
                          <w:tcW w:w="393" w:type="dxa"/>
                          <w:gridSpan w:val="2"/>
                          <w:vMerge w:val="restart"/>
                          <w:vAlign w:val="center"/>
                        </w:tcPr>
                        <w:p w14:paraId="744D0684" w14:textId="77777777" w:rsidR="007968A0" w:rsidRPr="000F39CB" w:rsidRDefault="007968A0" w:rsidP="00A434B4">
                          <w:pPr>
                            <w:pStyle w:val="ad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187" w:type="dxa"/>
                          <w:gridSpan w:val="2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49FFF807" w14:textId="77777777" w:rsidR="007968A0" w:rsidRPr="002E6526" w:rsidRDefault="007968A0" w:rsidP="00C463A6">
                          <w:pPr>
                            <w:pStyle w:val="L"/>
                            <w:rPr>
                              <w:szCs w:val="24"/>
                            </w:rPr>
                          </w:pPr>
                          <w:r w:rsidRPr="002E6526">
                            <w:rPr>
                              <w:szCs w:val="24"/>
                            </w:rPr>
                            <w:t>Разраб.</w:t>
                          </w: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7BDB0AF7" w14:textId="77777777" w:rsidR="007968A0" w:rsidRPr="002E6526" w:rsidRDefault="007968A0" w:rsidP="00C463A6">
                          <w:pPr>
                            <w:pStyle w:val="L"/>
                            <w:rPr>
                              <w:rFonts w:eastAsiaTheme="minorHAnsi"/>
                              <w:szCs w:val="24"/>
                            </w:rPr>
                          </w:pPr>
                          <w:r>
                            <w:rPr>
                              <w:noProof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szCs w:val="24"/>
                            </w:rPr>
                            <w:instrText xml:space="preserve"> REF CreateFIO  \* MERGEFORMAT </w:instrTex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separate"/>
                          </w:r>
                          <w:r w:rsidRPr="00F04E47">
                            <w:rPr>
                              <w:noProof/>
                              <w:szCs w:val="24"/>
                            </w:rPr>
                            <w:t>Гордиенко</w: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1D40B18D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55E81F99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3526" w:type="dxa"/>
                          <w:gridSpan w:val="3"/>
                          <w:vMerge w:val="restart"/>
                          <w:tcBorders>
                            <w:left w:val="single" w:sz="4" w:space="0" w:color="auto"/>
                          </w:tcBorders>
                          <w:vAlign w:val="center"/>
                        </w:tcPr>
                        <w:p w14:paraId="45112552" w14:textId="77777777" w:rsidR="007968A0" w:rsidRPr="00080907" w:rsidRDefault="007968A0" w:rsidP="00A434B4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>
                            <w:rPr>
                              <w:noProof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szCs w:val="24"/>
                            </w:rPr>
                            <w:instrText xml:space="preserve"> REF MakeName  \* MERGEFORMAT </w:instrTex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separate"/>
                          </w:r>
                          <w:r w:rsidR="0042545E" w:rsidRPr="0042545E">
                            <w:rPr>
                              <w:noProof/>
                              <w:szCs w:val="24"/>
                            </w:rPr>
                            <w:t>Плата</w:t>
                          </w:r>
                          <w:r w:rsidR="0042545E">
                            <w:rPr>
                              <w:noProof/>
                            </w:rPr>
                            <w:t xml:space="preserve"> питания МКТИ</w: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end"/>
                          </w:r>
                        </w:p>
                        <w:p w14:paraId="3DD1947B" w14:textId="77777777" w:rsidR="007968A0" w:rsidRPr="00080907" w:rsidRDefault="007968A0" w:rsidP="00A434B4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>Перечень элементов</w:t>
                          </w:r>
                        </w:p>
                      </w:tc>
                      <w:tc>
                        <w:tcPr>
                          <w:tcW w:w="837" w:type="dxa"/>
                          <w:gridSpan w:val="4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2C39F66C" w14:textId="77777777" w:rsidR="007968A0" w:rsidRPr="00C0298E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C0298E">
                            <w:rPr>
                              <w:rFonts w:eastAsiaTheme="minorHAnsi"/>
                            </w:rPr>
                            <w:t>Лит.</w:t>
                          </w:r>
                        </w:p>
                      </w:tc>
                      <w:tc>
                        <w:tcPr>
                          <w:tcW w:w="834" w:type="dxa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46AF4881" w14:textId="77777777" w:rsidR="007968A0" w:rsidRPr="00C0298E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C0298E">
                            <w:rPr>
                              <w:rFonts w:eastAsiaTheme="minorHAnsi"/>
                            </w:rPr>
                            <w:t>Лист</w:t>
                          </w:r>
                        </w:p>
                      </w:tc>
                      <w:tc>
                        <w:tcPr>
                          <w:tcW w:w="834" w:type="dxa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4D7D4A57" w14:textId="77777777" w:rsidR="007968A0" w:rsidRPr="00C0298E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C0298E">
                            <w:rPr>
                              <w:rFonts w:eastAsiaTheme="minorHAnsi"/>
                            </w:rPr>
                            <w:t>Листов</w:t>
                          </w:r>
                        </w:p>
                      </w:tc>
                    </w:tr>
                    <w:tr w:rsidR="007968A0" w:rsidRPr="000F39CB" w14:paraId="3B41F5F8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/>
                          <w:textDirection w:val="btLr"/>
                          <w:vAlign w:val="center"/>
                        </w:tcPr>
                        <w:p w14:paraId="572A443E" w14:textId="77777777" w:rsidR="007968A0" w:rsidRPr="003D1FE3" w:rsidRDefault="007968A0" w:rsidP="00C463A6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vAlign w:val="center"/>
                        </w:tcPr>
                        <w:p w14:paraId="0B88DBAA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187" w:type="dxa"/>
                          <w:gridSpan w:val="2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1C5FB3C5" w14:textId="77777777" w:rsidR="007968A0" w:rsidRPr="002E6526" w:rsidRDefault="007968A0" w:rsidP="00C463A6">
                          <w:pPr>
                            <w:pStyle w:val="L"/>
                            <w:rPr>
                              <w:szCs w:val="24"/>
                            </w:rPr>
                          </w:pPr>
                          <w:r w:rsidRPr="002E6526">
                            <w:rPr>
                              <w:szCs w:val="24"/>
                            </w:rPr>
                            <w:t>Пров.</w:t>
                          </w: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1E804A16" w14:textId="77777777" w:rsidR="007968A0" w:rsidRPr="002E6526" w:rsidRDefault="007968A0" w:rsidP="00C463A6">
                          <w:pPr>
                            <w:pStyle w:val="L"/>
                            <w:rPr>
                              <w:rFonts w:eastAsiaTheme="minorHAnsi"/>
                              <w:szCs w:val="24"/>
                            </w:rPr>
                          </w:pPr>
                          <w:r>
                            <w:rPr>
                              <w:noProof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noProof/>
                              <w:szCs w:val="24"/>
                            </w:rPr>
                            <w:instrText xml:space="preserve"> REF CheckFIO  \* MERGEFORMAT </w:instrTex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separate"/>
                          </w:r>
                          <w:r w:rsidRPr="00F04E47">
                            <w:rPr>
                              <w:noProof/>
                              <w:szCs w:val="24"/>
                            </w:rPr>
                            <w:t>Тумазов</w:t>
                          </w:r>
                          <w:r>
                            <w:rPr>
                              <w:noProof/>
                              <w:szCs w:val="24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3AA6E657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</w:tcPr>
                        <w:p w14:paraId="2FDF61DC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3526" w:type="dxa"/>
                          <w:gridSpan w:val="3"/>
                          <w:vMerge/>
                          <w:tcBorders>
                            <w:left w:val="single" w:sz="4" w:space="0" w:color="auto"/>
                          </w:tcBorders>
                        </w:tcPr>
                        <w:p w14:paraId="27BA0EFD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279" w:type="dxa"/>
                          <w:gridSpan w:val="2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27DDC020" w14:textId="77777777" w:rsidR="007968A0" w:rsidRPr="00C0298E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279" w:type="dxa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012058A8" w14:textId="77777777" w:rsidR="007968A0" w:rsidRPr="00C0298E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279" w:type="dxa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50F5CE04" w14:textId="77777777" w:rsidR="007968A0" w:rsidRPr="00C0298E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834" w:type="dxa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  <w:vAlign w:val="center"/>
                        </w:tcPr>
                        <w:p w14:paraId="00ED5702" w14:textId="77777777" w:rsidR="007968A0" w:rsidRPr="00C0298E" w:rsidRDefault="007968A0" w:rsidP="00C0298E">
                          <w:pPr>
                            <w:pStyle w:val="ad"/>
                          </w:pPr>
                          <w:r w:rsidRPr="00C0298E">
                            <w:rPr>
                              <w:rStyle w:val="af8"/>
                              <w:szCs w:val="24"/>
                            </w:rPr>
                            <w:fldChar w:fldCharType="begin"/>
                          </w:r>
                          <w:r w:rsidRPr="00C0298E">
                            <w:rPr>
                              <w:rStyle w:val="af8"/>
                              <w:szCs w:val="24"/>
                            </w:rPr>
                            <w:instrText xml:space="preserve"> PAGE </w:instrText>
                          </w:r>
                          <w:r w:rsidRPr="00C0298E">
                            <w:rPr>
                              <w:rStyle w:val="af8"/>
                              <w:szCs w:val="24"/>
                            </w:rPr>
                            <w:fldChar w:fldCharType="separate"/>
                          </w:r>
                          <w:r w:rsidR="0042545E">
                            <w:rPr>
                              <w:rStyle w:val="af8"/>
                              <w:noProof/>
                              <w:szCs w:val="24"/>
                            </w:rPr>
                            <w:t>1</w:t>
                          </w:r>
                          <w:r w:rsidRPr="00C0298E">
                            <w:rPr>
                              <w:rStyle w:val="af8"/>
                              <w:szCs w:val="24"/>
                            </w:rPr>
                            <w:fldChar w:fldCharType="end"/>
                          </w:r>
                        </w:p>
                      </w:tc>
                      <w:tc>
                        <w:tcPr>
                          <w:tcW w:w="834" w:type="dxa"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  <w:vAlign w:val="center"/>
                        </w:tcPr>
                        <w:p w14:paraId="2C2FA7B8" w14:textId="77777777" w:rsidR="007968A0" w:rsidRPr="00C0298E" w:rsidRDefault="007968A0" w:rsidP="00C0298E">
                          <w:pPr>
                            <w:pStyle w:val="ad"/>
                          </w:pPr>
                          <w:r w:rsidRPr="00C0298E">
                            <w:rPr>
                              <w:rStyle w:val="af8"/>
                              <w:szCs w:val="24"/>
                            </w:rPr>
                            <w:fldChar w:fldCharType="begin"/>
                          </w:r>
                          <w:r w:rsidRPr="00C0298E">
                            <w:rPr>
                              <w:rStyle w:val="af8"/>
                              <w:szCs w:val="24"/>
                            </w:rPr>
                            <w:instrText xml:space="preserve"> NUMPAGES </w:instrText>
                          </w:r>
                          <w:r w:rsidRPr="00C0298E">
                            <w:rPr>
                              <w:rStyle w:val="af8"/>
                              <w:szCs w:val="24"/>
                            </w:rPr>
                            <w:fldChar w:fldCharType="separate"/>
                          </w:r>
                          <w:r w:rsidR="0042545E">
                            <w:rPr>
                              <w:rStyle w:val="af8"/>
                              <w:noProof/>
                              <w:szCs w:val="24"/>
                            </w:rPr>
                            <w:t>2</w:t>
                          </w:r>
                          <w:r w:rsidRPr="00C0298E">
                            <w:rPr>
                              <w:rStyle w:val="af8"/>
                              <w:szCs w:val="24"/>
                            </w:rPr>
                            <w:fldChar w:fldCharType="end"/>
                          </w:r>
                        </w:p>
                      </w:tc>
                    </w:tr>
                    <w:tr w:rsidR="007968A0" w:rsidRPr="000F39CB" w14:paraId="3E33B2E0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/>
                          <w:textDirection w:val="btLr"/>
                          <w:vAlign w:val="center"/>
                        </w:tcPr>
                        <w:p w14:paraId="6C85EBF1" w14:textId="77777777" w:rsidR="007968A0" w:rsidRPr="003D1FE3" w:rsidRDefault="007968A0" w:rsidP="00C463A6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vAlign w:val="center"/>
                        </w:tcPr>
                        <w:p w14:paraId="68B97196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187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D477D35" w14:textId="77777777" w:rsidR="007968A0" w:rsidRPr="002E6526" w:rsidRDefault="007968A0" w:rsidP="00C463A6">
                          <w:pPr>
                            <w:pStyle w:val="L"/>
                            <w:rPr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A9B1B71" w14:textId="77777777" w:rsidR="007968A0" w:rsidRPr="00974AF5" w:rsidRDefault="007968A0" w:rsidP="00C463A6">
                          <w:pPr>
                            <w:pStyle w:val="L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1B7898F1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7C9015B0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3526" w:type="dxa"/>
                          <w:gridSpan w:val="3"/>
                          <w:vMerge/>
                          <w:tcBorders>
                            <w:left w:val="single" w:sz="4" w:space="0" w:color="auto"/>
                          </w:tcBorders>
                          <w:vAlign w:val="center"/>
                        </w:tcPr>
                        <w:p w14:paraId="3E9CED5C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2505" w:type="dxa"/>
                          <w:gridSpan w:val="6"/>
                          <w:vMerge w:val="restart"/>
                          <w:vAlign w:val="center"/>
                        </w:tcPr>
                        <w:p w14:paraId="254AB5F8" w14:textId="77777777" w:rsidR="007968A0" w:rsidRPr="00697D22" w:rsidRDefault="007968A0" w:rsidP="00697D22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</w:tr>
                    <w:tr w:rsidR="007968A0" w:rsidRPr="000F39CB" w14:paraId="6C393701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/>
                          <w:textDirection w:val="btLr"/>
                          <w:vAlign w:val="center"/>
                        </w:tcPr>
                        <w:p w14:paraId="606215A9" w14:textId="77777777" w:rsidR="007968A0" w:rsidRPr="003D1FE3" w:rsidRDefault="007968A0" w:rsidP="00C463A6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vAlign w:val="center"/>
                        </w:tcPr>
                        <w:p w14:paraId="2DE5EFE1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187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69304B66" w14:textId="77777777" w:rsidR="007968A0" w:rsidRPr="002E6526" w:rsidRDefault="007968A0" w:rsidP="00C463A6">
                          <w:pPr>
                            <w:pStyle w:val="L"/>
                            <w:rPr>
                              <w:szCs w:val="24"/>
                            </w:rPr>
                          </w:pPr>
                          <w:r w:rsidRPr="002E6526">
                            <w:rPr>
                              <w:szCs w:val="24"/>
                            </w:rPr>
                            <w:t>Н. контр.</w:t>
                          </w: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7CC97EE3" w14:textId="77777777" w:rsidR="007968A0" w:rsidRPr="002E6526" w:rsidRDefault="007968A0" w:rsidP="00C463A6">
                          <w:pPr>
                            <w:pStyle w:val="L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5915CDD0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851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34858E70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</w:p>
                      </w:tc>
                      <w:tc>
                        <w:tcPr>
                          <w:tcW w:w="3526" w:type="dxa"/>
                          <w:gridSpan w:val="3"/>
                          <w:vMerge/>
                          <w:tcBorders>
                            <w:left w:val="single" w:sz="4" w:space="0" w:color="auto"/>
                          </w:tcBorders>
                        </w:tcPr>
                        <w:p w14:paraId="02B62B6B" w14:textId="77777777" w:rsidR="007968A0" w:rsidRPr="000F39CB" w:rsidRDefault="007968A0" w:rsidP="00C463A6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2505" w:type="dxa"/>
                          <w:gridSpan w:val="6"/>
                          <w:vMerge/>
                        </w:tcPr>
                        <w:p w14:paraId="21AC5B59" w14:textId="77777777" w:rsidR="007968A0" w:rsidRPr="000F39CB" w:rsidRDefault="007968A0" w:rsidP="00C463A6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</w:tr>
                    <w:tr w:rsidR="007968A0" w:rsidRPr="000F39CB" w14:paraId="5A49D146" w14:textId="77777777" w:rsidTr="005D49A6">
                      <w:trPr>
                        <w:cantSplit/>
                        <w:trHeight w:val="283"/>
                      </w:trPr>
                      <w:tc>
                        <w:tcPr>
                          <w:tcW w:w="280" w:type="dxa"/>
                          <w:vMerge/>
                          <w:tcBorders>
                            <w:bottom w:val="single" w:sz="4" w:space="0" w:color="auto"/>
                          </w:tcBorders>
                          <w:textDirection w:val="btLr"/>
                          <w:vAlign w:val="center"/>
                        </w:tcPr>
                        <w:p w14:paraId="6A0011C1" w14:textId="77777777" w:rsidR="007968A0" w:rsidRPr="003D1FE3" w:rsidRDefault="007968A0" w:rsidP="00C463A6">
                          <w:pPr>
                            <w:pStyle w:val="ad"/>
                          </w:pPr>
                        </w:p>
                      </w:tc>
                      <w:tc>
                        <w:tcPr>
                          <w:tcW w:w="393" w:type="dxa"/>
                          <w:gridSpan w:val="2"/>
                          <w:vMerge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1FB604A3" w14:textId="77777777" w:rsidR="007968A0" w:rsidRPr="000F39CB" w:rsidRDefault="007968A0" w:rsidP="00C463A6">
                          <w:pPr>
                            <w:spacing w:line="240" w:lineRule="auto"/>
                            <w:jc w:val="center"/>
                            <w:rPr>
                              <w:rFonts w:eastAsiaTheme="minorHAnsi"/>
                              <w:sz w:val="20"/>
                            </w:rPr>
                          </w:pPr>
                        </w:p>
                      </w:tc>
                      <w:tc>
                        <w:tcPr>
                          <w:tcW w:w="1187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24DCADCB" w14:textId="77777777" w:rsidR="007968A0" w:rsidRPr="002E6526" w:rsidRDefault="007968A0" w:rsidP="00C463A6">
                          <w:pPr>
                            <w:pStyle w:val="L"/>
                            <w:rPr>
                              <w:szCs w:val="24"/>
                            </w:rPr>
                          </w:pPr>
                          <w:r w:rsidRPr="002E6526">
                            <w:rPr>
                              <w:szCs w:val="24"/>
                            </w:rPr>
                            <w:t>Утв.</w:t>
                          </w:r>
                        </w:p>
                      </w:tc>
                      <w:tc>
                        <w:tcPr>
                          <w:tcW w:w="1524" w:type="dxa"/>
                          <w:gridSpan w:val="2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410410A6" w14:textId="77777777" w:rsidR="007968A0" w:rsidRPr="002E6526" w:rsidRDefault="007968A0" w:rsidP="00C463A6">
                          <w:pPr>
                            <w:pStyle w:val="L"/>
                            <w:rPr>
                              <w:rFonts w:eastAsiaTheme="minorHAnsi"/>
                              <w:szCs w:val="24"/>
                            </w:rPr>
                          </w:pPr>
                          <w:r w:rsidRPr="00D96241">
                            <w:t>–</w:t>
                          </w:r>
                        </w:p>
                      </w:tc>
                      <w:tc>
                        <w:tcPr>
                          <w:tcW w:w="847" w:type="dxa"/>
                          <w:tcBorders>
                            <w:bottom w:val="single" w:sz="4" w:space="0" w:color="auto"/>
                          </w:tcBorders>
                          <w:vAlign w:val="center"/>
                        </w:tcPr>
                        <w:p w14:paraId="53FF8A38" w14:textId="77777777" w:rsidR="007968A0" w:rsidRPr="002E6526" w:rsidRDefault="007968A0" w:rsidP="00C463A6">
                          <w:pPr>
                            <w:pStyle w:val="ad"/>
                            <w:rPr>
                              <w:szCs w:val="24"/>
                            </w:rPr>
                          </w:pPr>
                          <w:r w:rsidRPr="00D96241">
                            <w:t>–</w:t>
                          </w:r>
                        </w:p>
                      </w:tc>
                      <w:tc>
                        <w:tcPr>
                          <w:tcW w:w="851" w:type="dxa"/>
                          <w:tcBorders>
                            <w:bottom w:val="single" w:sz="4" w:space="0" w:color="auto"/>
                            <w:right w:val="single" w:sz="4" w:space="0" w:color="auto"/>
                          </w:tcBorders>
                          <w:vAlign w:val="center"/>
                        </w:tcPr>
                        <w:p w14:paraId="0D665EFD" w14:textId="77777777" w:rsidR="007968A0" w:rsidRPr="002E6526" w:rsidRDefault="007968A0" w:rsidP="00C463A6">
                          <w:pPr>
                            <w:pStyle w:val="ad"/>
                            <w:rPr>
                              <w:rFonts w:eastAsiaTheme="minorHAnsi"/>
                              <w:szCs w:val="24"/>
                            </w:rPr>
                          </w:pPr>
                          <w:r w:rsidRPr="00D96241">
                            <w:t>–</w:t>
                          </w:r>
                        </w:p>
                      </w:tc>
                      <w:tc>
                        <w:tcPr>
                          <w:tcW w:w="3526" w:type="dxa"/>
                          <w:gridSpan w:val="3"/>
                          <w:vMerge/>
                          <w:tcBorders>
                            <w:left w:val="single" w:sz="4" w:space="0" w:color="auto"/>
                            <w:bottom w:val="single" w:sz="4" w:space="0" w:color="auto"/>
                          </w:tcBorders>
                        </w:tcPr>
                        <w:p w14:paraId="2B56BED1" w14:textId="77777777" w:rsidR="007968A0" w:rsidRPr="000F39CB" w:rsidRDefault="007968A0" w:rsidP="00C463A6">
                          <w:pPr>
                            <w:spacing w:line="240" w:lineRule="auto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2505" w:type="dxa"/>
                          <w:gridSpan w:val="6"/>
                          <w:vMerge/>
                          <w:tcBorders>
                            <w:bottom w:val="single" w:sz="4" w:space="0" w:color="auto"/>
                          </w:tcBorders>
                        </w:tcPr>
                        <w:p w14:paraId="39E32687" w14:textId="77777777" w:rsidR="007968A0" w:rsidRPr="000F39CB" w:rsidRDefault="007968A0" w:rsidP="00C463A6">
                          <w:pPr>
                            <w:spacing w:line="240" w:lineRule="auto"/>
                            <w:rPr>
                              <w:rFonts w:eastAsiaTheme="minorHAnsi"/>
                            </w:rPr>
                          </w:pPr>
                        </w:p>
                      </w:tc>
                    </w:tr>
                    <w:tr w:rsidR="007968A0" w:rsidRPr="000F39CB" w14:paraId="7889C37D" w14:textId="77777777" w:rsidTr="005D49A6">
                      <w:trPr>
                        <w:cantSplit/>
                        <w:trHeight w:val="438"/>
                      </w:trPr>
                      <w:tc>
                        <w:tcPr>
                          <w:tcW w:w="2818" w:type="dxa"/>
                          <w:gridSpan w:val="6"/>
                          <w:tcBorders>
                            <w:left w:val="nil"/>
                            <w:bottom w:val="nil"/>
                            <w:right w:val="nil"/>
                          </w:tcBorders>
                        </w:tcPr>
                        <w:p w14:paraId="5CEE482A" w14:textId="77777777" w:rsidR="007968A0" w:rsidRPr="00F83288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</w:p>
                      </w:tc>
                      <w:tc>
                        <w:tcPr>
                          <w:tcW w:w="5919" w:type="dxa"/>
                          <w:gridSpan w:val="7"/>
                          <w:tcBorders>
                            <w:left w:val="nil"/>
                            <w:bottom w:val="nil"/>
                            <w:right w:val="nil"/>
                          </w:tcBorders>
                        </w:tcPr>
                        <w:p w14:paraId="3C535604" w14:textId="77777777" w:rsidR="007968A0" w:rsidRPr="00A434B4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A434B4">
                            <w:rPr>
                              <w:rFonts w:eastAsiaTheme="minorHAnsi"/>
                            </w:rPr>
                            <w:t>Копировал</w:t>
                          </w:r>
                        </w:p>
                      </w:tc>
                      <w:tc>
                        <w:tcPr>
                          <w:tcW w:w="2376" w:type="dxa"/>
                          <w:gridSpan w:val="5"/>
                          <w:tcBorders>
                            <w:left w:val="nil"/>
                            <w:bottom w:val="nil"/>
                            <w:right w:val="nil"/>
                          </w:tcBorders>
                        </w:tcPr>
                        <w:p w14:paraId="64179A5D" w14:textId="77777777" w:rsidR="007968A0" w:rsidRPr="00A434B4" w:rsidRDefault="007968A0" w:rsidP="00C0298E">
                          <w:pPr>
                            <w:pStyle w:val="ad"/>
                            <w:rPr>
                              <w:rFonts w:eastAsiaTheme="minorHAnsi"/>
                            </w:rPr>
                          </w:pPr>
                          <w:r w:rsidRPr="00A434B4">
                            <w:rPr>
                              <w:rFonts w:eastAsiaTheme="minorHAnsi"/>
                            </w:rPr>
                            <w:t>Формат А4</w:t>
                          </w:r>
                        </w:p>
                      </w:tc>
                    </w:tr>
                  </w:tbl>
                  <w:p w14:paraId="581D8D37" w14:textId="77777777" w:rsidR="007968A0" w:rsidRDefault="007968A0" w:rsidP="00FF1F15">
                    <w:pPr>
                      <w:pStyle w:val="15"/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F7606"/>
    <w:multiLevelType w:val="multilevel"/>
    <w:tmpl w:val="5B3C7132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hint="default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hint="default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08491773"/>
    <w:multiLevelType w:val="hybridMultilevel"/>
    <w:tmpl w:val="A2C4A1B2"/>
    <w:lvl w:ilvl="0" w:tplc="C90C46BA">
      <w:start w:val="1"/>
      <w:numFmt w:val="bullet"/>
      <w:pStyle w:val="--1"/>
      <w:suff w:val="space"/>
      <w:lvlText w:val=""/>
      <w:lvlJc w:val="left"/>
      <w:pPr>
        <w:ind w:left="57" w:firstLine="0"/>
      </w:pPr>
      <w:rPr>
        <w:rFonts w:ascii="Symbol" w:eastAsia="MS Mincho" w:hAnsi="Symbol" w:cs="Times New Roman" w:hint="default"/>
        <w:sz w:val="26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B8F61D4"/>
    <w:multiLevelType w:val="hybridMultilevel"/>
    <w:tmpl w:val="833AB8D6"/>
    <w:lvl w:ilvl="0" w:tplc="03E4AFDE">
      <w:start w:val="1"/>
      <w:numFmt w:val="decimal"/>
      <w:pStyle w:val="-2"/>
      <w:suff w:val="space"/>
      <w:lvlText w:val="%1)"/>
      <w:lvlJc w:val="left"/>
      <w:pPr>
        <w:ind w:left="0" w:firstLine="1134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DA1DD9"/>
    <w:multiLevelType w:val="hybridMultilevel"/>
    <w:tmpl w:val="A4EC5A68"/>
    <w:lvl w:ilvl="0" w:tplc="D7102F9E">
      <w:start w:val="1"/>
      <w:numFmt w:val="decimal"/>
      <w:pStyle w:val="a"/>
      <w:suff w:val="nothing"/>
      <w:lvlText w:val="%1"/>
      <w:lvlJc w:val="left"/>
      <w:pPr>
        <w:ind w:left="0" w:firstLine="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23BA208C" w:tentative="1">
      <w:start w:val="1"/>
      <w:numFmt w:val="lowerLetter"/>
      <w:lvlText w:val="%2."/>
      <w:lvlJc w:val="left"/>
      <w:pPr>
        <w:ind w:left="1440" w:hanging="360"/>
      </w:pPr>
    </w:lvl>
    <w:lvl w:ilvl="2" w:tplc="1902B13E" w:tentative="1">
      <w:start w:val="1"/>
      <w:numFmt w:val="lowerRoman"/>
      <w:lvlText w:val="%3."/>
      <w:lvlJc w:val="right"/>
      <w:pPr>
        <w:ind w:left="2160" w:hanging="180"/>
      </w:pPr>
    </w:lvl>
    <w:lvl w:ilvl="3" w:tplc="4D2603EA" w:tentative="1">
      <w:start w:val="1"/>
      <w:numFmt w:val="decimal"/>
      <w:lvlText w:val="%4."/>
      <w:lvlJc w:val="left"/>
      <w:pPr>
        <w:ind w:left="2880" w:hanging="360"/>
      </w:pPr>
    </w:lvl>
    <w:lvl w:ilvl="4" w:tplc="A37081FC" w:tentative="1">
      <w:start w:val="1"/>
      <w:numFmt w:val="lowerLetter"/>
      <w:lvlText w:val="%5."/>
      <w:lvlJc w:val="left"/>
      <w:pPr>
        <w:ind w:left="3600" w:hanging="360"/>
      </w:pPr>
    </w:lvl>
    <w:lvl w:ilvl="5" w:tplc="09C41754" w:tentative="1">
      <w:start w:val="1"/>
      <w:numFmt w:val="lowerRoman"/>
      <w:lvlText w:val="%6."/>
      <w:lvlJc w:val="right"/>
      <w:pPr>
        <w:ind w:left="4320" w:hanging="180"/>
      </w:pPr>
    </w:lvl>
    <w:lvl w:ilvl="6" w:tplc="5B9CC7D0" w:tentative="1">
      <w:start w:val="1"/>
      <w:numFmt w:val="decimal"/>
      <w:lvlText w:val="%7."/>
      <w:lvlJc w:val="left"/>
      <w:pPr>
        <w:ind w:left="5040" w:hanging="360"/>
      </w:pPr>
    </w:lvl>
    <w:lvl w:ilvl="7" w:tplc="30DCE900" w:tentative="1">
      <w:start w:val="1"/>
      <w:numFmt w:val="lowerLetter"/>
      <w:lvlText w:val="%8."/>
      <w:lvlJc w:val="left"/>
      <w:pPr>
        <w:ind w:left="5760" w:hanging="360"/>
      </w:pPr>
    </w:lvl>
    <w:lvl w:ilvl="8" w:tplc="4CFA8FD0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91057E"/>
    <w:multiLevelType w:val="hybridMultilevel"/>
    <w:tmpl w:val="43F8DE78"/>
    <w:lvl w:ilvl="0" w:tplc="AABED8CC">
      <w:start w:val="1"/>
      <w:numFmt w:val="decimal"/>
      <w:pStyle w:val="a0"/>
      <w:suff w:val="space"/>
      <w:lvlText w:val="%1)"/>
      <w:lvlJc w:val="left"/>
      <w:pPr>
        <w:ind w:left="0" w:firstLine="0"/>
      </w:pPr>
      <w:rPr>
        <w:rFonts w:hint="default"/>
      </w:rPr>
    </w:lvl>
    <w:lvl w:ilvl="1" w:tplc="831437D4" w:tentative="1">
      <w:start w:val="1"/>
      <w:numFmt w:val="lowerLetter"/>
      <w:lvlText w:val="%2."/>
      <w:lvlJc w:val="left"/>
      <w:pPr>
        <w:ind w:left="1440" w:hanging="360"/>
      </w:pPr>
    </w:lvl>
    <w:lvl w:ilvl="2" w:tplc="0B561DB6" w:tentative="1">
      <w:start w:val="1"/>
      <w:numFmt w:val="lowerRoman"/>
      <w:lvlText w:val="%3."/>
      <w:lvlJc w:val="right"/>
      <w:pPr>
        <w:ind w:left="2160" w:hanging="180"/>
      </w:pPr>
    </w:lvl>
    <w:lvl w:ilvl="3" w:tplc="1D4A2780" w:tentative="1">
      <w:start w:val="1"/>
      <w:numFmt w:val="decimal"/>
      <w:lvlText w:val="%4."/>
      <w:lvlJc w:val="left"/>
      <w:pPr>
        <w:ind w:left="2880" w:hanging="360"/>
      </w:pPr>
    </w:lvl>
    <w:lvl w:ilvl="4" w:tplc="AB685A4A" w:tentative="1">
      <w:start w:val="1"/>
      <w:numFmt w:val="lowerLetter"/>
      <w:lvlText w:val="%5."/>
      <w:lvlJc w:val="left"/>
      <w:pPr>
        <w:ind w:left="3600" w:hanging="360"/>
      </w:pPr>
    </w:lvl>
    <w:lvl w:ilvl="5" w:tplc="1EC6EAE4" w:tentative="1">
      <w:start w:val="1"/>
      <w:numFmt w:val="lowerRoman"/>
      <w:lvlText w:val="%6."/>
      <w:lvlJc w:val="right"/>
      <w:pPr>
        <w:ind w:left="4320" w:hanging="180"/>
      </w:pPr>
    </w:lvl>
    <w:lvl w:ilvl="6" w:tplc="DFDEEA00" w:tentative="1">
      <w:start w:val="1"/>
      <w:numFmt w:val="decimal"/>
      <w:lvlText w:val="%7."/>
      <w:lvlJc w:val="left"/>
      <w:pPr>
        <w:ind w:left="5040" w:hanging="360"/>
      </w:pPr>
    </w:lvl>
    <w:lvl w:ilvl="7" w:tplc="B9740B8C" w:tentative="1">
      <w:start w:val="1"/>
      <w:numFmt w:val="lowerLetter"/>
      <w:lvlText w:val="%8."/>
      <w:lvlJc w:val="left"/>
      <w:pPr>
        <w:ind w:left="5760" w:hanging="360"/>
      </w:pPr>
    </w:lvl>
    <w:lvl w:ilvl="8" w:tplc="758CEA5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A033D4"/>
    <w:multiLevelType w:val="hybridMultilevel"/>
    <w:tmpl w:val="23C831EC"/>
    <w:lvl w:ilvl="0" w:tplc="22F211FA">
      <w:start w:val="1"/>
      <w:numFmt w:val="russianLower"/>
      <w:pStyle w:val="a1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1B708DE"/>
    <w:multiLevelType w:val="hybridMultilevel"/>
    <w:tmpl w:val="EAF203EC"/>
    <w:lvl w:ilvl="0" w:tplc="EF66D266">
      <w:start w:val="1"/>
      <w:numFmt w:val="bullet"/>
      <w:pStyle w:val="-0"/>
      <w:suff w:val="space"/>
      <w:lvlText w:val=""/>
      <w:lvlJc w:val="left"/>
      <w:pPr>
        <w:ind w:left="0" w:firstLine="28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B669F"/>
    <w:multiLevelType w:val="hybridMultilevel"/>
    <w:tmpl w:val="195648BA"/>
    <w:lvl w:ilvl="0" w:tplc="0D667BD4">
      <w:start w:val="1"/>
      <w:numFmt w:val="bullet"/>
      <w:pStyle w:val="-1"/>
      <w:suff w:val="space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4D343E"/>
    <w:multiLevelType w:val="hybridMultilevel"/>
    <w:tmpl w:val="C3AC2198"/>
    <w:lvl w:ilvl="0" w:tplc="0D667BD4">
      <w:start w:val="1"/>
      <w:numFmt w:val="decimal"/>
      <w:pStyle w:val="a2"/>
      <w:suff w:val="space"/>
      <w:lvlText w:val="%1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6BC36EA"/>
    <w:multiLevelType w:val="hybridMultilevel"/>
    <w:tmpl w:val="5C1C3BC4"/>
    <w:lvl w:ilvl="0" w:tplc="0CBE1E94">
      <w:start w:val="1"/>
      <w:numFmt w:val="decimal"/>
      <w:pStyle w:val="a3"/>
      <w:suff w:val="space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576F7766"/>
    <w:multiLevelType w:val="multilevel"/>
    <w:tmpl w:val="67E64F9A"/>
    <w:lvl w:ilvl="0">
      <w:start w:val="1"/>
      <w:numFmt w:val="russianUpper"/>
      <w:pStyle w:val="10"/>
      <w:suff w:val="nothing"/>
      <w:lvlText w:val="Приложение %1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pStyle w:val="11"/>
      <w:suff w:val="space"/>
      <w:lvlText w:val="%1.%2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pStyle w:val="20"/>
      <w:suff w:val="space"/>
      <w:lvlText w:val="%1.%2.%3"/>
      <w:lvlJc w:val="left"/>
      <w:pPr>
        <w:ind w:left="0" w:firstLine="709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pStyle w:val="30"/>
      <w:suff w:val="space"/>
      <w:lvlText w:val="%1.%2.%3.%4"/>
      <w:lvlJc w:val="left"/>
      <w:pPr>
        <w:ind w:left="0" w:firstLine="709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pStyle w:val="40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 w:val="0"/>
        <w:i w:val="0"/>
        <w:sz w:val="24"/>
      </w:rPr>
    </w:lvl>
    <w:lvl w:ilvl="5">
      <w:start w:val="1"/>
      <w:numFmt w:val="none"/>
      <w:suff w:val="spac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suff w:val="spac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suff w:val="spac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suff w:val="space"/>
      <w:lvlText w:val="%9"/>
      <w:lvlJc w:val="left"/>
      <w:pPr>
        <w:ind w:left="0" w:firstLine="709"/>
      </w:pPr>
      <w:rPr>
        <w:rFonts w:hint="default"/>
      </w:rPr>
    </w:lvl>
  </w:abstractNum>
  <w:abstractNum w:abstractNumId="11" w15:restartNumberingAfterBreak="0">
    <w:nsid w:val="5C450C75"/>
    <w:multiLevelType w:val="hybridMultilevel"/>
    <w:tmpl w:val="32487634"/>
    <w:lvl w:ilvl="0" w:tplc="0ADA97DA">
      <w:start w:val="1"/>
      <w:numFmt w:val="decimal"/>
      <w:pStyle w:val="--2"/>
      <w:suff w:val="space"/>
      <w:lvlText w:val="%1)"/>
      <w:lvlJc w:val="left"/>
      <w:pPr>
        <w:ind w:left="0" w:firstLine="482"/>
      </w:pPr>
      <w:rPr>
        <w:rFonts w:ascii="Times New Roman" w:hAnsi="Times New Roman" w:hint="default"/>
        <w:b w:val="0"/>
        <w:i w:val="0"/>
        <w:sz w:val="26"/>
      </w:r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2" w15:restartNumberingAfterBreak="0">
    <w:nsid w:val="62B57C6B"/>
    <w:multiLevelType w:val="multilevel"/>
    <w:tmpl w:val="9F809214"/>
    <w:lvl w:ilvl="0">
      <w:start w:val="1"/>
      <w:numFmt w:val="russianUpper"/>
      <w:lvlText w:val="%1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1">
      <w:start w:val="1"/>
      <w:numFmt w:val="decimal"/>
      <w:pStyle w:val="1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2">
      <w:start w:val="1"/>
      <w:numFmt w:val="decimal"/>
      <w:pStyle w:val="21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sz w:val="24"/>
      </w:rPr>
    </w:lvl>
    <w:lvl w:ilvl="3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5">
      <w:start w:val="1"/>
      <w:numFmt w:val="none"/>
      <w:lvlText w:val=""/>
      <w:lvlJc w:val="left"/>
      <w:pPr>
        <w:ind w:left="0" w:firstLine="709"/>
      </w:pPr>
      <w:rPr>
        <w:rFonts w:hint="default"/>
      </w:rPr>
    </w:lvl>
    <w:lvl w:ilvl="6">
      <w:start w:val="1"/>
      <w:numFmt w:val="none"/>
      <w:lvlText w:val="%7"/>
      <w:lvlJc w:val="left"/>
      <w:pPr>
        <w:ind w:left="0" w:firstLine="709"/>
      </w:pPr>
      <w:rPr>
        <w:rFonts w:hint="default"/>
      </w:rPr>
    </w:lvl>
    <w:lvl w:ilvl="7">
      <w:start w:val="1"/>
      <w:numFmt w:val="none"/>
      <w:lvlText w:val="%8"/>
      <w:lvlJc w:val="left"/>
      <w:pPr>
        <w:ind w:left="0" w:firstLine="709"/>
      </w:pPr>
      <w:rPr>
        <w:rFonts w:hint="default"/>
      </w:rPr>
    </w:lvl>
    <w:lvl w:ilvl="8">
      <w:start w:val="1"/>
      <w:numFmt w:val="none"/>
      <w:lvlText w:val="%9"/>
      <w:lvlJc w:val="left"/>
      <w:pPr>
        <w:ind w:left="0" w:firstLine="709"/>
      </w:pPr>
      <w:rPr>
        <w:rFonts w:hint="default"/>
      </w:rPr>
    </w:lvl>
  </w:abstractNum>
  <w:abstractNum w:abstractNumId="13" w15:restartNumberingAfterBreak="0">
    <w:nsid w:val="63DE1028"/>
    <w:multiLevelType w:val="hybridMultilevel"/>
    <w:tmpl w:val="859AE042"/>
    <w:lvl w:ilvl="0" w:tplc="FABA5AD8">
      <w:start w:val="1"/>
      <w:numFmt w:val="bullet"/>
      <w:pStyle w:val="-10"/>
      <w:suff w:val="space"/>
      <w:lvlText w:val=""/>
      <w:lvlJc w:val="left"/>
      <w:pPr>
        <w:ind w:left="0" w:firstLine="709"/>
      </w:pPr>
      <w:rPr>
        <w:rFonts w:ascii="Symbol" w:eastAsia="MS Mincho" w:hAnsi="Symbol" w:cs="Times New Roman" w:hint="default"/>
        <w:sz w:val="24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8F13BC2"/>
    <w:multiLevelType w:val="hybridMultilevel"/>
    <w:tmpl w:val="9A343050"/>
    <w:lvl w:ilvl="0" w:tplc="BEEABA80">
      <w:start w:val="1"/>
      <w:numFmt w:val="decimal"/>
      <w:pStyle w:val="a4"/>
      <w:suff w:val="space"/>
      <w:lvlText w:val="%1"/>
      <w:lvlJc w:val="left"/>
      <w:pPr>
        <w:ind w:left="0" w:firstLine="0"/>
      </w:pPr>
      <w:rPr>
        <w:rFonts w:hint="default"/>
      </w:rPr>
    </w:lvl>
    <w:lvl w:ilvl="1" w:tplc="04190003" w:tentative="1">
      <w:start w:val="1"/>
      <w:numFmt w:val="lowerLetter"/>
      <w:lvlText w:val="%2."/>
      <w:lvlJc w:val="left"/>
      <w:pPr>
        <w:ind w:left="1440" w:hanging="360"/>
      </w:pPr>
    </w:lvl>
    <w:lvl w:ilvl="2" w:tplc="04190005" w:tentative="1">
      <w:start w:val="1"/>
      <w:numFmt w:val="lowerRoman"/>
      <w:lvlText w:val="%3."/>
      <w:lvlJc w:val="right"/>
      <w:pPr>
        <w:ind w:left="2160" w:hanging="180"/>
      </w:pPr>
    </w:lvl>
    <w:lvl w:ilvl="3" w:tplc="04190001" w:tentative="1">
      <w:start w:val="1"/>
      <w:numFmt w:val="decimal"/>
      <w:lvlText w:val="%4."/>
      <w:lvlJc w:val="left"/>
      <w:pPr>
        <w:ind w:left="2880" w:hanging="360"/>
      </w:pPr>
    </w:lvl>
    <w:lvl w:ilvl="4" w:tplc="04190003" w:tentative="1">
      <w:start w:val="1"/>
      <w:numFmt w:val="lowerLetter"/>
      <w:lvlText w:val="%5."/>
      <w:lvlJc w:val="left"/>
      <w:pPr>
        <w:ind w:left="3600" w:hanging="360"/>
      </w:pPr>
    </w:lvl>
    <w:lvl w:ilvl="5" w:tplc="04190005" w:tentative="1">
      <w:start w:val="1"/>
      <w:numFmt w:val="lowerRoman"/>
      <w:lvlText w:val="%6."/>
      <w:lvlJc w:val="right"/>
      <w:pPr>
        <w:ind w:left="4320" w:hanging="180"/>
      </w:pPr>
    </w:lvl>
    <w:lvl w:ilvl="6" w:tplc="04190001" w:tentative="1">
      <w:start w:val="1"/>
      <w:numFmt w:val="decimal"/>
      <w:lvlText w:val="%7."/>
      <w:lvlJc w:val="left"/>
      <w:pPr>
        <w:ind w:left="5040" w:hanging="360"/>
      </w:pPr>
    </w:lvl>
    <w:lvl w:ilvl="7" w:tplc="04190003" w:tentative="1">
      <w:start w:val="1"/>
      <w:numFmt w:val="lowerLetter"/>
      <w:lvlText w:val="%8."/>
      <w:lvlJc w:val="left"/>
      <w:pPr>
        <w:ind w:left="5760" w:hanging="360"/>
      </w:pPr>
    </w:lvl>
    <w:lvl w:ilvl="8" w:tplc="0419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2D067C0"/>
    <w:multiLevelType w:val="hybridMultilevel"/>
    <w:tmpl w:val="9000B1D6"/>
    <w:lvl w:ilvl="0" w:tplc="68B6AD36">
      <w:start w:val="1"/>
      <w:numFmt w:val="bullet"/>
      <w:pStyle w:val="-3"/>
      <w:suff w:val="space"/>
      <w:lvlText w:val=""/>
      <w:lvlJc w:val="left"/>
      <w:pPr>
        <w:ind w:left="0" w:firstLine="1276"/>
      </w:pPr>
      <w:rPr>
        <w:rFonts w:ascii="Symbol" w:hAnsi="Symbol" w:hint="default"/>
      </w:rPr>
    </w:lvl>
    <w:lvl w:ilvl="1" w:tplc="04190019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7"/>
  </w:num>
  <w:num w:numId="3">
    <w:abstractNumId w:val="2"/>
  </w:num>
  <w:num w:numId="4">
    <w:abstractNumId w:val="8"/>
  </w:num>
  <w:num w:numId="5">
    <w:abstractNumId w:val="14"/>
  </w:num>
  <w:num w:numId="6">
    <w:abstractNumId w:val="4"/>
  </w:num>
  <w:num w:numId="7">
    <w:abstractNumId w:val="0"/>
  </w:num>
  <w:num w:numId="8">
    <w:abstractNumId w:val="5"/>
  </w:num>
  <w:num w:numId="9">
    <w:abstractNumId w:val="3"/>
  </w:num>
  <w:num w:numId="10">
    <w:abstractNumId w:val="6"/>
  </w:num>
  <w:num w:numId="11">
    <w:abstractNumId w:val="12"/>
  </w:num>
  <w:num w:numId="12">
    <w:abstractNumId w:val="9"/>
  </w:num>
  <w:num w:numId="13">
    <w:abstractNumId w:val="10"/>
  </w:num>
  <w:num w:numId="14">
    <w:abstractNumId w:val="11"/>
  </w:num>
  <w:num w:numId="15">
    <w:abstractNumId w:val="1"/>
  </w:num>
  <w:num w:numId="16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attachedTemplate r:id="rId1"/>
  <w:stylePaneSortMethod w:val="0000"/>
  <w:defaultTabStop w:val="708"/>
  <w:drawingGridHorizontalSpacing w:val="13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4E47"/>
    <w:rsid w:val="00010CF4"/>
    <w:rsid w:val="00014DE8"/>
    <w:rsid w:val="00015255"/>
    <w:rsid w:val="0001530D"/>
    <w:rsid w:val="0003760A"/>
    <w:rsid w:val="00040C1B"/>
    <w:rsid w:val="000464B7"/>
    <w:rsid w:val="000569A7"/>
    <w:rsid w:val="00060D20"/>
    <w:rsid w:val="00062CBB"/>
    <w:rsid w:val="00063ACD"/>
    <w:rsid w:val="00080907"/>
    <w:rsid w:val="00081BF5"/>
    <w:rsid w:val="00095A8C"/>
    <w:rsid w:val="00096566"/>
    <w:rsid w:val="000C07F4"/>
    <w:rsid w:val="000C181B"/>
    <w:rsid w:val="00107470"/>
    <w:rsid w:val="00122530"/>
    <w:rsid w:val="00123086"/>
    <w:rsid w:val="00135AE4"/>
    <w:rsid w:val="00135F92"/>
    <w:rsid w:val="00142EC8"/>
    <w:rsid w:val="00155E2C"/>
    <w:rsid w:val="001600CC"/>
    <w:rsid w:val="00163958"/>
    <w:rsid w:val="00181C4A"/>
    <w:rsid w:val="001916BA"/>
    <w:rsid w:val="001A3984"/>
    <w:rsid w:val="001D042E"/>
    <w:rsid w:val="001D1236"/>
    <w:rsid w:val="001D7200"/>
    <w:rsid w:val="001E30F4"/>
    <w:rsid w:val="001F28AF"/>
    <w:rsid w:val="001F4EC3"/>
    <w:rsid w:val="001F5DC1"/>
    <w:rsid w:val="00201015"/>
    <w:rsid w:val="00213E7D"/>
    <w:rsid w:val="00216FB9"/>
    <w:rsid w:val="00217ED3"/>
    <w:rsid w:val="002236AC"/>
    <w:rsid w:val="002465BD"/>
    <w:rsid w:val="00263F0A"/>
    <w:rsid w:val="00274E5E"/>
    <w:rsid w:val="00286490"/>
    <w:rsid w:val="00290E32"/>
    <w:rsid w:val="002916CF"/>
    <w:rsid w:val="002A1A7C"/>
    <w:rsid w:val="002B12B2"/>
    <w:rsid w:val="002B3ECE"/>
    <w:rsid w:val="002B538E"/>
    <w:rsid w:val="002D10FF"/>
    <w:rsid w:val="002D2B42"/>
    <w:rsid w:val="002D4802"/>
    <w:rsid w:val="002D62F4"/>
    <w:rsid w:val="002E1B80"/>
    <w:rsid w:val="002E6526"/>
    <w:rsid w:val="002F0C50"/>
    <w:rsid w:val="002F7993"/>
    <w:rsid w:val="003078FA"/>
    <w:rsid w:val="0034248D"/>
    <w:rsid w:val="00352FAF"/>
    <w:rsid w:val="00356E38"/>
    <w:rsid w:val="00380B20"/>
    <w:rsid w:val="00383E8D"/>
    <w:rsid w:val="003A2A68"/>
    <w:rsid w:val="003A3BDE"/>
    <w:rsid w:val="003B6F04"/>
    <w:rsid w:val="003D1309"/>
    <w:rsid w:val="003D5235"/>
    <w:rsid w:val="003E5626"/>
    <w:rsid w:val="003E5AC7"/>
    <w:rsid w:val="003E6A48"/>
    <w:rsid w:val="003F0B44"/>
    <w:rsid w:val="003F6603"/>
    <w:rsid w:val="004008E7"/>
    <w:rsid w:val="00405621"/>
    <w:rsid w:val="00406516"/>
    <w:rsid w:val="00406E85"/>
    <w:rsid w:val="00411BFA"/>
    <w:rsid w:val="0042545E"/>
    <w:rsid w:val="00434C9A"/>
    <w:rsid w:val="00437C5C"/>
    <w:rsid w:val="0044410F"/>
    <w:rsid w:val="00444C20"/>
    <w:rsid w:val="00450B9C"/>
    <w:rsid w:val="004542B1"/>
    <w:rsid w:val="00484AD1"/>
    <w:rsid w:val="0049536F"/>
    <w:rsid w:val="00497707"/>
    <w:rsid w:val="004A00A3"/>
    <w:rsid w:val="004B1E2B"/>
    <w:rsid w:val="004B24CD"/>
    <w:rsid w:val="004C110D"/>
    <w:rsid w:val="004D76C3"/>
    <w:rsid w:val="004F78E1"/>
    <w:rsid w:val="00506F06"/>
    <w:rsid w:val="00521358"/>
    <w:rsid w:val="005267D9"/>
    <w:rsid w:val="00526EF1"/>
    <w:rsid w:val="00536E4F"/>
    <w:rsid w:val="005403B0"/>
    <w:rsid w:val="005528BC"/>
    <w:rsid w:val="00571036"/>
    <w:rsid w:val="005942B9"/>
    <w:rsid w:val="00596B6B"/>
    <w:rsid w:val="00596E04"/>
    <w:rsid w:val="005974C5"/>
    <w:rsid w:val="005A0762"/>
    <w:rsid w:val="005D49A6"/>
    <w:rsid w:val="005E6C3D"/>
    <w:rsid w:val="005F7753"/>
    <w:rsid w:val="0060308E"/>
    <w:rsid w:val="00614B81"/>
    <w:rsid w:val="00626E09"/>
    <w:rsid w:val="006301AC"/>
    <w:rsid w:val="00630627"/>
    <w:rsid w:val="006365FB"/>
    <w:rsid w:val="00654844"/>
    <w:rsid w:val="006574C9"/>
    <w:rsid w:val="00662278"/>
    <w:rsid w:val="00683F3E"/>
    <w:rsid w:val="00687B3E"/>
    <w:rsid w:val="006906C8"/>
    <w:rsid w:val="00693D6A"/>
    <w:rsid w:val="00697D22"/>
    <w:rsid w:val="006A46B7"/>
    <w:rsid w:val="006A48EA"/>
    <w:rsid w:val="006A5CA2"/>
    <w:rsid w:val="006C17FF"/>
    <w:rsid w:val="006C41C1"/>
    <w:rsid w:val="006C7AEF"/>
    <w:rsid w:val="006C7DCA"/>
    <w:rsid w:val="006E6416"/>
    <w:rsid w:val="006F1440"/>
    <w:rsid w:val="006F3F42"/>
    <w:rsid w:val="006F5AB2"/>
    <w:rsid w:val="007004C2"/>
    <w:rsid w:val="00706198"/>
    <w:rsid w:val="00710071"/>
    <w:rsid w:val="00712B2C"/>
    <w:rsid w:val="00732391"/>
    <w:rsid w:val="00756566"/>
    <w:rsid w:val="00770F94"/>
    <w:rsid w:val="00780AD7"/>
    <w:rsid w:val="00781FCB"/>
    <w:rsid w:val="00782A5F"/>
    <w:rsid w:val="00790AE4"/>
    <w:rsid w:val="00795C3B"/>
    <w:rsid w:val="007968A0"/>
    <w:rsid w:val="007A1334"/>
    <w:rsid w:val="007B47E5"/>
    <w:rsid w:val="007B64CD"/>
    <w:rsid w:val="007C34C7"/>
    <w:rsid w:val="007C6B24"/>
    <w:rsid w:val="007C7893"/>
    <w:rsid w:val="007D0473"/>
    <w:rsid w:val="007E0566"/>
    <w:rsid w:val="007E2045"/>
    <w:rsid w:val="007E30F7"/>
    <w:rsid w:val="00800297"/>
    <w:rsid w:val="00800D8A"/>
    <w:rsid w:val="00816218"/>
    <w:rsid w:val="00822279"/>
    <w:rsid w:val="008333B8"/>
    <w:rsid w:val="00841D0C"/>
    <w:rsid w:val="00842E74"/>
    <w:rsid w:val="00845787"/>
    <w:rsid w:val="00846E38"/>
    <w:rsid w:val="008531F7"/>
    <w:rsid w:val="008560C7"/>
    <w:rsid w:val="008614F8"/>
    <w:rsid w:val="00871EFA"/>
    <w:rsid w:val="00872E6C"/>
    <w:rsid w:val="00883CDE"/>
    <w:rsid w:val="0088473F"/>
    <w:rsid w:val="00884AF7"/>
    <w:rsid w:val="00885722"/>
    <w:rsid w:val="00894DDC"/>
    <w:rsid w:val="00897E08"/>
    <w:rsid w:val="008A55E9"/>
    <w:rsid w:val="008B458C"/>
    <w:rsid w:val="008C77F0"/>
    <w:rsid w:val="008C7EEF"/>
    <w:rsid w:val="008D3680"/>
    <w:rsid w:val="008E0964"/>
    <w:rsid w:val="008E1AA5"/>
    <w:rsid w:val="008F2FD2"/>
    <w:rsid w:val="008F7832"/>
    <w:rsid w:val="009215E7"/>
    <w:rsid w:val="00924A03"/>
    <w:rsid w:val="00936971"/>
    <w:rsid w:val="009607EC"/>
    <w:rsid w:val="00974AF5"/>
    <w:rsid w:val="00985EFA"/>
    <w:rsid w:val="00991B4D"/>
    <w:rsid w:val="009944FD"/>
    <w:rsid w:val="00996C27"/>
    <w:rsid w:val="009A1F06"/>
    <w:rsid w:val="009B6E8F"/>
    <w:rsid w:val="009C1D7A"/>
    <w:rsid w:val="009D5CB0"/>
    <w:rsid w:val="009D7183"/>
    <w:rsid w:val="009F1203"/>
    <w:rsid w:val="009F29C7"/>
    <w:rsid w:val="00A1644D"/>
    <w:rsid w:val="00A31E1F"/>
    <w:rsid w:val="00A36AC5"/>
    <w:rsid w:val="00A37606"/>
    <w:rsid w:val="00A434B4"/>
    <w:rsid w:val="00A55F40"/>
    <w:rsid w:val="00A70C17"/>
    <w:rsid w:val="00A73254"/>
    <w:rsid w:val="00A776FC"/>
    <w:rsid w:val="00A80EE6"/>
    <w:rsid w:val="00A836CE"/>
    <w:rsid w:val="00A84C0F"/>
    <w:rsid w:val="00A86E1A"/>
    <w:rsid w:val="00A9260F"/>
    <w:rsid w:val="00AA528E"/>
    <w:rsid w:val="00AC0C03"/>
    <w:rsid w:val="00AC55F0"/>
    <w:rsid w:val="00AC75D1"/>
    <w:rsid w:val="00AC7DB4"/>
    <w:rsid w:val="00AE49B9"/>
    <w:rsid w:val="00AF2828"/>
    <w:rsid w:val="00AF4E9A"/>
    <w:rsid w:val="00B01308"/>
    <w:rsid w:val="00B0294B"/>
    <w:rsid w:val="00B1501E"/>
    <w:rsid w:val="00B226D3"/>
    <w:rsid w:val="00B324B0"/>
    <w:rsid w:val="00B36341"/>
    <w:rsid w:val="00B4401B"/>
    <w:rsid w:val="00B56103"/>
    <w:rsid w:val="00B670EC"/>
    <w:rsid w:val="00B75A8E"/>
    <w:rsid w:val="00B84F57"/>
    <w:rsid w:val="00B91035"/>
    <w:rsid w:val="00B9180A"/>
    <w:rsid w:val="00BA3F1F"/>
    <w:rsid w:val="00BA5D24"/>
    <w:rsid w:val="00BB7539"/>
    <w:rsid w:val="00BC32B8"/>
    <w:rsid w:val="00BD7319"/>
    <w:rsid w:val="00BE3FB4"/>
    <w:rsid w:val="00BE79E9"/>
    <w:rsid w:val="00BF5B15"/>
    <w:rsid w:val="00C006E4"/>
    <w:rsid w:val="00C0298E"/>
    <w:rsid w:val="00C1747D"/>
    <w:rsid w:val="00C279E8"/>
    <w:rsid w:val="00C307FB"/>
    <w:rsid w:val="00C31050"/>
    <w:rsid w:val="00C3169F"/>
    <w:rsid w:val="00C3367B"/>
    <w:rsid w:val="00C343D9"/>
    <w:rsid w:val="00C463A6"/>
    <w:rsid w:val="00C52900"/>
    <w:rsid w:val="00C548D5"/>
    <w:rsid w:val="00C6127E"/>
    <w:rsid w:val="00C814FC"/>
    <w:rsid w:val="00C84475"/>
    <w:rsid w:val="00C862BC"/>
    <w:rsid w:val="00C92B23"/>
    <w:rsid w:val="00C930F2"/>
    <w:rsid w:val="00C97DCC"/>
    <w:rsid w:val="00CA01F6"/>
    <w:rsid w:val="00CA5FFF"/>
    <w:rsid w:val="00CC178A"/>
    <w:rsid w:val="00CD4E48"/>
    <w:rsid w:val="00CE17C2"/>
    <w:rsid w:val="00CE6142"/>
    <w:rsid w:val="00CF69DA"/>
    <w:rsid w:val="00D03FE8"/>
    <w:rsid w:val="00D07F86"/>
    <w:rsid w:val="00D25B56"/>
    <w:rsid w:val="00D41133"/>
    <w:rsid w:val="00D44F6F"/>
    <w:rsid w:val="00D605D4"/>
    <w:rsid w:val="00D617CD"/>
    <w:rsid w:val="00D7178A"/>
    <w:rsid w:val="00D93AF4"/>
    <w:rsid w:val="00D96241"/>
    <w:rsid w:val="00D97784"/>
    <w:rsid w:val="00DA4313"/>
    <w:rsid w:val="00DA7997"/>
    <w:rsid w:val="00DB5AF7"/>
    <w:rsid w:val="00DD46DA"/>
    <w:rsid w:val="00DE7A6C"/>
    <w:rsid w:val="00DF2487"/>
    <w:rsid w:val="00DF30F3"/>
    <w:rsid w:val="00E07954"/>
    <w:rsid w:val="00E1033F"/>
    <w:rsid w:val="00E11474"/>
    <w:rsid w:val="00E16864"/>
    <w:rsid w:val="00E202BB"/>
    <w:rsid w:val="00E24A43"/>
    <w:rsid w:val="00E870C0"/>
    <w:rsid w:val="00E877CB"/>
    <w:rsid w:val="00E878E3"/>
    <w:rsid w:val="00EA5C4C"/>
    <w:rsid w:val="00EB412C"/>
    <w:rsid w:val="00EB59D0"/>
    <w:rsid w:val="00EC1CC4"/>
    <w:rsid w:val="00EC23B0"/>
    <w:rsid w:val="00EC39B8"/>
    <w:rsid w:val="00EC4B5F"/>
    <w:rsid w:val="00EF02B8"/>
    <w:rsid w:val="00EF4CCE"/>
    <w:rsid w:val="00F04E47"/>
    <w:rsid w:val="00F0618D"/>
    <w:rsid w:val="00F121AA"/>
    <w:rsid w:val="00F15477"/>
    <w:rsid w:val="00F17819"/>
    <w:rsid w:val="00F17988"/>
    <w:rsid w:val="00F26C1F"/>
    <w:rsid w:val="00F33CDB"/>
    <w:rsid w:val="00F4032B"/>
    <w:rsid w:val="00F52301"/>
    <w:rsid w:val="00F564BB"/>
    <w:rsid w:val="00F636EC"/>
    <w:rsid w:val="00F67102"/>
    <w:rsid w:val="00F67775"/>
    <w:rsid w:val="00F9739E"/>
    <w:rsid w:val="00FA1B9B"/>
    <w:rsid w:val="00FA517E"/>
    <w:rsid w:val="00FC541A"/>
    <w:rsid w:val="00FC6592"/>
    <w:rsid w:val="00FD0ADA"/>
    <w:rsid w:val="00FD6FB4"/>
    <w:rsid w:val="00FD7FB4"/>
    <w:rsid w:val="00FE4B59"/>
    <w:rsid w:val="00FE4DDB"/>
    <w:rsid w:val="00FF1F15"/>
    <w:rsid w:val="00FF4900"/>
    <w:rsid w:val="00FF7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6A5F4F8"/>
  <w15:docId w15:val="{42EF7832-85AC-4B77-9F33-43C53242F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 w:qFormat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5">
    <w:name w:val="Normal"/>
    <w:qFormat/>
    <w:rsid w:val="00081BF5"/>
    <w:pPr>
      <w:spacing w:line="360" w:lineRule="auto"/>
      <w:ind w:firstLine="709"/>
    </w:pPr>
    <w:rPr>
      <w:sz w:val="26"/>
      <w:szCs w:val="24"/>
      <w:lang w:eastAsia="en-US" w:bidi="en-US"/>
    </w:rPr>
  </w:style>
  <w:style w:type="paragraph" w:styleId="13">
    <w:name w:val="heading 1"/>
    <w:basedOn w:val="a5"/>
    <w:next w:val="a5"/>
    <w:link w:val="14"/>
    <w:uiPriority w:val="9"/>
    <w:qFormat/>
    <w:rsid w:val="00081BF5"/>
    <w:pPr>
      <w:keepNext/>
      <w:pageBreakBefore/>
      <w:spacing w:after="360" w:line="240" w:lineRule="auto"/>
      <w:ind w:firstLine="0"/>
      <w:jc w:val="center"/>
      <w:outlineLvl w:val="0"/>
    </w:pPr>
    <w:rPr>
      <w:rFonts w:eastAsiaTheme="majorEastAsia" w:cstheme="majorBidi"/>
      <w:b/>
      <w:bCs/>
      <w:sz w:val="28"/>
      <w:szCs w:val="32"/>
    </w:rPr>
  </w:style>
  <w:style w:type="paragraph" w:styleId="22">
    <w:name w:val="heading 2"/>
    <w:basedOn w:val="a5"/>
    <w:next w:val="a5"/>
    <w:link w:val="23"/>
    <w:uiPriority w:val="9"/>
    <w:semiHidden/>
    <w:unhideWhenUsed/>
    <w:rsid w:val="006301AC"/>
    <w:pPr>
      <w:keepNext/>
      <w:keepLines/>
      <w:spacing w:before="240" w:after="240"/>
      <w:outlineLvl w:val="1"/>
    </w:pPr>
    <w:rPr>
      <w:rFonts w:eastAsiaTheme="majorEastAsia" w:cstheme="majorBidi"/>
      <w:bCs/>
      <w:sz w:val="28"/>
      <w:szCs w:val="26"/>
    </w:rPr>
  </w:style>
  <w:style w:type="paragraph" w:styleId="31">
    <w:name w:val="heading 3"/>
    <w:basedOn w:val="a5"/>
    <w:next w:val="a5"/>
    <w:link w:val="32"/>
    <w:uiPriority w:val="9"/>
    <w:semiHidden/>
    <w:unhideWhenUsed/>
    <w:rsid w:val="00FD0ADA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7">
    <w:name w:val="heading 7"/>
    <w:basedOn w:val="a5"/>
    <w:next w:val="a5"/>
    <w:link w:val="70"/>
    <w:uiPriority w:val="9"/>
    <w:rsid w:val="006301AC"/>
    <w:pPr>
      <w:keepNext/>
      <w:suppressAutoHyphens/>
      <w:autoSpaceDE w:val="0"/>
      <w:autoSpaceDN w:val="0"/>
      <w:adjustRightInd w:val="0"/>
      <w:spacing w:line="240" w:lineRule="auto"/>
      <w:ind w:firstLine="3240"/>
      <w:outlineLvl w:val="6"/>
    </w:pPr>
    <w:rPr>
      <w:b/>
      <w:bCs/>
      <w:szCs w:val="20"/>
      <w:lang w:eastAsia="ru-RU" w:bidi="ar-SA"/>
    </w:rPr>
  </w:style>
  <w:style w:type="character" w:default="1" w:styleId="a6">
    <w:name w:val="Default Paragraph Font"/>
    <w:uiPriority w:val="1"/>
    <w:semiHidden/>
    <w:unhideWhenUsed/>
  </w:style>
  <w:style w:type="table" w:default="1" w:styleId="a7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8">
    <w:name w:val="No List"/>
    <w:uiPriority w:val="99"/>
    <w:semiHidden/>
    <w:unhideWhenUsed/>
  </w:style>
  <w:style w:type="paragraph" w:styleId="a9">
    <w:name w:val="header"/>
    <w:basedOn w:val="a5"/>
    <w:link w:val="aa"/>
    <w:uiPriority w:val="99"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a">
    <w:name w:val="Верхний колонтитул Знак"/>
    <w:basedOn w:val="a6"/>
    <w:link w:val="a9"/>
    <w:uiPriority w:val="99"/>
    <w:rsid w:val="002A1A7C"/>
  </w:style>
  <w:style w:type="paragraph" w:styleId="ab">
    <w:name w:val="footer"/>
    <w:basedOn w:val="a5"/>
    <w:link w:val="ac"/>
    <w:uiPriority w:val="99"/>
    <w:unhideWhenUsed/>
    <w:rsid w:val="002A1A7C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Нижний колонтитул Знак"/>
    <w:basedOn w:val="a6"/>
    <w:link w:val="ab"/>
    <w:uiPriority w:val="99"/>
    <w:rsid w:val="002A1A7C"/>
  </w:style>
  <w:style w:type="paragraph" w:styleId="15">
    <w:name w:val="toc 1"/>
    <w:aliases w:val="Содержание,bedaav - оглавление 1,Template_content"/>
    <w:basedOn w:val="a5"/>
    <w:next w:val="a5"/>
    <w:link w:val="16"/>
    <w:autoRedefine/>
    <w:uiPriority w:val="39"/>
    <w:qFormat/>
    <w:rsid w:val="00081BF5"/>
    <w:pPr>
      <w:tabs>
        <w:tab w:val="right" w:leader="dot" w:pos="9639"/>
      </w:tabs>
      <w:suppressAutoHyphens/>
      <w:ind w:left="210" w:right="851" w:hanging="210"/>
      <w:jc w:val="left"/>
    </w:pPr>
    <w:rPr>
      <w:noProof/>
      <w:szCs w:val="20"/>
    </w:rPr>
  </w:style>
  <w:style w:type="character" w:customStyle="1" w:styleId="16">
    <w:name w:val="Оглавление 1 Знак"/>
    <w:aliases w:val="Содержание Знак,bedaav - оглавление 1 Знак,Template_content Знак"/>
    <w:basedOn w:val="a6"/>
    <w:link w:val="15"/>
    <w:uiPriority w:val="39"/>
    <w:rsid w:val="00081BF5"/>
    <w:rPr>
      <w:noProof/>
      <w:sz w:val="26"/>
      <w:lang w:eastAsia="en-US" w:bidi="en-US"/>
    </w:rPr>
  </w:style>
  <w:style w:type="paragraph" w:customStyle="1" w:styleId="ad">
    <w:name w:val="Шрифт штампа центр"/>
    <w:link w:val="ae"/>
    <w:qFormat/>
    <w:rsid w:val="00081BF5"/>
    <w:pPr>
      <w:ind w:left="-119" w:right="-124"/>
      <w:jc w:val="center"/>
    </w:pPr>
    <w:rPr>
      <w:sz w:val="24"/>
      <w:szCs w:val="32"/>
    </w:rPr>
  </w:style>
  <w:style w:type="character" w:customStyle="1" w:styleId="ae">
    <w:name w:val="Шрифт штампа центр Знак"/>
    <w:basedOn w:val="a6"/>
    <w:link w:val="ad"/>
    <w:rsid w:val="00081BF5"/>
    <w:rPr>
      <w:sz w:val="24"/>
      <w:szCs w:val="32"/>
    </w:rPr>
  </w:style>
  <w:style w:type="table" w:styleId="af">
    <w:name w:val="Table Grid"/>
    <w:basedOn w:val="a7"/>
    <w:uiPriority w:val="59"/>
    <w:rsid w:val="002D62F4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0">
    <w:name w:val="Обычный без отступа"/>
    <w:basedOn w:val="a5"/>
    <w:link w:val="af1"/>
    <w:qFormat/>
    <w:rsid w:val="00081BF5"/>
    <w:pPr>
      <w:ind w:firstLine="0"/>
    </w:pPr>
    <w:rPr>
      <w:szCs w:val="20"/>
    </w:rPr>
  </w:style>
  <w:style w:type="character" w:customStyle="1" w:styleId="af1">
    <w:name w:val="Обычный без отступа Знак"/>
    <w:basedOn w:val="a6"/>
    <w:link w:val="af0"/>
    <w:rsid w:val="00081BF5"/>
    <w:rPr>
      <w:sz w:val="26"/>
      <w:lang w:eastAsia="en-US" w:bidi="en-US"/>
    </w:rPr>
  </w:style>
  <w:style w:type="paragraph" w:customStyle="1" w:styleId="5">
    <w:name w:val="Обычный+отступ+5"/>
    <w:basedOn w:val="a5"/>
    <w:link w:val="50"/>
    <w:qFormat/>
    <w:rsid w:val="00081BF5"/>
    <w:pPr>
      <w:ind w:left="2268" w:right="284" w:firstLine="0"/>
      <w:jc w:val="left"/>
    </w:pPr>
    <w:rPr>
      <w:szCs w:val="20"/>
    </w:rPr>
  </w:style>
  <w:style w:type="character" w:customStyle="1" w:styleId="50">
    <w:name w:val="Обычный+отступ+5 Знак"/>
    <w:basedOn w:val="a6"/>
    <w:link w:val="5"/>
    <w:rsid w:val="00081BF5"/>
    <w:rPr>
      <w:sz w:val="26"/>
      <w:lang w:eastAsia="en-US" w:bidi="en-US"/>
    </w:rPr>
  </w:style>
  <w:style w:type="paragraph" w:customStyle="1" w:styleId="af2">
    <w:name w:val="Обычный+отступ+заглавные"/>
    <w:basedOn w:val="5"/>
    <w:next w:val="5"/>
    <w:link w:val="af3"/>
    <w:qFormat/>
    <w:rsid w:val="00081BF5"/>
    <w:rPr>
      <w:caps/>
    </w:rPr>
  </w:style>
  <w:style w:type="character" w:customStyle="1" w:styleId="af3">
    <w:name w:val="Обычный+отступ+заглавные Знак"/>
    <w:basedOn w:val="50"/>
    <w:link w:val="af2"/>
    <w:rsid w:val="00081BF5"/>
    <w:rPr>
      <w:caps/>
      <w:sz w:val="26"/>
      <w:lang w:eastAsia="en-US" w:bidi="en-US"/>
    </w:rPr>
  </w:style>
  <w:style w:type="paragraph" w:styleId="af4">
    <w:name w:val="Balloon Text"/>
    <w:basedOn w:val="a5"/>
    <w:link w:val="af5"/>
    <w:uiPriority w:val="99"/>
    <w:semiHidden/>
    <w:unhideWhenUsed/>
    <w:rsid w:val="002D62F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6"/>
    <w:link w:val="af4"/>
    <w:uiPriority w:val="99"/>
    <w:semiHidden/>
    <w:rsid w:val="002D62F4"/>
    <w:rPr>
      <w:rFonts w:ascii="Tahoma" w:hAnsi="Tahoma" w:cs="Tahoma"/>
      <w:sz w:val="16"/>
      <w:szCs w:val="16"/>
    </w:rPr>
  </w:style>
  <w:style w:type="paragraph" w:customStyle="1" w:styleId="L">
    <w:name w:val="Шрифт штампа L"/>
    <w:basedOn w:val="ad"/>
    <w:link w:val="L0"/>
    <w:qFormat/>
    <w:rsid w:val="00081BF5"/>
    <w:pPr>
      <w:ind w:left="0" w:right="0"/>
      <w:contextualSpacing/>
      <w:jc w:val="left"/>
    </w:pPr>
  </w:style>
  <w:style w:type="character" w:customStyle="1" w:styleId="L0">
    <w:name w:val="Шрифт штампа L Знак"/>
    <w:basedOn w:val="ae"/>
    <w:link w:val="L"/>
    <w:rsid w:val="00081BF5"/>
    <w:rPr>
      <w:sz w:val="24"/>
      <w:szCs w:val="32"/>
    </w:rPr>
  </w:style>
  <w:style w:type="paragraph" w:customStyle="1" w:styleId="af6">
    <w:name w:val="Обычный центр"/>
    <w:basedOn w:val="a5"/>
    <w:next w:val="a5"/>
    <w:link w:val="af7"/>
    <w:qFormat/>
    <w:rsid w:val="00081BF5"/>
    <w:pPr>
      <w:ind w:firstLine="0"/>
      <w:jc w:val="center"/>
    </w:pPr>
    <w:rPr>
      <w:szCs w:val="20"/>
      <w:lang w:val="en-US"/>
    </w:rPr>
  </w:style>
  <w:style w:type="character" w:customStyle="1" w:styleId="af7">
    <w:name w:val="Обычный центр Знак"/>
    <w:basedOn w:val="a6"/>
    <w:link w:val="af6"/>
    <w:rsid w:val="00081BF5"/>
    <w:rPr>
      <w:sz w:val="26"/>
      <w:lang w:val="en-US" w:eastAsia="en-US" w:bidi="en-US"/>
    </w:rPr>
  </w:style>
  <w:style w:type="character" w:styleId="af8">
    <w:name w:val="page number"/>
    <w:basedOn w:val="a6"/>
    <w:rsid w:val="002E6526"/>
  </w:style>
  <w:style w:type="paragraph" w:customStyle="1" w:styleId="1">
    <w:name w:val="Нумерованный заголовок 1"/>
    <w:basedOn w:val="a5"/>
    <w:next w:val="a5"/>
    <w:link w:val="17"/>
    <w:qFormat/>
    <w:rsid w:val="00081BF5"/>
    <w:pPr>
      <w:pageBreakBefore/>
      <w:numPr>
        <w:numId w:val="7"/>
      </w:numPr>
      <w:spacing w:after="360"/>
      <w:outlineLvl w:val="0"/>
    </w:pPr>
    <w:rPr>
      <w:b/>
      <w:sz w:val="28"/>
    </w:rPr>
  </w:style>
  <w:style w:type="paragraph" w:customStyle="1" w:styleId="2">
    <w:name w:val="Нумерованный заголовок 2"/>
    <w:basedOn w:val="a5"/>
    <w:next w:val="a5"/>
    <w:link w:val="24"/>
    <w:qFormat/>
    <w:rsid w:val="00081BF5"/>
    <w:pPr>
      <w:keepNext/>
      <w:numPr>
        <w:ilvl w:val="1"/>
        <w:numId w:val="7"/>
      </w:numPr>
      <w:spacing w:before="360" w:after="360"/>
      <w:outlineLvl w:val="1"/>
    </w:pPr>
    <w:rPr>
      <w:b/>
    </w:rPr>
  </w:style>
  <w:style w:type="paragraph" w:customStyle="1" w:styleId="3">
    <w:name w:val="Нумерованный заголовок 3"/>
    <w:basedOn w:val="a5"/>
    <w:next w:val="a5"/>
    <w:link w:val="33"/>
    <w:qFormat/>
    <w:rsid w:val="00081BF5"/>
    <w:pPr>
      <w:keepNext/>
      <w:numPr>
        <w:ilvl w:val="2"/>
        <w:numId w:val="7"/>
      </w:numPr>
      <w:spacing w:before="360" w:after="360"/>
    </w:pPr>
  </w:style>
  <w:style w:type="paragraph" w:customStyle="1" w:styleId="4">
    <w:name w:val="Нумерованный абзац 4"/>
    <w:basedOn w:val="41"/>
    <w:link w:val="42"/>
    <w:qFormat/>
    <w:rsid w:val="00081BF5"/>
    <w:pPr>
      <w:numPr>
        <w:ilvl w:val="3"/>
        <w:numId w:val="7"/>
      </w:numPr>
    </w:pPr>
    <w:rPr>
      <w:rFonts w:cstheme="majorBidi"/>
      <w:bCs/>
    </w:rPr>
  </w:style>
  <w:style w:type="paragraph" w:customStyle="1" w:styleId="-1">
    <w:name w:val="Перечисление-1"/>
    <w:basedOn w:val="a5"/>
    <w:link w:val="-11"/>
    <w:qFormat/>
    <w:rsid w:val="00081BF5"/>
    <w:pPr>
      <w:numPr>
        <w:numId w:val="2"/>
      </w:numPr>
    </w:pPr>
    <w:rPr>
      <w:snapToGrid w:val="0"/>
      <w:szCs w:val="20"/>
      <w:lang w:eastAsia="ru-RU" w:bidi="ar-SA"/>
    </w:rPr>
  </w:style>
  <w:style w:type="paragraph" w:customStyle="1" w:styleId="a3">
    <w:name w:val="Перечень"/>
    <w:basedOn w:val="a5"/>
    <w:link w:val="af9"/>
    <w:qFormat/>
    <w:rsid w:val="00081BF5"/>
    <w:pPr>
      <w:numPr>
        <w:numId w:val="12"/>
      </w:numPr>
    </w:pPr>
  </w:style>
  <w:style w:type="paragraph" w:customStyle="1" w:styleId="afa">
    <w:name w:val="Перечень второго порядка"/>
    <w:basedOn w:val="a3"/>
    <w:rsid w:val="001E30F4"/>
  </w:style>
  <w:style w:type="character" w:customStyle="1" w:styleId="14">
    <w:name w:val="Заголовок 1 Знак"/>
    <w:basedOn w:val="a6"/>
    <w:link w:val="13"/>
    <w:uiPriority w:val="9"/>
    <w:rsid w:val="00081BF5"/>
    <w:rPr>
      <w:rFonts w:eastAsiaTheme="majorEastAsia" w:cstheme="majorBidi"/>
      <w:b/>
      <w:bCs/>
      <w:sz w:val="28"/>
      <w:szCs w:val="32"/>
      <w:lang w:eastAsia="en-US" w:bidi="en-US"/>
    </w:rPr>
  </w:style>
  <w:style w:type="character" w:customStyle="1" w:styleId="23">
    <w:name w:val="Заголовок 2 Знак"/>
    <w:basedOn w:val="a6"/>
    <w:link w:val="22"/>
    <w:uiPriority w:val="9"/>
    <w:rsid w:val="006301AC"/>
    <w:rPr>
      <w:rFonts w:eastAsiaTheme="majorEastAsia" w:cstheme="majorBidi"/>
      <w:bCs/>
      <w:sz w:val="28"/>
      <w:szCs w:val="26"/>
      <w:lang w:eastAsia="en-US" w:bidi="en-US"/>
    </w:rPr>
  </w:style>
  <w:style w:type="character" w:customStyle="1" w:styleId="32">
    <w:name w:val="Заголовок 3 Знак"/>
    <w:basedOn w:val="a6"/>
    <w:link w:val="31"/>
    <w:uiPriority w:val="9"/>
    <w:semiHidden/>
    <w:rsid w:val="00FD0ADA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41">
    <w:name w:val="Нумерованный заголовок 4"/>
    <w:basedOn w:val="a5"/>
    <w:next w:val="a5"/>
    <w:link w:val="43"/>
    <w:qFormat/>
    <w:rsid w:val="00081BF5"/>
    <w:pPr>
      <w:ind w:firstLine="0"/>
    </w:pPr>
    <w:rPr>
      <w:rFonts w:eastAsia="MS Mincho"/>
    </w:rPr>
  </w:style>
  <w:style w:type="paragraph" w:customStyle="1" w:styleId="34">
    <w:name w:val="Нумерованный абзац 3"/>
    <w:basedOn w:val="3"/>
    <w:link w:val="35"/>
    <w:qFormat/>
    <w:rsid w:val="00081BF5"/>
    <w:pPr>
      <w:keepNext w:val="0"/>
      <w:framePr w:hSpace="180" w:wrap="around" w:vAnchor="page" w:hAnchor="margin" w:y="302"/>
      <w:spacing w:before="0" w:after="0"/>
    </w:pPr>
  </w:style>
  <w:style w:type="paragraph" w:customStyle="1" w:styleId="afb">
    <w:name w:val="Таблица_№"/>
    <w:basedOn w:val="a5"/>
    <w:next w:val="a5"/>
    <w:link w:val="afc"/>
    <w:qFormat/>
    <w:rsid w:val="00081BF5"/>
    <w:pPr>
      <w:keepNext/>
      <w:spacing w:before="240"/>
      <w:ind w:firstLine="0"/>
      <w:contextualSpacing/>
    </w:pPr>
    <w:rPr>
      <w:bCs/>
      <w:szCs w:val="18"/>
    </w:rPr>
  </w:style>
  <w:style w:type="paragraph" w:styleId="afd">
    <w:name w:val="caption"/>
    <w:basedOn w:val="a5"/>
    <w:next w:val="a5"/>
    <w:link w:val="afe"/>
    <w:uiPriority w:val="35"/>
    <w:unhideWhenUsed/>
    <w:qFormat/>
    <w:rsid w:val="00081BF5"/>
    <w:pPr>
      <w:ind w:firstLine="0"/>
      <w:jc w:val="left"/>
    </w:pPr>
    <w:rPr>
      <w:bCs/>
      <w:szCs w:val="18"/>
    </w:rPr>
  </w:style>
  <w:style w:type="paragraph" w:customStyle="1" w:styleId="-">
    <w:name w:val="Табл-центр"/>
    <w:basedOn w:val="a5"/>
    <w:link w:val="-4"/>
    <w:qFormat/>
    <w:rsid w:val="00081BF5"/>
    <w:pPr>
      <w:ind w:firstLine="0"/>
      <w:contextualSpacing/>
      <w:jc w:val="center"/>
    </w:pPr>
    <w:rPr>
      <w:szCs w:val="32"/>
      <w:lang w:eastAsia="ru-RU" w:bidi="ar-SA"/>
    </w:rPr>
  </w:style>
  <w:style w:type="paragraph" w:customStyle="1" w:styleId="-5">
    <w:name w:val="Табл-слева"/>
    <w:basedOn w:val="a5"/>
    <w:link w:val="-6"/>
    <w:qFormat/>
    <w:rsid w:val="00081BF5"/>
    <w:pPr>
      <w:ind w:left="57" w:firstLine="0"/>
      <w:contextualSpacing/>
      <w:jc w:val="left"/>
    </w:pPr>
    <w:rPr>
      <w:lang w:eastAsia="ru-RU" w:bidi="ar-SA"/>
    </w:rPr>
  </w:style>
  <w:style w:type="paragraph" w:customStyle="1" w:styleId="25">
    <w:name w:val="Нумерованный абзац 2"/>
    <w:basedOn w:val="2"/>
    <w:link w:val="26"/>
    <w:qFormat/>
    <w:rsid w:val="00081BF5"/>
    <w:pPr>
      <w:keepNext w:val="0"/>
      <w:framePr w:hSpace="180" w:wrap="around" w:vAnchor="page" w:hAnchor="margin" w:y="302"/>
      <w:spacing w:before="0" w:after="0"/>
      <w:outlineLvl w:val="9"/>
    </w:pPr>
    <w:rPr>
      <w:b w:val="0"/>
    </w:rPr>
  </w:style>
  <w:style w:type="paragraph" w:styleId="aff">
    <w:name w:val="annotation text"/>
    <w:basedOn w:val="a5"/>
    <w:link w:val="aff0"/>
    <w:uiPriority w:val="99"/>
    <w:unhideWhenUsed/>
    <w:rsid w:val="00EB59D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6"/>
    <w:link w:val="aff"/>
    <w:uiPriority w:val="99"/>
    <w:rsid w:val="00EB59D0"/>
    <w:rPr>
      <w:sz w:val="20"/>
      <w:szCs w:val="20"/>
    </w:rPr>
  </w:style>
  <w:style w:type="character" w:styleId="aff1">
    <w:name w:val="annotation reference"/>
    <w:basedOn w:val="a6"/>
    <w:rsid w:val="00EB59D0"/>
    <w:rPr>
      <w:sz w:val="16"/>
      <w:szCs w:val="16"/>
    </w:rPr>
  </w:style>
  <w:style w:type="paragraph" w:customStyle="1" w:styleId="aff2">
    <w:name w:val="Примечание"/>
    <w:basedOn w:val="a5"/>
    <w:next w:val="a5"/>
    <w:rsid w:val="00697D22"/>
    <w:rPr>
      <w:sz w:val="24"/>
      <w:szCs w:val="26"/>
      <w:lang w:eastAsia="ru-RU" w:bidi="ar-SA"/>
    </w:rPr>
  </w:style>
  <w:style w:type="paragraph" w:styleId="aff3">
    <w:name w:val="annotation subject"/>
    <w:basedOn w:val="aff"/>
    <w:next w:val="aff"/>
    <w:link w:val="aff4"/>
    <w:uiPriority w:val="99"/>
    <w:semiHidden/>
    <w:unhideWhenUsed/>
    <w:rsid w:val="00484AD1"/>
    <w:rPr>
      <w:b/>
      <w:bCs/>
    </w:rPr>
  </w:style>
  <w:style w:type="character" w:customStyle="1" w:styleId="aff4">
    <w:name w:val="Тема примечания Знак"/>
    <w:basedOn w:val="aff0"/>
    <w:link w:val="aff3"/>
    <w:uiPriority w:val="99"/>
    <w:semiHidden/>
    <w:rsid w:val="00484AD1"/>
    <w:rPr>
      <w:b/>
      <w:bCs/>
      <w:sz w:val="20"/>
      <w:szCs w:val="20"/>
    </w:rPr>
  </w:style>
  <w:style w:type="paragraph" w:customStyle="1" w:styleId="a0">
    <w:name w:val="Перечень без отступов"/>
    <w:basedOn w:val="-2"/>
    <w:link w:val="aff5"/>
    <w:qFormat/>
    <w:rsid w:val="00081BF5"/>
    <w:pPr>
      <w:numPr>
        <w:numId w:val="6"/>
      </w:numPr>
    </w:pPr>
  </w:style>
  <w:style w:type="character" w:customStyle="1" w:styleId="-4">
    <w:name w:val="Табл-центр Знак"/>
    <w:basedOn w:val="a6"/>
    <w:link w:val="-"/>
    <w:rsid w:val="00081BF5"/>
    <w:rPr>
      <w:sz w:val="26"/>
      <w:szCs w:val="32"/>
    </w:rPr>
  </w:style>
  <w:style w:type="character" w:customStyle="1" w:styleId="-6">
    <w:name w:val="Табл-слева Знак"/>
    <w:basedOn w:val="a6"/>
    <w:link w:val="-5"/>
    <w:rsid w:val="00081BF5"/>
    <w:rPr>
      <w:sz w:val="26"/>
      <w:szCs w:val="24"/>
    </w:rPr>
  </w:style>
  <w:style w:type="character" w:customStyle="1" w:styleId="-11">
    <w:name w:val="Перечисление-1 Знак"/>
    <w:basedOn w:val="a6"/>
    <w:link w:val="-1"/>
    <w:qFormat/>
    <w:rsid w:val="00081BF5"/>
    <w:rPr>
      <w:snapToGrid w:val="0"/>
      <w:sz w:val="26"/>
    </w:rPr>
  </w:style>
  <w:style w:type="character" w:customStyle="1" w:styleId="afe">
    <w:name w:val="Название объекта Знак"/>
    <w:basedOn w:val="a6"/>
    <w:link w:val="afd"/>
    <w:uiPriority w:val="35"/>
    <w:rsid w:val="00697D22"/>
    <w:rPr>
      <w:bCs/>
      <w:sz w:val="26"/>
      <w:szCs w:val="18"/>
      <w:lang w:eastAsia="en-US" w:bidi="en-US"/>
    </w:rPr>
  </w:style>
  <w:style w:type="paragraph" w:customStyle="1" w:styleId="aff6">
    <w:name w:val="Рисунок_формат"/>
    <w:basedOn w:val="af0"/>
    <w:next w:val="a5"/>
    <w:link w:val="aff7"/>
    <w:qFormat/>
    <w:rsid w:val="00081BF5"/>
    <w:pPr>
      <w:keepNext/>
      <w:spacing w:before="240"/>
      <w:jc w:val="center"/>
    </w:pPr>
    <w:rPr>
      <w:noProof/>
    </w:rPr>
  </w:style>
  <w:style w:type="paragraph" w:customStyle="1" w:styleId="aff8">
    <w:name w:val="Рисунок_№"/>
    <w:basedOn w:val="a5"/>
    <w:next w:val="a5"/>
    <w:link w:val="aff9"/>
    <w:qFormat/>
    <w:rsid w:val="00081BF5"/>
    <w:pPr>
      <w:spacing w:after="240"/>
      <w:ind w:firstLine="0"/>
      <w:jc w:val="center"/>
    </w:pPr>
    <w:rPr>
      <w:bCs/>
      <w:szCs w:val="18"/>
    </w:rPr>
  </w:style>
  <w:style w:type="character" w:styleId="affa">
    <w:name w:val="Hyperlink"/>
    <w:basedOn w:val="a6"/>
    <w:uiPriority w:val="99"/>
    <w:unhideWhenUsed/>
    <w:rsid w:val="00894DDC"/>
    <w:rPr>
      <w:color w:val="0000FF" w:themeColor="hyperlink"/>
      <w:u w:val="single"/>
    </w:rPr>
  </w:style>
  <w:style w:type="paragraph" w:styleId="27">
    <w:name w:val="toc 2"/>
    <w:aliases w:val="Содержание 2"/>
    <w:basedOn w:val="15"/>
    <w:next w:val="a5"/>
    <w:autoRedefine/>
    <w:uiPriority w:val="39"/>
    <w:unhideWhenUsed/>
    <w:qFormat/>
    <w:rsid w:val="00081BF5"/>
    <w:pPr>
      <w:ind w:left="607" w:hanging="397"/>
    </w:pPr>
    <w:rPr>
      <w:rFonts w:eastAsiaTheme="majorEastAsia"/>
    </w:rPr>
  </w:style>
  <w:style w:type="paragraph" w:styleId="36">
    <w:name w:val="toc 3"/>
    <w:aliases w:val="Содержание 3"/>
    <w:basedOn w:val="27"/>
    <w:next w:val="a5"/>
    <w:autoRedefine/>
    <w:uiPriority w:val="39"/>
    <w:unhideWhenUsed/>
    <w:qFormat/>
    <w:rsid w:val="00081BF5"/>
    <w:pPr>
      <w:ind w:left="1219" w:hanging="595"/>
    </w:pPr>
  </w:style>
  <w:style w:type="paragraph" w:styleId="44">
    <w:name w:val="toc 4"/>
    <w:aliases w:val="Содержание 4"/>
    <w:basedOn w:val="36"/>
    <w:next w:val="a5"/>
    <w:autoRedefine/>
    <w:uiPriority w:val="39"/>
    <w:unhideWhenUsed/>
    <w:qFormat/>
    <w:rsid w:val="00081BF5"/>
    <w:pPr>
      <w:ind w:left="1531" w:hanging="1531"/>
      <w:outlineLvl w:val="3"/>
    </w:pPr>
  </w:style>
  <w:style w:type="paragraph" w:styleId="affb">
    <w:name w:val="Plain Text"/>
    <w:basedOn w:val="a5"/>
    <w:link w:val="affc"/>
    <w:uiPriority w:val="99"/>
    <w:semiHidden/>
    <w:unhideWhenUsed/>
    <w:rsid w:val="0034248D"/>
    <w:pPr>
      <w:spacing w:line="240" w:lineRule="auto"/>
    </w:pPr>
    <w:rPr>
      <w:rFonts w:ascii="Consolas" w:hAnsi="Consolas"/>
      <w:sz w:val="21"/>
      <w:szCs w:val="21"/>
    </w:rPr>
  </w:style>
  <w:style w:type="character" w:customStyle="1" w:styleId="affc">
    <w:name w:val="Текст Знак"/>
    <w:basedOn w:val="a6"/>
    <w:link w:val="affb"/>
    <w:uiPriority w:val="99"/>
    <w:semiHidden/>
    <w:rsid w:val="0034248D"/>
    <w:rPr>
      <w:rFonts w:ascii="Consolas" w:hAnsi="Consolas"/>
      <w:sz w:val="21"/>
      <w:szCs w:val="21"/>
    </w:rPr>
  </w:style>
  <w:style w:type="character" w:customStyle="1" w:styleId="affd">
    <w:name w:val="Файл"/>
    <w:rsid w:val="00846E38"/>
    <w:rPr>
      <w:rFonts w:ascii="Arial" w:hAnsi="Arial"/>
      <w:i/>
      <w:sz w:val="24"/>
      <w:vertAlign w:val="baseline"/>
    </w:rPr>
  </w:style>
  <w:style w:type="character" w:customStyle="1" w:styleId="26">
    <w:name w:val="Нумерованный абзац 2 Знак"/>
    <w:basedOn w:val="a6"/>
    <w:link w:val="25"/>
    <w:rsid w:val="00081BF5"/>
    <w:rPr>
      <w:sz w:val="26"/>
      <w:szCs w:val="24"/>
      <w:lang w:eastAsia="en-US" w:bidi="en-US"/>
    </w:rPr>
  </w:style>
  <w:style w:type="character" w:customStyle="1" w:styleId="70">
    <w:name w:val="Заголовок 7 Знак"/>
    <w:basedOn w:val="a6"/>
    <w:link w:val="7"/>
    <w:uiPriority w:val="9"/>
    <w:rsid w:val="006301AC"/>
    <w:rPr>
      <w:rFonts w:ascii="Times New Roman" w:eastAsia="Times New Roman" w:hAnsi="Times New Roman" w:cs="Times New Roman"/>
      <w:b/>
      <w:bCs/>
      <w:sz w:val="26"/>
      <w:szCs w:val="20"/>
    </w:rPr>
  </w:style>
  <w:style w:type="character" w:customStyle="1" w:styleId="af9">
    <w:name w:val="Перечень Знак"/>
    <w:basedOn w:val="a6"/>
    <w:link w:val="a3"/>
    <w:rsid w:val="00081BF5"/>
    <w:rPr>
      <w:sz w:val="26"/>
      <w:szCs w:val="24"/>
      <w:lang w:eastAsia="en-US" w:bidi="en-US"/>
    </w:rPr>
  </w:style>
  <w:style w:type="character" w:customStyle="1" w:styleId="35">
    <w:name w:val="Нумерованный абзац 3 Знак"/>
    <w:basedOn w:val="26"/>
    <w:link w:val="34"/>
    <w:rsid w:val="00081BF5"/>
    <w:rPr>
      <w:sz w:val="26"/>
      <w:szCs w:val="24"/>
      <w:lang w:eastAsia="en-US" w:bidi="en-US"/>
    </w:rPr>
  </w:style>
  <w:style w:type="paragraph" w:customStyle="1" w:styleId="-2">
    <w:name w:val="Перечисление-2"/>
    <w:basedOn w:val="a5"/>
    <w:link w:val="-20"/>
    <w:qFormat/>
    <w:rsid w:val="00081BF5"/>
    <w:pPr>
      <w:numPr>
        <w:numId w:val="3"/>
      </w:numPr>
    </w:pPr>
    <w:rPr>
      <w:lang w:eastAsia="ru-RU" w:bidi="ar-SA"/>
    </w:rPr>
  </w:style>
  <w:style w:type="character" w:customStyle="1" w:styleId="24">
    <w:name w:val="Нумерованный заголовок 2 Знак"/>
    <w:basedOn w:val="a6"/>
    <w:link w:val="2"/>
    <w:rsid w:val="00081BF5"/>
    <w:rPr>
      <w:b/>
      <w:sz w:val="26"/>
      <w:szCs w:val="24"/>
      <w:lang w:eastAsia="en-US" w:bidi="en-US"/>
    </w:rPr>
  </w:style>
  <w:style w:type="character" w:customStyle="1" w:styleId="aff5">
    <w:name w:val="Перечень без отступов Знак"/>
    <w:basedOn w:val="-20"/>
    <w:link w:val="a0"/>
    <w:rsid w:val="00081BF5"/>
    <w:rPr>
      <w:sz w:val="26"/>
      <w:szCs w:val="24"/>
    </w:rPr>
  </w:style>
  <w:style w:type="character" w:customStyle="1" w:styleId="afc">
    <w:name w:val="Таблица_№ Знак"/>
    <w:basedOn w:val="a6"/>
    <w:link w:val="afb"/>
    <w:rsid w:val="00081BF5"/>
    <w:rPr>
      <w:bCs/>
      <w:sz w:val="26"/>
      <w:szCs w:val="18"/>
      <w:lang w:eastAsia="en-US" w:bidi="en-US"/>
    </w:rPr>
  </w:style>
  <w:style w:type="character" w:customStyle="1" w:styleId="33">
    <w:name w:val="Нумерованный заголовок 3 Знак"/>
    <w:basedOn w:val="a6"/>
    <w:link w:val="3"/>
    <w:rsid w:val="00081BF5"/>
    <w:rPr>
      <w:sz w:val="26"/>
      <w:szCs w:val="24"/>
      <w:lang w:eastAsia="en-US" w:bidi="en-US"/>
    </w:rPr>
  </w:style>
  <w:style w:type="paragraph" w:customStyle="1" w:styleId="a1">
    <w:name w:val="Перечисление а)"/>
    <w:basedOn w:val="affe"/>
    <w:link w:val="afff"/>
    <w:qFormat/>
    <w:rsid w:val="00081BF5"/>
    <w:pPr>
      <w:numPr>
        <w:numId w:val="8"/>
      </w:numPr>
      <w:shd w:val="clear" w:color="auto" w:fill="FFFFFF"/>
      <w:tabs>
        <w:tab w:val="left" w:pos="619"/>
      </w:tabs>
    </w:pPr>
    <w:rPr>
      <w:color w:val="000000"/>
      <w:spacing w:val="-1"/>
    </w:rPr>
  </w:style>
  <w:style w:type="character" w:customStyle="1" w:styleId="afff">
    <w:name w:val="Перечисление а) Знак"/>
    <w:basedOn w:val="a6"/>
    <w:link w:val="a1"/>
    <w:rsid w:val="00081BF5"/>
    <w:rPr>
      <w:color w:val="000000"/>
      <w:spacing w:val="-1"/>
      <w:sz w:val="26"/>
      <w:szCs w:val="24"/>
      <w:shd w:val="clear" w:color="auto" w:fill="FFFFFF"/>
      <w:lang w:eastAsia="en-US" w:bidi="en-US"/>
    </w:rPr>
  </w:style>
  <w:style w:type="paragraph" w:styleId="affe">
    <w:name w:val="List Paragraph"/>
    <w:basedOn w:val="a5"/>
    <w:uiPriority w:val="34"/>
    <w:rsid w:val="00F67775"/>
    <w:pPr>
      <w:ind w:left="720"/>
      <w:contextualSpacing/>
    </w:pPr>
  </w:style>
  <w:style w:type="paragraph" w:customStyle="1" w:styleId="-7">
    <w:name w:val="Таблица-продолжение"/>
    <w:basedOn w:val="a5"/>
    <w:next w:val="-"/>
    <w:link w:val="-8"/>
    <w:rsid w:val="006301AC"/>
    <w:pPr>
      <w:keepNext/>
      <w:pageBreakBefore/>
      <w:ind w:firstLine="0"/>
    </w:pPr>
    <w:rPr>
      <w:i/>
    </w:rPr>
  </w:style>
  <w:style w:type="character" w:customStyle="1" w:styleId="-8">
    <w:name w:val="Таблица-продолжение Знак"/>
    <w:basedOn w:val="a6"/>
    <w:link w:val="-7"/>
    <w:rsid w:val="006301AC"/>
    <w:rPr>
      <w:i/>
      <w:sz w:val="26"/>
      <w:szCs w:val="24"/>
      <w:lang w:eastAsia="en-US" w:bidi="en-US"/>
    </w:rPr>
  </w:style>
  <w:style w:type="paragraph" w:customStyle="1" w:styleId="-0">
    <w:name w:val="Перечисление-0"/>
    <w:link w:val="-00"/>
    <w:qFormat/>
    <w:rsid w:val="00081BF5"/>
    <w:pPr>
      <w:numPr>
        <w:numId w:val="10"/>
      </w:numPr>
      <w:spacing w:line="360" w:lineRule="auto"/>
    </w:pPr>
    <w:rPr>
      <w:snapToGrid w:val="0"/>
      <w:sz w:val="26"/>
    </w:rPr>
  </w:style>
  <w:style w:type="character" w:customStyle="1" w:styleId="-00">
    <w:name w:val="Перечисление-0 Знак"/>
    <w:basedOn w:val="-11"/>
    <w:link w:val="-0"/>
    <w:rsid w:val="00081BF5"/>
    <w:rPr>
      <w:snapToGrid w:val="0"/>
      <w:sz w:val="26"/>
    </w:rPr>
  </w:style>
  <w:style w:type="paragraph" w:customStyle="1" w:styleId="afff0">
    <w:name w:val="Основной"/>
    <w:basedOn w:val="a5"/>
    <w:link w:val="afff1"/>
    <w:uiPriority w:val="99"/>
    <w:rsid w:val="00841D0C"/>
    <w:pPr>
      <w:spacing w:before="60" w:line="240" w:lineRule="auto"/>
      <w:ind w:firstLine="851"/>
    </w:pPr>
    <w:rPr>
      <w:sz w:val="28"/>
      <w:szCs w:val="20"/>
    </w:rPr>
  </w:style>
  <w:style w:type="character" w:customStyle="1" w:styleId="afff1">
    <w:name w:val="Основной Знак"/>
    <w:basedOn w:val="a6"/>
    <w:link w:val="afff0"/>
    <w:uiPriority w:val="99"/>
    <w:rsid w:val="00841D0C"/>
    <w:rPr>
      <w:rFonts w:ascii="Times New Roman" w:eastAsia="Times New Roman" w:hAnsi="Times New Roman" w:cs="Times New Roman"/>
      <w:sz w:val="28"/>
      <w:szCs w:val="20"/>
    </w:rPr>
  </w:style>
  <w:style w:type="paragraph" w:styleId="afff2">
    <w:name w:val="Title"/>
    <w:basedOn w:val="a5"/>
    <w:next w:val="a5"/>
    <w:link w:val="afff3"/>
    <w:qFormat/>
    <w:rsid w:val="00081BF5"/>
    <w:pPr>
      <w:keepNext/>
      <w:pageBreakBefore/>
      <w:spacing w:line="480" w:lineRule="auto"/>
      <w:ind w:firstLine="0"/>
      <w:jc w:val="center"/>
    </w:pPr>
    <w:rPr>
      <w:rFonts w:eastAsiaTheme="majorEastAsia" w:cstheme="majorBidi"/>
      <w:b/>
      <w:sz w:val="28"/>
      <w:szCs w:val="20"/>
      <w:lang w:eastAsia="ru-RU" w:bidi="ar-SA"/>
    </w:rPr>
  </w:style>
  <w:style w:type="character" w:customStyle="1" w:styleId="afff3">
    <w:name w:val="Заголовок Знак"/>
    <w:basedOn w:val="a6"/>
    <w:link w:val="afff2"/>
    <w:rsid w:val="00081BF5"/>
    <w:rPr>
      <w:rFonts w:eastAsiaTheme="majorEastAsia" w:cstheme="majorBidi"/>
      <w:b/>
      <w:sz w:val="28"/>
    </w:rPr>
  </w:style>
  <w:style w:type="paragraph" w:styleId="afff4">
    <w:name w:val="TOC Heading"/>
    <w:basedOn w:val="13"/>
    <w:next w:val="a5"/>
    <w:uiPriority w:val="39"/>
    <w:semiHidden/>
    <w:unhideWhenUsed/>
    <w:qFormat/>
    <w:rsid w:val="00697D22"/>
    <w:pPr>
      <w:keepLines/>
      <w:pageBreakBefore w:val="0"/>
      <w:spacing w:before="480" w:after="0" w:line="360" w:lineRule="auto"/>
      <w:ind w:firstLine="709"/>
      <w:jc w:val="both"/>
      <w:outlineLvl w:val="9"/>
    </w:pPr>
    <w:rPr>
      <w:rFonts w:asciiTheme="majorHAnsi" w:hAnsiTheme="majorHAnsi"/>
      <w:color w:val="365F91" w:themeColor="accent1" w:themeShade="BF"/>
      <w:szCs w:val="28"/>
    </w:rPr>
  </w:style>
  <w:style w:type="paragraph" w:customStyle="1" w:styleId="160">
    <w:name w:val="Обычный+16+центр"/>
    <w:basedOn w:val="a5"/>
    <w:link w:val="161"/>
    <w:qFormat/>
    <w:rsid w:val="00081BF5"/>
    <w:pPr>
      <w:ind w:firstLine="0"/>
      <w:jc w:val="center"/>
    </w:pPr>
    <w:rPr>
      <w:sz w:val="32"/>
      <w:szCs w:val="32"/>
      <w:lang w:eastAsia="ru-RU" w:bidi="ar-SA"/>
    </w:rPr>
  </w:style>
  <w:style w:type="character" w:customStyle="1" w:styleId="161">
    <w:name w:val="Обычный+16+центр Знак"/>
    <w:basedOn w:val="a6"/>
    <w:link w:val="160"/>
    <w:rsid w:val="00081BF5"/>
    <w:rPr>
      <w:sz w:val="32"/>
      <w:szCs w:val="32"/>
    </w:rPr>
  </w:style>
  <w:style w:type="character" w:customStyle="1" w:styleId="-20">
    <w:name w:val="Перечисление-2 Знак"/>
    <w:basedOn w:val="a6"/>
    <w:link w:val="-2"/>
    <w:rsid w:val="00081BF5"/>
    <w:rPr>
      <w:sz w:val="26"/>
      <w:szCs w:val="24"/>
    </w:rPr>
  </w:style>
  <w:style w:type="paragraph" w:customStyle="1" w:styleId="afff5">
    <w:name w:val="Обычный справа"/>
    <w:basedOn w:val="a5"/>
    <w:next w:val="a5"/>
    <w:link w:val="afff6"/>
    <w:qFormat/>
    <w:rsid w:val="00081BF5"/>
    <w:pPr>
      <w:ind w:firstLine="0"/>
      <w:jc w:val="right"/>
    </w:pPr>
    <w:rPr>
      <w:szCs w:val="20"/>
      <w:lang w:val="en-US"/>
    </w:rPr>
  </w:style>
  <w:style w:type="character" w:customStyle="1" w:styleId="afff6">
    <w:name w:val="Обычный справа Знак"/>
    <w:basedOn w:val="a6"/>
    <w:link w:val="afff5"/>
    <w:rsid w:val="00081BF5"/>
    <w:rPr>
      <w:sz w:val="26"/>
      <w:lang w:val="en-US" w:eastAsia="en-US" w:bidi="en-US"/>
    </w:rPr>
  </w:style>
  <w:style w:type="paragraph" w:customStyle="1" w:styleId="--">
    <w:name w:val="Табл-слева-Ж"/>
    <w:basedOn w:val="-5"/>
    <w:next w:val="-5"/>
    <w:link w:val="--0"/>
    <w:qFormat/>
    <w:rsid w:val="00081BF5"/>
    <w:rPr>
      <w:b/>
    </w:rPr>
  </w:style>
  <w:style w:type="character" w:customStyle="1" w:styleId="--0">
    <w:name w:val="Табл-слева-Ж Знак"/>
    <w:basedOn w:val="-6"/>
    <w:link w:val="--"/>
    <w:rsid w:val="00081BF5"/>
    <w:rPr>
      <w:b/>
      <w:sz w:val="26"/>
      <w:szCs w:val="24"/>
    </w:rPr>
  </w:style>
  <w:style w:type="paragraph" w:customStyle="1" w:styleId="a2">
    <w:name w:val="Перечень (.)"/>
    <w:basedOn w:val="a5"/>
    <w:link w:val="afff7"/>
    <w:qFormat/>
    <w:rsid w:val="00081BF5"/>
    <w:pPr>
      <w:numPr>
        <w:numId w:val="4"/>
      </w:numPr>
    </w:pPr>
    <w:rPr>
      <w:snapToGrid w:val="0"/>
      <w:szCs w:val="20"/>
      <w:lang w:eastAsia="ru-RU" w:bidi="ar-SA"/>
    </w:rPr>
  </w:style>
  <w:style w:type="character" w:customStyle="1" w:styleId="afff7">
    <w:name w:val="Перечень (.) Знак"/>
    <w:basedOn w:val="a6"/>
    <w:link w:val="a2"/>
    <w:rsid w:val="00081BF5"/>
    <w:rPr>
      <w:snapToGrid w:val="0"/>
      <w:sz w:val="26"/>
    </w:rPr>
  </w:style>
  <w:style w:type="paragraph" w:customStyle="1" w:styleId="a4">
    <w:name w:val="Перечень (.) без отступов"/>
    <w:basedOn w:val="a2"/>
    <w:link w:val="afff8"/>
    <w:qFormat/>
    <w:rsid w:val="00081BF5"/>
    <w:pPr>
      <w:numPr>
        <w:numId w:val="5"/>
      </w:numPr>
    </w:pPr>
  </w:style>
  <w:style w:type="character" w:customStyle="1" w:styleId="afff8">
    <w:name w:val="Перечень (.) без отступов Знак"/>
    <w:basedOn w:val="afff7"/>
    <w:link w:val="a4"/>
    <w:rsid w:val="00081BF5"/>
    <w:rPr>
      <w:snapToGrid w:val="0"/>
      <w:sz w:val="26"/>
    </w:rPr>
  </w:style>
  <w:style w:type="paragraph" w:customStyle="1" w:styleId="--3">
    <w:name w:val="Табл-центр-Ж"/>
    <w:basedOn w:val="-"/>
    <w:link w:val="--4"/>
    <w:qFormat/>
    <w:rsid w:val="00081BF5"/>
    <w:rPr>
      <w:b/>
    </w:rPr>
  </w:style>
  <w:style w:type="character" w:customStyle="1" w:styleId="--4">
    <w:name w:val="Табл-центр-Ж Знак"/>
    <w:basedOn w:val="-4"/>
    <w:link w:val="--3"/>
    <w:rsid w:val="00081BF5"/>
    <w:rPr>
      <w:b/>
      <w:sz w:val="26"/>
      <w:szCs w:val="32"/>
    </w:rPr>
  </w:style>
  <w:style w:type="paragraph" w:customStyle="1" w:styleId="Courier">
    <w:name w:val="Обычный+Courier"/>
    <w:basedOn w:val="a5"/>
    <w:link w:val="Courier0"/>
    <w:qFormat/>
    <w:rsid w:val="00081BF5"/>
    <w:pPr>
      <w:contextualSpacing/>
      <w:jc w:val="left"/>
    </w:pPr>
    <w:rPr>
      <w:rFonts w:ascii="Courier New" w:hAnsi="Courier New" w:cs="Courier New"/>
      <w:sz w:val="20"/>
      <w:szCs w:val="20"/>
    </w:rPr>
  </w:style>
  <w:style w:type="character" w:customStyle="1" w:styleId="Courier0">
    <w:name w:val="Обычный+Courier Знак"/>
    <w:basedOn w:val="a6"/>
    <w:link w:val="Courier"/>
    <w:rsid w:val="00081BF5"/>
    <w:rPr>
      <w:rFonts w:ascii="Courier New" w:hAnsi="Courier New" w:cs="Courier New"/>
      <w:lang w:eastAsia="en-US" w:bidi="en-US"/>
    </w:rPr>
  </w:style>
  <w:style w:type="paragraph" w:customStyle="1" w:styleId="afff9">
    <w:name w:val="Обычный центр Ж"/>
    <w:basedOn w:val="af6"/>
    <w:link w:val="afffa"/>
    <w:qFormat/>
    <w:rsid w:val="00081BF5"/>
    <w:rPr>
      <w:b/>
    </w:rPr>
  </w:style>
  <w:style w:type="character" w:customStyle="1" w:styleId="afffa">
    <w:name w:val="Обычный центр Ж Знак"/>
    <w:basedOn w:val="af7"/>
    <w:link w:val="afff9"/>
    <w:locked/>
    <w:rsid w:val="00081BF5"/>
    <w:rPr>
      <w:b/>
      <w:sz w:val="26"/>
      <w:lang w:val="en-US" w:eastAsia="en-US" w:bidi="en-US"/>
    </w:rPr>
  </w:style>
  <w:style w:type="paragraph" w:customStyle="1" w:styleId="afffb">
    <w:name w:val="Обычный+курсив"/>
    <w:basedOn w:val="a5"/>
    <w:next w:val="a5"/>
    <w:link w:val="afffc"/>
    <w:qFormat/>
    <w:rsid w:val="00081BF5"/>
    <w:pPr>
      <w:keepNext/>
    </w:pPr>
    <w:rPr>
      <w:i/>
      <w:szCs w:val="20"/>
    </w:rPr>
  </w:style>
  <w:style w:type="character" w:customStyle="1" w:styleId="afffc">
    <w:name w:val="Обычный+курсив Знак"/>
    <w:basedOn w:val="a6"/>
    <w:link w:val="afffb"/>
    <w:rsid w:val="00081BF5"/>
    <w:rPr>
      <w:i/>
      <w:sz w:val="26"/>
      <w:lang w:eastAsia="en-US" w:bidi="en-US"/>
    </w:rPr>
  </w:style>
  <w:style w:type="paragraph" w:customStyle="1" w:styleId="U">
    <w:name w:val="Обычный+центр+U"/>
    <w:basedOn w:val="af6"/>
    <w:next w:val="af0"/>
    <w:link w:val="U0"/>
    <w:qFormat/>
    <w:rsid w:val="00081BF5"/>
    <w:rPr>
      <w:u w:val="single"/>
    </w:rPr>
  </w:style>
  <w:style w:type="character" w:customStyle="1" w:styleId="U0">
    <w:name w:val="Обычный+центр+U Знак"/>
    <w:basedOn w:val="af7"/>
    <w:link w:val="U"/>
    <w:rsid w:val="00081BF5"/>
    <w:rPr>
      <w:sz w:val="26"/>
      <w:u w:val="single"/>
      <w:lang w:val="en-US" w:eastAsia="en-US" w:bidi="en-US"/>
    </w:rPr>
  </w:style>
  <w:style w:type="paragraph" w:customStyle="1" w:styleId="afffd">
    <w:name w:val="Обычный без отступа + заглавные"/>
    <w:basedOn w:val="af0"/>
    <w:next w:val="af0"/>
    <w:link w:val="afffe"/>
    <w:qFormat/>
    <w:rsid w:val="00081BF5"/>
    <w:rPr>
      <w:caps/>
    </w:rPr>
  </w:style>
  <w:style w:type="character" w:customStyle="1" w:styleId="afffe">
    <w:name w:val="Обычный без отступа + заглавные Знак"/>
    <w:basedOn w:val="af1"/>
    <w:link w:val="afffd"/>
    <w:rsid w:val="00081BF5"/>
    <w:rPr>
      <w:caps/>
      <w:sz w:val="26"/>
      <w:lang w:eastAsia="en-US" w:bidi="en-US"/>
    </w:rPr>
  </w:style>
  <w:style w:type="paragraph" w:customStyle="1" w:styleId="-3">
    <w:name w:val="Перечисление-3"/>
    <w:basedOn w:val="-2"/>
    <w:link w:val="-30"/>
    <w:rsid w:val="006301AC"/>
    <w:pPr>
      <w:numPr>
        <w:numId w:val="1"/>
      </w:numPr>
    </w:pPr>
  </w:style>
  <w:style w:type="character" w:customStyle="1" w:styleId="-30">
    <w:name w:val="Перечисление-3 Знак"/>
    <w:basedOn w:val="-20"/>
    <w:link w:val="-3"/>
    <w:rsid w:val="006301AC"/>
    <w:rPr>
      <w:sz w:val="26"/>
      <w:szCs w:val="24"/>
    </w:rPr>
  </w:style>
  <w:style w:type="paragraph" w:customStyle="1" w:styleId="affff">
    <w:name w:val="Обычный центр + заглавные"/>
    <w:basedOn w:val="af6"/>
    <w:next w:val="a5"/>
    <w:link w:val="affff0"/>
    <w:qFormat/>
    <w:rsid w:val="00081BF5"/>
    <w:rPr>
      <w:caps/>
    </w:rPr>
  </w:style>
  <w:style w:type="character" w:customStyle="1" w:styleId="affff0">
    <w:name w:val="Обычный центр + заглавные Знак"/>
    <w:basedOn w:val="af7"/>
    <w:link w:val="affff"/>
    <w:rsid w:val="00081BF5"/>
    <w:rPr>
      <w:caps/>
      <w:sz w:val="26"/>
      <w:lang w:val="en-US" w:eastAsia="en-US" w:bidi="en-US"/>
    </w:rPr>
  </w:style>
  <w:style w:type="paragraph" w:customStyle="1" w:styleId="150">
    <w:name w:val="Обычный без отсупа с интервалом 1.5"/>
    <w:basedOn w:val="af0"/>
    <w:link w:val="151"/>
    <w:rsid w:val="006301AC"/>
    <w:rPr>
      <w:rFonts w:eastAsia="MS Mincho"/>
    </w:rPr>
  </w:style>
  <w:style w:type="character" w:customStyle="1" w:styleId="151">
    <w:name w:val="Обычный без отсупа с интервалом 1.5 Знак"/>
    <w:basedOn w:val="af1"/>
    <w:link w:val="150"/>
    <w:rsid w:val="006301AC"/>
    <w:rPr>
      <w:rFonts w:eastAsia="MS Mincho"/>
      <w:sz w:val="26"/>
      <w:lang w:eastAsia="en-US" w:bidi="en-US"/>
    </w:rPr>
  </w:style>
  <w:style w:type="paragraph" w:customStyle="1" w:styleId="152">
    <w:name w:val="Обычный центр+заглавные+1.5"/>
    <w:basedOn w:val="affff"/>
    <w:next w:val="a5"/>
    <w:link w:val="153"/>
    <w:rsid w:val="006301AC"/>
  </w:style>
  <w:style w:type="character" w:customStyle="1" w:styleId="153">
    <w:name w:val="Обычный центр+заглавные+1.5 Знак"/>
    <w:basedOn w:val="affff0"/>
    <w:link w:val="152"/>
    <w:rsid w:val="006301AC"/>
    <w:rPr>
      <w:caps/>
      <w:sz w:val="26"/>
      <w:lang w:val="en-US" w:eastAsia="en-US" w:bidi="en-US"/>
    </w:rPr>
  </w:style>
  <w:style w:type="paragraph" w:customStyle="1" w:styleId="154">
    <w:name w:val="Обычный центр + 1.5"/>
    <w:basedOn w:val="af6"/>
    <w:link w:val="155"/>
    <w:rsid w:val="006301AC"/>
  </w:style>
  <w:style w:type="character" w:customStyle="1" w:styleId="155">
    <w:name w:val="Обычный центр + 1.5 Знак"/>
    <w:basedOn w:val="af7"/>
    <w:link w:val="154"/>
    <w:rsid w:val="006301AC"/>
    <w:rPr>
      <w:sz w:val="26"/>
      <w:lang w:val="en-US" w:eastAsia="en-US" w:bidi="en-US"/>
    </w:rPr>
  </w:style>
  <w:style w:type="paragraph" w:customStyle="1" w:styleId="10">
    <w:name w:val="Приложение 1"/>
    <w:basedOn w:val="a5"/>
    <w:next w:val="affff1"/>
    <w:link w:val="18"/>
    <w:qFormat/>
    <w:rsid w:val="00081BF5"/>
    <w:pPr>
      <w:pageBreakBefore/>
      <w:numPr>
        <w:numId w:val="13"/>
      </w:numPr>
      <w:spacing w:after="360"/>
      <w:jc w:val="center"/>
      <w:outlineLvl w:val="3"/>
    </w:pPr>
    <w:rPr>
      <w:b/>
      <w:sz w:val="28"/>
      <w:szCs w:val="20"/>
      <w:lang w:val="en-US"/>
    </w:rPr>
  </w:style>
  <w:style w:type="character" w:customStyle="1" w:styleId="18">
    <w:name w:val="Приложение 1 Знак"/>
    <w:basedOn w:val="a6"/>
    <w:link w:val="10"/>
    <w:rsid w:val="00081BF5"/>
    <w:rPr>
      <w:b/>
      <w:sz w:val="28"/>
      <w:lang w:val="en-US" w:eastAsia="en-US" w:bidi="en-US"/>
    </w:rPr>
  </w:style>
  <w:style w:type="character" w:customStyle="1" w:styleId="aff7">
    <w:name w:val="Рисунок_формат Знак"/>
    <w:basedOn w:val="af1"/>
    <w:link w:val="aff6"/>
    <w:rsid w:val="00081BF5"/>
    <w:rPr>
      <w:noProof/>
      <w:sz w:val="26"/>
      <w:lang w:eastAsia="en-US" w:bidi="en-US"/>
    </w:rPr>
  </w:style>
  <w:style w:type="character" w:customStyle="1" w:styleId="aff9">
    <w:name w:val="Рисунок_№ Знак"/>
    <w:basedOn w:val="a6"/>
    <w:link w:val="aff8"/>
    <w:rsid w:val="00081BF5"/>
    <w:rPr>
      <w:bCs/>
      <w:sz w:val="26"/>
      <w:szCs w:val="18"/>
      <w:lang w:eastAsia="en-US" w:bidi="en-US"/>
    </w:rPr>
  </w:style>
  <w:style w:type="character" w:customStyle="1" w:styleId="17">
    <w:name w:val="Нумерованный заголовок 1 Знак"/>
    <w:basedOn w:val="a6"/>
    <w:link w:val="1"/>
    <w:rsid w:val="00081BF5"/>
    <w:rPr>
      <w:b/>
      <w:sz w:val="28"/>
      <w:szCs w:val="24"/>
      <w:lang w:eastAsia="en-US" w:bidi="en-US"/>
    </w:rPr>
  </w:style>
  <w:style w:type="character" w:customStyle="1" w:styleId="43">
    <w:name w:val="Нумерованный заголовок 4 Знак"/>
    <w:basedOn w:val="33"/>
    <w:link w:val="41"/>
    <w:rsid w:val="00081BF5"/>
    <w:rPr>
      <w:rFonts w:eastAsia="MS Mincho"/>
      <w:sz w:val="26"/>
      <w:szCs w:val="24"/>
      <w:lang w:eastAsia="en-US" w:bidi="en-US"/>
    </w:rPr>
  </w:style>
  <w:style w:type="paragraph" w:customStyle="1" w:styleId="U1">
    <w:name w:val="Обычный+U"/>
    <w:basedOn w:val="U"/>
    <w:link w:val="U2"/>
    <w:qFormat/>
    <w:rsid w:val="00081BF5"/>
    <w:pPr>
      <w:jc w:val="both"/>
    </w:pPr>
  </w:style>
  <w:style w:type="character" w:customStyle="1" w:styleId="U2">
    <w:name w:val="Обычный+U Знак"/>
    <w:basedOn w:val="U0"/>
    <w:link w:val="U1"/>
    <w:rsid w:val="00081BF5"/>
    <w:rPr>
      <w:sz w:val="26"/>
      <w:u w:val="single"/>
      <w:lang w:val="en-US" w:eastAsia="en-US" w:bidi="en-US"/>
    </w:rPr>
  </w:style>
  <w:style w:type="paragraph" w:customStyle="1" w:styleId="-caps">
    <w:name w:val="Название-caps"/>
    <w:basedOn w:val="af6"/>
    <w:next w:val="a5"/>
    <w:link w:val="-caps0"/>
    <w:autoRedefine/>
    <w:rsid w:val="006301AC"/>
    <w:pPr>
      <w:keepNext/>
      <w:pageBreakBefore/>
      <w:spacing w:after="240"/>
    </w:pPr>
    <w:rPr>
      <w:rFonts w:eastAsiaTheme="majorEastAsia" w:cstheme="majorBidi"/>
      <w:sz w:val="32"/>
    </w:rPr>
  </w:style>
  <w:style w:type="character" w:customStyle="1" w:styleId="-caps0">
    <w:name w:val="Название-caps Знак"/>
    <w:basedOn w:val="af7"/>
    <w:link w:val="-caps"/>
    <w:rsid w:val="006301AC"/>
    <w:rPr>
      <w:rFonts w:eastAsiaTheme="majorEastAsia" w:cstheme="majorBidi"/>
      <w:sz w:val="32"/>
      <w:lang w:val="en-US" w:eastAsia="en-US" w:bidi="en-US"/>
    </w:rPr>
  </w:style>
  <w:style w:type="paragraph" w:customStyle="1" w:styleId="156">
    <w:name w:val="Обычный + 1.5 интервал"/>
    <w:basedOn w:val="a5"/>
    <w:link w:val="157"/>
    <w:rsid w:val="006301AC"/>
  </w:style>
  <w:style w:type="character" w:customStyle="1" w:styleId="157">
    <w:name w:val="Обычный + 1.5 интервал Знак"/>
    <w:basedOn w:val="a6"/>
    <w:link w:val="156"/>
    <w:rsid w:val="006301AC"/>
    <w:rPr>
      <w:sz w:val="26"/>
      <w:szCs w:val="24"/>
      <w:lang w:eastAsia="en-US" w:bidi="en-US"/>
    </w:rPr>
  </w:style>
  <w:style w:type="paragraph" w:customStyle="1" w:styleId="28">
    <w:name w:val="Приложение 2"/>
    <w:basedOn w:val="a5"/>
    <w:next w:val="a5"/>
    <w:link w:val="29"/>
    <w:rsid w:val="006301AC"/>
    <w:pPr>
      <w:keepNext/>
      <w:spacing w:before="240" w:after="240"/>
      <w:ind w:firstLine="0"/>
    </w:pPr>
  </w:style>
  <w:style w:type="character" w:customStyle="1" w:styleId="29">
    <w:name w:val="Приложение 2 Знак"/>
    <w:basedOn w:val="a6"/>
    <w:link w:val="28"/>
    <w:rsid w:val="006301AC"/>
    <w:rPr>
      <w:sz w:val="26"/>
      <w:szCs w:val="24"/>
      <w:lang w:eastAsia="en-US" w:bidi="en-US"/>
    </w:rPr>
  </w:style>
  <w:style w:type="paragraph" w:customStyle="1" w:styleId="37">
    <w:name w:val="Приложение 3"/>
    <w:basedOn w:val="a5"/>
    <w:link w:val="38"/>
    <w:rsid w:val="006301AC"/>
    <w:pPr>
      <w:keepNext/>
      <w:spacing w:before="120" w:after="240"/>
      <w:ind w:firstLine="0"/>
    </w:pPr>
  </w:style>
  <w:style w:type="character" w:customStyle="1" w:styleId="38">
    <w:name w:val="Приложение 3 Знак"/>
    <w:basedOn w:val="a6"/>
    <w:link w:val="37"/>
    <w:rsid w:val="006301AC"/>
    <w:rPr>
      <w:sz w:val="26"/>
      <w:szCs w:val="24"/>
      <w:lang w:eastAsia="en-US" w:bidi="en-US"/>
    </w:rPr>
  </w:style>
  <w:style w:type="paragraph" w:customStyle="1" w:styleId="45">
    <w:name w:val="Приложение 4"/>
    <w:basedOn w:val="37"/>
    <w:next w:val="a5"/>
    <w:link w:val="46"/>
    <w:rsid w:val="006301AC"/>
  </w:style>
  <w:style w:type="character" w:customStyle="1" w:styleId="46">
    <w:name w:val="Приложение 4 Знак"/>
    <w:basedOn w:val="38"/>
    <w:link w:val="45"/>
    <w:rsid w:val="006301AC"/>
    <w:rPr>
      <w:sz w:val="26"/>
      <w:szCs w:val="24"/>
      <w:lang w:eastAsia="en-US" w:bidi="en-US"/>
    </w:rPr>
  </w:style>
  <w:style w:type="paragraph" w:customStyle="1" w:styleId="6">
    <w:name w:val="Обычный + 6пт интервал"/>
    <w:basedOn w:val="a5"/>
    <w:link w:val="60"/>
    <w:qFormat/>
    <w:rsid w:val="00081BF5"/>
    <w:pPr>
      <w:spacing w:before="120" w:after="120"/>
    </w:pPr>
  </w:style>
  <w:style w:type="character" w:customStyle="1" w:styleId="60">
    <w:name w:val="Обычный + 6пт интервал Знак"/>
    <w:basedOn w:val="a6"/>
    <w:link w:val="6"/>
    <w:rsid w:val="00081BF5"/>
    <w:rPr>
      <w:sz w:val="26"/>
      <w:szCs w:val="24"/>
      <w:lang w:eastAsia="en-US" w:bidi="en-US"/>
    </w:rPr>
  </w:style>
  <w:style w:type="paragraph" w:customStyle="1" w:styleId="a">
    <w:name w:val="Перечень (.) + центр"/>
    <w:link w:val="affff2"/>
    <w:qFormat/>
    <w:rsid w:val="00081BF5"/>
    <w:pPr>
      <w:numPr>
        <w:numId w:val="9"/>
      </w:numPr>
      <w:jc w:val="center"/>
    </w:pPr>
    <w:rPr>
      <w:snapToGrid w:val="0"/>
      <w:sz w:val="26"/>
    </w:rPr>
  </w:style>
  <w:style w:type="character" w:customStyle="1" w:styleId="affff2">
    <w:name w:val="Перечень (.) + центр Знак"/>
    <w:basedOn w:val="afff8"/>
    <w:link w:val="a"/>
    <w:rsid w:val="00081BF5"/>
    <w:rPr>
      <w:snapToGrid w:val="0"/>
      <w:sz w:val="26"/>
    </w:rPr>
  </w:style>
  <w:style w:type="paragraph" w:customStyle="1" w:styleId="affff3">
    <w:name w:val="Предупреждения текст"/>
    <w:basedOn w:val="a5"/>
    <w:rsid w:val="00C463A6"/>
    <w:pPr>
      <w:jc w:val="center"/>
    </w:pPr>
    <w:rPr>
      <w:i/>
      <w:sz w:val="22"/>
      <w:szCs w:val="22"/>
    </w:rPr>
  </w:style>
  <w:style w:type="paragraph" w:customStyle="1" w:styleId="affff4">
    <w:name w:val="ПРЕДУПРЕЖДЕНИЕ"/>
    <w:basedOn w:val="a5"/>
    <w:next w:val="a5"/>
    <w:qFormat/>
    <w:rsid w:val="00081BF5"/>
    <w:pPr>
      <w:keepNext/>
      <w:spacing w:after="160" w:line="240" w:lineRule="auto"/>
      <w:ind w:firstLine="0"/>
      <w:jc w:val="center"/>
    </w:pPr>
    <w:rPr>
      <w:b/>
      <w:caps/>
      <w:sz w:val="24"/>
      <w:u w:val="single"/>
    </w:rPr>
  </w:style>
  <w:style w:type="paragraph" w:customStyle="1" w:styleId="affff5">
    <w:name w:val="Обычный шрифт приложений"/>
    <w:basedOn w:val="a5"/>
    <w:rsid w:val="00697D22"/>
    <w:rPr>
      <w:sz w:val="24"/>
    </w:rPr>
  </w:style>
  <w:style w:type="paragraph" w:customStyle="1" w:styleId="affff6">
    <w:name w:val="Таблица_№ Приложений"/>
    <w:basedOn w:val="afb"/>
    <w:next w:val="a5"/>
    <w:rsid w:val="00697D22"/>
    <w:rPr>
      <w:sz w:val="24"/>
      <w:szCs w:val="24"/>
    </w:rPr>
  </w:style>
  <w:style w:type="paragraph" w:customStyle="1" w:styleId="-9">
    <w:name w:val="Табл-центр Приложений"/>
    <w:basedOn w:val="affff5"/>
    <w:rsid w:val="00697D22"/>
    <w:pPr>
      <w:ind w:firstLine="0"/>
      <w:jc w:val="center"/>
    </w:pPr>
  </w:style>
  <w:style w:type="paragraph" w:customStyle="1" w:styleId="-a">
    <w:name w:val="Табл-слева Приложений"/>
    <w:basedOn w:val="affff5"/>
    <w:rsid w:val="00697D22"/>
    <w:pPr>
      <w:ind w:left="57" w:firstLine="0"/>
      <w:jc w:val="left"/>
    </w:pPr>
  </w:style>
  <w:style w:type="paragraph" w:customStyle="1" w:styleId="affff7">
    <w:name w:val="Текст предупреждения"/>
    <w:basedOn w:val="a5"/>
    <w:rsid w:val="006301AC"/>
    <w:pPr>
      <w:jc w:val="center"/>
    </w:pPr>
    <w:rPr>
      <w:i/>
      <w:sz w:val="22"/>
      <w:szCs w:val="22"/>
    </w:rPr>
  </w:style>
  <w:style w:type="paragraph" w:customStyle="1" w:styleId="120">
    <w:name w:val="Шрифт штапа 12"/>
    <w:basedOn w:val="ad"/>
    <w:link w:val="121"/>
    <w:rsid w:val="002D4802"/>
    <w:rPr>
      <w:szCs w:val="24"/>
    </w:rPr>
  </w:style>
  <w:style w:type="character" w:customStyle="1" w:styleId="121">
    <w:name w:val="Шрифт штапа 12 Знак"/>
    <w:link w:val="120"/>
    <w:rsid w:val="002D4802"/>
    <w:rPr>
      <w:sz w:val="24"/>
      <w:szCs w:val="24"/>
    </w:rPr>
  </w:style>
  <w:style w:type="paragraph" w:customStyle="1" w:styleId="affff8">
    <w:name w:val="ЛРИ"/>
    <w:basedOn w:val="-b"/>
    <w:qFormat/>
    <w:rsid w:val="00081BF5"/>
    <w:pPr>
      <w:spacing w:line="240" w:lineRule="auto"/>
      <w:ind w:left="-113" w:right="-113"/>
      <w:contextualSpacing/>
    </w:pPr>
    <w:rPr>
      <w:szCs w:val="32"/>
    </w:rPr>
  </w:style>
  <w:style w:type="paragraph" w:customStyle="1" w:styleId="affff9">
    <w:name w:val="Приложение"/>
    <w:basedOn w:val="a5"/>
    <w:next w:val="a5"/>
    <w:link w:val="affffa"/>
    <w:rsid w:val="00697D22"/>
    <w:pPr>
      <w:pageBreakBefore/>
      <w:spacing w:after="240"/>
      <w:ind w:firstLine="0"/>
      <w:jc w:val="center"/>
      <w:outlineLvl w:val="2"/>
    </w:pPr>
    <w:rPr>
      <w:b/>
      <w:sz w:val="28"/>
      <w:szCs w:val="20"/>
      <w:lang w:val="en-US"/>
    </w:rPr>
  </w:style>
  <w:style w:type="character" w:customStyle="1" w:styleId="affffa">
    <w:name w:val="Приложение Знак"/>
    <w:basedOn w:val="a6"/>
    <w:link w:val="affff9"/>
    <w:rsid w:val="00697D22"/>
    <w:rPr>
      <w:b/>
      <w:sz w:val="28"/>
      <w:lang w:val="en-US" w:eastAsia="en-US" w:bidi="en-US"/>
    </w:rPr>
  </w:style>
  <w:style w:type="paragraph" w:customStyle="1" w:styleId="-c">
    <w:name w:val="Приложение - пункт"/>
    <w:basedOn w:val="a5"/>
    <w:next w:val="a5"/>
    <w:link w:val="-d"/>
    <w:rsid w:val="00697D22"/>
    <w:pPr>
      <w:ind w:firstLine="0"/>
    </w:pPr>
    <w:rPr>
      <w:sz w:val="24"/>
    </w:rPr>
  </w:style>
  <w:style w:type="character" w:customStyle="1" w:styleId="-d">
    <w:name w:val="Приложение - пункт Знак"/>
    <w:basedOn w:val="a6"/>
    <w:link w:val="-c"/>
    <w:rsid w:val="00697D22"/>
    <w:rPr>
      <w:sz w:val="24"/>
      <w:szCs w:val="24"/>
      <w:lang w:eastAsia="en-US" w:bidi="en-US"/>
    </w:rPr>
  </w:style>
  <w:style w:type="paragraph" w:customStyle="1" w:styleId="-e">
    <w:name w:val="Приложение - подпункт"/>
    <w:basedOn w:val="a5"/>
    <w:link w:val="-f"/>
    <w:rsid w:val="00697D22"/>
    <w:pPr>
      <w:ind w:firstLine="0"/>
    </w:pPr>
    <w:rPr>
      <w:sz w:val="24"/>
    </w:rPr>
  </w:style>
  <w:style w:type="character" w:customStyle="1" w:styleId="-f">
    <w:name w:val="Приложение - подпункт Знак"/>
    <w:basedOn w:val="a6"/>
    <w:link w:val="-e"/>
    <w:rsid w:val="00697D22"/>
    <w:rPr>
      <w:sz w:val="24"/>
      <w:szCs w:val="24"/>
      <w:lang w:eastAsia="en-US" w:bidi="en-US"/>
    </w:rPr>
  </w:style>
  <w:style w:type="paragraph" w:customStyle="1" w:styleId="affffb">
    <w:name w:val="ПРЕДУПРЕЖДЕНИЯ текст"/>
    <w:qFormat/>
    <w:rsid w:val="00081BF5"/>
    <w:pPr>
      <w:spacing w:after="360"/>
      <w:jc w:val="center"/>
    </w:pPr>
    <w:rPr>
      <w:i/>
      <w:szCs w:val="22"/>
      <w:lang w:eastAsia="en-US" w:bidi="en-US"/>
    </w:rPr>
  </w:style>
  <w:style w:type="paragraph" w:customStyle="1" w:styleId="affffc">
    <w:name w:val="Шрифт штампа доп.надписи"/>
    <w:basedOn w:val="ad"/>
    <w:rsid w:val="00A434B4"/>
    <w:rPr>
      <w:sz w:val="20"/>
    </w:rPr>
  </w:style>
  <w:style w:type="paragraph" w:customStyle="1" w:styleId="affffd">
    <w:name w:val="Надписи под форматкой"/>
    <w:basedOn w:val="ad"/>
    <w:rsid w:val="00697D22"/>
    <w:rPr>
      <w:sz w:val="20"/>
    </w:rPr>
  </w:style>
  <w:style w:type="paragraph" w:customStyle="1" w:styleId="affffe">
    <w:name w:val="Прил.Рисунок_№"/>
    <w:basedOn w:val="aff8"/>
    <w:next w:val="a5"/>
    <w:qFormat/>
    <w:rsid w:val="00081BF5"/>
    <w:rPr>
      <w:sz w:val="24"/>
    </w:rPr>
  </w:style>
  <w:style w:type="character" w:customStyle="1" w:styleId="42">
    <w:name w:val="Нумерованный абзац 4 Знак"/>
    <w:basedOn w:val="35"/>
    <w:link w:val="4"/>
    <w:rsid w:val="00081BF5"/>
    <w:rPr>
      <w:rFonts w:eastAsia="MS Mincho" w:cstheme="majorBidi"/>
      <w:bCs/>
      <w:sz w:val="26"/>
      <w:szCs w:val="24"/>
      <w:lang w:eastAsia="en-US" w:bidi="en-US"/>
    </w:rPr>
  </w:style>
  <w:style w:type="paragraph" w:customStyle="1" w:styleId="affff1">
    <w:name w:val="Прил.Текст"/>
    <w:basedOn w:val="a5"/>
    <w:qFormat/>
    <w:rsid w:val="00081BF5"/>
    <w:rPr>
      <w:sz w:val="24"/>
    </w:rPr>
  </w:style>
  <w:style w:type="paragraph" w:customStyle="1" w:styleId="afffff">
    <w:name w:val="Прил.Таблица_№"/>
    <w:basedOn w:val="afb"/>
    <w:next w:val="a5"/>
    <w:qFormat/>
    <w:rsid w:val="00081BF5"/>
    <w:rPr>
      <w:sz w:val="24"/>
      <w:szCs w:val="24"/>
    </w:rPr>
  </w:style>
  <w:style w:type="paragraph" w:customStyle="1" w:styleId="-b">
    <w:name w:val="Прил.Табл-центр"/>
    <w:basedOn w:val="affff1"/>
    <w:qFormat/>
    <w:rsid w:val="00081BF5"/>
    <w:pPr>
      <w:ind w:firstLine="0"/>
      <w:jc w:val="center"/>
    </w:pPr>
  </w:style>
  <w:style w:type="paragraph" w:customStyle="1" w:styleId="-f0">
    <w:name w:val="Прил.Табл-слева"/>
    <w:basedOn w:val="affff1"/>
    <w:qFormat/>
    <w:rsid w:val="00081BF5"/>
    <w:pPr>
      <w:ind w:left="57" w:firstLine="0"/>
      <w:jc w:val="left"/>
    </w:pPr>
  </w:style>
  <w:style w:type="paragraph" w:customStyle="1" w:styleId="afffff0">
    <w:name w:val="Примечание/сноска"/>
    <w:basedOn w:val="a5"/>
    <w:next w:val="a5"/>
    <w:qFormat/>
    <w:rsid w:val="00081BF5"/>
    <w:rPr>
      <w:sz w:val="24"/>
      <w:szCs w:val="26"/>
      <w:lang w:eastAsia="ru-RU" w:bidi="ar-SA"/>
    </w:rPr>
  </w:style>
  <w:style w:type="paragraph" w:customStyle="1" w:styleId="11">
    <w:name w:val="Прил.Нум.заголовок 1"/>
    <w:basedOn w:val="a5"/>
    <w:next w:val="affff1"/>
    <w:link w:val="19"/>
    <w:qFormat/>
    <w:rsid w:val="00081BF5"/>
    <w:pPr>
      <w:keepNext/>
      <w:numPr>
        <w:ilvl w:val="1"/>
        <w:numId w:val="13"/>
      </w:numPr>
      <w:spacing w:before="360" w:after="360"/>
    </w:pPr>
    <w:rPr>
      <w:b/>
    </w:rPr>
  </w:style>
  <w:style w:type="character" w:customStyle="1" w:styleId="19">
    <w:name w:val="Прил.Нум.заголовок 1 Знак"/>
    <w:basedOn w:val="a6"/>
    <w:link w:val="11"/>
    <w:rsid w:val="00081BF5"/>
    <w:rPr>
      <w:b/>
      <w:sz w:val="26"/>
      <w:szCs w:val="24"/>
      <w:lang w:eastAsia="en-US" w:bidi="en-US"/>
    </w:rPr>
  </w:style>
  <w:style w:type="paragraph" w:customStyle="1" w:styleId="20">
    <w:name w:val="Прил.Нум.заголовок 2"/>
    <w:basedOn w:val="a5"/>
    <w:next w:val="affff1"/>
    <w:link w:val="2a"/>
    <w:qFormat/>
    <w:rsid w:val="00081BF5"/>
    <w:pPr>
      <w:keepNext/>
      <w:numPr>
        <w:ilvl w:val="2"/>
        <w:numId w:val="13"/>
      </w:numPr>
      <w:spacing w:before="360" w:after="360"/>
    </w:pPr>
    <w:rPr>
      <w:b/>
      <w:sz w:val="24"/>
    </w:rPr>
  </w:style>
  <w:style w:type="character" w:customStyle="1" w:styleId="2a">
    <w:name w:val="Прил.Нум.заголовок 2 Знак"/>
    <w:basedOn w:val="a6"/>
    <w:link w:val="20"/>
    <w:rsid w:val="00081BF5"/>
    <w:rPr>
      <w:b/>
      <w:sz w:val="24"/>
      <w:szCs w:val="24"/>
      <w:lang w:eastAsia="en-US" w:bidi="en-US"/>
    </w:rPr>
  </w:style>
  <w:style w:type="paragraph" w:customStyle="1" w:styleId="afffff1">
    <w:name w:val="Команды"/>
    <w:basedOn w:val="a5"/>
    <w:link w:val="afffff2"/>
    <w:qFormat/>
    <w:rsid w:val="00081BF5"/>
    <w:pPr>
      <w:spacing w:before="120" w:after="120" w:line="240" w:lineRule="auto"/>
      <w:ind w:firstLine="0"/>
      <w:jc w:val="center"/>
    </w:pPr>
    <w:rPr>
      <w:rFonts w:cs="Courier New"/>
      <w:szCs w:val="20"/>
    </w:rPr>
  </w:style>
  <w:style w:type="character" w:customStyle="1" w:styleId="afffff2">
    <w:name w:val="Команды Знак"/>
    <w:basedOn w:val="a6"/>
    <w:link w:val="afffff1"/>
    <w:rsid w:val="00081BF5"/>
    <w:rPr>
      <w:rFonts w:cs="Courier New"/>
      <w:sz w:val="26"/>
      <w:lang w:eastAsia="en-US" w:bidi="en-US"/>
    </w:rPr>
  </w:style>
  <w:style w:type="paragraph" w:customStyle="1" w:styleId="12">
    <w:name w:val="Прил.Абзац 1"/>
    <w:basedOn w:val="11"/>
    <w:next w:val="affff1"/>
    <w:qFormat/>
    <w:rsid w:val="00081BF5"/>
    <w:pPr>
      <w:keepNext w:val="0"/>
      <w:numPr>
        <w:numId w:val="11"/>
      </w:numPr>
      <w:spacing w:after="0"/>
    </w:pPr>
    <w:rPr>
      <w:b w:val="0"/>
      <w:sz w:val="24"/>
    </w:rPr>
  </w:style>
  <w:style w:type="paragraph" w:customStyle="1" w:styleId="21">
    <w:name w:val="Прил.Абзац 2"/>
    <w:basedOn w:val="20"/>
    <w:next w:val="affff1"/>
    <w:qFormat/>
    <w:rsid w:val="00081BF5"/>
    <w:pPr>
      <w:keepNext w:val="0"/>
      <w:numPr>
        <w:numId w:val="11"/>
      </w:numPr>
      <w:spacing w:before="0" w:after="0"/>
    </w:pPr>
    <w:rPr>
      <w:b w:val="0"/>
    </w:rPr>
  </w:style>
  <w:style w:type="paragraph" w:customStyle="1" w:styleId="30">
    <w:name w:val="Прил.Абзац 3"/>
    <w:basedOn w:val="21"/>
    <w:next w:val="affff1"/>
    <w:qFormat/>
    <w:rsid w:val="00081BF5"/>
    <w:pPr>
      <w:numPr>
        <w:ilvl w:val="3"/>
        <w:numId w:val="13"/>
      </w:numPr>
    </w:pPr>
  </w:style>
  <w:style w:type="paragraph" w:customStyle="1" w:styleId="40">
    <w:name w:val="Прил.Абзац 4"/>
    <w:basedOn w:val="30"/>
    <w:next w:val="affff1"/>
    <w:qFormat/>
    <w:rsid w:val="00081BF5"/>
    <w:pPr>
      <w:numPr>
        <w:ilvl w:val="4"/>
      </w:numPr>
    </w:pPr>
  </w:style>
  <w:style w:type="paragraph" w:customStyle="1" w:styleId="-f1">
    <w:name w:val="Табл-шапка"/>
    <w:basedOn w:val="-"/>
    <w:qFormat/>
    <w:rsid w:val="00081BF5"/>
    <w:pPr>
      <w:spacing w:line="240" w:lineRule="auto"/>
    </w:pPr>
  </w:style>
  <w:style w:type="paragraph" w:customStyle="1" w:styleId="-f2">
    <w:name w:val="Прил.Табл-шапка"/>
    <w:basedOn w:val="-b"/>
    <w:qFormat/>
    <w:rsid w:val="00081BF5"/>
    <w:pPr>
      <w:spacing w:line="240" w:lineRule="auto"/>
    </w:pPr>
  </w:style>
  <w:style w:type="paragraph" w:customStyle="1" w:styleId="-f3">
    <w:name w:val="Табл-раздел"/>
    <w:basedOn w:val="-"/>
    <w:link w:val="-f4"/>
    <w:qFormat/>
    <w:rsid w:val="00081BF5"/>
    <w:rPr>
      <w:sz w:val="28"/>
      <w:u w:val="single"/>
    </w:rPr>
  </w:style>
  <w:style w:type="character" w:customStyle="1" w:styleId="-f4">
    <w:name w:val="Табл-раздел Знак"/>
    <w:basedOn w:val="-4"/>
    <w:link w:val="-f3"/>
    <w:rsid w:val="00081BF5"/>
    <w:rPr>
      <w:sz w:val="28"/>
      <w:szCs w:val="32"/>
      <w:u w:val="single"/>
    </w:rPr>
  </w:style>
  <w:style w:type="paragraph" w:customStyle="1" w:styleId="--2">
    <w:name w:val="Табл-переч-2"/>
    <w:basedOn w:val="a5"/>
    <w:link w:val="--20"/>
    <w:qFormat/>
    <w:rsid w:val="00081BF5"/>
    <w:pPr>
      <w:numPr>
        <w:numId w:val="14"/>
      </w:numPr>
      <w:jc w:val="left"/>
    </w:pPr>
  </w:style>
  <w:style w:type="character" w:customStyle="1" w:styleId="--20">
    <w:name w:val="Табл-переч-2 Знак"/>
    <w:basedOn w:val="-20"/>
    <w:link w:val="--2"/>
    <w:rsid w:val="00081BF5"/>
    <w:rPr>
      <w:sz w:val="26"/>
      <w:szCs w:val="24"/>
      <w:lang w:eastAsia="en-US" w:bidi="en-US"/>
    </w:rPr>
  </w:style>
  <w:style w:type="paragraph" w:customStyle="1" w:styleId="--1">
    <w:name w:val="Табл-переч-1"/>
    <w:basedOn w:val="a5"/>
    <w:qFormat/>
    <w:rsid w:val="00081BF5"/>
    <w:pPr>
      <w:numPr>
        <w:numId w:val="15"/>
      </w:numPr>
      <w:jc w:val="left"/>
    </w:pPr>
    <w:rPr>
      <w:snapToGrid w:val="0"/>
    </w:rPr>
  </w:style>
  <w:style w:type="paragraph" w:customStyle="1" w:styleId="-10">
    <w:name w:val="Прил.Перечисление-1"/>
    <w:basedOn w:val="-1"/>
    <w:qFormat/>
    <w:rsid w:val="00081BF5"/>
    <w:pPr>
      <w:numPr>
        <w:numId w:val="16"/>
      </w:numPr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1043;&#1086;&#1088;&#1076;&#1080;&#1077;&#1085;&#1082;&#1086;\SVN\mkti\tp\kd\electronic\controller\imported_board\kd_pi3_clishe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F134778-7F38-4E78-B493-FA44C3FD16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kd_pi3_clishe</Template>
  <TotalTime>11</TotalTime>
  <Pages>1</Pages>
  <Words>355</Words>
  <Characters>2026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pi3</vt:lpstr>
    </vt:vector>
  </TitlesOfParts>
  <Company/>
  <LinksUpToDate>false</LinksUpToDate>
  <CharactersWithSpaces>2377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pi3</dc:title>
  <dc:creator>Гордиенко Михаил Александрович</dc:creator>
  <cp:lastModifiedBy>Игорь Юрьевич Брусаков</cp:lastModifiedBy>
  <cp:revision>6</cp:revision>
  <dcterms:created xsi:type="dcterms:W3CDTF">2024-04-25T07:25:00Z</dcterms:created>
  <dcterms:modified xsi:type="dcterms:W3CDTF">2024-04-25T07:44:00Z</dcterms:modified>
</cp:coreProperties>
</file>