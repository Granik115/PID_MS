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"/>
        <w:tblW w:w="10431" w:type="dxa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6008"/>
        <w:gridCol w:w="567"/>
        <w:gridCol w:w="2211"/>
      </w:tblGrid>
      <w:tr w:rsidR="004F78E1" w14:paraId="286AFC99" w14:textId="77777777" w:rsidTr="008F1FDA">
        <w:trPr>
          <w:trHeight w:val="850"/>
          <w:tblHeader/>
        </w:trPr>
        <w:tc>
          <w:tcPr>
            <w:tcW w:w="1645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B304C8" w14:textId="77777777" w:rsidR="004F78E1" w:rsidRPr="005267D9" w:rsidRDefault="00CA01F6" w:rsidP="00F17819">
            <w:pPr>
              <w:pStyle w:val="-f1"/>
            </w:pP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MakeName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наименование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 "Автоматизированное рабочее место"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Плата микроконтроллера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0" w:name="MakeName"/>
            <w:r w:rsidR="00F04E47">
              <w:rPr>
                <w:noProof/>
              </w:rPr>
              <w:t>Плата микроконтроллера</w:t>
            </w:r>
            <w:bookmarkEnd w:id="0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SET DecNum </w:instrText>
            </w:r>
            <w:r w:rsidRPr="005267D9">
              <w:fldChar w:fldCharType="begin"/>
            </w:r>
            <w:r w:rsidR="004F78E1" w:rsidRPr="005267D9">
              <w:instrText xml:space="preserve"> FILLIN "Введите обозначение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ВБМА.466453.002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ВБМА.469435.000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1" w:name="DecNum"/>
            <w:r w:rsidR="00F04E47">
              <w:rPr>
                <w:noProof/>
              </w:rPr>
              <w:t>ВБМА.469435.000</w:t>
            </w:r>
            <w:bookmarkEnd w:id="1"/>
            <w:r w:rsidRPr="005267D9">
              <w:fldChar w:fldCharType="end"/>
            </w:r>
            <w:r w:rsidR="004F78E1" w:rsidRPr="005267D9">
              <w:t xml:space="preserve"> </w:t>
            </w:r>
            <w:bookmarkStart w:id="2" w:name="OLE_LINK1"/>
            <w:bookmarkStart w:id="3" w:name="OLE_LINK2"/>
            <w:r w:rsidRPr="005267D9">
              <w:fldChar w:fldCharType="begin"/>
            </w:r>
            <w:r w:rsidR="004F78E1" w:rsidRPr="005267D9">
              <w:instrText xml:space="preserve"> SET OneUse </w:instrText>
            </w:r>
            <w:r w:rsidRPr="005267D9">
              <w:fldChar w:fldCharType="begin"/>
            </w:r>
            <w:r w:rsidR="004F78E1" w:rsidRPr="005267D9">
              <w:instrText xml:space="preserve"> FILLIN "Введите первичную применяемость"\d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4F78E1" w:rsidRPr="005267D9">
              <w:rPr>
                <w:noProof/>
              </w:rPr>
              <w:instrText>ВБМА.466453.002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4" w:name="OneUse"/>
            <w:bookmarkEnd w:id="4"/>
            <w:r w:rsidR="00F04E47">
              <w:rPr>
                <w:noProof/>
              </w:rPr>
              <w:t xml:space="preserve"> </w:t>
            </w:r>
            <w:r w:rsidRPr="005267D9">
              <w:fldChar w:fldCharType="end"/>
            </w:r>
            <w:bookmarkEnd w:id="2"/>
            <w:bookmarkEnd w:id="3"/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CreateFIO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разработчика документа"\d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Яковлева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Гордиенко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5" w:name="CreateFIO"/>
            <w:r w:rsidR="00F04E47">
              <w:rPr>
                <w:noProof/>
              </w:rPr>
              <w:t>Гордиенко</w:t>
            </w:r>
            <w:bookmarkEnd w:id="5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rPr>
                <w:lang w:val="en-US"/>
              </w:rPr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CheckFIO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проверившего документ"\d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Коршунова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Тумазов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rPr>
                <w:lang w:val="en-US"/>
              </w:rPr>
              <w:fldChar w:fldCharType="separate"/>
            </w:r>
            <w:bookmarkStart w:id="6" w:name="CheckFIO"/>
            <w:r w:rsidR="00F04E47">
              <w:rPr>
                <w:noProof/>
              </w:rPr>
              <w:t>Тумазов</w:t>
            </w:r>
            <w:bookmarkEnd w:id="6"/>
            <w:r w:rsidRPr="005267D9">
              <w:rPr>
                <w:lang w:val="en-US"/>
              </w:rPr>
              <w:fldChar w:fldCharType="end"/>
            </w:r>
            <w:r w:rsidR="004F78E1" w:rsidRPr="005267D9">
              <w:t xml:space="preserve">Поз. </w:t>
            </w:r>
            <w:r w:rsidR="004F78E1" w:rsidRPr="005267D9">
              <w:br/>
              <w:t>обозначение</w:t>
            </w:r>
          </w:p>
        </w:tc>
        <w:tc>
          <w:tcPr>
            <w:tcW w:w="6008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CB49A5" w14:textId="77777777" w:rsidR="004F78E1" w:rsidRPr="000E2AAB" w:rsidRDefault="004F78E1" w:rsidP="00F17819">
            <w:pPr>
              <w:pStyle w:val="-f1"/>
            </w:pPr>
            <w:r w:rsidRPr="000E2AAB">
              <w:t>Наименование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D50260" w14:textId="77777777" w:rsidR="004F78E1" w:rsidRPr="00AA5461" w:rsidRDefault="004F78E1" w:rsidP="00F17819">
            <w:pPr>
              <w:pStyle w:val="-f1"/>
            </w:pPr>
            <w:r w:rsidRPr="00AA5461">
              <w:t>Кол.</w:t>
            </w:r>
          </w:p>
        </w:tc>
        <w:tc>
          <w:tcPr>
            <w:tcW w:w="2211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C908FF" w14:textId="77777777" w:rsidR="004F78E1" w:rsidRPr="000E2AAB" w:rsidRDefault="004F78E1" w:rsidP="00F17819">
            <w:pPr>
              <w:pStyle w:val="-f1"/>
            </w:pPr>
            <w:r w:rsidRPr="000E2AAB">
              <w:t>Примечание</w:t>
            </w:r>
          </w:p>
        </w:tc>
      </w:tr>
      <w:tr w:rsidR="004F78E1" w14:paraId="41C20158" w14:textId="77777777" w:rsidTr="008F1FDA">
        <w:trPr>
          <w:trHeight w:val="454"/>
        </w:trPr>
        <w:tc>
          <w:tcPr>
            <w:tcW w:w="1645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B694AE1" w14:textId="77777777" w:rsidR="004F78E1" w:rsidRDefault="004F78E1" w:rsidP="005E6C3D">
            <w:pPr>
              <w:pStyle w:val="-5"/>
            </w:pPr>
          </w:p>
        </w:tc>
        <w:tc>
          <w:tcPr>
            <w:tcW w:w="6008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016A76A7" w14:textId="77777777" w:rsidR="004F78E1" w:rsidRDefault="004F78E1" w:rsidP="005E6C3D">
            <w:pPr>
              <w:pStyle w:val="-5"/>
            </w:pP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C56A122" w14:textId="77777777" w:rsidR="004F78E1" w:rsidRDefault="004F78E1" w:rsidP="005E6C3D">
            <w:pPr>
              <w:pStyle w:val="-"/>
            </w:pPr>
          </w:p>
        </w:tc>
        <w:tc>
          <w:tcPr>
            <w:tcW w:w="2211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2708598" w14:textId="77777777" w:rsidR="004F78E1" w:rsidRDefault="004F78E1" w:rsidP="005E6C3D">
            <w:pPr>
              <w:pStyle w:val="-5"/>
            </w:pPr>
          </w:p>
        </w:tc>
      </w:tr>
      <w:tr w:rsidR="00985EFA" w14:paraId="1FEBEB89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79577AD" w14:textId="77777777" w:rsidR="00985EFA" w:rsidRPr="00466395" w:rsidRDefault="00985EFA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008" w:type="dxa"/>
            <w:tcMar>
              <w:left w:w="28" w:type="dxa"/>
              <w:right w:w="28" w:type="dxa"/>
            </w:tcMar>
            <w:vAlign w:val="center"/>
          </w:tcPr>
          <w:p w14:paraId="3C1D0CA0" w14:textId="6B65CD5E" w:rsidR="00985EFA" w:rsidRPr="007B64CD" w:rsidRDefault="002B538E" w:rsidP="007B64CD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7B64CD">
              <w:rPr>
                <w:iCs/>
                <w:color w:val="000000"/>
                <w:u w:val="single"/>
              </w:rPr>
              <w:t>Конденсаторы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17A3BCE" w14:textId="77777777" w:rsidR="00985EFA" w:rsidRPr="00466395" w:rsidRDefault="00985EFA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5513F9" w14:textId="77777777" w:rsidR="00985EFA" w:rsidRDefault="00985EFA" w:rsidP="005E6C3D">
            <w:pPr>
              <w:pStyle w:val="-5"/>
            </w:pPr>
          </w:p>
        </w:tc>
      </w:tr>
      <w:tr w:rsidR="00985EFA" w14:paraId="7931572D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BF00F84" w14:textId="405C1D41" w:rsidR="00985EFA" w:rsidRPr="002436DB" w:rsidRDefault="00BD175D" w:rsidP="005E6C3D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С1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53902AD2" w14:textId="40E4D173" w:rsidR="00985EFA" w:rsidRPr="002436DB" w:rsidRDefault="00BD175D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GRM31CR72A105KA01K 1 мкФ, 100В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CC79B65" w14:textId="3BC0C91B" w:rsidR="00985EFA" w:rsidRPr="002436DB" w:rsidRDefault="00BD175D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0A15B1D" w14:textId="2543F954" w:rsidR="00985EFA" w:rsidRPr="002436DB" w:rsidRDefault="00BD175D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1206</w:t>
            </w:r>
          </w:p>
        </w:tc>
      </w:tr>
      <w:tr w:rsidR="00C73722" w14:paraId="6E86143B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4BC946A" w14:textId="2BD1F022" w:rsidR="00C73722" w:rsidRPr="002436DB" w:rsidRDefault="00C73722" w:rsidP="00FE7831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</w:t>
            </w:r>
            <w:r w:rsidRPr="002436DB">
              <w:rPr>
                <w:iCs/>
                <w:color w:val="000000"/>
                <w:highlight w:val="yellow"/>
              </w:rPr>
              <w:t>2-</w:t>
            </w:r>
            <w:r w:rsidRPr="002436DB">
              <w:rPr>
                <w:iCs/>
                <w:color w:val="000000"/>
                <w:highlight w:val="yellow"/>
                <w:lang w:val="en-US"/>
              </w:rPr>
              <w:t>C</w:t>
            </w:r>
            <w:r w:rsidR="00FE7831" w:rsidRPr="002436DB">
              <w:rPr>
                <w:iCs/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19670B1" w14:textId="2A354EF7" w:rsidR="00C73722" w:rsidRPr="002436DB" w:rsidRDefault="00C73722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CC0805KPX7R9BB104 0.1</w:t>
            </w:r>
            <w:r w:rsidRPr="002436DB">
              <w:rPr>
                <w:iCs/>
                <w:color w:val="000000"/>
                <w:highlight w:val="yellow"/>
                <w:lang w:val="en-US"/>
              </w:rPr>
              <w:t xml:space="preserve"> </w:t>
            </w:r>
            <w:r w:rsidRPr="002436DB">
              <w:rPr>
                <w:iCs/>
                <w:color w:val="000000"/>
                <w:highlight w:val="yellow"/>
              </w:rPr>
              <w:t>мкФ, 50В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36DEE7F" w14:textId="12046C01" w:rsidR="00C73722" w:rsidRPr="002436DB" w:rsidRDefault="00FE7831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6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B6360D1" w14:textId="4BBD666C" w:rsidR="00C73722" w:rsidRPr="002436DB" w:rsidRDefault="00C73722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0805</w:t>
            </w:r>
          </w:p>
        </w:tc>
      </w:tr>
      <w:tr w:rsidR="00FE7831" w14:paraId="7B9E9B3C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2515CCD" w14:textId="446E5B4C" w:rsidR="00FE7831" w:rsidRPr="002436DB" w:rsidRDefault="00FE7831" w:rsidP="00FE7831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C8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36620BBA" w14:textId="00E66B1B" w:rsidR="00FE7831" w:rsidRPr="002436DB" w:rsidRDefault="00FE7831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TAJC106K035RNJ 10 мкФ, 35В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A689DBC" w14:textId="13DDA243" w:rsidR="00FE7831" w:rsidRPr="002436DB" w:rsidRDefault="00FE7831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A7813DB" w14:textId="22FBA5A6" w:rsidR="00FE7831" w:rsidRPr="002436DB" w:rsidRDefault="00FE7831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SMD C</w:t>
            </w:r>
          </w:p>
        </w:tc>
      </w:tr>
      <w:tr w:rsidR="00C73722" w14:paraId="131B93D9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5D4478CB" w14:textId="684536CC" w:rsidR="00C73722" w:rsidRPr="002436DB" w:rsidRDefault="00C73722" w:rsidP="00FE7831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</w:t>
            </w:r>
            <w:r w:rsidR="00FE7831" w:rsidRPr="002436DB">
              <w:rPr>
                <w:iCs/>
                <w:color w:val="000000"/>
                <w:highlight w:val="yellow"/>
                <w:lang w:val="en-US"/>
              </w:rPr>
              <w:t>9</w:t>
            </w:r>
            <w:r w:rsidRPr="002436DB">
              <w:rPr>
                <w:iCs/>
                <w:color w:val="000000"/>
                <w:highlight w:val="yellow"/>
                <w:lang w:val="en-US"/>
              </w:rPr>
              <w:t>-C</w:t>
            </w:r>
            <w:r w:rsidR="00FE7831" w:rsidRPr="002436DB">
              <w:rPr>
                <w:iCs/>
                <w:color w:val="000000"/>
                <w:highlight w:val="yellow"/>
                <w:lang w:val="en-US"/>
              </w:rPr>
              <w:t>11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26DAF0EB" w14:textId="71A00A78" w:rsidR="00C73722" w:rsidRPr="002436DB" w:rsidRDefault="00FE7831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CC0805KPX7R9BB104 0.1</w:t>
            </w:r>
            <w:r w:rsidRPr="002436DB">
              <w:rPr>
                <w:iCs/>
                <w:color w:val="000000"/>
                <w:highlight w:val="yellow"/>
                <w:lang w:val="en-US"/>
              </w:rPr>
              <w:t xml:space="preserve"> </w:t>
            </w:r>
            <w:r w:rsidRPr="002436DB">
              <w:rPr>
                <w:iCs/>
                <w:color w:val="000000"/>
                <w:highlight w:val="yellow"/>
              </w:rPr>
              <w:t>мкФ, 50В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85933CC" w14:textId="656D0EB7" w:rsidR="00C73722" w:rsidRPr="002436DB" w:rsidRDefault="00FE7831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124FD70" w14:textId="76592B13" w:rsidR="00C73722" w:rsidRPr="002436DB" w:rsidRDefault="00FE7831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0805</w:t>
            </w:r>
          </w:p>
        </w:tc>
      </w:tr>
      <w:tr w:rsidR="00FE7831" w14:paraId="54AF265E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317566F4" w14:textId="031FB220" w:rsidR="00FE7831" w:rsidRPr="002436DB" w:rsidRDefault="00FE7831" w:rsidP="00C73722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C12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FFB5E1A" w14:textId="674B9261" w:rsidR="00FE7831" w:rsidRPr="002436DB" w:rsidRDefault="00FE7831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TAJC336K010RNJ 33 мкФ, 10В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95605E0" w14:textId="73650B62" w:rsidR="00FE7831" w:rsidRPr="002436DB" w:rsidRDefault="00FE7831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42C5B16" w14:textId="349FD2AC" w:rsidR="00FE7831" w:rsidRPr="002436DB" w:rsidRDefault="00FE7831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SMD C</w:t>
            </w:r>
          </w:p>
        </w:tc>
      </w:tr>
      <w:tr w:rsidR="00C73722" w14:paraId="37F803D0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00C8EEB8" w14:textId="4F3A174B" w:rsidR="00C73722" w:rsidRPr="002436DB" w:rsidRDefault="00FE7831" w:rsidP="00C73722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C13-C20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377AA9F7" w14:textId="69F4E504" w:rsidR="00C73722" w:rsidRPr="002436DB" w:rsidRDefault="00FE7831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CC0805KPX7R9BB104 0.1</w:t>
            </w:r>
            <w:r w:rsidRPr="002436DB">
              <w:rPr>
                <w:iCs/>
                <w:color w:val="000000"/>
                <w:highlight w:val="yellow"/>
                <w:lang w:val="en-US"/>
              </w:rPr>
              <w:t xml:space="preserve"> </w:t>
            </w:r>
            <w:r w:rsidRPr="002436DB">
              <w:rPr>
                <w:iCs/>
                <w:color w:val="000000"/>
                <w:highlight w:val="yellow"/>
              </w:rPr>
              <w:t>мкФ, 50В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7D72725" w14:textId="102A7106" w:rsidR="00C73722" w:rsidRPr="002436DB" w:rsidRDefault="00FE7831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405A783" w14:textId="4F2FA65E" w:rsidR="00C73722" w:rsidRPr="002436DB" w:rsidRDefault="005E7DDA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0805</w:t>
            </w:r>
          </w:p>
        </w:tc>
      </w:tr>
      <w:tr w:rsidR="00FE7831" w14:paraId="2C7A31C6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D1AC331" w14:textId="33104C08" w:rsidR="00FE7831" w:rsidRPr="002436DB" w:rsidRDefault="0043102D" w:rsidP="00C73722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C21-C22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36BF129B" w14:textId="367A309B" w:rsidR="00FE7831" w:rsidRPr="002436DB" w:rsidRDefault="0043102D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GRM31CR72A105KA01K 1 мкФ, 100В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399C0C" w14:textId="51C0770B" w:rsidR="00FE7831" w:rsidRPr="002436DB" w:rsidRDefault="0043102D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C246D19" w14:textId="0C2F159B" w:rsidR="00FE7831" w:rsidRPr="002436DB" w:rsidRDefault="0043102D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1206</w:t>
            </w:r>
          </w:p>
        </w:tc>
      </w:tr>
      <w:tr w:rsidR="00985EFA" w14:paraId="0AD3F313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564A717C" w14:textId="6FFD7CB0" w:rsidR="00985EFA" w:rsidRPr="002436DB" w:rsidRDefault="00BD175D" w:rsidP="005E6C3D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</w:rPr>
              <w:t>С2</w:t>
            </w:r>
            <w:r w:rsidR="00FC75ED" w:rsidRPr="002436DB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0F084F5" w14:textId="3A8821AB" w:rsidR="00985EFA" w:rsidRPr="002436DB" w:rsidRDefault="00BD175D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TAJC106K035RNJ 10 мкФ, 35В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29557D" w14:textId="13807863" w:rsidR="00985EFA" w:rsidRPr="002436DB" w:rsidRDefault="00BD175D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AC175E1" w14:textId="73DA8ACF" w:rsidR="00985EFA" w:rsidRPr="002436DB" w:rsidRDefault="00BD175D" w:rsidP="005E6C3D">
            <w:pPr>
              <w:pStyle w:val="-5"/>
              <w:rPr>
                <w:highlight w:val="yellow"/>
              </w:rPr>
            </w:pPr>
            <w:r w:rsidRPr="002436DB">
              <w:rPr>
                <w:highlight w:val="yellow"/>
                <w:lang w:val="en-US"/>
              </w:rPr>
              <w:t>SMD C</w:t>
            </w:r>
          </w:p>
        </w:tc>
      </w:tr>
      <w:tr w:rsidR="00FC75ED" w14:paraId="62588523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963238C" w14:textId="4DEC248C" w:rsidR="00FC75ED" w:rsidRPr="002436DB" w:rsidRDefault="00FC75ED" w:rsidP="005E6C3D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C24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B577C91" w14:textId="3E594D2C" w:rsidR="00FC75ED" w:rsidRPr="002436DB" w:rsidRDefault="00FC75ED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GRM31CR72A105KA01K 1 мкФ, 100В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6527DD3" w14:textId="099AC941" w:rsidR="00FC75ED" w:rsidRPr="002436DB" w:rsidRDefault="00FC75ED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5B1D581" w14:textId="1E4CEA8F" w:rsidR="00FC75ED" w:rsidRPr="002436DB" w:rsidRDefault="00FC75ED" w:rsidP="005E6C3D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1206</w:t>
            </w:r>
          </w:p>
        </w:tc>
      </w:tr>
      <w:tr w:rsidR="00985EFA" w14:paraId="788146F3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C1C4F0C" w14:textId="698EB3C4" w:rsidR="00985EFA" w:rsidRPr="002436DB" w:rsidRDefault="00FC75ED" w:rsidP="005E6C3D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</w:rPr>
              <w:t>С25</w:t>
            </w:r>
            <w:r w:rsidR="00517877" w:rsidRPr="002436DB">
              <w:rPr>
                <w:iCs/>
                <w:color w:val="000000"/>
                <w:highlight w:val="yellow"/>
                <w:lang w:val="en-US"/>
              </w:rPr>
              <w:t>, C26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51180EA" w14:textId="37A920F8" w:rsidR="00985EFA" w:rsidRPr="002436DB" w:rsidRDefault="00FC75ED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TAJC106K035RNJ 10 мкФ, 35В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8B46BB" w14:textId="3493A68E" w:rsidR="00985EFA" w:rsidRPr="002436DB" w:rsidRDefault="002436DB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>
              <w:rPr>
                <w:iCs/>
                <w:color w:val="000000"/>
                <w:highlight w:val="yellow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2556D8" w14:textId="45D1EF13" w:rsidR="00985EFA" w:rsidRPr="002436DB" w:rsidRDefault="00BD175D" w:rsidP="006A46B7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SMD C</w:t>
            </w:r>
          </w:p>
        </w:tc>
      </w:tr>
      <w:tr w:rsidR="00FC75ED" w14:paraId="652BC948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68C45FB" w14:textId="580D838B" w:rsidR="00FC75ED" w:rsidRPr="002436DB" w:rsidRDefault="00517877" w:rsidP="005E6C3D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C27-C41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2E65A7A5" w14:textId="1601175E" w:rsidR="00FC75ED" w:rsidRPr="002436DB" w:rsidRDefault="00517877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2436DB">
              <w:rPr>
                <w:iCs/>
                <w:color w:val="000000"/>
                <w:highlight w:val="yellow"/>
              </w:rPr>
              <w:t>CC0805KPX7R9BB104 0.1</w:t>
            </w:r>
            <w:r w:rsidRPr="002436DB">
              <w:rPr>
                <w:iCs/>
                <w:color w:val="000000"/>
                <w:highlight w:val="yellow"/>
                <w:lang w:val="en-US"/>
              </w:rPr>
              <w:t xml:space="preserve"> </w:t>
            </w:r>
            <w:r w:rsidRPr="002436DB">
              <w:rPr>
                <w:iCs/>
                <w:color w:val="000000"/>
                <w:highlight w:val="yellow"/>
              </w:rPr>
              <w:t>мкФ, 50В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CDD2948" w14:textId="087532BF" w:rsidR="00FC75ED" w:rsidRPr="002436DB" w:rsidRDefault="002436DB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2436DB">
              <w:rPr>
                <w:iCs/>
                <w:color w:val="000000"/>
                <w:highlight w:val="yellow"/>
                <w:lang w:val="en-US"/>
              </w:rPr>
              <w:t>15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B855572" w14:textId="34D502F1" w:rsidR="00FC75ED" w:rsidRPr="002436DB" w:rsidRDefault="00517877" w:rsidP="006A46B7">
            <w:pPr>
              <w:pStyle w:val="-5"/>
              <w:rPr>
                <w:highlight w:val="yellow"/>
                <w:lang w:val="en-US"/>
              </w:rPr>
            </w:pPr>
            <w:r w:rsidRPr="002436DB">
              <w:rPr>
                <w:highlight w:val="yellow"/>
                <w:lang w:val="en-US"/>
              </w:rPr>
              <w:t>0805</w:t>
            </w:r>
          </w:p>
        </w:tc>
      </w:tr>
      <w:tr w:rsidR="001F5A36" w14:paraId="4D6DE0DE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21A2DA37" w14:textId="77777777" w:rsidR="001F5A36" w:rsidRDefault="001F5A36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F9A3FA0" w14:textId="77777777" w:rsidR="001F5A36" w:rsidRPr="00BD175D" w:rsidRDefault="001F5A36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87E08C" w14:textId="77777777" w:rsidR="001F5A36" w:rsidRDefault="001F5A36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6BE4BC8" w14:textId="77777777" w:rsidR="001F5A36" w:rsidRDefault="001F5A36" w:rsidP="005E6C3D">
            <w:pPr>
              <w:pStyle w:val="-5"/>
              <w:rPr>
                <w:lang w:val="en-US"/>
              </w:rPr>
            </w:pPr>
          </w:p>
        </w:tc>
      </w:tr>
      <w:tr w:rsidR="001F5A36" w14:paraId="15BEC718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92DCD4C" w14:textId="77777777" w:rsidR="001F5A36" w:rsidRDefault="001F5A36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6D29C967" w14:textId="54424725" w:rsidR="001F5A36" w:rsidRPr="001F5A36" w:rsidRDefault="001F5A36" w:rsidP="001F5A36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1F5A36">
              <w:rPr>
                <w:iCs/>
                <w:color w:val="000000"/>
                <w:u w:val="single"/>
              </w:rPr>
              <w:t>Схемы интегральные, микросборки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7206ABA" w14:textId="77777777" w:rsidR="001F5A36" w:rsidRDefault="001F5A36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1AB5A95" w14:textId="77777777" w:rsidR="001F5A36" w:rsidRDefault="001F5A36" w:rsidP="005E6C3D">
            <w:pPr>
              <w:pStyle w:val="-5"/>
              <w:rPr>
                <w:lang w:val="en-US"/>
              </w:rPr>
            </w:pPr>
          </w:p>
        </w:tc>
      </w:tr>
      <w:tr w:rsidR="001F5A36" w14:paraId="602E2CD3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97CA8A8" w14:textId="3AF6EECE" w:rsidR="001F5A36" w:rsidRDefault="001F5A3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3E5F342F" w14:textId="78EBEB21" w:rsidR="001F5A36" w:rsidRPr="00BD175D" w:rsidRDefault="008F1FDA" w:rsidP="007E30F7">
            <w:pPr>
              <w:pStyle w:val="-5"/>
              <w:rPr>
                <w:iCs/>
                <w:color w:val="000000"/>
              </w:rPr>
            </w:pPr>
            <w:r w:rsidRPr="008F1FDA">
              <w:rPr>
                <w:iCs/>
                <w:color w:val="000000"/>
              </w:rPr>
              <w:t>Преобразователь DC/DC SPAN02C-15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561D25A" w14:textId="0117A3B8" w:rsidR="001F5A36" w:rsidRDefault="008F1FDA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4CFBA62" w14:textId="0C2BA2F7" w:rsidR="001F5A36" w:rsidRDefault="008F1FDA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SIP8</w:t>
            </w:r>
          </w:p>
        </w:tc>
      </w:tr>
      <w:tr w:rsidR="00AC6E5A" w14:paraId="0C87D5F8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3EA091C" w14:textId="622FC2E9" w:rsidR="00AC6E5A" w:rsidRPr="00AC6E5A" w:rsidRDefault="00AC6E5A" w:rsidP="005E6C3D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AC6E5A">
              <w:rPr>
                <w:iCs/>
                <w:color w:val="000000"/>
                <w:highlight w:val="yellow"/>
                <w:lang w:val="en-US"/>
              </w:rPr>
              <w:t>D2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46C3E48" w14:textId="4F08E1EF" w:rsidR="00AC6E5A" w:rsidRPr="00AC6E5A" w:rsidRDefault="00AC6E5A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AC6E5A">
              <w:rPr>
                <w:highlight w:val="yellow"/>
              </w:rPr>
              <w:t xml:space="preserve">Микросхема </w:t>
            </w:r>
            <w:r w:rsidRPr="00AC6E5A">
              <w:rPr>
                <w:highlight w:val="yellow"/>
                <w:lang w:val="en-US"/>
              </w:rPr>
              <w:t>CD4043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79E1219" w14:textId="57CE8B72" w:rsidR="00AC6E5A" w:rsidRPr="00AC6E5A" w:rsidRDefault="00AC6E5A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AC6E5A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628F691" w14:textId="568D9B86" w:rsidR="00AC6E5A" w:rsidRPr="00AC6E5A" w:rsidRDefault="00AC6E5A" w:rsidP="005E6C3D">
            <w:pPr>
              <w:pStyle w:val="-5"/>
              <w:rPr>
                <w:highlight w:val="yellow"/>
                <w:lang w:val="en-US"/>
              </w:rPr>
            </w:pPr>
            <w:r w:rsidRPr="00AC6E5A">
              <w:rPr>
                <w:highlight w:val="yellow"/>
                <w:lang w:val="en-US"/>
              </w:rPr>
              <w:t>DIP-16</w:t>
            </w:r>
          </w:p>
        </w:tc>
      </w:tr>
      <w:tr w:rsidR="001F5A36" w14:paraId="0190EDA3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3F4DE949" w14:textId="2314EBE0" w:rsidR="001F5A36" w:rsidRDefault="00AC6E5A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AC6E5A">
              <w:rPr>
                <w:iCs/>
                <w:color w:val="000000"/>
                <w:highlight w:val="yellow"/>
                <w:lang w:val="en-US"/>
              </w:rPr>
              <w:t>D3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2AFB6578" w14:textId="01C7D1CD" w:rsidR="001F5A36" w:rsidRPr="00BD175D" w:rsidRDefault="008F1FDA" w:rsidP="007E30F7">
            <w:pPr>
              <w:pStyle w:val="-5"/>
              <w:rPr>
                <w:iCs/>
                <w:color w:val="000000"/>
              </w:rPr>
            </w:pPr>
            <w:r w:rsidRPr="008F1FDA">
              <w:rPr>
                <w:iCs/>
                <w:color w:val="000000"/>
              </w:rPr>
              <w:t>Линейный стабилизатор L78L05ABUTR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9707F2B" w14:textId="4C6DDB09" w:rsidR="001F5A36" w:rsidRDefault="008F1FDA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BCB4E8B" w14:textId="2D485522" w:rsidR="001F5A36" w:rsidRDefault="008F1FDA" w:rsidP="005E6C3D">
            <w:pPr>
              <w:pStyle w:val="-5"/>
              <w:rPr>
                <w:lang w:val="en-US"/>
              </w:rPr>
            </w:pPr>
            <w:r w:rsidRPr="008F1FDA">
              <w:rPr>
                <w:lang w:val="en-US"/>
              </w:rPr>
              <w:t>SOT89</w:t>
            </w:r>
          </w:p>
        </w:tc>
      </w:tr>
      <w:tr w:rsidR="001F5A36" w14:paraId="7B320A62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066F6E27" w14:textId="45B659DE" w:rsidR="001F5A36" w:rsidRDefault="001F5A36" w:rsidP="00AC6E5A">
            <w:pPr>
              <w:pStyle w:val="-5"/>
              <w:rPr>
                <w:iCs/>
                <w:color w:val="000000"/>
                <w:lang w:val="en-US"/>
              </w:rPr>
            </w:pPr>
            <w:r w:rsidRPr="00AC6E5A">
              <w:rPr>
                <w:iCs/>
                <w:color w:val="000000"/>
                <w:highlight w:val="yellow"/>
                <w:lang w:val="en-US"/>
              </w:rPr>
              <w:t>D</w:t>
            </w:r>
            <w:r w:rsidR="00AC6E5A" w:rsidRPr="00AC6E5A">
              <w:rPr>
                <w:iCs/>
                <w:color w:val="000000"/>
                <w:highlight w:val="yellow"/>
                <w:lang w:val="en-US"/>
              </w:rPr>
              <w:t>4–D7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BE18D08" w14:textId="40627A43" w:rsidR="001F5A36" w:rsidRPr="00BD175D" w:rsidRDefault="008F1FDA" w:rsidP="00281BF9">
            <w:pPr>
              <w:pStyle w:val="-5"/>
              <w:rPr>
                <w:iCs/>
                <w:color w:val="000000"/>
              </w:rPr>
            </w:pPr>
            <w:r w:rsidRPr="00281BF9">
              <w:rPr>
                <w:iCs/>
                <w:color w:val="000000"/>
                <w:highlight w:val="yellow"/>
              </w:rPr>
              <w:t xml:space="preserve">Оптрон </w:t>
            </w:r>
            <w:r w:rsidR="00281BF9" w:rsidRPr="00281BF9">
              <w:rPr>
                <w:iCs/>
                <w:color w:val="000000"/>
                <w:highlight w:val="yellow"/>
                <w:lang w:val="en-US"/>
              </w:rPr>
              <w:t>ACPL-024L</w:t>
            </w:r>
            <w:r w:rsidRPr="00281BF9">
              <w:rPr>
                <w:iCs/>
                <w:color w:val="000000"/>
                <w:highlight w:val="yellow"/>
              </w:rPr>
              <w:t>-000E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EC54F5" w14:textId="2D78C867" w:rsidR="001F5A36" w:rsidRDefault="008F1FDA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38407F6" w14:textId="46CAAEFF" w:rsidR="001F5A36" w:rsidRDefault="008F1FDA" w:rsidP="005E6C3D">
            <w:pPr>
              <w:pStyle w:val="-5"/>
              <w:rPr>
                <w:lang w:val="en-US"/>
              </w:rPr>
            </w:pPr>
            <w:r w:rsidRPr="008F1FDA">
              <w:rPr>
                <w:lang w:val="en-US"/>
              </w:rPr>
              <w:t>SOIC8</w:t>
            </w:r>
          </w:p>
        </w:tc>
      </w:tr>
      <w:tr w:rsidR="001F5A36" w14:paraId="7109ADAB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A3BC70E" w14:textId="70B39BFE" w:rsidR="001F5A36" w:rsidRPr="00AC6E5A" w:rsidRDefault="001F5A36" w:rsidP="00AC6E5A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AC6E5A">
              <w:rPr>
                <w:iCs/>
                <w:color w:val="000000"/>
                <w:highlight w:val="yellow"/>
                <w:lang w:val="en-US"/>
              </w:rPr>
              <w:t>D</w:t>
            </w:r>
            <w:r w:rsidR="00AC6E5A" w:rsidRPr="00AC6E5A">
              <w:rPr>
                <w:iCs/>
                <w:color w:val="000000"/>
                <w:highlight w:val="yellow"/>
                <w:lang w:val="en-US"/>
              </w:rPr>
              <w:t>8</w:t>
            </w:r>
            <w:r w:rsidRPr="00AC6E5A">
              <w:rPr>
                <w:iCs/>
                <w:color w:val="000000"/>
                <w:highlight w:val="yellow"/>
                <w:lang w:val="en-US"/>
              </w:rPr>
              <w:t>–D</w:t>
            </w:r>
            <w:r w:rsidR="00AC6E5A" w:rsidRPr="00AC6E5A">
              <w:rPr>
                <w:iCs/>
                <w:color w:val="000000"/>
                <w:highlight w:val="yellow"/>
                <w:lang w:val="en-US"/>
              </w:rPr>
              <w:t>10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2501398" w14:textId="26352F25" w:rsidR="001F5A36" w:rsidRPr="00BD175D" w:rsidRDefault="008F1FDA" w:rsidP="007E30F7">
            <w:pPr>
              <w:pStyle w:val="-5"/>
              <w:rPr>
                <w:iCs/>
                <w:color w:val="000000"/>
              </w:rPr>
            </w:pPr>
            <w:r w:rsidRPr="008F1FDA">
              <w:rPr>
                <w:iCs/>
                <w:color w:val="000000"/>
              </w:rPr>
              <w:t>Драйвер IR2113SPBF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50C67D6" w14:textId="0DACF2FC" w:rsidR="001F5A36" w:rsidRDefault="008F1FDA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7F870BB" w14:textId="5D0413C7" w:rsidR="001F5A36" w:rsidRDefault="008F1FDA" w:rsidP="005E6C3D">
            <w:pPr>
              <w:pStyle w:val="-5"/>
              <w:rPr>
                <w:lang w:val="en-US"/>
              </w:rPr>
            </w:pPr>
            <w:r w:rsidRPr="008F1FDA">
              <w:rPr>
                <w:lang w:val="en-US"/>
              </w:rPr>
              <w:t>SO-16W</w:t>
            </w:r>
          </w:p>
        </w:tc>
      </w:tr>
      <w:tr w:rsidR="00AC6E5A" w14:paraId="05299267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C489B46" w14:textId="16CDBFCF" w:rsidR="00AC6E5A" w:rsidRPr="00703A0D" w:rsidRDefault="00AC6E5A" w:rsidP="00AC6E5A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703A0D">
              <w:rPr>
                <w:iCs/>
                <w:color w:val="000000"/>
                <w:highlight w:val="yellow"/>
                <w:lang w:val="en-US"/>
              </w:rPr>
              <w:t>DA1, DA2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879CE0F" w14:textId="2438AA71" w:rsidR="00AC6E5A" w:rsidRPr="00703A0D" w:rsidRDefault="00AC6E5A" w:rsidP="00AC6E5A">
            <w:pPr>
              <w:pStyle w:val="-5"/>
              <w:rPr>
                <w:iCs/>
                <w:color w:val="000000"/>
                <w:highlight w:val="yellow"/>
              </w:rPr>
            </w:pPr>
            <w:r w:rsidRPr="00703A0D">
              <w:rPr>
                <w:highlight w:val="yellow"/>
              </w:rPr>
              <w:t>Компаратор</w:t>
            </w:r>
            <w:r w:rsidRPr="00703A0D">
              <w:rPr>
                <w:highlight w:val="yellow"/>
                <w:lang w:val="en-US"/>
              </w:rPr>
              <w:t xml:space="preserve"> LM393</w:t>
            </w:r>
            <w:r w:rsidRPr="00703A0D">
              <w:rPr>
                <w:highlight w:val="yellow"/>
              </w:rPr>
              <w:t>А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3E2D237" w14:textId="2F554EEF" w:rsidR="00AC6E5A" w:rsidRPr="00703A0D" w:rsidRDefault="00AC6E5A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703A0D">
              <w:rPr>
                <w:iCs/>
                <w:color w:val="000000"/>
                <w:highlight w:val="yellow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FA76DBB" w14:textId="5EEE6004" w:rsidR="00AC6E5A" w:rsidRPr="00703A0D" w:rsidRDefault="00AC6E5A" w:rsidP="005E6C3D">
            <w:pPr>
              <w:pStyle w:val="-5"/>
              <w:rPr>
                <w:highlight w:val="yellow"/>
                <w:lang w:val="en-US"/>
              </w:rPr>
            </w:pPr>
            <w:r w:rsidRPr="00703A0D">
              <w:rPr>
                <w:highlight w:val="yellow"/>
                <w:lang w:val="en-US"/>
              </w:rPr>
              <w:t>SOP-8</w:t>
            </w:r>
          </w:p>
        </w:tc>
      </w:tr>
      <w:tr w:rsidR="001F5A36" w14:paraId="5DB99E8A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20E0F41" w14:textId="5326CB55" w:rsidR="001F5A36" w:rsidRDefault="001F5A36" w:rsidP="00703A0D">
            <w:pPr>
              <w:pStyle w:val="-5"/>
              <w:rPr>
                <w:iCs/>
                <w:color w:val="000000"/>
                <w:lang w:val="en-US"/>
              </w:rPr>
            </w:pPr>
            <w:r w:rsidRPr="00703A0D">
              <w:rPr>
                <w:iCs/>
                <w:color w:val="000000"/>
                <w:highlight w:val="yellow"/>
                <w:lang w:val="en-US"/>
              </w:rPr>
              <w:t>DA</w:t>
            </w:r>
            <w:r w:rsidR="00703A0D" w:rsidRPr="00703A0D">
              <w:rPr>
                <w:iCs/>
                <w:color w:val="000000"/>
                <w:highlight w:val="yellow"/>
                <w:lang w:val="en-US"/>
              </w:rPr>
              <w:t>3</w:t>
            </w:r>
            <w:r w:rsidRPr="00703A0D">
              <w:rPr>
                <w:iCs/>
                <w:color w:val="000000"/>
                <w:highlight w:val="yellow"/>
                <w:lang w:val="en-US"/>
              </w:rPr>
              <w:t>–DA</w:t>
            </w:r>
            <w:r w:rsidR="00703A0D" w:rsidRPr="00703A0D">
              <w:rPr>
                <w:iCs/>
                <w:color w:val="000000"/>
                <w:highlight w:val="yellow"/>
                <w:lang w:val="en-US"/>
              </w:rPr>
              <w:t>10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506C2786" w14:textId="35EA43FB" w:rsidR="001F5A36" w:rsidRPr="008F1FDA" w:rsidRDefault="008F1FDA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Операционный усилитель </w:t>
            </w:r>
            <w:r w:rsidRPr="008F1FDA">
              <w:rPr>
                <w:iCs/>
                <w:color w:val="000000"/>
              </w:rPr>
              <w:t>LMC7101AIM5X/NOPB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03523A2" w14:textId="5A906C3E" w:rsidR="001F5A36" w:rsidRDefault="00703A0D" w:rsidP="005E6C3D">
            <w:pPr>
              <w:pStyle w:val="-"/>
              <w:rPr>
                <w:iCs/>
                <w:color w:val="000000"/>
                <w:lang w:val="en-US"/>
              </w:rPr>
            </w:pPr>
            <w:r w:rsidRPr="00703A0D">
              <w:rPr>
                <w:iCs/>
                <w:color w:val="000000"/>
                <w:highlight w:val="yellow"/>
                <w:lang w:val="en-US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1A4E387" w14:textId="1334BE5D" w:rsidR="001F5A36" w:rsidRPr="008F1FDA" w:rsidRDefault="008F1FDA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SOT23-5</w:t>
            </w:r>
          </w:p>
        </w:tc>
      </w:tr>
      <w:tr w:rsidR="001F5A36" w14:paraId="0431B722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5F260CE" w14:textId="19998519" w:rsidR="001F5A36" w:rsidRPr="003750E3" w:rsidRDefault="001F5A36" w:rsidP="003750E3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750E3">
              <w:rPr>
                <w:iCs/>
                <w:color w:val="000000"/>
                <w:highlight w:val="yellow"/>
                <w:lang w:val="en-US"/>
              </w:rPr>
              <w:t>DA</w:t>
            </w:r>
            <w:r w:rsidR="00703A0D" w:rsidRPr="003750E3">
              <w:rPr>
                <w:iCs/>
                <w:color w:val="000000"/>
                <w:highlight w:val="yellow"/>
                <w:lang w:val="en-US"/>
              </w:rPr>
              <w:t>11</w:t>
            </w:r>
            <w:r w:rsidRPr="003750E3">
              <w:rPr>
                <w:iCs/>
                <w:color w:val="000000"/>
                <w:highlight w:val="yellow"/>
                <w:lang w:val="en-US"/>
              </w:rPr>
              <w:t>–DA</w:t>
            </w:r>
            <w:r w:rsidR="00703A0D" w:rsidRPr="003750E3">
              <w:rPr>
                <w:iCs/>
                <w:color w:val="000000"/>
                <w:highlight w:val="yellow"/>
                <w:lang w:val="en-US"/>
              </w:rPr>
              <w:t>1</w:t>
            </w:r>
            <w:r w:rsidR="003750E3" w:rsidRPr="003750E3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E78A1AA" w14:textId="42F1A571" w:rsidR="001F5A36" w:rsidRPr="00BF3131" w:rsidRDefault="008F1FDA" w:rsidP="00BF3131">
            <w:pPr>
              <w:pStyle w:val="-5"/>
              <w:rPr>
                <w:iCs/>
                <w:color w:val="000000"/>
                <w:lang w:val="en-US"/>
              </w:rPr>
            </w:pPr>
            <w:r w:rsidRPr="00BF3131">
              <w:rPr>
                <w:iCs/>
                <w:color w:val="000000"/>
                <w:highlight w:val="yellow"/>
              </w:rPr>
              <w:t xml:space="preserve">Аналоговый оптрон </w:t>
            </w:r>
            <w:r w:rsidR="00BF3131" w:rsidRPr="00BF3131">
              <w:rPr>
                <w:iCs/>
                <w:color w:val="000000"/>
                <w:highlight w:val="yellow"/>
                <w:lang w:val="en-US"/>
              </w:rPr>
              <w:t>IL300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4DEE6FF" w14:textId="1C3E1CDC" w:rsidR="001F5A36" w:rsidRDefault="003750E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650C8BD" w14:textId="51B7EABD" w:rsidR="001F5A36" w:rsidRDefault="008F1FDA" w:rsidP="005E6C3D">
            <w:pPr>
              <w:pStyle w:val="-5"/>
              <w:rPr>
                <w:lang w:val="en-US"/>
              </w:rPr>
            </w:pPr>
            <w:r w:rsidRPr="008F1FDA">
              <w:rPr>
                <w:lang w:val="en-US"/>
              </w:rPr>
              <w:t>DIP8</w:t>
            </w:r>
          </w:p>
        </w:tc>
      </w:tr>
      <w:tr w:rsidR="008F1FDA" w14:paraId="25FEBB9D" w14:textId="77777777" w:rsidTr="006505F4">
        <w:trPr>
          <w:trHeight w:val="454"/>
        </w:trPr>
        <w:tc>
          <w:tcPr>
            <w:tcW w:w="1645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6D67B4A0" w14:textId="5CDE680D" w:rsidR="008F1FDA" w:rsidRPr="003750E3" w:rsidRDefault="008F1FDA" w:rsidP="003750E3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750E3">
              <w:rPr>
                <w:iCs/>
                <w:color w:val="000000"/>
                <w:highlight w:val="yellow"/>
                <w:lang w:val="en-US"/>
              </w:rPr>
              <w:t>DA1</w:t>
            </w:r>
            <w:r w:rsidR="003750E3" w:rsidRPr="003750E3">
              <w:rPr>
                <w:iCs/>
                <w:color w:val="000000"/>
                <w:highlight w:val="yellow"/>
                <w:lang w:val="en-US"/>
              </w:rPr>
              <w:t>5</w:t>
            </w:r>
            <w:r w:rsidRPr="003750E3">
              <w:rPr>
                <w:iCs/>
                <w:color w:val="000000"/>
                <w:highlight w:val="yellow"/>
                <w:lang w:val="en-US"/>
              </w:rPr>
              <w:t>–DA1</w:t>
            </w:r>
            <w:r w:rsidR="003750E3" w:rsidRPr="003750E3">
              <w:rPr>
                <w:iCs/>
                <w:color w:val="000000"/>
                <w:highlight w:val="yellow"/>
                <w:lang w:val="en-US"/>
              </w:rPr>
              <w:t>8</w:t>
            </w:r>
          </w:p>
        </w:tc>
        <w:tc>
          <w:tcPr>
            <w:tcW w:w="6008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E894860" w14:textId="45D7B3D7" w:rsidR="008F1FDA" w:rsidRPr="00BD175D" w:rsidRDefault="008F1FDA" w:rsidP="008F1FDA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Операционный усилитель </w:t>
            </w:r>
            <w:r w:rsidRPr="008F1FDA">
              <w:rPr>
                <w:iCs/>
                <w:color w:val="000000"/>
              </w:rPr>
              <w:t>LMC7101AIM5X/NOPB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3AA543B" w14:textId="08C69F40" w:rsidR="008F1FDA" w:rsidRDefault="003750E3" w:rsidP="008F1FDA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4</w:t>
            </w:r>
          </w:p>
        </w:tc>
        <w:tc>
          <w:tcPr>
            <w:tcW w:w="2211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86E2E9B" w14:textId="7F1B1126" w:rsidR="008F1FDA" w:rsidRDefault="008F1FDA" w:rsidP="008F1FDA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SOT23-5</w:t>
            </w:r>
          </w:p>
        </w:tc>
      </w:tr>
      <w:tr w:rsidR="001F5A36" w14:paraId="192464BF" w14:textId="77777777" w:rsidTr="006505F4">
        <w:trPr>
          <w:trHeight w:val="454"/>
        </w:trPr>
        <w:tc>
          <w:tcPr>
            <w:tcW w:w="1645" w:type="dxa"/>
            <w:tcBorders>
              <w:top w:val="single" w:sz="4" w:space="0" w:color="000000" w:themeColor="text1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5064E55" w14:textId="77777777" w:rsidR="001F5A36" w:rsidRDefault="001F5A36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DF807FD" w14:textId="77777777" w:rsidR="001F5A36" w:rsidRPr="00BD175D" w:rsidRDefault="001F5A36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F577170" w14:textId="77777777" w:rsidR="001F5A36" w:rsidRDefault="001F5A36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single" w:sz="4" w:space="0" w:color="000000" w:themeColor="text1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8A7D1B2" w14:textId="77777777" w:rsidR="001F5A36" w:rsidRDefault="001F5A36" w:rsidP="005E6C3D">
            <w:pPr>
              <w:pStyle w:val="-5"/>
              <w:rPr>
                <w:lang w:val="en-US"/>
              </w:rPr>
            </w:pPr>
          </w:p>
        </w:tc>
      </w:tr>
      <w:tr w:rsidR="00C54FEF" w14:paraId="2F108AE4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72A954F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7AEB0DE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3C42530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76D39BE5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F30719" w14:paraId="56B329DF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679ABD5" w14:textId="77777777" w:rsidR="00F30719" w:rsidRDefault="00F30719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C1CA24" w14:textId="77777777" w:rsidR="00F30719" w:rsidRPr="00BD175D" w:rsidRDefault="00F3071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974B705" w14:textId="77777777" w:rsidR="00F30719" w:rsidRDefault="00F30719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1D9E230B" w14:textId="77777777" w:rsidR="00F30719" w:rsidRDefault="00F30719" w:rsidP="005E6C3D">
            <w:pPr>
              <w:pStyle w:val="-5"/>
              <w:rPr>
                <w:lang w:val="en-US"/>
              </w:rPr>
            </w:pPr>
          </w:p>
        </w:tc>
      </w:tr>
      <w:tr w:rsidR="00C54FEF" w14:paraId="0225618E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48B9C5D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AFA55C8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0B9A3C3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CCC3BF8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6BDB7C7F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9A53A68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2BE7C00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A7EC22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051AAFEB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40B52EC7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34DDE52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D56F371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C5EF12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53716825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6CAAB6D1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CB77317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C6F3DF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86ACE6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CA3A2D6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2AF859DA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BB58979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E67ACF1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62660E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1BF1EC06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4888A254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AB9444C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07DEE4C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2BDFE2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7038A7C2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4939C79D" w14:textId="77777777" w:rsidTr="006505F4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CFA80D9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12DE591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8CCB243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FDF6BDC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356C958F" w14:textId="77777777" w:rsidTr="00422C17">
        <w:trPr>
          <w:trHeight w:val="454"/>
        </w:trPr>
        <w:tc>
          <w:tcPr>
            <w:tcW w:w="1645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EF663DD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D621449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6B1303A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693F6B7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C54FEF" w14:paraId="49DE95CC" w14:textId="77777777" w:rsidTr="00422C17">
        <w:trPr>
          <w:trHeight w:val="454"/>
        </w:trPr>
        <w:tc>
          <w:tcPr>
            <w:tcW w:w="1645" w:type="dxa"/>
            <w:tcBorders>
              <w:top w:val="nil"/>
              <w:bottom w:val="single" w:sz="4" w:space="0" w:color="000000" w:themeColor="text1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6A6D07F" w14:textId="77777777" w:rsidR="00C54FEF" w:rsidRDefault="00C54FEF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8999592" w14:textId="77777777" w:rsidR="00C54FEF" w:rsidRPr="00BD175D" w:rsidRDefault="00C54FE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70BB810" w14:textId="77777777" w:rsidR="00C54FEF" w:rsidRDefault="00C54FEF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nil"/>
              <w:left w:val="single" w:sz="4" w:space="0" w:color="auto"/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7A1163B" w14:textId="77777777" w:rsidR="00C54FEF" w:rsidRDefault="00C54FEF" w:rsidP="005E6C3D">
            <w:pPr>
              <w:pStyle w:val="-5"/>
              <w:rPr>
                <w:lang w:val="en-US"/>
              </w:rPr>
            </w:pPr>
          </w:p>
        </w:tc>
      </w:tr>
      <w:tr w:rsidR="001F5A36" w14:paraId="06756405" w14:textId="77777777" w:rsidTr="006505F4">
        <w:trPr>
          <w:trHeight w:val="454"/>
        </w:trPr>
        <w:tc>
          <w:tcPr>
            <w:tcW w:w="1645" w:type="dxa"/>
            <w:tcBorders>
              <w:top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4EA22DC" w14:textId="77777777" w:rsidR="001F5A36" w:rsidRDefault="001F5A36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Borders>
              <w:top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548416A" w14:textId="39AF67D9" w:rsidR="001F5A36" w:rsidRPr="00C54FEF" w:rsidRDefault="00C54FEF" w:rsidP="00C54FEF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C54FEF">
              <w:rPr>
                <w:iCs/>
                <w:color w:val="000000"/>
                <w:u w:val="single"/>
              </w:rPr>
              <w:t>Резисторы</w:t>
            </w:r>
          </w:p>
        </w:tc>
        <w:tc>
          <w:tcPr>
            <w:tcW w:w="567" w:type="dxa"/>
            <w:tcBorders>
              <w:top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50027286" w14:textId="77777777" w:rsidR="001F5A36" w:rsidRDefault="001F5A36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Borders>
              <w:top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8F0518E" w14:textId="77777777" w:rsidR="001F5A36" w:rsidRDefault="001F5A36" w:rsidP="005E6C3D">
            <w:pPr>
              <w:pStyle w:val="-5"/>
              <w:rPr>
                <w:lang w:val="en-US"/>
              </w:rPr>
            </w:pPr>
          </w:p>
        </w:tc>
      </w:tr>
      <w:tr w:rsidR="00177A47" w14:paraId="0412B112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5C6EEE0" w14:textId="38B845AA" w:rsidR="00177A47" w:rsidRPr="00395851" w:rsidRDefault="00177A47" w:rsidP="00177A47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R1–R</w:t>
            </w:r>
            <w:r w:rsidR="00AB1565" w:rsidRPr="00395851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BC6C079" w14:textId="66B80CC5" w:rsidR="00177A47" w:rsidRPr="00395851" w:rsidRDefault="00177A47" w:rsidP="00177A47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 xml:space="preserve">0KL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>0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2D2A52A" w14:textId="2C031188" w:rsidR="00177A47" w:rsidRPr="00395851" w:rsidRDefault="00AB1565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61739D6" w14:textId="6762A10C" w:rsidR="00177A47" w:rsidRPr="00395851" w:rsidRDefault="00177A47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177A47" w14:paraId="691CB749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C664B63" w14:textId="4222B414" w:rsidR="00177A47" w:rsidRPr="00395851" w:rsidRDefault="00AB1565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R4-R6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2B67117F" w14:textId="5FFFFB97" w:rsidR="00177A47" w:rsidRPr="00395851" w:rsidRDefault="00AB1565" w:rsidP="00177A47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</w:rPr>
              <w:t>RC0805FR-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???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C170AC8" w14:textId="24A28AF1" w:rsidR="00177A47" w:rsidRPr="00395851" w:rsidRDefault="00AB1565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0565BD" w14:textId="378FDFF3" w:rsidR="00177A47" w:rsidRPr="00395851" w:rsidRDefault="00AB1565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AB1565" w14:paraId="532B849B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B9D3473" w14:textId="24FB2DF5" w:rsidR="00AB1565" w:rsidRPr="00395851" w:rsidRDefault="00AB1565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R7-R9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8F1CDA1" w14:textId="5E07C81E" w:rsidR="00AB1565" w:rsidRPr="00395851" w:rsidRDefault="00AB1565" w:rsidP="00177A47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???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F6A9FFB" w14:textId="37A5069F" w:rsidR="00AB1565" w:rsidRPr="00395851" w:rsidRDefault="00AB1565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888622F" w14:textId="62C88CFB" w:rsidR="00AB1565" w:rsidRPr="00395851" w:rsidRDefault="00AB1565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AB1565" w14:paraId="79AAF45D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216C2D08" w14:textId="34FB2ACD" w:rsidR="00AB1565" w:rsidRPr="00395851" w:rsidRDefault="00AB1565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R10, R11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4E086153" w14:textId="4F1FBD3E" w:rsidR="00AB1565" w:rsidRPr="00395851" w:rsidRDefault="00AB1565" w:rsidP="00177A47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RC0805JR-071KL 1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28A89B1" w14:textId="7EC9D899" w:rsidR="00AB1565" w:rsidRPr="00395851" w:rsidRDefault="00AB1565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7D10B4B" w14:textId="34C5476E" w:rsidR="00AB1565" w:rsidRPr="00395851" w:rsidRDefault="00AB1565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AB1565" w14:paraId="1B35122B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C233CCE" w14:textId="6EFB0812" w:rsidR="00AB1565" w:rsidRPr="00395851" w:rsidRDefault="00AB1565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R12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EE075B0" w14:textId="13AC7B36" w:rsidR="00AB1565" w:rsidRPr="00395851" w:rsidRDefault="00AB1565" w:rsidP="00177A47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 xml:space="preserve">0KL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>0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40FCC63" w14:textId="7191BA5B" w:rsidR="00AB1565" w:rsidRPr="00395851" w:rsidRDefault="00BA607E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D20B7B8" w14:textId="7A97857B" w:rsidR="00AB1565" w:rsidRPr="00395851" w:rsidRDefault="00BA607E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AB1565" w14:paraId="31D1DD79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360F39B6" w14:textId="34F3C726" w:rsidR="00AB1565" w:rsidRPr="00395851" w:rsidRDefault="00BA607E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R13, R14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125B976" w14:textId="1C474ED8" w:rsidR="00AB1565" w:rsidRPr="00395851" w:rsidRDefault="00BA607E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5</w:t>
            </w:r>
            <w:r w:rsidRPr="00395851">
              <w:rPr>
                <w:iCs/>
                <w:color w:val="000000"/>
                <w:highlight w:val="yellow"/>
              </w:rPr>
              <w:t>K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 xml:space="preserve">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5,</w:t>
            </w:r>
            <w:r w:rsidRPr="00395851">
              <w:rPr>
                <w:iCs/>
                <w:color w:val="000000"/>
                <w:highlight w:val="yellow"/>
              </w:rPr>
              <w:t>1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F489C24" w14:textId="233C025B" w:rsidR="00AB1565" w:rsidRPr="00395851" w:rsidRDefault="00BA607E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F9AD45E" w14:textId="3453C8EA" w:rsidR="00AB1565" w:rsidRPr="00395851" w:rsidRDefault="00BA607E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A607E" w14:paraId="18E066ED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DB1994D" w14:textId="5C72BD97" w:rsidR="00BA607E" w:rsidRPr="00395851" w:rsidRDefault="00BA607E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R15-R17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4152CF27" w14:textId="4F39BEFF" w:rsidR="00BA607E" w:rsidRPr="00395851" w:rsidRDefault="00BA607E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 xml:space="preserve">0KL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>0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E1DD24" w14:textId="2B962B92" w:rsidR="00BA607E" w:rsidRPr="00395851" w:rsidRDefault="00BA607E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3ED7CFB" w14:textId="5AC317AA" w:rsidR="00BA607E" w:rsidRPr="00395851" w:rsidRDefault="00BA607E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A607E" w14:paraId="07FE7A8E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271AEA1" w14:textId="17EAB562" w:rsidR="00BA607E" w:rsidRPr="00395851" w:rsidRDefault="00BA607E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R18-R24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E451D99" w14:textId="61226150" w:rsidR="00BA607E" w:rsidRPr="00395851" w:rsidRDefault="00BA607E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RC0805JR-071KL 1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C8D3884" w14:textId="29ADB8E5" w:rsidR="00BA607E" w:rsidRPr="00395851" w:rsidRDefault="00BA607E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0BE1A2A" w14:textId="6291E9EC" w:rsidR="00BA607E" w:rsidRPr="00395851" w:rsidRDefault="00BA607E" w:rsidP="00BA607E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A607E" w14:paraId="0E2DFEEB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3383BBFC" w14:textId="7381F0C5" w:rsidR="00BA607E" w:rsidRPr="00395851" w:rsidRDefault="00BA607E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R25-R27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5FCF9154" w14:textId="526CB66F" w:rsidR="00BA607E" w:rsidRPr="00395851" w:rsidRDefault="00BA607E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 xml:space="preserve">0KL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1</w:t>
            </w:r>
            <w:r w:rsidRPr="00395851">
              <w:rPr>
                <w:iCs/>
                <w:color w:val="000000"/>
                <w:highlight w:val="yellow"/>
              </w:rPr>
              <w:t>0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9073B1A" w14:textId="2805310C" w:rsidR="00BA607E" w:rsidRPr="00395851" w:rsidRDefault="00BA607E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5732A63" w14:textId="713D0183" w:rsidR="00BA607E" w:rsidRPr="00395851" w:rsidRDefault="00BA607E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A607E" w14:paraId="41E8FB50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2091DE1" w14:textId="069F2C67" w:rsidR="00BA607E" w:rsidRPr="00395851" w:rsidRDefault="00BA607E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R28-R34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2CC363B" w14:textId="2F7D6342" w:rsidR="00BA607E" w:rsidRPr="00395851" w:rsidRDefault="00BA607E" w:rsidP="00395851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RC0805JR-071RL 1 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F4921B7" w14:textId="0C4607E7" w:rsidR="00BA607E" w:rsidRPr="00395851" w:rsidRDefault="00BA607E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39F50BB" w14:textId="5D01858D" w:rsidR="00BA607E" w:rsidRPr="00395851" w:rsidRDefault="00BA607E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A607E" w14:paraId="115DC655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2BCC1A9" w14:textId="3C3E4AC2" w:rsidR="00BA607E" w:rsidRPr="00395851" w:rsidRDefault="00FD3161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R35-R38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6E5E2F8E" w14:textId="49430592" w:rsidR="00BA607E" w:rsidRPr="00395851" w:rsidRDefault="00FD3161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ERJ8CWFR010V 0,01 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E535F83" w14:textId="64ABDA60" w:rsidR="00BA607E" w:rsidRPr="00395851" w:rsidRDefault="00FD3161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F83E10E" w14:textId="6C4C9254" w:rsidR="00BA607E" w:rsidRPr="00395851" w:rsidRDefault="00FD3161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1206</w:t>
            </w:r>
          </w:p>
        </w:tc>
      </w:tr>
      <w:tr w:rsidR="00BA607E" w14:paraId="7432942C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918A962" w14:textId="006A3660" w:rsidR="00BA607E" w:rsidRPr="00395851" w:rsidRDefault="00FD3161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R39</w:t>
            </w:r>
            <w:r w:rsidR="00B01271" w:rsidRPr="00395851">
              <w:rPr>
                <w:iCs/>
                <w:color w:val="000000"/>
                <w:highlight w:val="yellow"/>
                <w:lang w:val="en-US"/>
              </w:rPr>
              <w:t>-R46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7227151A" w14:textId="6901346F" w:rsidR="00BA607E" w:rsidRPr="00395851" w:rsidRDefault="00FD3161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RC0805JR-072KL 2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06173FD" w14:textId="5754CB4C" w:rsidR="00BA607E" w:rsidRPr="00395851" w:rsidRDefault="00B01271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5ABA055" w14:textId="74B1E18F" w:rsidR="00BA607E" w:rsidRPr="00395851" w:rsidRDefault="00FD3161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A607E" w14:paraId="2A53D152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6F6DEA7" w14:textId="23E202BD" w:rsidR="00BA607E" w:rsidRPr="00395851" w:rsidRDefault="00B01271" w:rsidP="001833A6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R47</w:t>
            </w:r>
            <w:r w:rsidR="001833A6" w:rsidRPr="00395851">
              <w:rPr>
                <w:iCs/>
                <w:color w:val="000000"/>
                <w:highlight w:val="yellow"/>
                <w:lang w:val="en-US"/>
              </w:rPr>
              <w:t>-R50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7C86ADC" w14:textId="47E67CDC" w:rsidR="00BA607E" w:rsidRPr="00395851" w:rsidRDefault="00B01271" w:rsidP="001833A6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="001833A6" w:rsidRPr="00395851">
              <w:rPr>
                <w:iCs/>
                <w:color w:val="000000"/>
                <w:highlight w:val="yellow"/>
                <w:lang w:val="en-US"/>
              </w:rPr>
              <w:t>68</w:t>
            </w:r>
            <w:r w:rsidRPr="00395851">
              <w:rPr>
                <w:iCs/>
                <w:color w:val="000000"/>
                <w:highlight w:val="yellow"/>
              </w:rPr>
              <w:t xml:space="preserve">KL </w:t>
            </w:r>
            <w:r w:rsidR="001833A6" w:rsidRPr="00395851">
              <w:rPr>
                <w:iCs/>
                <w:color w:val="000000"/>
                <w:highlight w:val="yellow"/>
                <w:lang w:val="en-US"/>
              </w:rPr>
              <w:t>68</w:t>
            </w:r>
            <w:r w:rsidRPr="00395851">
              <w:rPr>
                <w:iCs/>
                <w:color w:val="000000"/>
                <w:highlight w:val="yellow"/>
              </w:rPr>
              <w:t xml:space="preserve">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EB84A9E" w14:textId="3EEB9DDD" w:rsidR="00BA607E" w:rsidRPr="00395851" w:rsidRDefault="001833A6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F138149" w14:textId="04DE2DAC" w:rsidR="00BA607E" w:rsidRPr="00395851" w:rsidRDefault="001833A6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1833A6" w14:paraId="23FCD16C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1226E65" w14:textId="08D3D34F" w:rsidR="001833A6" w:rsidRPr="00395851" w:rsidRDefault="001833A6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R51-R54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60F201BD" w14:textId="49547D76" w:rsidR="001833A6" w:rsidRPr="00395851" w:rsidRDefault="001833A6" w:rsidP="001833A6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RC0805JR-072KL 2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F39A2D3" w14:textId="22EC722C" w:rsidR="001833A6" w:rsidRPr="00395851" w:rsidRDefault="001833A6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285976" w14:textId="58FD0522" w:rsidR="001833A6" w:rsidRPr="00395851" w:rsidRDefault="001833A6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B01271" w14:paraId="34C3AEB4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23BDF2AB" w14:textId="20B3CFE8" w:rsidR="00B01271" w:rsidRPr="00395851" w:rsidRDefault="001833A6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R55-R58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49134623" w14:textId="67214961" w:rsidR="00B01271" w:rsidRPr="00395851" w:rsidRDefault="001833A6" w:rsidP="001833A6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33</w:t>
            </w:r>
            <w:r w:rsidRPr="00395851">
              <w:rPr>
                <w:iCs/>
                <w:color w:val="000000"/>
                <w:highlight w:val="yellow"/>
              </w:rPr>
              <w:t xml:space="preserve">KL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33</w:t>
            </w:r>
            <w:r w:rsidRPr="00395851">
              <w:rPr>
                <w:iCs/>
                <w:color w:val="000000"/>
                <w:highlight w:val="yellow"/>
              </w:rPr>
              <w:t xml:space="preserve">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3769984" w14:textId="45D73C6E" w:rsidR="00B01271" w:rsidRPr="00395851" w:rsidRDefault="001833A6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7EC0689" w14:textId="2203AB4F" w:rsidR="00B01271" w:rsidRPr="00395851" w:rsidRDefault="001833A6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1833A6" w14:paraId="3949E09F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CA5C853" w14:textId="5153C6A7" w:rsidR="001833A6" w:rsidRPr="00395851" w:rsidRDefault="00395851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R59-R62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F02D885" w14:textId="3F353FBB" w:rsidR="001833A6" w:rsidRPr="00395851" w:rsidRDefault="00395851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RC0805JR-07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5</w:t>
            </w:r>
            <w:r w:rsidRPr="00395851">
              <w:rPr>
                <w:iCs/>
                <w:color w:val="000000"/>
                <w:highlight w:val="yellow"/>
              </w:rPr>
              <w:t xml:space="preserve">10RL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5</w:t>
            </w:r>
            <w:r w:rsidRPr="00395851">
              <w:rPr>
                <w:iCs/>
                <w:color w:val="000000"/>
                <w:highlight w:val="yellow"/>
              </w:rPr>
              <w:t>1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0</w:t>
            </w:r>
            <w:r w:rsidRPr="00395851">
              <w:rPr>
                <w:iCs/>
                <w:color w:val="000000"/>
                <w:highlight w:val="yellow"/>
              </w:rPr>
              <w:t xml:space="preserve"> 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B391AEA" w14:textId="45D66CED" w:rsidR="001833A6" w:rsidRPr="00395851" w:rsidRDefault="00395851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8CA707A" w14:textId="3AC9FE76" w:rsidR="001833A6" w:rsidRPr="00395851" w:rsidRDefault="00395851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395851" w14:paraId="6E92487D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1CF8E23D" w14:textId="72622D32" w:rsidR="00395851" w:rsidRPr="00395851" w:rsidRDefault="00395851" w:rsidP="00AB1565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R63-R66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30C08B8" w14:textId="1BD4196C" w:rsidR="00395851" w:rsidRPr="00395851" w:rsidRDefault="00395851" w:rsidP="00BA607E">
            <w:pPr>
              <w:pStyle w:val="-5"/>
              <w:rPr>
                <w:iCs/>
                <w:color w:val="000000"/>
                <w:highlight w:val="yellow"/>
              </w:rPr>
            </w:pPr>
            <w:r w:rsidRPr="00395851">
              <w:rPr>
                <w:iCs/>
                <w:color w:val="000000"/>
                <w:highlight w:val="yellow"/>
              </w:rPr>
              <w:t>RC0805FR-07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33</w:t>
            </w:r>
            <w:r w:rsidRPr="00395851">
              <w:rPr>
                <w:iCs/>
                <w:color w:val="000000"/>
                <w:highlight w:val="yellow"/>
              </w:rPr>
              <w:t xml:space="preserve">KL </w:t>
            </w:r>
            <w:r w:rsidRPr="00395851">
              <w:rPr>
                <w:iCs/>
                <w:color w:val="000000"/>
                <w:highlight w:val="yellow"/>
                <w:lang w:val="en-US"/>
              </w:rPr>
              <w:t>33</w:t>
            </w:r>
            <w:r w:rsidRPr="00395851">
              <w:rPr>
                <w:iCs/>
                <w:color w:val="000000"/>
                <w:highlight w:val="yellow"/>
              </w:rPr>
              <w:t xml:space="preserve"> кОм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FB72F8E" w14:textId="44F46428" w:rsidR="00395851" w:rsidRPr="00395851" w:rsidRDefault="00395851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395851">
              <w:rPr>
                <w:iCs/>
                <w:color w:val="000000"/>
                <w:highlight w:val="yellow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1A83F54" w14:textId="3C82FA14" w:rsidR="00395851" w:rsidRPr="00395851" w:rsidRDefault="00395851" w:rsidP="00177A47">
            <w:pPr>
              <w:pStyle w:val="-5"/>
              <w:rPr>
                <w:highlight w:val="yellow"/>
                <w:lang w:val="en-US"/>
              </w:rPr>
            </w:pPr>
            <w:r w:rsidRPr="00395851">
              <w:rPr>
                <w:highlight w:val="yellow"/>
                <w:lang w:val="en-US"/>
              </w:rPr>
              <w:t>0805</w:t>
            </w:r>
          </w:p>
        </w:tc>
      </w:tr>
      <w:tr w:rsidR="00177A47" w14:paraId="5C2B5A82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6C46698" w14:textId="77777777" w:rsidR="00177A47" w:rsidRDefault="00177A47" w:rsidP="00177A47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67A0DB57" w14:textId="77777777" w:rsidR="00177A47" w:rsidRPr="00BD175D" w:rsidRDefault="00177A47" w:rsidP="00177A4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10B77D7" w14:textId="77777777" w:rsidR="00177A47" w:rsidRDefault="00177A47" w:rsidP="00177A47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00147C6" w14:textId="77777777" w:rsidR="00177A47" w:rsidRDefault="00177A47" w:rsidP="00177A47">
            <w:pPr>
              <w:pStyle w:val="-5"/>
              <w:rPr>
                <w:lang w:val="en-US"/>
              </w:rPr>
            </w:pPr>
          </w:p>
        </w:tc>
      </w:tr>
      <w:tr w:rsidR="00177A47" w14:paraId="0CAF6A0B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2F9A614C" w14:textId="77777777" w:rsidR="00177A47" w:rsidRDefault="00177A47" w:rsidP="00177A47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50936F6F" w14:textId="791CD268" w:rsidR="00177A47" w:rsidRPr="00BD175D" w:rsidRDefault="00177A47" w:rsidP="00177A47">
            <w:pPr>
              <w:pStyle w:val="-5"/>
              <w:jc w:val="center"/>
              <w:rPr>
                <w:iCs/>
                <w:color w:val="000000"/>
              </w:rPr>
            </w:pPr>
            <w:r w:rsidRPr="00DF2487">
              <w:rPr>
                <w:u w:val="single"/>
              </w:rPr>
              <w:t>Приборы электровакуумные, полупроводниковые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326D276" w14:textId="77777777" w:rsidR="00177A47" w:rsidRDefault="00177A47" w:rsidP="00177A47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64CA3D" w14:textId="77777777" w:rsidR="00177A47" w:rsidRDefault="00177A47" w:rsidP="00177A47">
            <w:pPr>
              <w:pStyle w:val="-5"/>
              <w:rPr>
                <w:lang w:val="en-US"/>
              </w:rPr>
            </w:pPr>
          </w:p>
        </w:tc>
      </w:tr>
      <w:tr w:rsidR="00177A47" w:rsidRPr="00A777DE" w14:paraId="1D169EE5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0BBEDA8C" w14:textId="7400DAD5" w:rsidR="00177A47" w:rsidRDefault="00177A47" w:rsidP="00177A47">
            <w:pPr>
              <w:pStyle w:val="-5"/>
              <w:rPr>
                <w:iCs/>
                <w:color w:val="000000"/>
                <w:lang w:val="en-US"/>
              </w:rPr>
            </w:pPr>
            <w:r w:rsidRPr="00C74F4C">
              <w:rPr>
                <w:iCs/>
                <w:color w:val="000000"/>
                <w:lang w:val="en-US"/>
              </w:rPr>
              <w:t>VD1–VD3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33D2DCD1" w14:textId="5C7DF316" w:rsidR="00177A47" w:rsidRPr="00A777DE" w:rsidRDefault="00177A47" w:rsidP="00177A47">
            <w:pPr>
              <w:pStyle w:val="-5"/>
              <w:rPr>
                <w:iCs/>
                <w:color w:val="000000"/>
                <w:lang w:val="en-US"/>
              </w:rPr>
            </w:pPr>
            <w:r w:rsidRPr="00A777DE">
              <w:rPr>
                <w:iCs/>
                <w:color w:val="000000"/>
              </w:rPr>
              <w:t>Диод</w:t>
            </w:r>
            <w:r w:rsidRPr="00A777DE">
              <w:rPr>
                <w:iCs/>
                <w:color w:val="000000"/>
                <w:lang w:val="en-US"/>
              </w:rPr>
              <w:t xml:space="preserve"> VS-3EMH06-M3/5AT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B6E11FD" w14:textId="2FEB7892" w:rsidR="00177A47" w:rsidRDefault="00177A47" w:rsidP="00177A47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8B4D9DD" w14:textId="66E38555" w:rsidR="00177A47" w:rsidRDefault="00177A47" w:rsidP="00177A47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SMA</w:t>
            </w:r>
          </w:p>
        </w:tc>
      </w:tr>
      <w:tr w:rsidR="00177A47" w14:paraId="718C57B6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0F32822A" w14:textId="787D8C46" w:rsidR="00177A47" w:rsidRPr="00AD557F" w:rsidRDefault="00177A47" w:rsidP="00177A47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AD557F">
              <w:rPr>
                <w:iCs/>
                <w:color w:val="000000"/>
                <w:highlight w:val="yellow"/>
                <w:lang w:val="en-US"/>
              </w:rPr>
              <w:t>VD4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1FB82D0C" w14:textId="681807D6" w:rsidR="00177A47" w:rsidRPr="00AD557F" w:rsidRDefault="00B5457F" w:rsidP="00177A47">
            <w:pPr>
              <w:pStyle w:val="-5"/>
              <w:rPr>
                <w:iCs/>
                <w:color w:val="000000"/>
                <w:highlight w:val="yellow"/>
              </w:rPr>
            </w:pPr>
            <w:r w:rsidRPr="00AD557F">
              <w:rPr>
                <w:highlight w:val="yellow"/>
              </w:rPr>
              <w:t>Светодиод ИПД-156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7A4EA24" w14:textId="777D484F" w:rsidR="00177A47" w:rsidRPr="00AD557F" w:rsidRDefault="00177A47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AD557F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CB75D8B" w14:textId="53329E2A" w:rsidR="00177A47" w:rsidRPr="00AD557F" w:rsidRDefault="00177A47" w:rsidP="00177A47">
            <w:pPr>
              <w:pStyle w:val="-5"/>
              <w:rPr>
                <w:highlight w:val="yellow"/>
                <w:lang w:val="en-US"/>
              </w:rPr>
            </w:pPr>
          </w:p>
        </w:tc>
      </w:tr>
      <w:tr w:rsidR="00177A47" w:rsidRPr="00A777DE" w14:paraId="316E990C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3DEB4D1B" w14:textId="337E115E" w:rsidR="00177A47" w:rsidRPr="00AD557F" w:rsidRDefault="00177A47" w:rsidP="00AD557F">
            <w:pPr>
              <w:pStyle w:val="-5"/>
              <w:rPr>
                <w:iCs/>
                <w:color w:val="000000"/>
                <w:highlight w:val="yellow"/>
              </w:rPr>
            </w:pPr>
            <w:r w:rsidRPr="00AD557F">
              <w:rPr>
                <w:iCs/>
                <w:color w:val="000000"/>
                <w:highlight w:val="yellow"/>
                <w:lang w:val="en-US"/>
              </w:rPr>
              <w:t>VD5–VD1</w:t>
            </w:r>
            <w:r w:rsidR="00AD557F" w:rsidRPr="00AD557F">
              <w:rPr>
                <w:iCs/>
                <w:color w:val="000000"/>
                <w:highlight w:val="yellow"/>
              </w:rPr>
              <w:t>5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06F9CE78" w14:textId="3CA92CF6" w:rsidR="00177A47" w:rsidRPr="00AD557F" w:rsidRDefault="00177A47" w:rsidP="00177A47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AD557F">
              <w:rPr>
                <w:iCs/>
                <w:color w:val="000000"/>
                <w:highlight w:val="yellow"/>
              </w:rPr>
              <w:t>Диод</w:t>
            </w:r>
            <w:r w:rsidRPr="00AD557F">
              <w:rPr>
                <w:iCs/>
                <w:color w:val="000000"/>
                <w:highlight w:val="yellow"/>
                <w:lang w:val="en-US"/>
              </w:rPr>
              <w:t xml:space="preserve"> VS-3EMH06-M3/5AT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87273E9" w14:textId="10FA42BF" w:rsidR="00177A47" w:rsidRPr="00AD557F" w:rsidRDefault="00AD557F" w:rsidP="00177A47">
            <w:pPr>
              <w:pStyle w:val="-"/>
              <w:rPr>
                <w:iCs/>
                <w:color w:val="000000"/>
                <w:highlight w:val="yellow"/>
              </w:rPr>
            </w:pPr>
            <w:r w:rsidRPr="00AD557F">
              <w:rPr>
                <w:iCs/>
                <w:color w:val="000000"/>
                <w:highlight w:val="yellow"/>
              </w:rPr>
              <w:t>11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9D592D4" w14:textId="66323A17" w:rsidR="00177A47" w:rsidRPr="00AD557F" w:rsidRDefault="00177A47" w:rsidP="00177A47">
            <w:pPr>
              <w:pStyle w:val="-5"/>
              <w:rPr>
                <w:highlight w:val="yellow"/>
                <w:lang w:val="en-US"/>
              </w:rPr>
            </w:pPr>
            <w:r w:rsidRPr="00AD557F">
              <w:rPr>
                <w:highlight w:val="yellow"/>
                <w:lang w:val="en-US"/>
              </w:rPr>
              <w:t>SMA</w:t>
            </w:r>
          </w:p>
        </w:tc>
      </w:tr>
      <w:tr w:rsidR="00177A47" w14:paraId="7FE04A1F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74ECCA6C" w14:textId="76F78D9A" w:rsidR="00177A47" w:rsidRPr="00AD557F" w:rsidRDefault="00177A47" w:rsidP="00177A47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AD557F">
              <w:rPr>
                <w:iCs/>
                <w:color w:val="000000"/>
                <w:highlight w:val="yellow"/>
                <w:lang w:val="en-US"/>
              </w:rPr>
              <w:t>VT1–VT7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3B1E7530" w14:textId="7BE29A6E" w:rsidR="00177A47" w:rsidRPr="00AD557F" w:rsidRDefault="00177A47" w:rsidP="00177A47">
            <w:pPr>
              <w:pStyle w:val="-5"/>
              <w:rPr>
                <w:iCs/>
                <w:color w:val="000000"/>
                <w:highlight w:val="yellow"/>
              </w:rPr>
            </w:pPr>
            <w:r w:rsidRPr="00AD557F">
              <w:rPr>
                <w:iCs/>
                <w:color w:val="000000"/>
                <w:highlight w:val="yellow"/>
              </w:rPr>
              <w:t>Транзистор IRF530NPBF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A829845" w14:textId="2B816A07" w:rsidR="00177A47" w:rsidRPr="00AD557F" w:rsidRDefault="00177A47" w:rsidP="00177A47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AD557F">
              <w:rPr>
                <w:iCs/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F183CC6" w14:textId="52E1DBA9" w:rsidR="00177A47" w:rsidRPr="00AD557F" w:rsidRDefault="00177A47" w:rsidP="00177A47">
            <w:pPr>
              <w:pStyle w:val="-5"/>
              <w:rPr>
                <w:highlight w:val="yellow"/>
                <w:lang w:val="en-US"/>
              </w:rPr>
            </w:pPr>
            <w:r w:rsidRPr="00AD557F">
              <w:rPr>
                <w:highlight w:val="yellow"/>
                <w:lang w:val="en-US"/>
              </w:rPr>
              <w:t>TO220AB</w:t>
            </w:r>
          </w:p>
        </w:tc>
      </w:tr>
      <w:tr w:rsidR="00177A47" w14:paraId="72E1B00A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454E6A25" w14:textId="77777777" w:rsidR="00177A47" w:rsidRDefault="00177A47" w:rsidP="00177A47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6C4ADB84" w14:textId="77777777" w:rsidR="00177A47" w:rsidRPr="00A777DE" w:rsidRDefault="00177A47" w:rsidP="00177A4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ED43B23" w14:textId="77777777" w:rsidR="00177A47" w:rsidRDefault="00177A47" w:rsidP="00177A47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EED5BA4" w14:textId="77777777" w:rsidR="00177A47" w:rsidRPr="00A777DE" w:rsidRDefault="00177A47" w:rsidP="00177A47">
            <w:pPr>
              <w:pStyle w:val="-5"/>
              <w:rPr>
                <w:lang w:val="en-US"/>
              </w:rPr>
            </w:pPr>
          </w:p>
        </w:tc>
      </w:tr>
      <w:tr w:rsidR="00177A47" w14:paraId="71919D67" w14:textId="77777777" w:rsidTr="008F1FDA">
        <w:trPr>
          <w:trHeight w:val="454"/>
        </w:trPr>
        <w:tc>
          <w:tcPr>
            <w:tcW w:w="1645" w:type="dxa"/>
            <w:tcMar>
              <w:left w:w="28" w:type="dxa"/>
              <w:right w:w="28" w:type="dxa"/>
            </w:tcMar>
          </w:tcPr>
          <w:p w14:paraId="69BB1ACD" w14:textId="70B7EDAE" w:rsidR="00177A47" w:rsidRPr="00D06514" w:rsidRDefault="00177A47" w:rsidP="003750E3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X1</w:t>
            </w:r>
          </w:p>
        </w:tc>
        <w:tc>
          <w:tcPr>
            <w:tcW w:w="6008" w:type="dxa"/>
            <w:tcMar>
              <w:left w:w="28" w:type="dxa"/>
              <w:right w:w="28" w:type="dxa"/>
            </w:tcMar>
          </w:tcPr>
          <w:p w14:paraId="4A00207C" w14:textId="7D8F3F40" w:rsidR="00177A47" w:rsidRPr="00A777DE" w:rsidRDefault="003750E3" w:rsidP="00177A47">
            <w:pPr>
              <w:pStyle w:val="-5"/>
              <w:rPr>
                <w:iCs/>
                <w:color w:val="000000"/>
              </w:rPr>
            </w:pPr>
            <w:r w:rsidRPr="00AA4C14">
              <w:rPr>
                <w:highlight w:val="yellow"/>
              </w:rPr>
              <w:t>Вилка СНП394-16ВП21-2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1EB121D" w14:textId="6764729E" w:rsidR="00177A47" w:rsidRDefault="003750E3" w:rsidP="00177A47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2228694" w14:textId="77777777" w:rsidR="00177A47" w:rsidRPr="00A777DE" w:rsidRDefault="00177A47" w:rsidP="00177A47">
            <w:pPr>
              <w:pStyle w:val="-5"/>
              <w:rPr>
                <w:lang w:val="en-US"/>
              </w:rPr>
            </w:pPr>
          </w:p>
        </w:tc>
      </w:tr>
      <w:tr w:rsidR="00177A47" w14:paraId="206C2000" w14:textId="77777777" w:rsidTr="008F1FDA">
        <w:trPr>
          <w:trHeight w:val="454"/>
        </w:trPr>
        <w:tc>
          <w:tcPr>
            <w:tcW w:w="1645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8D274D6" w14:textId="59BCDC5E" w:rsidR="00177A47" w:rsidRPr="003750E3" w:rsidRDefault="003750E3" w:rsidP="00177A4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X2</w:t>
            </w:r>
          </w:p>
        </w:tc>
        <w:tc>
          <w:tcPr>
            <w:tcW w:w="6008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CD91AE4" w14:textId="1A2D5086" w:rsidR="00177A47" w:rsidRPr="00466395" w:rsidRDefault="003750E3" w:rsidP="00177A47">
            <w:pPr>
              <w:pStyle w:val="-5"/>
              <w:rPr>
                <w:iCs/>
                <w:color w:val="000000"/>
              </w:rPr>
            </w:pPr>
            <w:r w:rsidRPr="004862A6">
              <w:rPr>
                <w:highlight w:val="yellow"/>
              </w:rPr>
              <w:t>Вилка СНП348-2ВП22-В</w:t>
            </w:r>
            <w:bookmarkStart w:id="7" w:name="_GoBack"/>
            <w:bookmarkEnd w:id="7"/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E9A546" w14:textId="000F1601" w:rsidR="00177A47" w:rsidRPr="003750E3" w:rsidRDefault="003750E3" w:rsidP="00177A47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1763F6E" w14:textId="65B9082C" w:rsidR="00177A47" w:rsidRDefault="00177A47" w:rsidP="00177A47">
            <w:pPr>
              <w:pStyle w:val="-5"/>
            </w:pPr>
          </w:p>
        </w:tc>
      </w:tr>
      <w:tr w:rsidR="00177A47" w14:paraId="559D2AA1" w14:textId="77777777" w:rsidTr="008F1FDA">
        <w:trPr>
          <w:trHeight w:val="454"/>
        </w:trPr>
        <w:tc>
          <w:tcPr>
            <w:tcW w:w="1645" w:type="dxa"/>
            <w:tcBorders>
              <w:top w:val="single" w:sz="4" w:space="0" w:color="000000" w:themeColor="text1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3F04869" w14:textId="5D3694CB" w:rsidR="00177A47" w:rsidRPr="00466395" w:rsidRDefault="00177A47" w:rsidP="00177A4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00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16BB6F" w14:textId="70433434" w:rsidR="00177A47" w:rsidRPr="00466395" w:rsidRDefault="00177A47" w:rsidP="00177A4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721829E" w14:textId="77777777" w:rsidR="00177A47" w:rsidRPr="00466395" w:rsidRDefault="00177A47" w:rsidP="00177A47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single" w:sz="4" w:space="0" w:color="000000" w:themeColor="text1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B9CB373" w14:textId="77777777" w:rsidR="00177A47" w:rsidRDefault="00177A47" w:rsidP="00177A47">
            <w:pPr>
              <w:pStyle w:val="-5"/>
            </w:pPr>
          </w:p>
        </w:tc>
      </w:tr>
    </w:tbl>
    <w:p w14:paraId="6B00B824" w14:textId="77777777" w:rsidR="00FF1F15" w:rsidRPr="005E6C3D" w:rsidRDefault="00FF1F15">
      <w:pPr>
        <w:spacing w:line="240" w:lineRule="auto"/>
        <w:ind w:firstLine="0"/>
        <w:rPr>
          <w:sz w:val="2"/>
          <w:szCs w:val="2"/>
        </w:rPr>
      </w:pPr>
      <w:bookmarkStart w:id="8" w:name="_Toc507917204"/>
      <w:bookmarkStart w:id="9" w:name="_Toc352938504"/>
      <w:bookmarkStart w:id="10" w:name="_Toc382584545"/>
      <w:r w:rsidRPr="005E6C3D">
        <w:rPr>
          <w:sz w:val="2"/>
          <w:szCs w:val="2"/>
        </w:rPr>
        <w:br w:type="page"/>
      </w:r>
    </w:p>
    <w:tbl>
      <w:tblPr>
        <w:tblpPr w:leftFromText="180" w:rightFromText="180" w:vertAnchor="page" w:horzAnchor="margin" w:tblpY="302"/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21"/>
      </w:tblGrid>
      <w:tr w:rsidR="00155E2C" w:rsidRPr="00E1033F" w14:paraId="7A671BF0" w14:textId="77777777" w:rsidTr="00B1501E">
        <w:trPr>
          <w:cantSplit/>
          <w:trHeight w:val="624"/>
        </w:trPr>
        <w:tc>
          <w:tcPr>
            <w:tcW w:w="1043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8"/>
          <w:bookmarkEnd w:id="9"/>
          <w:bookmarkEnd w:id="10"/>
          <w:p w14:paraId="15A51D70" w14:textId="77777777" w:rsidR="00155E2C" w:rsidRPr="00E1033F" w:rsidRDefault="00155E2C" w:rsidP="00081BF5">
            <w:pPr>
              <w:pStyle w:val="affff8"/>
            </w:pPr>
            <w:r w:rsidRPr="00E1033F">
              <w:lastRenderedPageBreak/>
              <w:t xml:space="preserve">Лист регистрации </w:t>
            </w:r>
            <w:r w:rsidRPr="00081BF5">
              <w:t>изменений</w:t>
            </w:r>
          </w:p>
        </w:tc>
      </w:tr>
      <w:tr w:rsidR="00155E2C" w:rsidRPr="00E1033F" w14:paraId="1B44EDB1" w14:textId="77777777" w:rsidTr="00B1501E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60A7C69D" w14:textId="77777777" w:rsidR="00155E2C" w:rsidRPr="00E1033F" w:rsidRDefault="00155E2C" w:rsidP="00B1501E">
            <w:pPr>
              <w:pStyle w:val="affff8"/>
            </w:pPr>
            <w:r w:rsidRPr="00E1033F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14:paraId="1F7B5BC4" w14:textId="77777777" w:rsidR="00155E2C" w:rsidRPr="00E1033F" w:rsidRDefault="00155E2C" w:rsidP="00B1501E">
            <w:pPr>
              <w:pStyle w:val="affff8"/>
            </w:pPr>
            <w:r w:rsidRPr="00E1033F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14:paraId="5A7C22CD" w14:textId="77777777" w:rsidR="00155E2C" w:rsidRPr="00E1033F" w:rsidRDefault="00155E2C" w:rsidP="00B1501E">
            <w:pPr>
              <w:pStyle w:val="affff8"/>
            </w:pPr>
            <w:r w:rsidRPr="00E1033F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674FFFF1" w14:textId="77777777" w:rsidR="00155E2C" w:rsidRPr="00E1033F" w:rsidRDefault="00155E2C" w:rsidP="00B1501E">
            <w:pPr>
              <w:pStyle w:val="affff8"/>
            </w:pPr>
            <w:r w:rsidRPr="00E1033F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14:paraId="031AA8DB" w14:textId="77777777" w:rsidR="00155E2C" w:rsidRPr="00E1033F" w:rsidRDefault="00155E2C" w:rsidP="00B1501E">
            <w:pPr>
              <w:pStyle w:val="affff8"/>
              <w:rPr>
                <w:spacing w:val="-4"/>
              </w:rPr>
            </w:pPr>
            <w:r w:rsidRPr="00E1033F">
              <w:rPr>
                <w:spacing w:val="-4"/>
              </w:rPr>
              <w:t xml:space="preserve">Входящий номер сопро-водительного документа </w:t>
            </w:r>
            <w:r>
              <w:rPr>
                <w:spacing w:val="-4"/>
              </w:rPr>
              <w:br/>
            </w:r>
            <w:r w:rsidRPr="00E1033F">
              <w:rPr>
                <w:spacing w:val="-4"/>
              </w:rPr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14:paraId="30CC870B" w14:textId="77777777" w:rsidR="00155E2C" w:rsidRPr="00E1033F" w:rsidRDefault="00155E2C" w:rsidP="00A9260F">
            <w:pPr>
              <w:pStyle w:val="affff8"/>
            </w:pPr>
            <w:r w:rsidRPr="00E1033F">
              <w:t>Подпись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31656E4A" w14:textId="77777777" w:rsidR="00155E2C" w:rsidRPr="00E1033F" w:rsidRDefault="00155E2C" w:rsidP="00B1501E">
            <w:pPr>
              <w:pStyle w:val="affff8"/>
            </w:pPr>
            <w:r w:rsidRPr="00E1033F">
              <w:t>Дата</w:t>
            </w:r>
          </w:p>
        </w:tc>
      </w:tr>
      <w:tr w:rsidR="00155E2C" w:rsidRPr="00E1033F" w14:paraId="6953CE84" w14:textId="77777777" w:rsidTr="00B1501E">
        <w:trPr>
          <w:cantSplit/>
          <w:trHeight w:val="693"/>
        </w:trPr>
        <w:tc>
          <w:tcPr>
            <w:tcW w:w="66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3E5F6CD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FC0F5" w14:textId="77777777" w:rsidR="00155E2C" w:rsidRPr="00E1033F" w:rsidRDefault="00A9260F" w:rsidP="00B1501E">
            <w:pPr>
              <w:pStyle w:val="affff8"/>
            </w:pPr>
            <w:r>
              <w:t>изме-нё</w:t>
            </w:r>
            <w:r w:rsidR="00155E2C"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A6812" w14:textId="77777777" w:rsidR="00155E2C" w:rsidRPr="00E1033F" w:rsidRDefault="00155E2C" w:rsidP="00A9260F">
            <w:pPr>
              <w:pStyle w:val="affff8"/>
            </w:pPr>
            <w:r w:rsidRPr="00E1033F">
              <w:t>заме-н</w:t>
            </w:r>
            <w:r w:rsidR="00A9260F">
              <w:t>ё</w:t>
            </w:r>
            <w:r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75821" w14:textId="77777777" w:rsidR="00155E2C" w:rsidRPr="00E1033F" w:rsidRDefault="00155E2C" w:rsidP="00B1501E">
            <w:pPr>
              <w:pStyle w:val="affff8"/>
            </w:pPr>
            <w:r w:rsidRPr="00E1033F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C9871" w14:textId="77777777" w:rsidR="00155E2C" w:rsidRPr="00E1033F" w:rsidRDefault="00155E2C" w:rsidP="00B1501E">
            <w:pPr>
              <w:pStyle w:val="affff8"/>
            </w:pPr>
            <w:r w:rsidRPr="00E1033F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14:paraId="3FF118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1F4853A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14:paraId="34BD495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5CB360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687B9D7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FCCCA57" w14:textId="77777777" w:rsidTr="00B1501E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14:paraId="4F268F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nil"/>
            </w:tcBorders>
          </w:tcPr>
          <w:p w14:paraId="15550F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7B4C5B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3B6F8A3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4116F27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single" w:sz="4" w:space="0" w:color="auto"/>
              <w:bottom w:val="nil"/>
            </w:tcBorders>
          </w:tcPr>
          <w:p w14:paraId="285FC0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</w:tcPr>
          <w:p w14:paraId="7C612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single" w:sz="4" w:space="0" w:color="auto"/>
              <w:bottom w:val="nil"/>
            </w:tcBorders>
          </w:tcPr>
          <w:p w14:paraId="376260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single" w:sz="4" w:space="0" w:color="auto"/>
              <w:bottom w:val="nil"/>
            </w:tcBorders>
          </w:tcPr>
          <w:p w14:paraId="5415EE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single" w:sz="4" w:space="0" w:color="auto"/>
              <w:bottom w:val="nil"/>
              <w:right w:val="nil"/>
            </w:tcBorders>
          </w:tcPr>
          <w:p w14:paraId="6865ADE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A4975B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0E7B1C2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3F41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76353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88C07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5EF9527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DDCF61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0D9DB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00BDDD2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ED906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</w:tcPr>
          <w:p w14:paraId="36DBD36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962004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F35A9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8A5FA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28AE4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565EE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7AFCF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34677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16819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19F99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D2BCB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99EBA6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7CA2B9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B15BC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21A3BF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37BD4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093A41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B0BCB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7E1A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C2A74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497288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FA9AA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A0B1FA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66AC5D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1F77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D74142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3553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BF75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51286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02B530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C1728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F83BB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1BB7358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E8C461E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044F3F0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93493E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11A29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BA02D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20C819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D39B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4F1FED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2CAB2D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53B7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D301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DE4094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7734E6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04EFD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15D24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3FBE2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16FF3C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EE715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322D8FB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8EE9A2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49D632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F1887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10DFB8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FC11A9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83520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934D90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77E0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0E6B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DF8575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B3A6D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B8124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4614A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383D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2EBEBC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0DE575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250E6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EA59A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138D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1941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AEF5BF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BA818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ABFE2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7179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4C814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C082E2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28D7FD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CC9B4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BF0C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2207D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38C989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C6987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4D415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7505E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1536BD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85E16F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CA3CA1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2E17CB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296E5BF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9CB963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4E49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0768D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F3135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DDEDB4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98FE4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3820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43DAD0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D23D65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5E3B44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79BD5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C6266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6056A9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8D814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88081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AAD0E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11D7F3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3A561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A8733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FDF5599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F66781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B8734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CF7C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797CFA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6057F5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BF4539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73716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57CC4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4451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6DF0CA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98E9E9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F7CA44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91A12E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852F3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15113C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E6FC2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08C78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8037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709172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2CAB26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2B49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8BF571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4314A1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BB74E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24A5C8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CBDE4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D1B886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44D01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942781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05BE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564852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C54BF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406A0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B7BF7E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1F343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C7ABA8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5178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F81C7F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0E22BD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FB7FB5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0313F1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C4D7D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3E454D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1996DBD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A71365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DE259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F8A6B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C4CA6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3AE01A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5837A0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FEC53A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85104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717579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5896A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3C6532A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504C66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43F924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5DACD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5FF65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DD85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A47F94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63319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17555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D67DF1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E5AF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88968F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DD522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33BA7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283499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1AB6A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814C9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0858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C967A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3DB245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90EC6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6EF3C1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2E1F0B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E3F389F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5A5BE0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277987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20CE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903A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1886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E986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6E8D8B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DCF5A1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6C0349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6AE7805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C19A5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A6C1F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809B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687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E9B181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EF6F78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4383437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DC13B3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909DC9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143E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0760E9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88F46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FD2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0501D3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7E8D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E05118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7F1E7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C0D00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5F9DF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0329C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6784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382041F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13FFD6E" w14:textId="77777777" w:rsidTr="001B54FB">
        <w:trPr>
          <w:cantSplit/>
          <w:trHeight w:val="35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B9E9DF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F1E2A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362848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583A1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5CF50B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D58B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F4834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10A9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A4CBE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D22205A" w14:textId="77777777" w:rsidR="00155E2C" w:rsidRPr="00E1033F" w:rsidRDefault="00155E2C" w:rsidP="00B1501E">
            <w:pPr>
              <w:pStyle w:val="affff8"/>
            </w:pPr>
          </w:p>
        </w:tc>
      </w:tr>
    </w:tbl>
    <w:p w14:paraId="7EEA2B8A" w14:textId="77777777" w:rsidR="003F0B44" w:rsidRPr="005E6C3D" w:rsidRDefault="003F0B44" w:rsidP="00155E2C">
      <w:pPr>
        <w:rPr>
          <w:sz w:val="2"/>
          <w:szCs w:val="2"/>
        </w:rPr>
      </w:pPr>
    </w:p>
    <w:sectPr w:rsidR="003F0B44" w:rsidRPr="005E6C3D" w:rsidSect="00155E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4" w:right="284" w:bottom="1361" w:left="1304" w:header="0" w:footer="124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FFB16C" w14:textId="77777777" w:rsidR="00D919C3" w:rsidRDefault="00D919C3" w:rsidP="002A1A7C">
      <w:pPr>
        <w:spacing w:line="240" w:lineRule="auto"/>
      </w:pPr>
      <w:r>
        <w:separator/>
      </w:r>
    </w:p>
  </w:endnote>
  <w:endnote w:type="continuationSeparator" w:id="0">
    <w:p w14:paraId="238D0BB2" w14:textId="77777777" w:rsidR="00D919C3" w:rsidRDefault="00D919C3" w:rsidP="002A1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F4271" w14:textId="77777777" w:rsidR="00703A0D" w:rsidRDefault="00703A0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544DFC" w14:textId="77777777" w:rsidR="00703A0D" w:rsidRDefault="00703A0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0C312" w14:textId="77777777" w:rsidR="00703A0D" w:rsidRDefault="00703A0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25382" w14:textId="77777777" w:rsidR="00D919C3" w:rsidRDefault="00D919C3" w:rsidP="002A1A7C">
      <w:pPr>
        <w:spacing w:line="240" w:lineRule="auto"/>
      </w:pPr>
      <w:r>
        <w:separator/>
      </w:r>
    </w:p>
  </w:footnote>
  <w:footnote w:type="continuationSeparator" w:id="0">
    <w:p w14:paraId="51C0320E" w14:textId="77777777" w:rsidR="00D919C3" w:rsidRDefault="00D919C3" w:rsidP="002A1A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C22665" w14:textId="77777777" w:rsidR="00703A0D" w:rsidRDefault="00703A0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E3B0D" w14:textId="77777777" w:rsidR="00703A0D" w:rsidRDefault="00703A0D">
    <w:pPr>
      <w:pStyle w:val="a9"/>
    </w:pPr>
    <w:r>
      <w:rPr>
        <w:noProof/>
      </w:rPr>
      <w:pict w14:anchorId="09B0D898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left:0;text-align:left;margin-left:19.65pt;margin-top:11.35pt;width:568.2pt;height:830.15pt;z-index:251662848;mso-position-horizontal-relative:page;mso-position-vertical-relative:page" filled="f" stroked="f">
          <v:textbox style="mso-next-textbox:#_x0000_s2056">
            <w:txbxContent>
              <w:tbl>
                <w:tblPr>
                  <w:tblW w:w="11113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594"/>
                  <w:gridCol w:w="591"/>
                  <w:gridCol w:w="962"/>
                  <w:gridCol w:w="564"/>
                  <w:gridCol w:w="848"/>
                  <w:gridCol w:w="847"/>
                  <w:gridCol w:w="3668"/>
                  <w:gridCol w:w="1611"/>
                  <w:gridCol w:w="748"/>
                </w:tblGrid>
                <w:tr w:rsidR="00703A0D" w:rsidRPr="000F39CB" w14:paraId="13676FFE" w14:textId="77777777" w:rsidTr="00155E2C">
                  <w:trPr>
                    <w:cantSplit/>
                    <w:trHeight w:val="7710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0FBD39BA" w14:textId="77777777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 w:val="restart"/>
                      <w:textDirection w:val="btLr"/>
                    </w:tcPr>
                    <w:p w14:paraId="695C4246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6A196F65" w14:textId="77777777" w:rsidTr="001E30F4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024020B8" w14:textId="77777777" w:rsidR="00703A0D" w:rsidRPr="00A434B4" w:rsidRDefault="00703A0D" w:rsidP="00A434B4">
                      <w:pPr>
                        <w:pStyle w:val="ad"/>
                      </w:pPr>
                      <w:r w:rsidRPr="00A434B4">
                        <w:t>Подпись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7133E438" w14:textId="77777777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6EC72D15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6C2B8FC8" w14:textId="77777777" w:rsidTr="001E30F4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CD35DC4" w14:textId="77777777" w:rsidR="00703A0D" w:rsidRPr="00A434B4" w:rsidRDefault="00703A0D" w:rsidP="00A434B4">
                      <w:pPr>
                        <w:pStyle w:val="ad"/>
                      </w:pPr>
                      <w:r w:rsidRPr="00A434B4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03C10D83" w14:textId="77777777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202FFDE2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2CB96CD8" w14:textId="77777777" w:rsidTr="001E30F4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5E37CCD6" w14:textId="77777777" w:rsidR="00703A0D" w:rsidRPr="00A434B4" w:rsidRDefault="00703A0D" w:rsidP="00A434B4">
                      <w:pPr>
                        <w:pStyle w:val="ad"/>
                      </w:pPr>
                      <w:r w:rsidRPr="00A434B4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1DBA1E36" w14:textId="77777777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0825C9C0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180A8472" w14:textId="77777777" w:rsidTr="00C0298E">
                  <w:trPr>
                    <w:cantSplit/>
                    <w:trHeight w:val="1928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09166BE" w14:textId="77777777" w:rsidR="00703A0D" w:rsidRPr="00A434B4" w:rsidRDefault="00703A0D" w:rsidP="00A434B4">
                      <w:pPr>
                        <w:pStyle w:val="ad"/>
                      </w:pPr>
                      <w:r w:rsidRPr="00A434B4">
                        <w:t>Подпись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1F83C7" w14:textId="77777777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650F53B0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652DD5CE" w14:textId="77777777" w:rsidTr="001E30F4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687C667" w14:textId="77777777" w:rsidR="00703A0D" w:rsidRPr="00A434B4" w:rsidRDefault="00703A0D" w:rsidP="00A434B4">
                      <w:pPr>
                        <w:pStyle w:val="ad"/>
                      </w:pPr>
                      <w:r w:rsidRPr="00A434B4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1D35814" w14:textId="77777777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14:paraId="23E6B801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07CC11DE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2A702FB5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2CE2ED80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8BE0A90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DA7FF98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05366C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0059CAA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257C78C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279" w:type="dxa"/>
                      <w:gridSpan w:val="2"/>
                      <w:vMerge w:val="restart"/>
                      <w:vAlign w:val="center"/>
                    </w:tcPr>
                    <w:p w14:paraId="2C8F42FE" w14:textId="389F3E76" w:rsidR="00703A0D" w:rsidRPr="00080907" w:rsidRDefault="00703A0D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C949D4">
                        <w:rPr>
                          <w:noProof/>
                          <w:szCs w:val="24"/>
                        </w:rPr>
                        <w:t>ВБМА.431111.003</w:t>
                      </w:r>
                      <w:r>
                        <w:rPr>
                          <w:szCs w:val="24"/>
                        </w:rPr>
                        <w:t>ПЭ3</w:t>
                      </w:r>
                    </w:p>
                  </w:tc>
                  <w:tc>
                    <w:tcPr>
                      <w:tcW w:w="748" w:type="dxa"/>
                      <w:tcBorders>
                        <w:bottom w:val="single" w:sz="4" w:space="0" w:color="auto"/>
                      </w:tcBorders>
                    </w:tcPr>
                    <w:p w14:paraId="0F09D8BA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</w:tr>
                <w:tr w:rsidR="00703A0D" w:rsidRPr="000F39CB" w14:paraId="56D1B1AF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3AD63143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462CB959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CCF5549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907B612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7E0C79A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562A8C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5AB2144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279" w:type="dxa"/>
                      <w:gridSpan w:val="2"/>
                      <w:vMerge/>
                    </w:tcPr>
                    <w:p w14:paraId="6127F076" w14:textId="77777777" w:rsidR="00703A0D" w:rsidRPr="000F39CB" w:rsidRDefault="00703A0D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748" w:type="dxa"/>
                      <w:vMerge w:val="restart"/>
                      <w:vAlign w:val="center"/>
                    </w:tcPr>
                    <w:p w14:paraId="5440D900" w14:textId="15A40C48" w:rsidR="00703A0D" w:rsidRPr="00A434B4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fldChar w:fldCharType="begin"/>
                      </w:r>
                      <w:r w:rsidRPr="00A434B4">
                        <w:instrText xml:space="preserve"> PAGE   \* MERGEFORMAT </w:instrText>
                      </w:r>
                      <w:r w:rsidRPr="00A434B4">
                        <w:fldChar w:fldCharType="separate"/>
                      </w:r>
                      <w:r w:rsidR="003750E3">
                        <w:rPr>
                          <w:noProof/>
                        </w:rPr>
                        <w:t>3</w:t>
                      </w:r>
                      <w:r w:rsidRPr="00A434B4">
                        <w:fldChar w:fldCharType="end"/>
                      </w:r>
                    </w:p>
                  </w:tc>
                </w:tr>
                <w:tr w:rsidR="00703A0D" w:rsidRPr="000F39CB" w14:paraId="306E2009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459A7ADD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2684687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5668582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Изм.</w:t>
                      </w: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91C853F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630A47E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№ докум.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323511C" w14:textId="77777777" w:rsidR="00703A0D" w:rsidRPr="001E30F4" w:rsidRDefault="00703A0D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Подп.</w:t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CEB891F" w14:textId="77777777" w:rsidR="00703A0D" w:rsidRPr="001E30F4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Дата</w:t>
                      </w:r>
                    </w:p>
                  </w:tc>
                  <w:tc>
                    <w:tcPr>
                      <w:tcW w:w="5279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62F83E1B" w14:textId="77777777" w:rsidR="00703A0D" w:rsidRPr="000F39CB" w:rsidRDefault="00703A0D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748" w:type="dxa"/>
                      <w:vMerge/>
                      <w:tcBorders>
                        <w:bottom w:val="single" w:sz="4" w:space="0" w:color="auto"/>
                      </w:tcBorders>
                    </w:tcPr>
                    <w:p w14:paraId="68737576" w14:textId="77777777" w:rsidR="00703A0D" w:rsidRPr="000F39CB" w:rsidRDefault="00703A0D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</w:tr>
                <w:tr w:rsidR="00703A0D" w:rsidRPr="000F39CB" w14:paraId="306CC26E" w14:textId="77777777" w:rsidTr="001E30F4">
                  <w:trPr>
                    <w:cantSplit/>
                    <w:trHeight w:val="283"/>
                  </w:trPr>
                  <w:tc>
                    <w:tcPr>
                      <w:tcW w:w="2827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BCFCFE4" w14:textId="77777777" w:rsidR="00703A0D" w:rsidRPr="00F83288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27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E671068" w14:textId="77777777" w:rsidR="00703A0D" w:rsidRPr="00A434B4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59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2ED3090" w14:textId="77777777" w:rsidR="00703A0D" w:rsidRPr="00A434B4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576BBFB0" w14:textId="77777777" w:rsidR="00703A0D" w:rsidRDefault="00703A0D" w:rsidP="00B9180A">
                <w:pPr>
                  <w:pStyle w:val="15"/>
                </w:pPr>
              </w:p>
              <w:p w14:paraId="5BA5B8F3" w14:textId="77777777" w:rsidR="00703A0D" w:rsidRDefault="00703A0D" w:rsidP="00B9180A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C8755" w14:textId="77777777" w:rsidR="00703A0D" w:rsidRDefault="00703A0D">
    <w:pPr>
      <w:pStyle w:val="a9"/>
    </w:pPr>
    <w:r>
      <w:rPr>
        <w:noProof/>
        <w:lang w:eastAsia="ru-RU" w:bidi="ar-SA"/>
      </w:rPr>
      <w:pict w14:anchorId="6071FB29"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left:0;text-align:left;margin-left:19.8pt;margin-top:11.35pt;width:568.2pt;height:830.15pt;z-index:251663872;mso-position-horizontal-relative:page;mso-position-vertical-relative:page" filled="f" stroked="f">
          <v:textbox style="mso-next-textbox:#_x0000_s2066">
            <w:txbxContent>
              <w:tbl>
                <w:tblPr>
                  <w:tblW w:w="11113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0"/>
                  <w:gridCol w:w="57"/>
                  <w:gridCol w:w="336"/>
                  <w:gridCol w:w="594"/>
                  <w:gridCol w:w="593"/>
                  <w:gridCol w:w="958"/>
                  <w:gridCol w:w="566"/>
                  <w:gridCol w:w="847"/>
                  <w:gridCol w:w="851"/>
                  <w:gridCol w:w="825"/>
                  <w:gridCol w:w="2661"/>
                  <w:gridCol w:w="40"/>
                  <w:gridCol w:w="129"/>
                  <w:gridCol w:w="150"/>
                  <w:gridCol w:w="279"/>
                  <w:gridCol w:w="279"/>
                  <w:gridCol w:w="834"/>
                  <w:gridCol w:w="834"/>
                </w:tblGrid>
                <w:tr w:rsidR="00703A0D" w:rsidRPr="000F39CB" w14:paraId="2F8AEBF3" w14:textId="77777777" w:rsidTr="005267D9">
                  <w:trPr>
                    <w:cantSplit/>
                    <w:trHeight w:val="2891"/>
                  </w:trPr>
                  <w:tc>
                    <w:tcPr>
                      <w:tcW w:w="337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62801702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D77B3B">
                        <w:rPr>
                          <w:rFonts w:eastAsiaTheme="minorHAnsi"/>
                        </w:rPr>
                        <w:t>Перв. примен</w:t>
                      </w:r>
                      <w:r>
                        <w:rPr>
                          <w:rFonts w:eastAsiaTheme="minorHAnsi"/>
                        </w:rPr>
                        <w:t>.</w:t>
                      </w:r>
                    </w:p>
                  </w:tc>
                  <w:tc>
                    <w:tcPr>
                      <w:tcW w:w="336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66FF8FCD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40" w:type="dxa"/>
                      <w:gridSpan w:val="15"/>
                      <w:vMerge w:val="restart"/>
                      <w:vAlign w:val="center"/>
                    </w:tcPr>
                    <w:p w14:paraId="753C90C6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0D1A2CB4" w14:textId="77777777" w:rsidTr="00B1501E">
                  <w:trPr>
                    <w:cantSplit/>
                    <w:trHeight w:val="2835"/>
                  </w:trPr>
                  <w:tc>
                    <w:tcPr>
                      <w:tcW w:w="337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7F8A9207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D77B3B">
                        <w:rPr>
                          <w:rFonts w:eastAsiaTheme="minorHAnsi"/>
                        </w:rPr>
                        <w:t>Справ. №</w:t>
                      </w:r>
                    </w:p>
                  </w:tc>
                  <w:tc>
                    <w:tcPr>
                      <w:tcW w:w="336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02112510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vAlign w:val="center"/>
                    </w:tcPr>
                    <w:p w14:paraId="66C77681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18B2DE22" w14:textId="77777777" w:rsidTr="00C0298E">
                  <w:trPr>
                    <w:cantSplit/>
                    <w:trHeight w:val="1807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4031A6D8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vAlign w:val="center"/>
                    </w:tcPr>
                    <w:p w14:paraId="4BDA81D0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7206A1C1" w14:textId="77777777" w:rsidTr="00B1501E">
                  <w:trPr>
                    <w:cantSplit/>
                    <w:trHeight w:val="1984"/>
                  </w:trPr>
                  <w:tc>
                    <w:tcPr>
                      <w:tcW w:w="280" w:type="dxa"/>
                      <w:textDirection w:val="btLr"/>
                      <w:vAlign w:val="center"/>
                    </w:tcPr>
                    <w:p w14:paraId="21008277" w14:textId="77777777" w:rsidR="00703A0D" w:rsidRPr="003D1FE3" w:rsidRDefault="00703A0D" w:rsidP="00A434B4">
                      <w:pPr>
                        <w:pStyle w:val="ad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3" w:type="dxa"/>
                      <w:gridSpan w:val="2"/>
                      <w:vAlign w:val="center"/>
                    </w:tcPr>
                    <w:p w14:paraId="2B99C6FB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</w:tcPr>
                    <w:p w14:paraId="4573440E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15F84E9E" w14:textId="77777777" w:rsidTr="00B1501E">
                  <w:trPr>
                    <w:cantSplit/>
                    <w:trHeight w:val="1417"/>
                  </w:trPr>
                  <w:tc>
                    <w:tcPr>
                      <w:tcW w:w="280" w:type="dxa"/>
                      <w:textDirection w:val="btLr"/>
                      <w:vAlign w:val="center"/>
                    </w:tcPr>
                    <w:p w14:paraId="03784CB2" w14:textId="77777777" w:rsidR="00703A0D" w:rsidRPr="003D1FE3" w:rsidRDefault="00703A0D" w:rsidP="00A434B4">
                      <w:pPr>
                        <w:pStyle w:val="ad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3" w:type="dxa"/>
                      <w:gridSpan w:val="2"/>
                      <w:vAlign w:val="center"/>
                    </w:tcPr>
                    <w:p w14:paraId="39230B93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</w:tcPr>
                    <w:p w14:paraId="107FE81D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66846773" w14:textId="77777777" w:rsidTr="004F78E1">
                  <w:trPr>
                    <w:cantSplit/>
                    <w:trHeight w:val="524"/>
                  </w:trPr>
                  <w:tc>
                    <w:tcPr>
                      <w:tcW w:w="280" w:type="dxa"/>
                      <w:vMerge w:val="restart"/>
                      <w:textDirection w:val="btLr"/>
                      <w:vAlign w:val="center"/>
                    </w:tcPr>
                    <w:p w14:paraId="71ECD212" w14:textId="77777777" w:rsidR="00703A0D" w:rsidRPr="003D1FE3" w:rsidRDefault="00703A0D" w:rsidP="00A434B4">
                      <w:pPr>
                        <w:pStyle w:val="ad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vAlign w:val="center"/>
                    </w:tcPr>
                    <w:p w14:paraId="2543F21A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tcBorders>
                        <w:bottom w:val="nil"/>
                      </w:tcBorders>
                    </w:tcPr>
                    <w:p w14:paraId="3AABA923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703A0D" w:rsidRPr="000F39CB" w14:paraId="0A9E6E36" w14:textId="77777777" w:rsidTr="004F78E1">
                  <w:trPr>
                    <w:cantSplit/>
                    <w:trHeight w:val="787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0081886A" w14:textId="77777777" w:rsidR="00703A0D" w:rsidRPr="003D1FE3" w:rsidRDefault="00703A0D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045AF1A0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tcBorders>
                        <w:top w:val="nil"/>
                        <w:bottom w:val="nil"/>
                      </w:tcBorders>
                    </w:tcPr>
                    <w:p w14:paraId="2FF4338F" w14:textId="77777777" w:rsidR="00703A0D" w:rsidRPr="007C6B24" w:rsidRDefault="00703A0D" w:rsidP="005267D9">
                      <w:pPr>
                        <w:ind w:left="6307"/>
                      </w:pPr>
                      <w:r w:rsidRPr="007C6B24">
                        <w:t>Утвержден</w:t>
                      </w:r>
                    </w:p>
                    <w:p w14:paraId="466ACF45" w14:textId="2ACC6BD5" w:rsidR="00703A0D" w:rsidRPr="005D49A6" w:rsidRDefault="00703A0D" w:rsidP="005267D9">
                      <w:pPr>
                        <w:ind w:left="6307"/>
                      </w:pPr>
                      <w:r w:rsidRPr="00C949D4">
                        <w:rPr>
                          <w:bCs/>
                        </w:rPr>
                        <w:t>ВБМА.431111.003</w:t>
                      </w:r>
                      <w:r w:rsidRPr="007C6B24">
                        <w:t>-ЛУ</w:t>
                      </w:r>
                    </w:p>
                  </w:tc>
                </w:tr>
                <w:tr w:rsidR="00703A0D" w:rsidRPr="000F39CB" w14:paraId="0AD98FD0" w14:textId="77777777" w:rsidTr="005D49A6">
                  <w:trPr>
                    <w:cantSplit/>
                    <w:trHeight w:val="794"/>
                  </w:trPr>
                  <w:tc>
                    <w:tcPr>
                      <w:tcW w:w="280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7AF6CB34" w14:textId="77777777" w:rsidR="00703A0D" w:rsidRPr="003D1FE3" w:rsidRDefault="00703A0D" w:rsidP="00A434B4">
                      <w:pPr>
                        <w:pStyle w:val="ad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8DE95EE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0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14:paraId="3E2AB808" w14:textId="77777777" w:rsidR="00703A0D" w:rsidRPr="002E6526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c>
                  <w:tc>
                    <w:tcPr>
                      <w:tcW w:w="825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14:paraId="07E2EC51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661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14:paraId="27909800" w14:textId="77777777" w:rsidR="00703A0D" w:rsidRPr="002E6526" w:rsidRDefault="00703A0D" w:rsidP="0001530D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545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14:paraId="7123F0CB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703A0D" w:rsidRPr="000F39CB" w14:paraId="1F6C497F" w14:textId="77777777" w:rsidTr="005D49A6">
                  <w:trPr>
                    <w:cantSplit/>
                    <w:trHeight w:val="397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576EDFF9" w14:textId="77777777" w:rsidR="00703A0D" w:rsidRDefault="00703A0D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3934340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0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14:paraId="5387C863" w14:textId="77777777" w:rsidR="00703A0D" w:rsidRPr="002E6526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1F6B83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703A0D" w:rsidRPr="000F39CB" w14:paraId="689F154E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184C5CDD" w14:textId="77777777" w:rsidR="00703A0D" w:rsidRDefault="00703A0D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449347F4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</w:tcPr>
                    <w:p w14:paraId="613C21EC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</w:tcPr>
                    <w:p w14:paraId="5AEE431C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</w:tcPr>
                    <w:p w14:paraId="019163FD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</w:tcPr>
                    <w:p w14:paraId="41B59A15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14:paraId="6EE4E1CE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14:paraId="5DB7A0C2" w14:textId="6595419A" w:rsidR="00703A0D" w:rsidRPr="00080907" w:rsidRDefault="00703A0D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C949D4">
                        <w:rPr>
                          <w:noProof/>
                          <w:szCs w:val="24"/>
                        </w:rPr>
                        <w:t>ВБМА.431111.003</w:t>
                      </w:r>
                      <w:r>
                        <w:t>П</w:t>
                      </w:r>
                      <w:r>
                        <w:rPr>
                          <w:szCs w:val="24"/>
                        </w:rPr>
                        <w:t>Э3</w:t>
                      </w:r>
                    </w:p>
                  </w:tc>
                </w:tr>
                <w:tr w:rsidR="00703A0D" w:rsidRPr="000F39CB" w14:paraId="55F2E9AE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3A014194" w14:textId="77777777" w:rsidR="00703A0D" w:rsidRDefault="00703A0D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5D3DA859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</w:tcPr>
                    <w:p w14:paraId="21705984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</w:tcPr>
                    <w:p w14:paraId="6E26E81B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</w:tcPr>
                    <w:p w14:paraId="65A334C4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</w:tcPr>
                    <w:p w14:paraId="412C1ED7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14:paraId="54A7FD90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14:paraId="4BB766E3" w14:textId="77777777" w:rsidR="00703A0D" w:rsidRPr="00080907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703A0D" w:rsidRPr="000F39CB" w14:paraId="3AD7121F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2FBA288" w14:textId="77777777" w:rsidR="00703A0D" w:rsidRDefault="00703A0D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A9731F1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4563D207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rFonts w:eastAsiaTheme="minorHAnsi"/>
                          <w:szCs w:val="24"/>
                        </w:rP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217D2A77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14:paraId="59D2DB7D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№ докум.</w:t>
                      </w: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093B3676" w14:textId="77777777" w:rsidR="00703A0D" w:rsidRPr="002E6526" w:rsidRDefault="00703A0D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Подп.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3FA4FD7F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Дата</w:t>
                      </w:r>
                    </w:p>
                  </w:tc>
                  <w:tc>
                    <w:tcPr>
                      <w:tcW w:w="6031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14:paraId="379DC68E" w14:textId="77777777" w:rsidR="00703A0D" w:rsidRPr="00080907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703A0D" w:rsidRPr="000F39CB" w14:paraId="5A99BE66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 w:val="restart"/>
                      <w:textDirection w:val="btLr"/>
                      <w:vAlign w:val="center"/>
                    </w:tcPr>
                    <w:p w14:paraId="67DF159D" w14:textId="77777777" w:rsidR="00703A0D" w:rsidRPr="003D1FE3" w:rsidRDefault="00703A0D" w:rsidP="00A434B4">
                      <w:pPr>
                        <w:pStyle w:val="ad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vAlign w:val="center"/>
                    </w:tcPr>
                    <w:p w14:paraId="744D0684" w14:textId="77777777" w:rsidR="00703A0D" w:rsidRPr="000F39CB" w:rsidRDefault="00703A0D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49FFF807" w14:textId="77777777" w:rsidR="00703A0D" w:rsidRPr="002E6526" w:rsidRDefault="00703A0D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Разраб.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BDB0AF7" w14:textId="77777777" w:rsidR="00703A0D" w:rsidRPr="002E6526" w:rsidRDefault="00703A0D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CreateFIO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Гордиенко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D40B18D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5E81F99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14:paraId="45112552" w14:textId="00A1859B" w:rsidR="00703A0D" w:rsidRPr="006C39D4" w:rsidRDefault="00703A0D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t>Плата преобразователя частоты МКТИ</w:t>
                      </w:r>
                    </w:p>
                    <w:p w14:paraId="3DD1947B" w14:textId="77777777" w:rsidR="00703A0D" w:rsidRPr="00080907" w:rsidRDefault="00703A0D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Перечень элементов</w:t>
                      </w:r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C39F66C" w14:textId="77777777" w:rsidR="00703A0D" w:rsidRPr="00C0298E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Лит.</w:t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6AF4881" w14:textId="77777777" w:rsidR="00703A0D" w:rsidRPr="00C0298E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D7D4A57" w14:textId="77777777" w:rsidR="00703A0D" w:rsidRPr="00C0298E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Листов</w:t>
                      </w:r>
                    </w:p>
                  </w:tc>
                </w:tr>
                <w:tr w:rsidR="00703A0D" w:rsidRPr="000F39CB" w14:paraId="3B41F5F8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572A443E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0B88DBAA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C5FB3C5" w14:textId="77777777" w:rsidR="00703A0D" w:rsidRPr="002E6526" w:rsidRDefault="00703A0D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Пров.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E804A16" w14:textId="77777777" w:rsidR="00703A0D" w:rsidRPr="002E6526" w:rsidRDefault="00703A0D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CheckFIO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Тумазов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AA6E657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FDF61DC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14:paraId="27BA0EFD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7DDC020" w14:textId="77777777" w:rsidR="00703A0D" w:rsidRPr="00C0298E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012058A8" w14:textId="77777777" w:rsidR="00703A0D" w:rsidRPr="00C0298E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50F5CE04" w14:textId="77777777" w:rsidR="00703A0D" w:rsidRPr="00C0298E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00ED5702" w14:textId="561F027C" w:rsidR="00703A0D" w:rsidRPr="00C0298E" w:rsidRDefault="00703A0D" w:rsidP="00C0298E">
                      <w:pPr>
                        <w:pStyle w:val="ad"/>
                      </w:pPr>
                      <w:r w:rsidRPr="00C0298E">
                        <w:rPr>
                          <w:rStyle w:val="af8"/>
                          <w:szCs w:val="24"/>
                        </w:rPr>
                        <w:fldChar w:fldCharType="begin"/>
                      </w:r>
                      <w:r w:rsidRPr="00C0298E">
                        <w:rPr>
                          <w:rStyle w:val="af8"/>
                          <w:szCs w:val="24"/>
                        </w:rPr>
                        <w:instrText xml:space="preserve"> PAGE </w:instrTex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separate"/>
                      </w:r>
                      <w:r w:rsidR="003750E3">
                        <w:rPr>
                          <w:rStyle w:val="af8"/>
                          <w:noProof/>
                          <w:szCs w:val="24"/>
                        </w:rPr>
                        <w:t>1</w: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2C2FA7B8" w14:textId="2435B64E" w:rsidR="00703A0D" w:rsidRPr="00C0298E" w:rsidRDefault="00703A0D" w:rsidP="00C0298E">
                      <w:pPr>
                        <w:pStyle w:val="ad"/>
                      </w:pPr>
                      <w:r w:rsidRPr="00C0298E">
                        <w:rPr>
                          <w:rStyle w:val="af8"/>
                          <w:szCs w:val="24"/>
                        </w:rPr>
                        <w:fldChar w:fldCharType="begin"/>
                      </w:r>
                      <w:r w:rsidRPr="00C0298E">
                        <w:rPr>
                          <w:rStyle w:val="af8"/>
                          <w:szCs w:val="24"/>
                        </w:rPr>
                        <w:instrText xml:space="preserve"> NUMPAGES </w:instrTex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separate"/>
                      </w:r>
                      <w:r w:rsidR="003750E3">
                        <w:rPr>
                          <w:rStyle w:val="af8"/>
                          <w:noProof/>
                          <w:szCs w:val="24"/>
                        </w:rPr>
                        <w:t>4</w: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end"/>
                      </w:r>
                    </w:p>
                  </w:tc>
                </w:tr>
                <w:tr w:rsidR="00703A0D" w:rsidRPr="000F39CB" w14:paraId="3E33B2E0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6C85EBF1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68B97196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D477D35" w14:textId="77777777" w:rsidR="00703A0D" w:rsidRPr="002E6526" w:rsidRDefault="00703A0D" w:rsidP="00C463A6">
                      <w:pPr>
                        <w:pStyle w:val="L"/>
                        <w:rPr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A9B1B71" w14:textId="77777777" w:rsidR="00703A0D" w:rsidRPr="00974AF5" w:rsidRDefault="00703A0D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7898F1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C9015B0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14:paraId="3E9CED5C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 w:val="restart"/>
                      <w:vAlign w:val="center"/>
                    </w:tcPr>
                    <w:p w14:paraId="254AB5F8" w14:textId="77777777" w:rsidR="00703A0D" w:rsidRPr="00697D22" w:rsidRDefault="00703A0D" w:rsidP="00697D22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</w:tr>
                <w:tr w:rsidR="00703A0D" w:rsidRPr="000F39CB" w14:paraId="6C393701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606215A9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2DE5EFE1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9304B66" w14:textId="77777777" w:rsidR="00703A0D" w:rsidRPr="002E6526" w:rsidRDefault="00703A0D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Н. контр.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CC97EE3" w14:textId="77777777" w:rsidR="00703A0D" w:rsidRPr="002E6526" w:rsidRDefault="00703A0D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915CDD0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34858E70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14:paraId="02B62B6B" w14:textId="77777777" w:rsidR="00703A0D" w:rsidRPr="000F39CB" w:rsidRDefault="00703A0D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/>
                    </w:tcPr>
                    <w:p w14:paraId="21AC5B59" w14:textId="77777777" w:rsidR="00703A0D" w:rsidRPr="000F39CB" w:rsidRDefault="00703A0D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</w:tr>
                <w:tr w:rsidR="00703A0D" w:rsidRPr="000F39CB" w14:paraId="5A49D146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A0011C1" w14:textId="77777777" w:rsidR="00703A0D" w:rsidRPr="003D1FE3" w:rsidRDefault="00703A0D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FB604A3" w14:textId="77777777" w:rsidR="00703A0D" w:rsidRPr="000F39CB" w:rsidRDefault="00703A0D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4DCADCB" w14:textId="77777777" w:rsidR="00703A0D" w:rsidRPr="002E6526" w:rsidRDefault="00703A0D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Утв.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0410A6" w14:textId="77777777" w:rsidR="00703A0D" w:rsidRPr="002E6526" w:rsidRDefault="00703A0D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3FF8A38" w14:textId="77777777" w:rsidR="00703A0D" w:rsidRPr="002E6526" w:rsidRDefault="00703A0D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0D665EFD" w14:textId="77777777" w:rsidR="00703A0D" w:rsidRPr="002E6526" w:rsidRDefault="00703A0D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B56BED1" w14:textId="77777777" w:rsidR="00703A0D" w:rsidRPr="000F39CB" w:rsidRDefault="00703A0D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14:paraId="39E32687" w14:textId="77777777" w:rsidR="00703A0D" w:rsidRPr="000F39CB" w:rsidRDefault="00703A0D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</w:tr>
                <w:tr w:rsidR="00703A0D" w:rsidRPr="000F39CB" w14:paraId="7889C37D" w14:textId="77777777" w:rsidTr="005D49A6">
                  <w:trPr>
                    <w:cantSplit/>
                    <w:trHeight w:val="438"/>
                  </w:trPr>
                  <w:tc>
                    <w:tcPr>
                      <w:tcW w:w="2818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CEE482A" w14:textId="77777777" w:rsidR="00703A0D" w:rsidRPr="00F83288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1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C535604" w14:textId="77777777" w:rsidR="00703A0D" w:rsidRPr="00A434B4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76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64179A5D" w14:textId="77777777" w:rsidR="00703A0D" w:rsidRPr="00A434B4" w:rsidRDefault="00703A0D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581D8D37" w14:textId="77777777" w:rsidR="00703A0D" w:rsidRDefault="00703A0D" w:rsidP="00FF1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F7606"/>
    <w:multiLevelType w:val="multilevel"/>
    <w:tmpl w:val="5B3C7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8F61D4"/>
    <w:multiLevelType w:val="hybridMultilevel"/>
    <w:tmpl w:val="833AB8D6"/>
    <w:lvl w:ilvl="0" w:tplc="03E4AFDE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1DD9"/>
    <w:multiLevelType w:val="hybridMultilevel"/>
    <w:tmpl w:val="A4EC5A68"/>
    <w:lvl w:ilvl="0" w:tplc="D7102F9E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23BA208C" w:tentative="1">
      <w:start w:val="1"/>
      <w:numFmt w:val="lowerLetter"/>
      <w:lvlText w:val="%2."/>
      <w:lvlJc w:val="left"/>
      <w:pPr>
        <w:ind w:left="1440" w:hanging="360"/>
      </w:pPr>
    </w:lvl>
    <w:lvl w:ilvl="2" w:tplc="1902B13E" w:tentative="1">
      <w:start w:val="1"/>
      <w:numFmt w:val="lowerRoman"/>
      <w:lvlText w:val="%3."/>
      <w:lvlJc w:val="right"/>
      <w:pPr>
        <w:ind w:left="2160" w:hanging="180"/>
      </w:pPr>
    </w:lvl>
    <w:lvl w:ilvl="3" w:tplc="4D2603EA" w:tentative="1">
      <w:start w:val="1"/>
      <w:numFmt w:val="decimal"/>
      <w:lvlText w:val="%4."/>
      <w:lvlJc w:val="left"/>
      <w:pPr>
        <w:ind w:left="2880" w:hanging="360"/>
      </w:pPr>
    </w:lvl>
    <w:lvl w:ilvl="4" w:tplc="A37081FC" w:tentative="1">
      <w:start w:val="1"/>
      <w:numFmt w:val="lowerLetter"/>
      <w:lvlText w:val="%5."/>
      <w:lvlJc w:val="left"/>
      <w:pPr>
        <w:ind w:left="3600" w:hanging="360"/>
      </w:pPr>
    </w:lvl>
    <w:lvl w:ilvl="5" w:tplc="09C41754" w:tentative="1">
      <w:start w:val="1"/>
      <w:numFmt w:val="lowerRoman"/>
      <w:lvlText w:val="%6."/>
      <w:lvlJc w:val="right"/>
      <w:pPr>
        <w:ind w:left="4320" w:hanging="180"/>
      </w:pPr>
    </w:lvl>
    <w:lvl w:ilvl="6" w:tplc="5B9CC7D0" w:tentative="1">
      <w:start w:val="1"/>
      <w:numFmt w:val="decimal"/>
      <w:lvlText w:val="%7."/>
      <w:lvlJc w:val="left"/>
      <w:pPr>
        <w:ind w:left="5040" w:hanging="360"/>
      </w:pPr>
    </w:lvl>
    <w:lvl w:ilvl="7" w:tplc="30DCE900" w:tentative="1">
      <w:start w:val="1"/>
      <w:numFmt w:val="lowerLetter"/>
      <w:lvlText w:val="%8."/>
      <w:lvlJc w:val="left"/>
      <w:pPr>
        <w:ind w:left="5760" w:hanging="360"/>
      </w:pPr>
    </w:lvl>
    <w:lvl w:ilvl="8" w:tplc="4CFA8F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1057E"/>
    <w:multiLevelType w:val="hybridMultilevel"/>
    <w:tmpl w:val="43F8DE78"/>
    <w:lvl w:ilvl="0" w:tplc="AABED8CC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831437D4" w:tentative="1">
      <w:start w:val="1"/>
      <w:numFmt w:val="lowerLetter"/>
      <w:lvlText w:val="%2."/>
      <w:lvlJc w:val="left"/>
      <w:pPr>
        <w:ind w:left="1440" w:hanging="360"/>
      </w:pPr>
    </w:lvl>
    <w:lvl w:ilvl="2" w:tplc="0B561DB6" w:tentative="1">
      <w:start w:val="1"/>
      <w:numFmt w:val="lowerRoman"/>
      <w:lvlText w:val="%3."/>
      <w:lvlJc w:val="right"/>
      <w:pPr>
        <w:ind w:left="2160" w:hanging="180"/>
      </w:pPr>
    </w:lvl>
    <w:lvl w:ilvl="3" w:tplc="1D4A2780" w:tentative="1">
      <w:start w:val="1"/>
      <w:numFmt w:val="decimal"/>
      <w:lvlText w:val="%4."/>
      <w:lvlJc w:val="left"/>
      <w:pPr>
        <w:ind w:left="2880" w:hanging="360"/>
      </w:pPr>
    </w:lvl>
    <w:lvl w:ilvl="4" w:tplc="AB685A4A" w:tentative="1">
      <w:start w:val="1"/>
      <w:numFmt w:val="lowerLetter"/>
      <w:lvlText w:val="%5."/>
      <w:lvlJc w:val="left"/>
      <w:pPr>
        <w:ind w:left="3600" w:hanging="360"/>
      </w:pPr>
    </w:lvl>
    <w:lvl w:ilvl="5" w:tplc="1EC6EAE4" w:tentative="1">
      <w:start w:val="1"/>
      <w:numFmt w:val="lowerRoman"/>
      <w:lvlText w:val="%6."/>
      <w:lvlJc w:val="right"/>
      <w:pPr>
        <w:ind w:left="4320" w:hanging="180"/>
      </w:pPr>
    </w:lvl>
    <w:lvl w:ilvl="6" w:tplc="DFDEEA00" w:tentative="1">
      <w:start w:val="1"/>
      <w:numFmt w:val="decimal"/>
      <w:lvlText w:val="%7."/>
      <w:lvlJc w:val="left"/>
      <w:pPr>
        <w:ind w:left="5040" w:hanging="360"/>
      </w:pPr>
    </w:lvl>
    <w:lvl w:ilvl="7" w:tplc="B9740B8C" w:tentative="1">
      <w:start w:val="1"/>
      <w:numFmt w:val="lowerLetter"/>
      <w:lvlText w:val="%8."/>
      <w:lvlJc w:val="left"/>
      <w:pPr>
        <w:ind w:left="5760" w:hanging="360"/>
      </w:pPr>
    </w:lvl>
    <w:lvl w:ilvl="8" w:tplc="758CEA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33D4"/>
    <w:multiLevelType w:val="hybridMultilevel"/>
    <w:tmpl w:val="23C831EC"/>
    <w:lvl w:ilvl="0" w:tplc="22F211FA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708DE"/>
    <w:multiLevelType w:val="hybridMultilevel"/>
    <w:tmpl w:val="EAF203EC"/>
    <w:lvl w:ilvl="0" w:tplc="EF66D266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343E"/>
    <w:multiLevelType w:val="hybridMultilevel"/>
    <w:tmpl w:val="C3AC2198"/>
    <w:lvl w:ilvl="0" w:tplc="0D667BD4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13BC2"/>
    <w:multiLevelType w:val="hybridMultilevel"/>
    <w:tmpl w:val="9A343050"/>
    <w:lvl w:ilvl="0" w:tplc="BEEABA80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067C0"/>
    <w:multiLevelType w:val="hybridMultilevel"/>
    <w:tmpl w:val="9000B1D6"/>
    <w:lvl w:ilvl="0" w:tplc="68B6AD36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8"/>
  </w:num>
  <w:num w:numId="5">
    <w:abstractNumId w:val="14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  <w:num w:numId="15">
    <w:abstractNumId w:val="1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ttachedTemplate r:id="rId1"/>
  <w:stylePaneSortMethod w:val="0000"/>
  <w:defaultTabStop w:val="708"/>
  <w:drawingGridHorizontalSpacing w:val="130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4E47"/>
    <w:rsid w:val="00010CF4"/>
    <w:rsid w:val="00014DE8"/>
    <w:rsid w:val="00015255"/>
    <w:rsid w:val="0001530D"/>
    <w:rsid w:val="0003760A"/>
    <w:rsid w:val="00040C1B"/>
    <w:rsid w:val="000464B7"/>
    <w:rsid w:val="000569A7"/>
    <w:rsid w:val="00060D20"/>
    <w:rsid w:val="00062CBB"/>
    <w:rsid w:val="00063ACD"/>
    <w:rsid w:val="00080907"/>
    <w:rsid w:val="00081BF5"/>
    <w:rsid w:val="00095A8C"/>
    <w:rsid w:val="000B4219"/>
    <w:rsid w:val="000C181B"/>
    <w:rsid w:val="00107470"/>
    <w:rsid w:val="00122530"/>
    <w:rsid w:val="00123086"/>
    <w:rsid w:val="00135AE4"/>
    <w:rsid w:val="00135F92"/>
    <w:rsid w:val="00142EC8"/>
    <w:rsid w:val="00153E63"/>
    <w:rsid w:val="00155E2C"/>
    <w:rsid w:val="001600CC"/>
    <w:rsid w:val="00163958"/>
    <w:rsid w:val="00177A47"/>
    <w:rsid w:val="00181C4A"/>
    <w:rsid w:val="001833A6"/>
    <w:rsid w:val="001916BA"/>
    <w:rsid w:val="001A3984"/>
    <w:rsid w:val="001B54FB"/>
    <w:rsid w:val="001D042E"/>
    <w:rsid w:val="001E30F4"/>
    <w:rsid w:val="001E5DBD"/>
    <w:rsid w:val="001F4EC3"/>
    <w:rsid w:val="001F5A36"/>
    <w:rsid w:val="001F5DC1"/>
    <w:rsid w:val="00201015"/>
    <w:rsid w:val="00213E7D"/>
    <w:rsid w:val="00216FB9"/>
    <w:rsid w:val="00217ED3"/>
    <w:rsid w:val="002236AC"/>
    <w:rsid w:val="002436DB"/>
    <w:rsid w:val="002465BD"/>
    <w:rsid w:val="00263F0A"/>
    <w:rsid w:val="00274E5E"/>
    <w:rsid w:val="002758A8"/>
    <w:rsid w:val="00281BF9"/>
    <w:rsid w:val="00286490"/>
    <w:rsid w:val="00290E32"/>
    <w:rsid w:val="002916CF"/>
    <w:rsid w:val="002A1A7C"/>
    <w:rsid w:val="002B12B2"/>
    <w:rsid w:val="002B3ECE"/>
    <w:rsid w:val="002B538E"/>
    <w:rsid w:val="002D10FF"/>
    <w:rsid w:val="002D4802"/>
    <w:rsid w:val="002D62F4"/>
    <w:rsid w:val="002E1B80"/>
    <w:rsid w:val="002E6526"/>
    <w:rsid w:val="002F0C50"/>
    <w:rsid w:val="002F7993"/>
    <w:rsid w:val="0034248D"/>
    <w:rsid w:val="00352FAF"/>
    <w:rsid w:val="00356E38"/>
    <w:rsid w:val="003750E3"/>
    <w:rsid w:val="00380B20"/>
    <w:rsid w:val="00383E8D"/>
    <w:rsid w:val="00395851"/>
    <w:rsid w:val="003A2A68"/>
    <w:rsid w:val="003A3BDE"/>
    <w:rsid w:val="003B6F04"/>
    <w:rsid w:val="003D1309"/>
    <w:rsid w:val="003D5235"/>
    <w:rsid w:val="003E5626"/>
    <w:rsid w:val="003E5AC7"/>
    <w:rsid w:val="003E6A48"/>
    <w:rsid w:val="003F0B44"/>
    <w:rsid w:val="003F6603"/>
    <w:rsid w:val="004008E7"/>
    <w:rsid w:val="00405621"/>
    <w:rsid w:val="00406516"/>
    <w:rsid w:val="00411BFA"/>
    <w:rsid w:val="00422C17"/>
    <w:rsid w:val="0043102D"/>
    <w:rsid w:val="00434C9A"/>
    <w:rsid w:val="0044410F"/>
    <w:rsid w:val="00444C20"/>
    <w:rsid w:val="00450B9C"/>
    <w:rsid w:val="00453ECE"/>
    <w:rsid w:val="004542B1"/>
    <w:rsid w:val="00484AD1"/>
    <w:rsid w:val="0049536F"/>
    <w:rsid w:val="00497707"/>
    <w:rsid w:val="004A00A3"/>
    <w:rsid w:val="004B1E2B"/>
    <w:rsid w:val="004B24CD"/>
    <w:rsid w:val="004B676B"/>
    <w:rsid w:val="004D76C3"/>
    <w:rsid w:val="004F78E1"/>
    <w:rsid w:val="00506F06"/>
    <w:rsid w:val="00517877"/>
    <w:rsid w:val="00521358"/>
    <w:rsid w:val="005267D9"/>
    <w:rsid w:val="00526EF1"/>
    <w:rsid w:val="00536E4F"/>
    <w:rsid w:val="005403B0"/>
    <w:rsid w:val="005528BC"/>
    <w:rsid w:val="00571036"/>
    <w:rsid w:val="005942B9"/>
    <w:rsid w:val="00596B6B"/>
    <w:rsid w:val="00596E04"/>
    <w:rsid w:val="005974C5"/>
    <w:rsid w:val="005A0762"/>
    <w:rsid w:val="005D49A6"/>
    <w:rsid w:val="005E6C3D"/>
    <w:rsid w:val="005E7DDA"/>
    <w:rsid w:val="005F7753"/>
    <w:rsid w:val="00614B81"/>
    <w:rsid w:val="00626E09"/>
    <w:rsid w:val="006301AC"/>
    <w:rsid w:val="006365FB"/>
    <w:rsid w:val="006505F4"/>
    <w:rsid w:val="00654844"/>
    <w:rsid w:val="006574C9"/>
    <w:rsid w:val="00662278"/>
    <w:rsid w:val="00683F3E"/>
    <w:rsid w:val="00687B3E"/>
    <w:rsid w:val="006906C8"/>
    <w:rsid w:val="00693D6A"/>
    <w:rsid w:val="00697D22"/>
    <w:rsid w:val="006A46B7"/>
    <w:rsid w:val="006A48EA"/>
    <w:rsid w:val="006A5CA2"/>
    <w:rsid w:val="006C17FF"/>
    <w:rsid w:val="006C39D4"/>
    <w:rsid w:val="006C41C1"/>
    <w:rsid w:val="006C7AEF"/>
    <w:rsid w:val="006C7DCA"/>
    <w:rsid w:val="006F1440"/>
    <w:rsid w:val="006F3F42"/>
    <w:rsid w:val="006F5AB2"/>
    <w:rsid w:val="00703A0D"/>
    <w:rsid w:val="00706198"/>
    <w:rsid w:val="00712B2C"/>
    <w:rsid w:val="00756566"/>
    <w:rsid w:val="00770F94"/>
    <w:rsid w:val="00780AD7"/>
    <w:rsid w:val="00781FCB"/>
    <w:rsid w:val="00782A5F"/>
    <w:rsid w:val="00790AE4"/>
    <w:rsid w:val="007A1334"/>
    <w:rsid w:val="007B47E5"/>
    <w:rsid w:val="007B64CD"/>
    <w:rsid w:val="007C34C7"/>
    <w:rsid w:val="007C6B24"/>
    <w:rsid w:val="007C7893"/>
    <w:rsid w:val="007D0473"/>
    <w:rsid w:val="007E0566"/>
    <w:rsid w:val="007E2045"/>
    <w:rsid w:val="007E30F7"/>
    <w:rsid w:val="00800297"/>
    <w:rsid w:val="00800D8A"/>
    <w:rsid w:val="00816218"/>
    <w:rsid w:val="00822279"/>
    <w:rsid w:val="008333B8"/>
    <w:rsid w:val="00841D0C"/>
    <w:rsid w:val="00845787"/>
    <w:rsid w:val="00846E38"/>
    <w:rsid w:val="008531F7"/>
    <w:rsid w:val="008560C7"/>
    <w:rsid w:val="008614F8"/>
    <w:rsid w:val="00871EFA"/>
    <w:rsid w:val="00872E6C"/>
    <w:rsid w:val="00883CDE"/>
    <w:rsid w:val="0088473F"/>
    <w:rsid w:val="00884AF7"/>
    <w:rsid w:val="00885722"/>
    <w:rsid w:val="00894DDC"/>
    <w:rsid w:val="00897E08"/>
    <w:rsid w:val="008A55E9"/>
    <w:rsid w:val="008B458C"/>
    <w:rsid w:val="008C77F0"/>
    <w:rsid w:val="008C7EEF"/>
    <w:rsid w:val="008D3680"/>
    <w:rsid w:val="008E0964"/>
    <w:rsid w:val="008E1AA5"/>
    <w:rsid w:val="008F1FDA"/>
    <w:rsid w:val="008F2FD2"/>
    <w:rsid w:val="008F7832"/>
    <w:rsid w:val="0091417A"/>
    <w:rsid w:val="009215E7"/>
    <w:rsid w:val="00924A03"/>
    <w:rsid w:val="0093063E"/>
    <w:rsid w:val="0093360F"/>
    <w:rsid w:val="009607EC"/>
    <w:rsid w:val="00974AF5"/>
    <w:rsid w:val="00985EFA"/>
    <w:rsid w:val="00991B4D"/>
    <w:rsid w:val="009944FD"/>
    <w:rsid w:val="00996C27"/>
    <w:rsid w:val="009A1F06"/>
    <w:rsid w:val="009B6E8F"/>
    <w:rsid w:val="009C1D7A"/>
    <w:rsid w:val="009D5CB0"/>
    <w:rsid w:val="009D7183"/>
    <w:rsid w:val="009F1203"/>
    <w:rsid w:val="009F29C7"/>
    <w:rsid w:val="00A1644D"/>
    <w:rsid w:val="00A2380D"/>
    <w:rsid w:val="00A31E1F"/>
    <w:rsid w:val="00A3510D"/>
    <w:rsid w:val="00A36AC5"/>
    <w:rsid w:val="00A37606"/>
    <w:rsid w:val="00A434B4"/>
    <w:rsid w:val="00A55F40"/>
    <w:rsid w:val="00A70C17"/>
    <w:rsid w:val="00A73254"/>
    <w:rsid w:val="00A776FC"/>
    <w:rsid w:val="00A777DE"/>
    <w:rsid w:val="00A80EE6"/>
    <w:rsid w:val="00A836CE"/>
    <w:rsid w:val="00A84C0F"/>
    <w:rsid w:val="00A86E1A"/>
    <w:rsid w:val="00A9260F"/>
    <w:rsid w:val="00AA528E"/>
    <w:rsid w:val="00AB1565"/>
    <w:rsid w:val="00AC0C03"/>
    <w:rsid w:val="00AC55F0"/>
    <w:rsid w:val="00AC6E5A"/>
    <w:rsid w:val="00AC75D1"/>
    <w:rsid w:val="00AC7DB4"/>
    <w:rsid w:val="00AD557F"/>
    <w:rsid w:val="00AF4E9A"/>
    <w:rsid w:val="00B01271"/>
    <w:rsid w:val="00B01308"/>
    <w:rsid w:val="00B0294B"/>
    <w:rsid w:val="00B1501E"/>
    <w:rsid w:val="00B226D3"/>
    <w:rsid w:val="00B324B0"/>
    <w:rsid w:val="00B36341"/>
    <w:rsid w:val="00B4401B"/>
    <w:rsid w:val="00B5457F"/>
    <w:rsid w:val="00B56103"/>
    <w:rsid w:val="00B670EC"/>
    <w:rsid w:val="00B75A8E"/>
    <w:rsid w:val="00B84F57"/>
    <w:rsid w:val="00B91035"/>
    <w:rsid w:val="00B9180A"/>
    <w:rsid w:val="00BA3F1F"/>
    <w:rsid w:val="00BA5D24"/>
    <w:rsid w:val="00BA607E"/>
    <w:rsid w:val="00BB7539"/>
    <w:rsid w:val="00BC32B8"/>
    <w:rsid w:val="00BD175D"/>
    <w:rsid w:val="00BD7319"/>
    <w:rsid w:val="00BE3FB4"/>
    <w:rsid w:val="00BF3131"/>
    <w:rsid w:val="00BF5B15"/>
    <w:rsid w:val="00C006E4"/>
    <w:rsid w:val="00C0298E"/>
    <w:rsid w:val="00C1747D"/>
    <w:rsid w:val="00C279E8"/>
    <w:rsid w:val="00C307FB"/>
    <w:rsid w:val="00C31050"/>
    <w:rsid w:val="00C3169F"/>
    <w:rsid w:val="00C3367B"/>
    <w:rsid w:val="00C343D9"/>
    <w:rsid w:val="00C463A6"/>
    <w:rsid w:val="00C52900"/>
    <w:rsid w:val="00C548D5"/>
    <w:rsid w:val="00C54FEF"/>
    <w:rsid w:val="00C6127E"/>
    <w:rsid w:val="00C73722"/>
    <w:rsid w:val="00C74F4C"/>
    <w:rsid w:val="00C814FC"/>
    <w:rsid w:val="00C84475"/>
    <w:rsid w:val="00C862BC"/>
    <w:rsid w:val="00C90672"/>
    <w:rsid w:val="00C92B23"/>
    <w:rsid w:val="00C930F2"/>
    <w:rsid w:val="00C949D4"/>
    <w:rsid w:val="00C97DCC"/>
    <w:rsid w:val="00CA01F6"/>
    <w:rsid w:val="00CA5FFF"/>
    <w:rsid w:val="00CC178A"/>
    <w:rsid w:val="00CC4954"/>
    <w:rsid w:val="00CD4E48"/>
    <w:rsid w:val="00CE17C2"/>
    <w:rsid w:val="00CF1536"/>
    <w:rsid w:val="00CF69DA"/>
    <w:rsid w:val="00D03FE8"/>
    <w:rsid w:val="00D06514"/>
    <w:rsid w:val="00D174B3"/>
    <w:rsid w:val="00D25B56"/>
    <w:rsid w:val="00D41133"/>
    <w:rsid w:val="00D44F6F"/>
    <w:rsid w:val="00D605D4"/>
    <w:rsid w:val="00D617CD"/>
    <w:rsid w:val="00D7178A"/>
    <w:rsid w:val="00D919C3"/>
    <w:rsid w:val="00D93AF4"/>
    <w:rsid w:val="00D96241"/>
    <w:rsid w:val="00D97784"/>
    <w:rsid w:val="00DA7997"/>
    <w:rsid w:val="00DB5AF7"/>
    <w:rsid w:val="00DD46DA"/>
    <w:rsid w:val="00DE7A6C"/>
    <w:rsid w:val="00DF2487"/>
    <w:rsid w:val="00DF30F3"/>
    <w:rsid w:val="00E07954"/>
    <w:rsid w:val="00E1033F"/>
    <w:rsid w:val="00E11474"/>
    <w:rsid w:val="00E16864"/>
    <w:rsid w:val="00E202BB"/>
    <w:rsid w:val="00E24A43"/>
    <w:rsid w:val="00E53ACA"/>
    <w:rsid w:val="00E870C0"/>
    <w:rsid w:val="00E877CB"/>
    <w:rsid w:val="00E878E3"/>
    <w:rsid w:val="00EB412C"/>
    <w:rsid w:val="00EB59D0"/>
    <w:rsid w:val="00EC1CC4"/>
    <w:rsid w:val="00EC23B0"/>
    <w:rsid w:val="00EC39B8"/>
    <w:rsid w:val="00EC4B5F"/>
    <w:rsid w:val="00EF02B8"/>
    <w:rsid w:val="00F04E47"/>
    <w:rsid w:val="00F0618D"/>
    <w:rsid w:val="00F10A65"/>
    <w:rsid w:val="00F121AA"/>
    <w:rsid w:val="00F1399B"/>
    <w:rsid w:val="00F15477"/>
    <w:rsid w:val="00F17819"/>
    <w:rsid w:val="00F17988"/>
    <w:rsid w:val="00F26C1F"/>
    <w:rsid w:val="00F30719"/>
    <w:rsid w:val="00F33CDB"/>
    <w:rsid w:val="00F37AB7"/>
    <w:rsid w:val="00F4032B"/>
    <w:rsid w:val="00F52301"/>
    <w:rsid w:val="00F564BB"/>
    <w:rsid w:val="00F636EC"/>
    <w:rsid w:val="00F67102"/>
    <w:rsid w:val="00F67775"/>
    <w:rsid w:val="00FA1B9B"/>
    <w:rsid w:val="00FA517E"/>
    <w:rsid w:val="00FB5834"/>
    <w:rsid w:val="00FC541A"/>
    <w:rsid w:val="00FC6592"/>
    <w:rsid w:val="00FC75ED"/>
    <w:rsid w:val="00FD0ADA"/>
    <w:rsid w:val="00FD3161"/>
    <w:rsid w:val="00FD6FB4"/>
    <w:rsid w:val="00FD7FB4"/>
    <w:rsid w:val="00FE4B59"/>
    <w:rsid w:val="00FE7831"/>
    <w:rsid w:val="00FF1F15"/>
    <w:rsid w:val="00FF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76A5F4F8"/>
  <w15:docId w15:val="{42EF7832-85AC-4B77-9F33-43C53242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081BF5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081BF5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2">
    <w:name w:val="heading 2"/>
    <w:basedOn w:val="a5"/>
    <w:next w:val="a5"/>
    <w:link w:val="23"/>
    <w:uiPriority w:val="9"/>
    <w:semiHidden/>
    <w:unhideWhenUsed/>
    <w:rsid w:val="006301AC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FD0A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a5"/>
    <w:next w:val="a5"/>
    <w:link w:val="70"/>
    <w:uiPriority w:val="9"/>
    <w:rsid w:val="006301AC"/>
    <w:pPr>
      <w:keepNext/>
      <w:suppressAutoHyphens/>
      <w:autoSpaceDE w:val="0"/>
      <w:autoSpaceDN w:val="0"/>
      <w:adjustRightInd w:val="0"/>
      <w:spacing w:line="240" w:lineRule="auto"/>
      <w:ind w:firstLine="3240"/>
      <w:outlineLvl w:val="6"/>
    </w:pPr>
    <w:rPr>
      <w:b/>
      <w:bCs/>
      <w:szCs w:val="20"/>
      <w:lang w:eastAsia="ru-RU" w:bidi="ar-S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6"/>
    <w:link w:val="a9"/>
    <w:uiPriority w:val="99"/>
    <w:rsid w:val="002A1A7C"/>
  </w:style>
  <w:style w:type="paragraph" w:styleId="ab">
    <w:name w:val="footer"/>
    <w:basedOn w:val="a5"/>
    <w:link w:val="ac"/>
    <w:uiPriority w:val="99"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6"/>
    <w:link w:val="ab"/>
    <w:uiPriority w:val="99"/>
    <w:rsid w:val="002A1A7C"/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081BF5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081BF5"/>
    <w:rPr>
      <w:noProof/>
      <w:sz w:val="26"/>
      <w:lang w:eastAsia="en-US" w:bidi="en-US"/>
    </w:rPr>
  </w:style>
  <w:style w:type="paragraph" w:customStyle="1" w:styleId="ad">
    <w:name w:val="Шрифт штампа центр"/>
    <w:link w:val="ae"/>
    <w:qFormat/>
    <w:rsid w:val="00081BF5"/>
    <w:pPr>
      <w:ind w:left="-119" w:right="-124"/>
      <w:jc w:val="center"/>
    </w:pPr>
    <w:rPr>
      <w:sz w:val="24"/>
      <w:szCs w:val="32"/>
    </w:rPr>
  </w:style>
  <w:style w:type="character" w:customStyle="1" w:styleId="ae">
    <w:name w:val="Шрифт штампа центр Знак"/>
    <w:basedOn w:val="a6"/>
    <w:link w:val="ad"/>
    <w:rsid w:val="00081BF5"/>
    <w:rPr>
      <w:sz w:val="24"/>
      <w:szCs w:val="32"/>
    </w:rPr>
  </w:style>
  <w:style w:type="table" w:styleId="af">
    <w:name w:val="Table Grid"/>
    <w:basedOn w:val="a7"/>
    <w:uiPriority w:val="59"/>
    <w:rsid w:val="002D62F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Обычный без отступа"/>
    <w:basedOn w:val="a5"/>
    <w:link w:val="af1"/>
    <w:qFormat/>
    <w:rsid w:val="00081BF5"/>
    <w:pPr>
      <w:ind w:firstLine="0"/>
    </w:pPr>
    <w:rPr>
      <w:szCs w:val="20"/>
    </w:rPr>
  </w:style>
  <w:style w:type="character" w:customStyle="1" w:styleId="af1">
    <w:name w:val="Обычный без отступа Знак"/>
    <w:basedOn w:val="a6"/>
    <w:link w:val="af0"/>
    <w:rsid w:val="00081BF5"/>
    <w:rPr>
      <w:sz w:val="26"/>
      <w:lang w:eastAsia="en-US" w:bidi="en-US"/>
    </w:rPr>
  </w:style>
  <w:style w:type="paragraph" w:customStyle="1" w:styleId="5">
    <w:name w:val="Обычный+отступ+5"/>
    <w:basedOn w:val="a5"/>
    <w:link w:val="50"/>
    <w:qFormat/>
    <w:rsid w:val="00081BF5"/>
    <w:pPr>
      <w:ind w:left="2268" w:right="284" w:firstLine="0"/>
      <w:jc w:val="left"/>
    </w:pPr>
    <w:rPr>
      <w:szCs w:val="20"/>
    </w:rPr>
  </w:style>
  <w:style w:type="character" w:customStyle="1" w:styleId="50">
    <w:name w:val="Обычный+отступ+5 Знак"/>
    <w:basedOn w:val="a6"/>
    <w:link w:val="5"/>
    <w:rsid w:val="00081BF5"/>
    <w:rPr>
      <w:sz w:val="26"/>
      <w:lang w:eastAsia="en-US" w:bidi="en-US"/>
    </w:rPr>
  </w:style>
  <w:style w:type="paragraph" w:customStyle="1" w:styleId="af2">
    <w:name w:val="Обычный+отступ+заглавные"/>
    <w:basedOn w:val="5"/>
    <w:next w:val="5"/>
    <w:link w:val="af3"/>
    <w:qFormat/>
    <w:rsid w:val="00081BF5"/>
    <w:rPr>
      <w:caps/>
    </w:rPr>
  </w:style>
  <w:style w:type="character" w:customStyle="1" w:styleId="af3">
    <w:name w:val="Обычный+отступ+заглавные Знак"/>
    <w:basedOn w:val="50"/>
    <w:link w:val="af2"/>
    <w:rsid w:val="00081BF5"/>
    <w:rPr>
      <w:caps/>
      <w:sz w:val="26"/>
      <w:lang w:eastAsia="en-US" w:bidi="en-US"/>
    </w:rPr>
  </w:style>
  <w:style w:type="paragraph" w:styleId="af4">
    <w:name w:val="Balloon Text"/>
    <w:basedOn w:val="a5"/>
    <w:link w:val="af5"/>
    <w:uiPriority w:val="99"/>
    <w:semiHidden/>
    <w:unhideWhenUsed/>
    <w:rsid w:val="002D62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6"/>
    <w:link w:val="af4"/>
    <w:uiPriority w:val="99"/>
    <w:semiHidden/>
    <w:rsid w:val="002D62F4"/>
    <w:rPr>
      <w:rFonts w:ascii="Tahoma" w:hAnsi="Tahoma" w:cs="Tahoma"/>
      <w:sz w:val="16"/>
      <w:szCs w:val="16"/>
    </w:rPr>
  </w:style>
  <w:style w:type="paragraph" w:customStyle="1" w:styleId="L">
    <w:name w:val="Шрифт штампа L"/>
    <w:basedOn w:val="ad"/>
    <w:link w:val="L0"/>
    <w:qFormat/>
    <w:rsid w:val="00081BF5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e"/>
    <w:link w:val="L"/>
    <w:rsid w:val="00081BF5"/>
    <w:rPr>
      <w:sz w:val="24"/>
      <w:szCs w:val="32"/>
    </w:rPr>
  </w:style>
  <w:style w:type="paragraph" w:customStyle="1" w:styleId="af6">
    <w:name w:val="Обычный центр"/>
    <w:basedOn w:val="a5"/>
    <w:next w:val="a5"/>
    <w:link w:val="af7"/>
    <w:qFormat/>
    <w:rsid w:val="00081BF5"/>
    <w:pPr>
      <w:ind w:firstLine="0"/>
      <w:jc w:val="center"/>
    </w:pPr>
    <w:rPr>
      <w:szCs w:val="20"/>
      <w:lang w:val="en-US"/>
    </w:rPr>
  </w:style>
  <w:style w:type="character" w:customStyle="1" w:styleId="af7">
    <w:name w:val="Обычный центр Знак"/>
    <w:basedOn w:val="a6"/>
    <w:link w:val="af6"/>
    <w:rsid w:val="00081BF5"/>
    <w:rPr>
      <w:sz w:val="26"/>
      <w:lang w:val="en-US" w:eastAsia="en-US" w:bidi="en-US"/>
    </w:rPr>
  </w:style>
  <w:style w:type="character" w:styleId="af8">
    <w:name w:val="page number"/>
    <w:basedOn w:val="a6"/>
    <w:rsid w:val="002E6526"/>
  </w:style>
  <w:style w:type="paragraph" w:customStyle="1" w:styleId="1">
    <w:name w:val="Нумерованный заголовок 1"/>
    <w:basedOn w:val="a5"/>
    <w:next w:val="a5"/>
    <w:link w:val="17"/>
    <w:qFormat/>
    <w:rsid w:val="00081BF5"/>
    <w:pPr>
      <w:pageBreakBefore/>
      <w:numPr>
        <w:numId w:val="7"/>
      </w:numPr>
      <w:spacing w:after="360"/>
      <w:outlineLvl w:val="0"/>
    </w:pPr>
    <w:rPr>
      <w:b/>
      <w:sz w:val="28"/>
    </w:rPr>
  </w:style>
  <w:style w:type="paragraph" w:customStyle="1" w:styleId="2">
    <w:name w:val="Нумерованный заголовок 2"/>
    <w:basedOn w:val="a5"/>
    <w:next w:val="a5"/>
    <w:link w:val="24"/>
    <w:qFormat/>
    <w:rsid w:val="00081BF5"/>
    <w:pPr>
      <w:keepNext/>
      <w:numPr>
        <w:ilvl w:val="1"/>
        <w:numId w:val="7"/>
      </w:numPr>
      <w:spacing w:before="360" w:after="360"/>
      <w:outlineLvl w:val="1"/>
    </w:pPr>
    <w:rPr>
      <w:b/>
    </w:rPr>
  </w:style>
  <w:style w:type="paragraph" w:customStyle="1" w:styleId="3">
    <w:name w:val="Нумерованный заголовок 3"/>
    <w:basedOn w:val="a5"/>
    <w:next w:val="a5"/>
    <w:link w:val="33"/>
    <w:qFormat/>
    <w:rsid w:val="00081BF5"/>
    <w:pPr>
      <w:keepNext/>
      <w:numPr>
        <w:ilvl w:val="2"/>
        <w:numId w:val="7"/>
      </w:numPr>
      <w:spacing w:before="360" w:after="360"/>
    </w:pPr>
  </w:style>
  <w:style w:type="paragraph" w:customStyle="1" w:styleId="4">
    <w:name w:val="Нумерованный абзац 4"/>
    <w:basedOn w:val="41"/>
    <w:link w:val="42"/>
    <w:qFormat/>
    <w:rsid w:val="00081BF5"/>
    <w:pPr>
      <w:numPr>
        <w:ilvl w:val="3"/>
        <w:numId w:val="7"/>
      </w:numPr>
    </w:pPr>
    <w:rPr>
      <w:rFonts w:cstheme="majorBidi"/>
      <w:bCs/>
    </w:rPr>
  </w:style>
  <w:style w:type="paragraph" w:customStyle="1" w:styleId="-1">
    <w:name w:val="Перечисление-1"/>
    <w:basedOn w:val="a5"/>
    <w:link w:val="-11"/>
    <w:qFormat/>
    <w:rsid w:val="00081BF5"/>
    <w:pPr>
      <w:numPr>
        <w:numId w:val="2"/>
      </w:numPr>
    </w:pPr>
    <w:rPr>
      <w:snapToGrid w:val="0"/>
      <w:szCs w:val="20"/>
      <w:lang w:eastAsia="ru-RU" w:bidi="ar-SA"/>
    </w:rPr>
  </w:style>
  <w:style w:type="paragraph" w:customStyle="1" w:styleId="a3">
    <w:name w:val="Перечень"/>
    <w:basedOn w:val="a5"/>
    <w:link w:val="af9"/>
    <w:qFormat/>
    <w:rsid w:val="00081BF5"/>
    <w:pPr>
      <w:numPr>
        <w:numId w:val="12"/>
      </w:numPr>
    </w:pPr>
  </w:style>
  <w:style w:type="paragraph" w:customStyle="1" w:styleId="afa">
    <w:name w:val="Перечень второго порядка"/>
    <w:basedOn w:val="a3"/>
    <w:rsid w:val="001E30F4"/>
  </w:style>
  <w:style w:type="character" w:customStyle="1" w:styleId="14">
    <w:name w:val="Заголовок 1 Знак"/>
    <w:basedOn w:val="a6"/>
    <w:link w:val="13"/>
    <w:uiPriority w:val="9"/>
    <w:rsid w:val="00081BF5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3">
    <w:name w:val="Заголовок 2 Знак"/>
    <w:basedOn w:val="a6"/>
    <w:link w:val="22"/>
    <w:uiPriority w:val="9"/>
    <w:rsid w:val="006301AC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FD0A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41">
    <w:name w:val="Нумерованный заголовок 4"/>
    <w:basedOn w:val="a5"/>
    <w:next w:val="a5"/>
    <w:link w:val="43"/>
    <w:qFormat/>
    <w:rsid w:val="00081BF5"/>
    <w:pPr>
      <w:ind w:firstLine="0"/>
    </w:pPr>
    <w:rPr>
      <w:rFonts w:eastAsia="MS Mincho"/>
    </w:rPr>
  </w:style>
  <w:style w:type="paragraph" w:customStyle="1" w:styleId="34">
    <w:name w:val="Нумерованный абзац 3"/>
    <w:basedOn w:val="3"/>
    <w:link w:val="35"/>
    <w:qFormat/>
    <w:rsid w:val="00081BF5"/>
    <w:pPr>
      <w:keepNext w:val="0"/>
      <w:framePr w:hSpace="180" w:wrap="around" w:vAnchor="page" w:hAnchor="margin" w:y="302"/>
      <w:spacing w:before="0" w:after="0"/>
    </w:pPr>
  </w:style>
  <w:style w:type="paragraph" w:customStyle="1" w:styleId="afb">
    <w:name w:val="Таблица_№"/>
    <w:basedOn w:val="a5"/>
    <w:next w:val="a5"/>
    <w:link w:val="afc"/>
    <w:qFormat/>
    <w:rsid w:val="00081BF5"/>
    <w:pPr>
      <w:keepNext/>
      <w:spacing w:before="240"/>
      <w:ind w:firstLine="0"/>
      <w:contextualSpacing/>
    </w:pPr>
    <w:rPr>
      <w:bCs/>
      <w:szCs w:val="18"/>
    </w:rPr>
  </w:style>
  <w:style w:type="paragraph" w:styleId="afd">
    <w:name w:val="caption"/>
    <w:basedOn w:val="a5"/>
    <w:next w:val="a5"/>
    <w:link w:val="afe"/>
    <w:uiPriority w:val="35"/>
    <w:unhideWhenUsed/>
    <w:qFormat/>
    <w:rsid w:val="00081BF5"/>
    <w:pPr>
      <w:ind w:firstLine="0"/>
      <w:jc w:val="left"/>
    </w:pPr>
    <w:rPr>
      <w:bCs/>
      <w:szCs w:val="18"/>
    </w:rPr>
  </w:style>
  <w:style w:type="paragraph" w:customStyle="1" w:styleId="-">
    <w:name w:val="Табл-центр"/>
    <w:basedOn w:val="a5"/>
    <w:link w:val="-4"/>
    <w:qFormat/>
    <w:rsid w:val="00081BF5"/>
    <w:pPr>
      <w:ind w:firstLine="0"/>
      <w:contextualSpacing/>
      <w:jc w:val="center"/>
    </w:pPr>
    <w:rPr>
      <w:szCs w:val="32"/>
      <w:lang w:eastAsia="ru-RU" w:bidi="ar-SA"/>
    </w:rPr>
  </w:style>
  <w:style w:type="paragraph" w:customStyle="1" w:styleId="-5">
    <w:name w:val="Табл-слева"/>
    <w:basedOn w:val="a5"/>
    <w:link w:val="-6"/>
    <w:qFormat/>
    <w:rsid w:val="00081BF5"/>
    <w:pPr>
      <w:ind w:left="57" w:firstLine="0"/>
      <w:contextualSpacing/>
      <w:jc w:val="left"/>
    </w:pPr>
    <w:rPr>
      <w:lang w:eastAsia="ru-RU" w:bidi="ar-SA"/>
    </w:rPr>
  </w:style>
  <w:style w:type="paragraph" w:customStyle="1" w:styleId="25">
    <w:name w:val="Нумерованный абзац 2"/>
    <w:basedOn w:val="2"/>
    <w:link w:val="26"/>
    <w:qFormat/>
    <w:rsid w:val="00081BF5"/>
    <w:pPr>
      <w:keepNext w:val="0"/>
      <w:framePr w:hSpace="180" w:wrap="around" w:vAnchor="page" w:hAnchor="margin" w:y="302"/>
      <w:spacing w:before="0" w:after="0"/>
      <w:outlineLvl w:val="9"/>
    </w:pPr>
    <w:rPr>
      <w:b w:val="0"/>
    </w:rPr>
  </w:style>
  <w:style w:type="paragraph" w:styleId="aff">
    <w:name w:val="annotation text"/>
    <w:basedOn w:val="a5"/>
    <w:link w:val="aff0"/>
    <w:uiPriority w:val="99"/>
    <w:unhideWhenUsed/>
    <w:rsid w:val="00EB59D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6"/>
    <w:link w:val="aff"/>
    <w:uiPriority w:val="99"/>
    <w:rsid w:val="00EB59D0"/>
    <w:rPr>
      <w:sz w:val="20"/>
      <w:szCs w:val="20"/>
    </w:rPr>
  </w:style>
  <w:style w:type="character" w:styleId="aff1">
    <w:name w:val="annotation reference"/>
    <w:basedOn w:val="a6"/>
    <w:rsid w:val="00EB59D0"/>
    <w:rPr>
      <w:sz w:val="16"/>
      <w:szCs w:val="16"/>
    </w:rPr>
  </w:style>
  <w:style w:type="paragraph" w:customStyle="1" w:styleId="aff2">
    <w:name w:val="Примечание"/>
    <w:basedOn w:val="a5"/>
    <w:next w:val="a5"/>
    <w:rsid w:val="00697D22"/>
    <w:rPr>
      <w:sz w:val="24"/>
      <w:szCs w:val="26"/>
      <w:lang w:eastAsia="ru-RU" w:bidi="ar-SA"/>
    </w:rPr>
  </w:style>
  <w:style w:type="paragraph" w:styleId="aff3">
    <w:name w:val="annotation subject"/>
    <w:basedOn w:val="aff"/>
    <w:next w:val="aff"/>
    <w:link w:val="aff4"/>
    <w:uiPriority w:val="99"/>
    <w:semiHidden/>
    <w:unhideWhenUsed/>
    <w:rsid w:val="00484AD1"/>
    <w:rPr>
      <w:b/>
      <w:bCs/>
    </w:rPr>
  </w:style>
  <w:style w:type="character" w:customStyle="1" w:styleId="aff4">
    <w:name w:val="Тема примечания Знак"/>
    <w:basedOn w:val="aff0"/>
    <w:link w:val="aff3"/>
    <w:uiPriority w:val="99"/>
    <w:semiHidden/>
    <w:rsid w:val="00484AD1"/>
    <w:rPr>
      <w:b/>
      <w:bCs/>
      <w:sz w:val="20"/>
      <w:szCs w:val="20"/>
    </w:rPr>
  </w:style>
  <w:style w:type="paragraph" w:customStyle="1" w:styleId="a0">
    <w:name w:val="Перечень без отступов"/>
    <w:basedOn w:val="-2"/>
    <w:link w:val="aff5"/>
    <w:qFormat/>
    <w:rsid w:val="00081BF5"/>
    <w:pPr>
      <w:numPr>
        <w:numId w:val="6"/>
      </w:numPr>
    </w:pPr>
  </w:style>
  <w:style w:type="character" w:customStyle="1" w:styleId="-4">
    <w:name w:val="Табл-центр Знак"/>
    <w:basedOn w:val="a6"/>
    <w:link w:val="-"/>
    <w:rsid w:val="00081BF5"/>
    <w:rPr>
      <w:sz w:val="26"/>
      <w:szCs w:val="32"/>
    </w:rPr>
  </w:style>
  <w:style w:type="character" w:customStyle="1" w:styleId="-6">
    <w:name w:val="Табл-слева Знак"/>
    <w:basedOn w:val="a6"/>
    <w:link w:val="-5"/>
    <w:rsid w:val="00081BF5"/>
    <w:rPr>
      <w:sz w:val="26"/>
      <w:szCs w:val="24"/>
    </w:rPr>
  </w:style>
  <w:style w:type="character" w:customStyle="1" w:styleId="-11">
    <w:name w:val="Перечисление-1 Знак"/>
    <w:basedOn w:val="a6"/>
    <w:link w:val="-1"/>
    <w:qFormat/>
    <w:rsid w:val="00081BF5"/>
    <w:rPr>
      <w:snapToGrid w:val="0"/>
      <w:sz w:val="26"/>
    </w:rPr>
  </w:style>
  <w:style w:type="character" w:customStyle="1" w:styleId="afe">
    <w:name w:val="Название объекта Знак"/>
    <w:basedOn w:val="a6"/>
    <w:link w:val="afd"/>
    <w:uiPriority w:val="35"/>
    <w:rsid w:val="00697D22"/>
    <w:rPr>
      <w:bCs/>
      <w:sz w:val="26"/>
      <w:szCs w:val="18"/>
      <w:lang w:eastAsia="en-US" w:bidi="en-US"/>
    </w:rPr>
  </w:style>
  <w:style w:type="paragraph" w:customStyle="1" w:styleId="aff6">
    <w:name w:val="Рисунок_формат"/>
    <w:basedOn w:val="af0"/>
    <w:next w:val="a5"/>
    <w:link w:val="aff7"/>
    <w:qFormat/>
    <w:rsid w:val="00081BF5"/>
    <w:pPr>
      <w:keepNext/>
      <w:spacing w:before="240"/>
      <w:jc w:val="center"/>
    </w:pPr>
    <w:rPr>
      <w:noProof/>
    </w:rPr>
  </w:style>
  <w:style w:type="paragraph" w:customStyle="1" w:styleId="aff8">
    <w:name w:val="Рисунок_№"/>
    <w:basedOn w:val="a5"/>
    <w:next w:val="a5"/>
    <w:link w:val="aff9"/>
    <w:qFormat/>
    <w:rsid w:val="00081BF5"/>
    <w:pPr>
      <w:spacing w:after="240"/>
      <w:ind w:firstLine="0"/>
      <w:jc w:val="center"/>
    </w:pPr>
    <w:rPr>
      <w:bCs/>
      <w:szCs w:val="18"/>
    </w:rPr>
  </w:style>
  <w:style w:type="character" w:styleId="affa">
    <w:name w:val="Hyperlink"/>
    <w:basedOn w:val="a6"/>
    <w:uiPriority w:val="99"/>
    <w:unhideWhenUsed/>
    <w:rsid w:val="00894DDC"/>
    <w:rPr>
      <w:color w:val="0000FF" w:themeColor="hyperlink"/>
      <w:u w:val="single"/>
    </w:rPr>
  </w:style>
  <w:style w:type="paragraph" w:styleId="27">
    <w:name w:val="toc 2"/>
    <w:aliases w:val="Содержание 2"/>
    <w:basedOn w:val="15"/>
    <w:next w:val="a5"/>
    <w:autoRedefine/>
    <w:uiPriority w:val="39"/>
    <w:unhideWhenUsed/>
    <w:qFormat/>
    <w:rsid w:val="00081BF5"/>
    <w:pPr>
      <w:ind w:left="607" w:hanging="397"/>
    </w:pPr>
    <w:rPr>
      <w:rFonts w:eastAsiaTheme="majorEastAsia"/>
    </w:rPr>
  </w:style>
  <w:style w:type="paragraph" w:styleId="36">
    <w:name w:val="toc 3"/>
    <w:aliases w:val="Содержание 3"/>
    <w:basedOn w:val="27"/>
    <w:next w:val="a5"/>
    <w:autoRedefine/>
    <w:uiPriority w:val="39"/>
    <w:unhideWhenUsed/>
    <w:qFormat/>
    <w:rsid w:val="00081BF5"/>
    <w:pPr>
      <w:ind w:left="1219" w:hanging="595"/>
    </w:pPr>
  </w:style>
  <w:style w:type="paragraph" w:styleId="44">
    <w:name w:val="toc 4"/>
    <w:aliases w:val="Содержание 4"/>
    <w:basedOn w:val="36"/>
    <w:next w:val="a5"/>
    <w:autoRedefine/>
    <w:uiPriority w:val="39"/>
    <w:unhideWhenUsed/>
    <w:qFormat/>
    <w:rsid w:val="00081BF5"/>
    <w:pPr>
      <w:ind w:left="1531" w:hanging="1531"/>
      <w:outlineLvl w:val="3"/>
    </w:pPr>
  </w:style>
  <w:style w:type="paragraph" w:styleId="affb">
    <w:name w:val="Plain Text"/>
    <w:basedOn w:val="a5"/>
    <w:link w:val="affc"/>
    <w:uiPriority w:val="99"/>
    <w:semiHidden/>
    <w:unhideWhenUsed/>
    <w:rsid w:val="0034248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c">
    <w:name w:val="Текст Знак"/>
    <w:basedOn w:val="a6"/>
    <w:link w:val="affb"/>
    <w:uiPriority w:val="99"/>
    <w:semiHidden/>
    <w:rsid w:val="0034248D"/>
    <w:rPr>
      <w:rFonts w:ascii="Consolas" w:hAnsi="Consolas"/>
      <w:sz w:val="21"/>
      <w:szCs w:val="21"/>
    </w:rPr>
  </w:style>
  <w:style w:type="character" w:customStyle="1" w:styleId="affd">
    <w:name w:val="Файл"/>
    <w:rsid w:val="00846E38"/>
    <w:rPr>
      <w:rFonts w:ascii="Arial" w:hAnsi="Arial"/>
      <w:i/>
      <w:sz w:val="24"/>
      <w:vertAlign w:val="baseline"/>
    </w:rPr>
  </w:style>
  <w:style w:type="character" w:customStyle="1" w:styleId="26">
    <w:name w:val="Нумерованный абзац 2 Знак"/>
    <w:basedOn w:val="a6"/>
    <w:link w:val="25"/>
    <w:rsid w:val="00081BF5"/>
    <w:rPr>
      <w:sz w:val="26"/>
      <w:szCs w:val="24"/>
      <w:lang w:eastAsia="en-US" w:bidi="en-US"/>
    </w:rPr>
  </w:style>
  <w:style w:type="character" w:customStyle="1" w:styleId="70">
    <w:name w:val="Заголовок 7 Знак"/>
    <w:basedOn w:val="a6"/>
    <w:link w:val="7"/>
    <w:uiPriority w:val="9"/>
    <w:rsid w:val="006301AC"/>
    <w:rPr>
      <w:rFonts w:ascii="Times New Roman" w:eastAsia="Times New Roman" w:hAnsi="Times New Roman" w:cs="Times New Roman"/>
      <w:b/>
      <w:bCs/>
      <w:sz w:val="26"/>
      <w:szCs w:val="20"/>
    </w:rPr>
  </w:style>
  <w:style w:type="character" w:customStyle="1" w:styleId="af9">
    <w:name w:val="Перечень Знак"/>
    <w:basedOn w:val="a6"/>
    <w:link w:val="a3"/>
    <w:rsid w:val="00081BF5"/>
    <w:rPr>
      <w:sz w:val="26"/>
      <w:szCs w:val="24"/>
      <w:lang w:eastAsia="en-US" w:bidi="en-US"/>
    </w:rPr>
  </w:style>
  <w:style w:type="character" w:customStyle="1" w:styleId="35">
    <w:name w:val="Нумерованный абзац 3 Знак"/>
    <w:basedOn w:val="26"/>
    <w:link w:val="34"/>
    <w:rsid w:val="00081BF5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081BF5"/>
    <w:pPr>
      <w:numPr>
        <w:numId w:val="3"/>
      </w:numPr>
    </w:pPr>
    <w:rPr>
      <w:lang w:eastAsia="ru-RU" w:bidi="ar-SA"/>
    </w:rPr>
  </w:style>
  <w:style w:type="character" w:customStyle="1" w:styleId="24">
    <w:name w:val="Нумерованный заголовок 2 Знак"/>
    <w:basedOn w:val="a6"/>
    <w:link w:val="2"/>
    <w:rsid w:val="00081BF5"/>
    <w:rPr>
      <w:b/>
      <w:sz w:val="26"/>
      <w:szCs w:val="24"/>
      <w:lang w:eastAsia="en-US" w:bidi="en-US"/>
    </w:rPr>
  </w:style>
  <w:style w:type="character" w:customStyle="1" w:styleId="aff5">
    <w:name w:val="Перечень без отступов Знак"/>
    <w:basedOn w:val="-20"/>
    <w:link w:val="a0"/>
    <w:rsid w:val="00081BF5"/>
    <w:rPr>
      <w:sz w:val="26"/>
      <w:szCs w:val="24"/>
    </w:rPr>
  </w:style>
  <w:style w:type="character" w:customStyle="1" w:styleId="afc">
    <w:name w:val="Таблица_№ Знак"/>
    <w:basedOn w:val="a6"/>
    <w:link w:val="afb"/>
    <w:rsid w:val="00081BF5"/>
    <w:rPr>
      <w:bCs/>
      <w:sz w:val="26"/>
      <w:szCs w:val="18"/>
      <w:lang w:eastAsia="en-US" w:bidi="en-US"/>
    </w:rPr>
  </w:style>
  <w:style w:type="character" w:customStyle="1" w:styleId="33">
    <w:name w:val="Нумерованный заголовок 3 Знак"/>
    <w:basedOn w:val="a6"/>
    <w:link w:val="3"/>
    <w:rsid w:val="00081BF5"/>
    <w:rPr>
      <w:sz w:val="26"/>
      <w:szCs w:val="24"/>
      <w:lang w:eastAsia="en-US" w:bidi="en-US"/>
    </w:rPr>
  </w:style>
  <w:style w:type="paragraph" w:customStyle="1" w:styleId="a1">
    <w:name w:val="Перечисление а)"/>
    <w:basedOn w:val="affe"/>
    <w:link w:val="afff"/>
    <w:qFormat/>
    <w:rsid w:val="00081BF5"/>
    <w:pPr>
      <w:numPr>
        <w:numId w:val="8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">
    <w:name w:val="Перечисление а) Знак"/>
    <w:basedOn w:val="a6"/>
    <w:link w:val="a1"/>
    <w:rsid w:val="00081BF5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styleId="affe">
    <w:name w:val="List Paragraph"/>
    <w:basedOn w:val="a5"/>
    <w:uiPriority w:val="34"/>
    <w:rsid w:val="00F67775"/>
    <w:pPr>
      <w:ind w:left="720"/>
      <w:contextualSpacing/>
    </w:pPr>
  </w:style>
  <w:style w:type="paragraph" w:customStyle="1" w:styleId="-7">
    <w:name w:val="Таблица-продолжение"/>
    <w:basedOn w:val="a5"/>
    <w:next w:val="-"/>
    <w:link w:val="-8"/>
    <w:rsid w:val="006301AC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6301AC"/>
    <w:rPr>
      <w:i/>
      <w:sz w:val="26"/>
      <w:szCs w:val="24"/>
      <w:lang w:eastAsia="en-US" w:bidi="en-US"/>
    </w:rPr>
  </w:style>
  <w:style w:type="paragraph" w:customStyle="1" w:styleId="-0">
    <w:name w:val="Перечисление-0"/>
    <w:link w:val="-00"/>
    <w:qFormat/>
    <w:rsid w:val="00081BF5"/>
    <w:pPr>
      <w:numPr>
        <w:numId w:val="10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081BF5"/>
    <w:rPr>
      <w:snapToGrid w:val="0"/>
      <w:sz w:val="26"/>
    </w:rPr>
  </w:style>
  <w:style w:type="paragraph" w:customStyle="1" w:styleId="afff0">
    <w:name w:val="Основной"/>
    <w:basedOn w:val="a5"/>
    <w:link w:val="afff1"/>
    <w:uiPriority w:val="99"/>
    <w:rsid w:val="00841D0C"/>
    <w:pPr>
      <w:spacing w:before="60" w:line="240" w:lineRule="auto"/>
      <w:ind w:firstLine="851"/>
    </w:pPr>
    <w:rPr>
      <w:sz w:val="28"/>
      <w:szCs w:val="20"/>
    </w:rPr>
  </w:style>
  <w:style w:type="character" w:customStyle="1" w:styleId="afff1">
    <w:name w:val="Основной Знак"/>
    <w:basedOn w:val="a6"/>
    <w:link w:val="afff0"/>
    <w:uiPriority w:val="99"/>
    <w:rsid w:val="00841D0C"/>
    <w:rPr>
      <w:rFonts w:ascii="Times New Roman" w:eastAsia="Times New Roman" w:hAnsi="Times New Roman" w:cs="Times New Roman"/>
      <w:sz w:val="28"/>
      <w:szCs w:val="20"/>
    </w:rPr>
  </w:style>
  <w:style w:type="paragraph" w:styleId="afff2">
    <w:name w:val="Title"/>
    <w:basedOn w:val="a5"/>
    <w:next w:val="a5"/>
    <w:link w:val="afff3"/>
    <w:qFormat/>
    <w:rsid w:val="00081BF5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fff3">
    <w:name w:val="Заголовок Знак"/>
    <w:basedOn w:val="a6"/>
    <w:link w:val="afff2"/>
    <w:rsid w:val="00081BF5"/>
    <w:rPr>
      <w:rFonts w:eastAsiaTheme="majorEastAsia" w:cstheme="majorBidi"/>
      <w:b/>
      <w:sz w:val="28"/>
    </w:rPr>
  </w:style>
  <w:style w:type="paragraph" w:styleId="afff4">
    <w:name w:val="TOC Heading"/>
    <w:basedOn w:val="13"/>
    <w:next w:val="a5"/>
    <w:uiPriority w:val="39"/>
    <w:semiHidden/>
    <w:unhideWhenUsed/>
    <w:qFormat/>
    <w:rsid w:val="00697D22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365F91" w:themeColor="accent1" w:themeShade="BF"/>
      <w:szCs w:val="28"/>
    </w:rPr>
  </w:style>
  <w:style w:type="paragraph" w:customStyle="1" w:styleId="160">
    <w:name w:val="Обычный+16+центр"/>
    <w:basedOn w:val="a5"/>
    <w:link w:val="161"/>
    <w:qFormat/>
    <w:rsid w:val="00081BF5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081BF5"/>
    <w:rPr>
      <w:sz w:val="32"/>
      <w:szCs w:val="32"/>
    </w:rPr>
  </w:style>
  <w:style w:type="character" w:customStyle="1" w:styleId="-20">
    <w:name w:val="Перечисление-2 Знак"/>
    <w:basedOn w:val="a6"/>
    <w:link w:val="-2"/>
    <w:rsid w:val="00081BF5"/>
    <w:rPr>
      <w:sz w:val="26"/>
      <w:szCs w:val="24"/>
    </w:rPr>
  </w:style>
  <w:style w:type="paragraph" w:customStyle="1" w:styleId="afff5">
    <w:name w:val="Обычный справа"/>
    <w:basedOn w:val="a5"/>
    <w:next w:val="a5"/>
    <w:link w:val="afff6"/>
    <w:qFormat/>
    <w:rsid w:val="00081BF5"/>
    <w:pPr>
      <w:ind w:firstLine="0"/>
      <w:jc w:val="right"/>
    </w:pPr>
    <w:rPr>
      <w:szCs w:val="20"/>
      <w:lang w:val="en-US"/>
    </w:rPr>
  </w:style>
  <w:style w:type="character" w:customStyle="1" w:styleId="afff6">
    <w:name w:val="Обычный справа Знак"/>
    <w:basedOn w:val="a6"/>
    <w:link w:val="afff5"/>
    <w:rsid w:val="00081BF5"/>
    <w:rPr>
      <w:sz w:val="26"/>
      <w:lang w:val="en-US" w:eastAsia="en-US" w:bidi="en-US"/>
    </w:rPr>
  </w:style>
  <w:style w:type="paragraph" w:customStyle="1" w:styleId="--">
    <w:name w:val="Табл-слева-Ж"/>
    <w:basedOn w:val="-5"/>
    <w:next w:val="-5"/>
    <w:link w:val="--0"/>
    <w:qFormat/>
    <w:rsid w:val="00081BF5"/>
    <w:rPr>
      <w:b/>
    </w:rPr>
  </w:style>
  <w:style w:type="character" w:customStyle="1" w:styleId="--0">
    <w:name w:val="Табл-слева-Ж Знак"/>
    <w:basedOn w:val="-6"/>
    <w:link w:val="--"/>
    <w:rsid w:val="00081BF5"/>
    <w:rPr>
      <w:b/>
      <w:sz w:val="26"/>
      <w:szCs w:val="24"/>
    </w:rPr>
  </w:style>
  <w:style w:type="paragraph" w:customStyle="1" w:styleId="a2">
    <w:name w:val="Перечень (.)"/>
    <w:basedOn w:val="a5"/>
    <w:link w:val="afff7"/>
    <w:qFormat/>
    <w:rsid w:val="00081BF5"/>
    <w:pPr>
      <w:numPr>
        <w:numId w:val="4"/>
      </w:numPr>
    </w:pPr>
    <w:rPr>
      <w:snapToGrid w:val="0"/>
      <w:szCs w:val="20"/>
      <w:lang w:eastAsia="ru-RU" w:bidi="ar-SA"/>
    </w:rPr>
  </w:style>
  <w:style w:type="character" w:customStyle="1" w:styleId="afff7">
    <w:name w:val="Перечень (.) Знак"/>
    <w:basedOn w:val="a6"/>
    <w:link w:val="a2"/>
    <w:rsid w:val="00081BF5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8"/>
    <w:qFormat/>
    <w:rsid w:val="00081BF5"/>
    <w:pPr>
      <w:numPr>
        <w:numId w:val="5"/>
      </w:numPr>
    </w:pPr>
  </w:style>
  <w:style w:type="character" w:customStyle="1" w:styleId="afff8">
    <w:name w:val="Перечень (.) без отступов Знак"/>
    <w:basedOn w:val="afff7"/>
    <w:link w:val="a4"/>
    <w:rsid w:val="00081BF5"/>
    <w:rPr>
      <w:snapToGrid w:val="0"/>
      <w:sz w:val="26"/>
    </w:rPr>
  </w:style>
  <w:style w:type="paragraph" w:customStyle="1" w:styleId="--3">
    <w:name w:val="Табл-центр-Ж"/>
    <w:basedOn w:val="-"/>
    <w:link w:val="--4"/>
    <w:qFormat/>
    <w:rsid w:val="00081BF5"/>
    <w:rPr>
      <w:b/>
    </w:rPr>
  </w:style>
  <w:style w:type="character" w:customStyle="1" w:styleId="--4">
    <w:name w:val="Табл-центр-Ж Знак"/>
    <w:basedOn w:val="-4"/>
    <w:link w:val="--3"/>
    <w:rsid w:val="00081BF5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081BF5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081BF5"/>
    <w:rPr>
      <w:rFonts w:ascii="Courier New" w:hAnsi="Courier New" w:cs="Courier New"/>
      <w:lang w:eastAsia="en-US" w:bidi="en-US"/>
    </w:rPr>
  </w:style>
  <w:style w:type="paragraph" w:customStyle="1" w:styleId="afff9">
    <w:name w:val="Обычный центр Ж"/>
    <w:basedOn w:val="af6"/>
    <w:link w:val="afffa"/>
    <w:qFormat/>
    <w:rsid w:val="00081BF5"/>
    <w:rPr>
      <w:b/>
    </w:rPr>
  </w:style>
  <w:style w:type="character" w:customStyle="1" w:styleId="afffa">
    <w:name w:val="Обычный центр Ж Знак"/>
    <w:basedOn w:val="af7"/>
    <w:link w:val="afff9"/>
    <w:locked/>
    <w:rsid w:val="00081BF5"/>
    <w:rPr>
      <w:b/>
      <w:sz w:val="26"/>
      <w:lang w:val="en-US" w:eastAsia="en-US" w:bidi="en-US"/>
    </w:rPr>
  </w:style>
  <w:style w:type="paragraph" w:customStyle="1" w:styleId="afffb">
    <w:name w:val="Обычный+курсив"/>
    <w:basedOn w:val="a5"/>
    <w:next w:val="a5"/>
    <w:link w:val="afffc"/>
    <w:qFormat/>
    <w:rsid w:val="00081BF5"/>
    <w:pPr>
      <w:keepNext/>
    </w:pPr>
    <w:rPr>
      <w:i/>
      <w:szCs w:val="20"/>
    </w:rPr>
  </w:style>
  <w:style w:type="character" w:customStyle="1" w:styleId="afffc">
    <w:name w:val="Обычный+курсив Знак"/>
    <w:basedOn w:val="a6"/>
    <w:link w:val="afffb"/>
    <w:rsid w:val="00081BF5"/>
    <w:rPr>
      <w:i/>
      <w:sz w:val="26"/>
      <w:lang w:eastAsia="en-US" w:bidi="en-US"/>
    </w:rPr>
  </w:style>
  <w:style w:type="paragraph" w:customStyle="1" w:styleId="U">
    <w:name w:val="Обычный+центр+U"/>
    <w:basedOn w:val="af6"/>
    <w:next w:val="af0"/>
    <w:link w:val="U0"/>
    <w:qFormat/>
    <w:rsid w:val="00081BF5"/>
    <w:rPr>
      <w:u w:val="single"/>
    </w:rPr>
  </w:style>
  <w:style w:type="character" w:customStyle="1" w:styleId="U0">
    <w:name w:val="Обычный+центр+U Знак"/>
    <w:basedOn w:val="af7"/>
    <w:link w:val="U"/>
    <w:rsid w:val="00081BF5"/>
    <w:rPr>
      <w:sz w:val="26"/>
      <w:u w:val="single"/>
      <w:lang w:val="en-US" w:eastAsia="en-US" w:bidi="en-US"/>
    </w:rPr>
  </w:style>
  <w:style w:type="paragraph" w:customStyle="1" w:styleId="afffd">
    <w:name w:val="Обычный без отступа + заглавные"/>
    <w:basedOn w:val="af0"/>
    <w:next w:val="af0"/>
    <w:link w:val="afffe"/>
    <w:qFormat/>
    <w:rsid w:val="00081BF5"/>
    <w:rPr>
      <w:caps/>
    </w:rPr>
  </w:style>
  <w:style w:type="character" w:customStyle="1" w:styleId="afffe">
    <w:name w:val="Обычный без отступа + заглавные Знак"/>
    <w:basedOn w:val="af1"/>
    <w:link w:val="afffd"/>
    <w:rsid w:val="00081BF5"/>
    <w:rPr>
      <w:caps/>
      <w:sz w:val="26"/>
      <w:lang w:eastAsia="en-US" w:bidi="en-US"/>
    </w:rPr>
  </w:style>
  <w:style w:type="paragraph" w:customStyle="1" w:styleId="-3">
    <w:name w:val="Перечисление-3"/>
    <w:basedOn w:val="-2"/>
    <w:link w:val="-30"/>
    <w:rsid w:val="006301AC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6301AC"/>
    <w:rPr>
      <w:sz w:val="26"/>
      <w:szCs w:val="24"/>
    </w:rPr>
  </w:style>
  <w:style w:type="paragraph" w:customStyle="1" w:styleId="affff">
    <w:name w:val="Обычный центр + заглавные"/>
    <w:basedOn w:val="af6"/>
    <w:next w:val="a5"/>
    <w:link w:val="affff0"/>
    <w:qFormat/>
    <w:rsid w:val="00081BF5"/>
    <w:rPr>
      <w:caps/>
    </w:rPr>
  </w:style>
  <w:style w:type="character" w:customStyle="1" w:styleId="affff0">
    <w:name w:val="Обычный центр + заглавные Знак"/>
    <w:basedOn w:val="af7"/>
    <w:link w:val="affff"/>
    <w:rsid w:val="00081BF5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0"/>
    <w:link w:val="151"/>
    <w:rsid w:val="006301AC"/>
    <w:rPr>
      <w:rFonts w:eastAsia="MS Mincho"/>
    </w:rPr>
  </w:style>
  <w:style w:type="character" w:customStyle="1" w:styleId="151">
    <w:name w:val="Обычный без отсупа с интервалом 1.5 Знак"/>
    <w:basedOn w:val="af1"/>
    <w:link w:val="150"/>
    <w:rsid w:val="006301AC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f"/>
    <w:next w:val="a5"/>
    <w:link w:val="153"/>
    <w:rsid w:val="006301AC"/>
  </w:style>
  <w:style w:type="character" w:customStyle="1" w:styleId="153">
    <w:name w:val="Обычный центр+заглавные+1.5 Знак"/>
    <w:basedOn w:val="affff0"/>
    <w:link w:val="152"/>
    <w:rsid w:val="006301AC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6"/>
    <w:link w:val="155"/>
    <w:rsid w:val="006301AC"/>
  </w:style>
  <w:style w:type="character" w:customStyle="1" w:styleId="155">
    <w:name w:val="Обычный центр + 1.5 Знак"/>
    <w:basedOn w:val="af7"/>
    <w:link w:val="154"/>
    <w:rsid w:val="006301AC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1"/>
    <w:link w:val="18"/>
    <w:qFormat/>
    <w:rsid w:val="00081BF5"/>
    <w:pPr>
      <w:pageBreakBefore/>
      <w:numPr>
        <w:numId w:val="13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8">
    <w:name w:val="Приложение 1 Знак"/>
    <w:basedOn w:val="a6"/>
    <w:link w:val="10"/>
    <w:rsid w:val="00081BF5"/>
    <w:rPr>
      <w:b/>
      <w:sz w:val="28"/>
      <w:lang w:val="en-US" w:eastAsia="en-US" w:bidi="en-US"/>
    </w:rPr>
  </w:style>
  <w:style w:type="character" w:customStyle="1" w:styleId="aff7">
    <w:name w:val="Рисунок_формат Знак"/>
    <w:basedOn w:val="af1"/>
    <w:link w:val="aff6"/>
    <w:rsid w:val="00081BF5"/>
    <w:rPr>
      <w:noProof/>
      <w:sz w:val="26"/>
      <w:lang w:eastAsia="en-US" w:bidi="en-US"/>
    </w:rPr>
  </w:style>
  <w:style w:type="character" w:customStyle="1" w:styleId="aff9">
    <w:name w:val="Рисунок_№ Знак"/>
    <w:basedOn w:val="a6"/>
    <w:link w:val="aff8"/>
    <w:rsid w:val="00081BF5"/>
    <w:rPr>
      <w:bCs/>
      <w:sz w:val="26"/>
      <w:szCs w:val="18"/>
      <w:lang w:eastAsia="en-US" w:bidi="en-US"/>
    </w:rPr>
  </w:style>
  <w:style w:type="character" w:customStyle="1" w:styleId="17">
    <w:name w:val="Нумерованный заголовок 1 Знак"/>
    <w:basedOn w:val="a6"/>
    <w:link w:val="1"/>
    <w:rsid w:val="00081BF5"/>
    <w:rPr>
      <w:b/>
      <w:sz w:val="28"/>
      <w:szCs w:val="24"/>
      <w:lang w:eastAsia="en-US" w:bidi="en-US"/>
    </w:rPr>
  </w:style>
  <w:style w:type="character" w:customStyle="1" w:styleId="43">
    <w:name w:val="Нумерованный заголовок 4 Знак"/>
    <w:basedOn w:val="33"/>
    <w:link w:val="41"/>
    <w:rsid w:val="00081BF5"/>
    <w:rPr>
      <w:rFonts w:eastAsia="MS Mincho"/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081BF5"/>
    <w:pPr>
      <w:jc w:val="both"/>
    </w:pPr>
  </w:style>
  <w:style w:type="character" w:customStyle="1" w:styleId="U2">
    <w:name w:val="Обычный+U Знак"/>
    <w:basedOn w:val="U0"/>
    <w:link w:val="U1"/>
    <w:rsid w:val="00081BF5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6"/>
    <w:next w:val="a5"/>
    <w:link w:val="-caps0"/>
    <w:autoRedefine/>
    <w:rsid w:val="006301AC"/>
    <w:pPr>
      <w:keepNext/>
      <w:pageBreakBefore/>
      <w:spacing w:after="240"/>
    </w:pPr>
    <w:rPr>
      <w:rFonts w:eastAsiaTheme="majorEastAsia" w:cstheme="majorBidi"/>
      <w:sz w:val="32"/>
    </w:rPr>
  </w:style>
  <w:style w:type="character" w:customStyle="1" w:styleId="-caps0">
    <w:name w:val="Название-caps Знак"/>
    <w:basedOn w:val="af7"/>
    <w:link w:val="-caps"/>
    <w:rsid w:val="006301AC"/>
    <w:rPr>
      <w:rFonts w:eastAsiaTheme="majorEastAsia" w:cstheme="majorBidi"/>
      <w:sz w:val="32"/>
      <w:lang w:val="en-US" w:eastAsia="en-US" w:bidi="en-US"/>
    </w:rPr>
  </w:style>
  <w:style w:type="paragraph" w:customStyle="1" w:styleId="156">
    <w:name w:val="Обычный + 1.5 интервал"/>
    <w:basedOn w:val="a5"/>
    <w:link w:val="157"/>
    <w:rsid w:val="006301AC"/>
  </w:style>
  <w:style w:type="character" w:customStyle="1" w:styleId="157">
    <w:name w:val="Обычный + 1.5 интервал Знак"/>
    <w:basedOn w:val="a6"/>
    <w:link w:val="156"/>
    <w:rsid w:val="006301AC"/>
    <w:rPr>
      <w:sz w:val="26"/>
      <w:szCs w:val="24"/>
      <w:lang w:eastAsia="en-US" w:bidi="en-US"/>
    </w:rPr>
  </w:style>
  <w:style w:type="paragraph" w:customStyle="1" w:styleId="28">
    <w:name w:val="Приложение 2"/>
    <w:basedOn w:val="a5"/>
    <w:next w:val="a5"/>
    <w:link w:val="29"/>
    <w:rsid w:val="006301AC"/>
    <w:pPr>
      <w:keepNext/>
      <w:spacing w:before="240" w:after="240"/>
      <w:ind w:firstLine="0"/>
    </w:pPr>
  </w:style>
  <w:style w:type="character" w:customStyle="1" w:styleId="29">
    <w:name w:val="Приложение 2 Знак"/>
    <w:basedOn w:val="a6"/>
    <w:link w:val="28"/>
    <w:rsid w:val="006301AC"/>
    <w:rPr>
      <w:sz w:val="26"/>
      <w:szCs w:val="24"/>
      <w:lang w:eastAsia="en-US" w:bidi="en-US"/>
    </w:rPr>
  </w:style>
  <w:style w:type="paragraph" w:customStyle="1" w:styleId="37">
    <w:name w:val="Приложение 3"/>
    <w:basedOn w:val="a5"/>
    <w:link w:val="38"/>
    <w:rsid w:val="006301AC"/>
    <w:pPr>
      <w:keepNext/>
      <w:spacing w:before="120" w:after="240"/>
      <w:ind w:firstLine="0"/>
    </w:pPr>
  </w:style>
  <w:style w:type="character" w:customStyle="1" w:styleId="38">
    <w:name w:val="Приложение 3 Знак"/>
    <w:basedOn w:val="a6"/>
    <w:link w:val="37"/>
    <w:rsid w:val="006301AC"/>
    <w:rPr>
      <w:sz w:val="26"/>
      <w:szCs w:val="24"/>
      <w:lang w:eastAsia="en-US" w:bidi="en-US"/>
    </w:rPr>
  </w:style>
  <w:style w:type="paragraph" w:customStyle="1" w:styleId="45">
    <w:name w:val="Приложение 4"/>
    <w:basedOn w:val="37"/>
    <w:next w:val="a5"/>
    <w:link w:val="46"/>
    <w:rsid w:val="006301AC"/>
  </w:style>
  <w:style w:type="character" w:customStyle="1" w:styleId="46">
    <w:name w:val="Приложение 4 Знак"/>
    <w:basedOn w:val="38"/>
    <w:link w:val="45"/>
    <w:rsid w:val="006301AC"/>
    <w:rPr>
      <w:sz w:val="26"/>
      <w:szCs w:val="24"/>
      <w:lang w:eastAsia="en-US" w:bidi="en-US"/>
    </w:rPr>
  </w:style>
  <w:style w:type="paragraph" w:customStyle="1" w:styleId="6">
    <w:name w:val="Обычный + 6пт интервал"/>
    <w:basedOn w:val="a5"/>
    <w:link w:val="60"/>
    <w:qFormat/>
    <w:rsid w:val="00081BF5"/>
    <w:pPr>
      <w:spacing w:before="120" w:after="120"/>
    </w:pPr>
  </w:style>
  <w:style w:type="character" w:customStyle="1" w:styleId="60">
    <w:name w:val="Обычный + 6пт интервал Знак"/>
    <w:basedOn w:val="a6"/>
    <w:link w:val="6"/>
    <w:rsid w:val="00081BF5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2"/>
    <w:qFormat/>
    <w:rsid w:val="00081BF5"/>
    <w:pPr>
      <w:numPr>
        <w:numId w:val="9"/>
      </w:numPr>
      <w:jc w:val="center"/>
    </w:pPr>
    <w:rPr>
      <w:snapToGrid w:val="0"/>
      <w:sz w:val="26"/>
    </w:rPr>
  </w:style>
  <w:style w:type="character" w:customStyle="1" w:styleId="affff2">
    <w:name w:val="Перечень (.) + центр Знак"/>
    <w:basedOn w:val="afff8"/>
    <w:link w:val="a"/>
    <w:rsid w:val="00081BF5"/>
    <w:rPr>
      <w:snapToGrid w:val="0"/>
      <w:sz w:val="26"/>
    </w:rPr>
  </w:style>
  <w:style w:type="paragraph" w:customStyle="1" w:styleId="affff3">
    <w:name w:val="Предупреждения текст"/>
    <w:basedOn w:val="a5"/>
    <w:rsid w:val="00C463A6"/>
    <w:pPr>
      <w:jc w:val="center"/>
    </w:pPr>
    <w:rPr>
      <w:i/>
      <w:sz w:val="22"/>
      <w:szCs w:val="22"/>
    </w:rPr>
  </w:style>
  <w:style w:type="paragraph" w:customStyle="1" w:styleId="affff4">
    <w:name w:val="ПРЕДУПРЕЖДЕНИЕ"/>
    <w:basedOn w:val="a5"/>
    <w:next w:val="a5"/>
    <w:qFormat/>
    <w:rsid w:val="00081BF5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5">
    <w:name w:val="Обычный шрифт приложений"/>
    <w:basedOn w:val="a5"/>
    <w:rsid w:val="00697D22"/>
    <w:rPr>
      <w:sz w:val="24"/>
    </w:rPr>
  </w:style>
  <w:style w:type="paragraph" w:customStyle="1" w:styleId="affff6">
    <w:name w:val="Таблица_№ Приложений"/>
    <w:basedOn w:val="afb"/>
    <w:next w:val="a5"/>
    <w:rsid w:val="00697D22"/>
    <w:rPr>
      <w:sz w:val="24"/>
      <w:szCs w:val="24"/>
    </w:rPr>
  </w:style>
  <w:style w:type="paragraph" w:customStyle="1" w:styleId="-9">
    <w:name w:val="Табл-центр Приложений"/>
    <w:basedOn w:val="affff5"/>
    <w:rsid w:val="00697D22"/>
    <w:pPr>
      <w:ind w:firstLine="0"/>
      <w:jc w:val="center"/>
    </w:pPr>
  </w:style>
  <w:style w:type="paragraph" w:customStyle="1" w:styleId="-a">
    <w:name w:val="Табл-слева Приложений"/>
    <w:basedOn w:val="affff5"/>
    <w:rsid w:val="00697D22"/>
    <w:pPr>
      <w:ind w:left="57" w:firstLine="0"/>
      <w:jc w:val="left"/>
    </w:pPr>
  </w:style>
  <w:style w:type="paragraph" w:customStyle="1" w:styleId="affff7">
    <w:name w:val="Текст предупреждения"/>
    <w:basedOn w:val="a5"/>
    <w:rsid w:val="006301AC"/>
    <w:pPr>
      <w:jc w:val="center"/>
    </w:pPr>
    <w:rPr>
      <w:i/>
      <w:sz w:val="22"/>
      <w:szCs w:val="22"/>
    </w:rPr>
  </w:style>
  <w:style w:type="paragraph" w:customStyle="1" w:styleId="120">
    <w:name w:val="Шрифт штапа 12"/>
    <w:basedOn w:val="ad"/>
    <w:link w:val="121"/>
    <w:rsid w:val="002D4802"/>
    <w:rPr>
      <w:szCs w:val="24"/>
    </w:rPr>
  </w:style>
  <w:style w:type="character" w:customStyle="1" w:styleId="121">
    <w:name w:val="Шрифт штапа 12 Знак"/>
    <w:link w:val="120"/>
    <w:rsid w:val="002D4802"/>
    <w:rPr>
      <w:sz w:val="24"/>
      <w:szCs w:val="24"/>
    </w:rPr>
  </w:style>
  <w:style w:type="paragraph" w:customStyle="1" w:styleId="affff8">
    <w:name w:val="ЛРИ"/>
    <w:basedOn w:val="-b"/>
    <w:qFormat/>
    <w:rsid w:val="00081BF5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9">
    <w:name w:val="Приложение"/>
    <w:basedOn w:val="a5"/>
    <w:next w:val="a5"/>
    <w:link w:val="affffa"/>
    <w:rsid w:val="00697D22"/>
    <w:pPr>
      <w:pageBreakBefore/>
      <w:spacing w:after="240"/>
      <w:ind w:firstLine="0"/>
      <w:jc w:val="center"/>
      <w:outlineLvl w:val="2"/>
    </w:pPr>
    <w:rPr>
      <w:b/>
      <w:sz w:val="28"/>
      <w:szCs w:val="20"/>
      <w:lang w:val="en-US"/>
    </w:rPr>
  </w:style>
  <w:style w:type="character" w:customStyle="1" w:styleId="affffa">
    <w:name w:val="Приложение Знак"/>
    <w:basedOn w:val="a6"/>
    <w:link w:val="affff9"/>
    <w:rsid w:val="00697D22"/>
    <w:rPr>
      <w:b/>
      <w:sz w:val="28"/>
      <w:lang w:val="en-US" w:eastAsia="en-US" w:bidi="en-US"/>
    </w:rPr>
  </w:style>
  <w:style w:type="paragraph" w:customStyle="1" w:styleId="-c">
    <w:name w:val="Приложение - пункт"/>
    <w:basedOn w:val="a5"/>
    <w:next w:val="a5"/>
    <w:link w:val="-d"/>
    <w:rsid w:val="00697D22"/>
    <w:pPr>
      <w:ind w:firstLine="0"/>
    </w:pPr>
    <w:rPr>
      <w:sz w:val="24"/>
    </w:rPr>
  </w:style>
  <w:style w:type="character" w:customStyle="1" w:styleId="-d">
    <w:name w:val="Приложение - пункт Знак"/>
    <w:basedOn w:val="a6"/>
    <w:link w:val="-c"/>
    <w:rsid w:val="00697D22"/>
    <w:rPr>
      <w:sz w:val="24"/>
      <w:szCs w:val="24"/>
      <w:lang w:eastAsia="en-US" w:bidi="en-US"/>
    </w:rPr>
  </w:style>
  <w:style w:type="paragraph" w:customStyle="1" w:styleId="-e">
    <w:name w:val="Приложение - подпункт"/>
    <w:basedOn w:val="a5"/>
    <w:link w:val="-f"/>
    <w:rsid w:val="00697D22"/>
    <w:pPr>
      <w:ind w:firstLine="0"/>
    </w:pPr>
    <w:rPr>
      <w:sz w:val="24"/>
    </w:rPr>
  </w:style>
  <w:style w:type="character" w:customStyle="1" w:styleId="-f">
    <w:name w:val="Приложение - подпункт Знак"/>
    <w:basedOn w:val="a6"/>
    <w:link w:val="-e"/>
    <w:rsid w:val="00697D22"/>
    <w:rPr>
      <w:sz w:val="24"/>
      <w:szCs w:val="24"/>
      <w:lang w:eastAsia="en-US" w:bidi="en-US"/>
    </w:rPr>
  </w:style>
  <w:style w:type="paragraph" w:customStyle="1" w:styleId="affffb">
    <w:name w:val="ПРЕДУПРЕЖДЕНИЯ текст"/>
    <w:qFormat/>
    <w:rsid w:val="00081BF5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c">
    <w:name w:val="Шрифт штампа доп.надписи"/>
    <w:basedOn w:val="ad"/>
    <w:rsid w:val="00A434B4"/>
    <w:rPr>
      <w:sz w:val="20"/>
    </w:rPr>
  </w:style>
  <w:style w:type="paragraph" w:customStyle="1" w:styleId="affffd">
    <w:name w:val="Надписи под форматкой"/>
    <w:basedOn w:val="ad"/>
    <w:rsid w:val="00697D22"/>
    <w:rPr>
      <w:sz w:val="20"/>
    </w:rPr>
  </w:style>
  <w:style w:type="paragraph" w:customStyle="1" w:styleId="affffe">
    <w:name w:val="Прил.Рисунок_№"/>
    <w:basedOn w:val="aff8"/>
    <w:next w:val="a5"/>
    <w:qFormat/>
    <w:rsid w:val="00081BF5"/>
    <w:rPr>
      <w:sz w:val="24"/>
    </w:rPr>
  </w:style>
  <w:style w:type="character" w:customStyle="1" w:styleId="42">
    <w:name w:val="Нумерованный абзац 4 Знак"/>
    <w:basedOn w:val="35"/>
    <w:link w:val="4"/>
    <w:rsid w:val="00081BF5"/>
    <w:rPr>
      <w:rFonts w:eastAsia="MS Mincho" w:cstheme="majorBidi"/>
      <w:bCs/>
      <w:sz w:val="26"/>
      <w:szCs w:val="24"/>
      <w:lang w:eastAsia="en-US" w:bidi="en-US"/>
    </w:rPr>
  </w:style>
  <w:style w:type="paragraph" w:customStyle="1" w:styleId="affff1">
    <w:name w:val="Прил.Текст"/>
    <w:basedOn w:val="a5"/>
    <w:qFormat/>
    <w:rsid w:val="00081BF5"/>
    <w:rPr>
      <w:sz w:val="24"/>
    </w:rPr>
  </w:style>
  <w:style w:type="paragraph" w:customStyle="1" w:styleId="afffff">
    <w:name w:val="Прил.Таблица_№"/>
    <w:basedOn w:val="afb"/>
    <w:next w:val="a5"/>
    <w:qFormat/>
    <w:rsid w:val="00081BF5"/>
    <w:rPr>
      <w:sz w:val="24"/>
      <w:szCs w:val="24"/>
    </w:rPr>
  </w:style>
  <w:style w:type="paragraph" w:customStyle="1" w:styleId="-b">
    <w:name w:val="Прил.Табл-центр"/>
    <w:basedOn w:val="affff1"/>
    <w:qFormat/>
    <w:rsid w:val="00081BF5"/>
    <w:pPr>
      <w:ind w:firstLine="0"/>
      <w:jc w:val="center"/>
    </w:pPr>
  </w:style>
  <w:style w:type="paragraph" w:customStyle="1" w:styleId="-f0">
    <w:name w:val="Прил.Табл-слева"/>
    <w:basedOn w:val="affff1"/>
    <w:qFormat/>
    <w:rsid w:val="00081BF5"/>
    <w:pPr>
      <w:ind w:left="57" w:firstLine="0"/>
      <w:jc w:val="left"/>
    </w:pPr>
  </w:style>
  <w:style w:type="paragraph" w:customStyle="1" w:styleId="afffff0">
    <w:name w:val="Примечание/сноска"/>
    <w:basedOn w:val="a5"/>
    <w:next w:val="a5"/>
    <w:qFormat/>
    <w:rsid w:val="00081BF5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1"/>
    <w:link w:val="19"/>
    <w:qFormat/>
    <w:rsid w:val="00081BF5"/>
    <w:pPr>
      <w:keepNext/>
      <w:numPr>
        <w:ilvl w:val="1"/>
        <w:numId w:val="13"/>
      </w:numPr>
      <w:spacing w:before="360" w:after="360"/>
    </w:pPr>
    <w:rPr>
      <w:b/>
    </w:rPr>
  </w:style>
  <w:style w:type="character" w:customStyle="1" w:styleId="19">
    <w:name w:val="Прил.Нум.заголовок 1 Знак"/>
    <w:basedOn w:val="a6"/>
    <w:link w:val="11"/>
    <w:rsid w:val="00081BF5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1"/>
    <w:link w:val="2a"/>
    <w:qFormat/>
    <w:rsid w:val="00081BF5"/>
    <w:pPr>
      <w:keepNext/>
      <w:numPr>
        <w:ilvl w:val="2"/>
        <w:numId w:val="13"/>
      </w:numPr>
      <w:spacing w:before="360" w:after="360"/>
    </w:pPr>
    <w:rPr>
      <w:b/>
      <w:sz w:val="24"/>
    </w:rPr>
  </w:style>
  <w:style w:type="character" w:customStyle="1" w:styleId="2a">
    <w:name w:val="Прил.Нум.заголовок 2 Знак"/>
    <w:basedOn w:val="a6"/>
    <w:link w:val="20"/>
    <w:rsid w:val="00081BF5"/>
    <w:rPr>
      <w:b/>
      <w:sz w:val="24"/>
      <w:szCs w:val="24"/>
      <w:lang w:eastAsia="en-US" w:bidi="en-US"/>
    </w:rPr>
  </w:style>
  <w:style w:type="paragraph" w:customStyle="1" w:styleId="afffff1">
    <w:name w:val="Команды"/>
    <w:basedOn w:val="a5"/>
    <w:link w:val="afffff2"/>
    <w:qFormat/>
    <w:rsid w:val="00081BF5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2">
    <w:name w:val="Команды Знак"/>
    <w:basedOn w:val="a6"/>
    <w:link w:val="afffff1"/>
    <w:rsid w:val="00081BF5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1"/>
    <w:qFormat/>
    <w:rsid w:val="00081BF5"/>
    <w:pPr>
      <w:keepNext w:val="0"/>
      <w:numPr>
        <w:numId w:val="11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1"/>
    <w:qFormat/>
    <w:rsid w:val="00081BF5"/>
    <w:pPr>
      <w:keepNext w:val="0"/>
      <w:numPr>
        <w:numId w:val="11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1"/>
    <w:qFormat/>
    <w:rsid w:val="00081BF5"/>
    <w:pPr>
      <w:numPr>
        <w:ilvl w:val="3"/>
        <w:numId w:val="13"/>
      </w:numPr>
    </w:pPr>
  </w:style>
  <w:style w:type="paragraph" w:customStyle="1" w:styleId="40">
    <w:name w:val="Прил.Абзац 4"/>
    <w:basedOn w:val="30"/>
    <w:next w:val="affff1"/>
    <w:qFormat/>
    <w:rsid w:val="00081BF5"/>
    <w:pPr>
      <w:numPr>
        <w:ilvl w:val="4"/>
      </w:numPr>
    </w:pPr>
  </w:style>
  <w:style w:type="paragraph" w:customStyle="1" w:styleId="-f1">
    <w:name w:val="Табл-шапка"/>
    <w:basedOn w:val="-"/>
    <w:qFormat/>
    <w:rsid w:val="00081BF5"/>
    <w:pPr>
      <w:spacing w:line="240" w:lineRule="auto"/>
    </w:pPr>
  </w:style>
  <w:style w:type="paragraph" w:customStyle="1" w:styleId="-f2">
    <w:name w:val="Прил.Табл-шапка"/>
    <w:basedOn w:val="-b"/>
    <w:qFormat/>
    <w:rsid w:val="00081BF5"/>
    <w:pPr>
      <w:spacing w:line="240" w:lineRule="auto"/>
    </w:pPr>
  </w:style>
  <w:style w:type="paragraph" w:customStyle="1" w:styleId="-f3">
    <w:name w:val="Табл-раздел"/>
    <w:basedOn w:val="-"/>
    <w:link w:val="-f4"/>
    <w:qFormat/>
    <w:rsid w:val="00081BF5"/>
    <w:rPr>
      <w:sz w:val="28"/>
      <w:u w:val="single"/>
    </w:rPr>
  </w:style>
  <w:style w:type="character" w:customStyle="1" w:styleId="-f4">
    <w:name w:val="Табл-раздел Знак"/>
    <w:basedOn w:val="-4"/>
    <w:link w:val="-f3"/>
    <w:rsid w:val="00081BF5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081BF5"/>
    <w:pPr>
      <w:numPr>
        <w:numId w:val="14"/>
      </w:numPr>
      <w:jc w:val="left"/>
    </w:pPr>
  </w:style>
  <w:style w:type="character" w:customStyle="1" w:styleId="--20">
    <w:name w:val="Табл-переч-2 Знак"/>
    <w:basedOn w:val="-20"/>
    <w:link w:val="--2"/>
    <w:rsid w:val="00081BF5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081BF5"/>
    <w:pPr>
      <w:numPr>
        <w:numId w:val="15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081BF5"/>
    <w:pPr>
      <w:numPr>
        <w:numId w:val="16"/>
      </w:numPr>
    </w:pPr>
    <w:rPr>
      <w:sz w:val="24"/>
    </w:rPr>
  </w:style>
  <w:style w:type="paragraph" w:customStyle="1" w:styleId="1a">
    <w:name w:val="Номерной 1"/>
    <w:basedOn w:val="a5"/>
    <w:next w:val="a5"/>
    <w:link w:val="1b"/>
    <w:rsid w:val="00AC6E5A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b">
    <w:name w:val="Номерной 1 Знак"/>
    <w:basedOn w:val="a6"/>
    <w:link w:val="1a"/>
    <w:rsid w:val="00AC6E5A"/>
    <w:rPr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pi3_clish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0C1B4E-AEAF-4242-8F24-E1CE3187A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kd_pi3_clishe</Template>
  <TotalTime>5024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pi3</vt:lpstr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pi3</dc:title>
  <dc:creator>Гордиенко Михаил Александрович</dc:creator>
  <cp:lastModifiedBy>Фролов Олег Иванович</cp:lastModifiedBy>
  <cp:revision>129</cp:revision>
  <dcterms:created xsi:type="dcterms:W3CDTF">2023-12-15T06:27:00Z</dcterms:created>
  <dcterms:modified xsi:type="dcterms:W3CDTF">2025-09-08T13:50:00Z</dcterms:modified>
</cp:coreProperties>
</file>