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3A4" w:rsidRDefault="00B123A4" w:rsidP="00B07AB2">
      <w:pPr>
        <w:pStyle w:val="aff2"/>
        <w:rPr>
          <w:lang w:val="en-US"/>
        </w:rPr>
      </w:pPr>
    </w:p>
    <w:tbl>
      <w:tblPr>
        <w:tblStyle w:val="afe"/>
        <w:tblW w:w="1006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2754"/>
        <w:gridCol w:w="2349"/>
        <w:gridCol w:w="2835"/>
        <w:gridCol w:w="2127"/>
      </w:tblGrid>
      <w:tr w:rsidR="00B123A4" w:rsidTr="00F470F7">
        <w:trPr>
          <w:trHeight w:val="417"/>
        </w:trPr>
        <w:tc>
          <w:tcPr>
            <w:tcW w:w="5103" w:type="dxa"/>
            <w:gridSpan w:val="2"/>
          </w:tcPr>
          <w:p w:rsidR="00B123A4" w:rsidRPr="00C47DD4" w:rsidRDefault="00B123A4" w:rsidP="00780E3F">
            <w:pPr>
              <w:pStyle w:val="afff7"/>
            </w:pPr>
            <w:r>
              <w:t>СОГЛАСОВАНО</w:t>
            </w:r>
          </w:p>
        </w:tc>
        <w:tc>
          <w:tcPr>
            <w:tcW w:w="4962" w:type="dxa"/>
            <w:gridSpan w:val="2"/>
          </w:tcPr>
          <w:p w:rsidR="00B123A4" w:rsidRPr="00C47DD4" w:rsidRDefault="00B123A4" w:rsidP="00780E3F">
            <w:pPr>
              <w:pStyle w:val="afff7"/>
            </w:pPr>
            <w:r>
              <w:t>Утверждаю</w:t>
            </w:r>
          </w:p>
        </w:tc>
      </w:tr>
      <w:tr w:rsidR="00B123A4" w:rsidTr="00F470F7">
        <w:trPr>
          <w:trHeight w:val="851"/>
        </w:trPr>
        <w:tc>
          <w:tcPr>
            <w:tcW w:w="5103" w:type="dxa"/>
            <w:gridSpan w:val="2"/>
          </w:tcPr>
          <w:p w:rsidR="00B123A4" w:rsidRPr="00C47DD4" w:rsidRDefault="00B86EDA" w:rsidP="00780E3F">
            <w:pPr>
              <w:pStyle w:val="aff2"/>
            </w:pPr>
            <w:fldSimple w:instr=" REF VP  \* MERGEFORMAT ">
              <w:r w:rsidR="00FE5E71">
                <w:rPr>
                  <w:noProof/>
                </w:rPr>
                <w:t>Начальник 523 ВП МО РФ</w:t>
              </w:r>
            </w:fldSimple>
          </w:p>
        </w:tc>
        <w:tc>
          <w:tcPr>
            <w:tcW w:w="4962" w:type="dxa"/>
            <w:gridSpan w:val="2"/>
          </w:tcPr>
          <w:p w:rsidR="00B123A4" w:rsidRPr="00C47DD4" w:rsidRDefault="00B86EDA" w:rsidP="00780E3F">
            <w:pPr>
              <w:pStyle w:val="aff2"/>
              <w:jc w:val="left"/>
            </w:pPr>
            <w:r w:rsidRPr="00C47DD4">
              <w:fldChar w:fldCharType="begin"/>
            </w:r>
            <w:r w:rsidR="00B123A4" w:rsidRPr="00C47DD4">
              <w:instrText xml:space="preserve"> REF SayType </w:instrText>
            </w:r>
            <w:r w:rsidRPr="00C47DD4">
              <w:fldChar w:fldCharType="separate"/>
            </w:r>
            <w:r w:rsidR="00FE5E71">
              <w:rPr>
                <w:noProof/>
              </w:rPr>
              <w:t>Заместитель генерального директора -</w:t>
            </w:r>
            <w:r w:rsidR="00FE5E71">
              <w:rPr>
                <w:noProof/>
              </w:rPr>
              <w:br/>
              <w:t>главный конструктор</w:t>
            </w:r>
            <w:r w:rsidRPr="00C47DD4">
              <w:fldChar w:fldCharType="end"/>
            </w:r>
          </w:p>
          <w:p w:rsidR="00B123A4" w:rsidRPr="00C47DD4" w:rsidRDefault="00B123A4" w:rsidP="00780E3F">
            <w:pPr>
              <w:pStyle w:val="aff2"/>
            </w:pPr>
            <w:r>
              <w:t>АО</w:t>
            </w:r>
            <w:r w:rsidRPr="00C47DD4">
              <w:t> «НИЦ  СПб  ЭТУ»</w:t>
            </w:r>
          </w:p>
        </w:tc>
      </w:tr>
      <w:tr w:rsidR="00B123A4" w:rsidTr="00F470F7">
        <w:trPr>
          <w:trHeight w:val="428"/>
        </w:trPr>
        <w:tc>
          <w:tcPr>
            <w:tcW w:w="2754" w:type="dxa"/>
          </w:tcPr>
          <w:p w:rsidR="00B123A4" w:rsidRPr="00FA0E47" w:rsidRDefault="00B123A4" w:rsidP="00780E3F">
            <w:pPr>
              <w:pStyle w:val="aff2"/>
            </w:pPr>
          </w:p>
        </w:tc>
        <w:tc>
          <w:tcPr>
            <w:tcW w:w="2349" w:type="dxa"/>
          </w:tcPr>
          <w:p w:rsidR="00B123A4" w:rsidRDefault="00B123A4" w:rsidP="00780E3F">
            <w:pPr>
              <w:pStyle w:val="aff2"/>
            </w:pPr>
          </w:p>
        </w:tc>
        <w:tc>
          <w:tcPr>
            <w:tcW w:w="2835" w:type="dxa"/>
          </w:tcPr>
          <w:p w:rsidR="00B123A4" w:rsidRPr="00FA0E47" w:rsidRDefault="00B123A4" w:rsidP="00780E3F">
            <w:pPr>
              <w:pStyle w:val="aff2"/>
            </w:pPr>
          </w:p>
        </w:tc>
        <w:tc>
          <w:tcPr>
            <w:tcW w:w="2127" w:type="dxa"/>
          </w:tcPr>
          <w:p w:rsidR="00B123A4" w:rsidRDefault="00B123A4" w:rsidP="00780E3F">
            <w:pPr>
              <w:pStyle w:val="aff2"/>
            </w:pPr>
          </w:p>
        </w:tc>
      </w:tr>
      <w:tr w:rsidR="00B123A4" w:rsidTr="00F470F7">
        <w:trPr>
          <w:trHeight w:val="428"/>
        </w:trPr>
        <w:tc>
          <w:tcPr>
            <w:tcW w:w="2754" w:type="dxa"/>
          </w:tcPr>
          <w:p w:rsidR="00B123A4" w:rsidRPr="00C47DD4" w:rsidRDefault="00B123A4" w:rsidP="00780E3F">
            <w:pPr>
              <w:pStyle w:val="aff2"/>
              <w:ind w:right="-331"/>
            </w:pPr>
            <w:r w:rsidRPr="00FA0E47">
              <w:t>___________________</w:t>
            </w:r>
            <w:r w:rsidRPr="00C47DD4">
              <w:t>___</w:t>
            </w:r>
          </w:p>
        </w:tc>
        <w:tc>
          <w:tcPr>
            <w:tcW w:w="2349" w:type="dxa"/>
          </w:tcPr>
          <w:p w:rsidR="00B123A4" w:rsidRPr="00C47DD4" w:rsidRDefault="00B86EDA" w:rsidP="00780E3F">
            <w:pPr>
              <w:pStyle w:val="aff2"/>
            </w:pPr>
            <w:r w:rsidRPr="00C47DD4">
              <w:fldChar w:fldCharType="begin"/>
            </w:r>
            <w:r w:rsidR="00B123A4" w:rsidRPr="00C47DD4">
              <w:instrText xml:space="preserve"> REF VPFIO </w:instrText>
            </w:r>
            <w:r w:rsidRPr="00C47DD4">
              <w:fldChar w:fldCharType="separate"/>
            </w:r>
            <w:r w:rsidR="00FE5E71">
              <w:rPr>
                <w:noProof/>
              </w:rPr>
              <w:t>Д. К. Губань</w:t>
            </w:r>
            <w:r w:rsidRPr="00C47DD4">
              <w:fldChar w:fldCharType="end"/>
            </w:r>
          </w:p>
        </w:tc>
        <w:tc>
          <w:tcPr>
            <w:tcW w:w="2835" w:type="dxa"/>
          </w:tcPr>
          <w:p w:rsidR="00B123A4" w:rsidRPr="00C47DD4" w:rsidRDefault="00B123A4" w:rsidP="00780E3F">
            <w:pPr>
              <w:pStyle w:val="aff2"/>
              <w:ind w:right="-225"/>
            </w:pPr>
            <w:r w:rsidRPr="00FA0E47">
              <w:t>_________________</w:t>
            </w:r>
            <w:r>
              <w:t>____</w:t>
            </w:r>
          </w:p>
        </w:tc>
        <w:tc>
          <w:tcPr>
            <w:tcW w:w="2127" w:type="dxa"/>
          </w:tcPr>
          <w:p w:rsidR="00B123A4" w:rsidRPr="00C47DD4" w:rsidRDefault="00B86EDA" w:rsidP="00780E3F">
            <w:pPr>
              <w:pStyle w:val="aff2"/>
            </w:pPr>
            <w:r w:rsidRPr="00C47DD4">
              <w:fldChar w:fldCharType="begin"/>
            </w:r>
            <w:r w:rsidR="00B123A4" w:rsidRPr="00C47DD4">
              <w:instrText xml:space="preserve"> REF SayFIO </w:instrText>
            </w:r>
            <w:r w:rsidRPr="00C47DD4">
              <w:fldChar w:fldCharType="separate"/>
            </w:r>
            <w:r w:rsidR="00FE5E71">
              <w:rPr>
                <w:noProof/>
              </w:rPr>
              <w:t>И. Ю. Писарев</w:t>
            </w:r>
            <w:r w:rsidRPr="00C47DD4">
              <w:fldChar w:fldCharType="end"/>
            </w:r>
          </w:p>
        </w:tc>
      </w:tr>
      <w:tr w:rsidR="00B123A4" w:rsidTr="00F470F7">
        <w:trPr>
          <w:trHeight w:val="417"/>
        </w:trPr>
        <w:tc>
          <w:tcPr>
            <w:tcW w:w="5103" w:type="dxa"/>
            <w:gridSpan w:val="2"/>
          </w:tcPr>
          <w:p w:rsidR="00B123A4" w:rsidRPr="00C47DD4" w:rsidRDefault="00B123A4" w:rsidP="00780E3F">
            <w:pPr>
              <w:pStyle w:val="aff2"/>
            </w:pPr>
            <w:r w:rsidRPr="00076B57">
              <w:t>__</w:t>
            </w:r>
            <w:r>
              <w:t>.</w:t>
            </w:r>
            <w:r w:rsidRPr="00076B57">
              <w:t>__</w:t>
            </w:r>
            <w:r>
              <w:t>.20</w:t>
            </w:r>
            <w:r w:rsidRPr="00C47DD4">
              <w:t>__</w:t>
            </w:r>
          </w:p>
        </w:tc>
        <w:tc>
          <w:tcPr>
            <w:tcW w:w="4962" w:type="dxa"/>
            <w:gridSpan w:val="2"/>
          </w:tcPr>
          <w:p w:rsidR="00B123A4" w:rsidRPr="00C47DD4" w:rsidRDefault="00B123A4" w:rsidP="00780E3F">
            <w:pPr>
              <w:pStyle w:val="aff2"/>
            </w:pPr>
            <w:r w:rsidRPr="00076B57">
              <w:t>__</w:t>
            </w:r>
            <w:r>
              <w:t>.</w:t>
            </w:r>
            <w:r w:rsidRPr="00076B57">
              <w:t>__</w:t>
            </w:r>
            <w:r>
              <w:t>.20</w:t>
            </w:r>
            <w:r w:rsidRPr="00C47DD4">
              <w:t>__</w:t>
            </w:r>
          </w:p>
        </w:tc>
      </w:tr>
    </w:tbl>
    <w:p w:rsidR="00B07AB2" w:rsidRPr="00780E2D" w:rsidRDefault="00B07AB2" w:rsidP="00B07AB2">
      <w:pPr>
        <w:ind w:firstLine="0"/>
      </w:pPr>
    </w:p>
    <w:p w:rsidR="00B07AB2" w:rsidRPr="00780E2D" w:rsidRDefault="00B07AB2" w:rsidP="00B07AB2">
      <w:pPr>
        <w:ind w:firstLine="0"/>
      </w:pPr>
    </w:p>
    <w:p w:rsidR="00B07AB2" w:rsidRPr="00780E2D" w:rsidRDefault="00B07AB2" w:rsidP="00B07AB2">
      <w:pPr>
        <w:pStyle w:val="aff2"/>
      </w:pP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755"/>
      </w:tblGrid>
      <w:tr w:rsidR="00B07AB2" w:rsidTr="000A6C3F">
        <w:trPr>
          <w:cantSplit/>
          <w:trHeight w:val="1701"/>
        </w:trPr>
        <w:tc>
          <w:tcPr>
            <w:tcW w:w="8755" w:type="dxa"/>
            <w:vAlign w:val="bottom"/>
          </w:tcPr>
          <w:p w:rsidR="00B07AB2" w:rsidRPr="00454BED" w:rsidRDefault="00B86EDA" w:rsidP="003A5340">
            <w:pPr>
              <w:pStyle w:val="afff5"/>
            </w:pPr>
            <w:fldSimple w:instr=" REF makename \* MERGEFORMAT">
              <w:r w:rsidR="00FE5E71">
                <w:rPr>
                  <w:noProof/>
                </w:rPr>
                <w:t>Плата преобразователя частоты МКТИ</w:t>
              </w:r>
            </w:fldSimple>
          </w:p>
        </w:tc>
      </w:tr>
    </w:tbl>
    <w:p w:rsidR="00B07AB2" w:rsidRPr="00B07AB2" w:rsidRDefault="00B86EDA" w:rsidP="00B07AB2">
      <w:pPr>
        <w:pStyle w:val="51"/>
      </w:pPr>
      <w:r>
        <w:fldChar w:fldCharType="begin"/>
      </w:r>
      <w:r w:rsidR="00554CA8">
        <w:instrText xml:space="preserve"> REF Type \h </w:instrText>
      </w:r>
      <w:r>
        <w:fldChar w:fldCharType="separate"/>
      </w:r>
      <w:r w:rsidR="00FE5E71">
        <w:rPr>
          <w:noProof/>
        </w:rPr>
        <w:t>Ведомость покупных изделий</w:t>
      </w:r>
      <w:r>
        <w:fldChar w:fldCharType="end"/>
      </w:r>
    </w:p>
    <w:p w:rsidR="00B07AB2" w:rsidRDefault="00CF0F01" w:rsidP="00B123A4">
      <w:pPr>
        <w:pStyle w:val="51"/>
        <w:rPr>
          <w:lang w:val="en-US"/>
        </w:rPr>
      </w:pPr>
      <w:r w:rsidRPr="00CF0F01">
        <w:t>ВБМА.431111.003</w:t>
      </w:r>
      <w:r w:rsidR="00B86EDA">
        <w:fldChar w:fldCharType="begin"/>
      </w:r>
      <w:r w:rsidR="000504D8">
        <w:instrText xml:space="preserve"> REF Code \h </w:instrText>
      </w:r>
      <w:r w:rsidR="00B86EDA">
        <w:fldChar w:fldCharType="separate"/>
      </w:r>
      <w:r w:rsidR="00FE5E71">
        <w:rPr>
          <w:noProof/>
        </w:rPr>
        <w:t>ВП</w:t>
      </w:r>
      <w:r w:rsidR="00B86EDA">
        <w:fldChar w:fldCharType="end"/>
      </w:r>
    </w:p>
    <w:p w:rsidR="00B123A4" w:rsidRDefault="00B123A4" w:rsidP="00B123A4">
      <w:pPr>
        <w:pStyle w:val="51"/>
        <w:rPr>
          <w:lang w:val="en-US"/>
        </w:rPr>
      </w:pPr>
    </w:p>
    <w:p w:rsidR="00B07AB2" w:rsidRDefault="00B07AB2" w:rsidP="00B07AB2">
      <w:pPr>
        <w:pStyle w:val="aff2"/>
      </w:pPr>
    </w:p>
    <w:p w:rsidR="00B07AB2" w:rsidRDefault="00B07AB2" w:rsidP="00B07AB2">
      <w:pPr>
        <w:pStyle w:val="aff2"/>
      </w:pPr>
    </w:p>
    <w:tbl>
      <w:tblPr>
        <w:tblStyle w:val="afe"/>
        <w:tblW w:w="3969" w:type="dxa"/>
        <w:jc w:val="right"/>
        <w:tblLayout w:type="fixed"/>
        <w:tblLook w:val="04A0"/>
      </w:tblPr>
      <w:tblGrid>
        <w:gridCol w:w="1754"/>
        <w:gridCol w:w="2215"/>
      </w:tblGrid>
      <w:tr w:rsidR="00B07AB2" w:rsidTr="00A26540">
        <w:trPr>
          <w:trHeight w:val="57"/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B07AB2" w:rsidP="00BC26C8">
            <w:pPr>
              <w:pStyle w:val="aff2"/>
            </w:pPr>
            <w:r w:rsidRPr="00620222">
              <w:rPr>
                <w:rFonts w:eastAsia="MS Mincho"/>
              </w:rPr>
              <w:t>Руководитель разработки</w:t>
            </w:r>
          </w:p>
        </w:tc>
      </w:tr>
      <w:tr w:rsidR="00B07AB2" w:rsidTr="00BC26C8">
        <w:trPr>
          <w:jc w:val="right"/>
        </w:trPr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B07AB2" w:rsidP="00BC26C8">
            <w:pPr>
              <w:pStyle w:val="aff2"/>
              <w:ind w:right="-231"/>
            </w:pPr>
            <w:r w:rsidRPr="00620222">
              <w:rPr>
                <w:rFonts w:eastAsia="MS Mincho"/>
              </w:rPr>
              <w:t>_____________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B123A4" w:rsidRDefault="00B86EDA" w:rsidP="00BC26C8">
            <w:pPr>
              <w:pStyle w:val="aff2"/>
              <w:rPr>
                <w:lang w:val="en-US"/>
              </w:rPr>
            </w:pPr>
            <w:r>
              <w:fldChar w:fldCharType="begin"/>
            </w:r>
            <w:r w:rsidR="00B123A4">
              <w:rPr>
                <w:lang w:val="en-US"/>
              </w:rPr>
              <w:instrText xml:space="preserve"> REF DevManFIO \h </w:instrText>
            </w:r>
            <w:r>
              <w:fldChar w:fldCharType="separate"/>
            </w:r>
            <w:r w:rsidR="00FE5E71">
              <w:rPr>
                <w:noProof/>
              </w:rPr>
              <w:t>А. В. Тумазов</w:t>
            </w:r>
            <w:r>
              <w:fldChar w:fldCharType="end"/>
            </w:r>
          </w:p>
        </w:tc>
      </w:tr>
      <w:tr w:rsidR="00B07AB2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A26540" w:rsidP="00BC26C8">
            <w:pPr>
              <w:pStyle w:val="aff2"/>
            </w:pPr>
            <w:r w:rsidRPr="00076B57">
              <w:t>__</w:t>
            </w:r>
            <w:r>
              <w:t>.</w:t>
            </w:r>
            <w:r w:rsidRPr="00076B57">
              <w:t>__</w:t>
            </w:r>
            <w:r>
              <w:t>.20</w:t>
            </w:r>
            <w:r w:rsidRPr="00C47DD4">
              <w:t>__</w:t>
            </w:r>
          </w:p>
        </w:tc>
      </w:tr>
      <w:tr w:rsidR="00506197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6197" w:rsidRPr="00076B57" w:rsidRDefault="00506197" w:rsidP="00BC26C8">
            <w:pPr>
              <w:pStyle w:val="aff2"/>
            </w:pPr>
          </w:p>
        </w:tc>
      </w:tr>
      <w:tr w:rsidR="00B07AB2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D4714F" w:rsidP="00BC26C8">
            <w:pPr>
              <w:pStyle w:val="aff2"/>
            </w:pPr>
            <w:r>
              <w:rPr>
                <w:rFonts w:eastAsia="MS Mincho"/>
              </w:rPr>
              <w:t>Начальник б</w:t>
            </w:r>
            <w:r w:rsidRPr="00C2212C">
              <w:rPr>
                <w:rFonts w:eastAsia="MS Mincho"/>
              </w:rPr>
              <w:t>юро стандартизации</w:t>
            </w:r>
          </w:p>
        </w:tc>
      </w:tr>
      <w:tr w:rsidR="00B07AB2" w:rsidTr="00BC26C8">
        <w:trPr>
          <w:jc w:val="right"/>
        </w:trPr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B07AB2" w:rsidP="00BC26C8">
            <w:pPr>
              <w:pStyle w:val="aff2"/>
              <w:ind w:right="-231"/>
            </w:pPr>
            <w:r w:rsidRPr="00620222">
              <w:rPr>
                <w:rFonts w:eastAsia="MS Mincho"/>
              </w:rPr>
              <w:t>_____________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B86EDA" w:rsidP="00BC26C8">
            <w:pPr>
              <w:pStyle w:val="aff2"/>
            </w:pPr>
            <w:fldSimple w:instr=" REF NKFIO  \* MERGEFORMAT ">
              <w:r w:rsidR="00FE5E71">
                <w:rPr>
                  <w:noProof/>
                </w:rPr>
                <w:t>В. В. Лукьянцев</w:t>
              </w:r>
            </w:fldSimple>
          </w:p>
        </w:tc>
      </w:tr>
      <w:tr w:rsidR="00B07AB2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A26540" w:rsidP="00BC26C8">
            <w:pPr>
              <w:pStyle w:val="aff2"/>
            </w:pPr>
            <w:r w:rsidRPr="00076B57">
              <w:t>__</w:t>
            </w:r>
            <w:r>
              <w:t>.</w:t>
            </w:r>
            <w:r w:rsidRPr="00076B57">
              <w:t>__</w:t>
            </w:r>
            <w:r>
              <w:t>.20</w:t>
            </w:r>
            <w:r w:rsidRPr="00C47DD4">
              <w:t>__</w:t>
            </w:r>
          </w:p>
        </w:tc>
      </w:tr>
      <w:tr w:rsidR="00B07AB2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Default="00B07AB2" w:rsidP="00BC26C8">
            <w:pPr>
              <w:pStyle w:val="aff2"/>
            </w:pPr>
          </w:p>
        </w:tc>
      </w:tr>
      <w:tr w:rsidR="00B07AB2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Default="00B07AB2" w:rsidP="00BC26C8">
            <w:pPr>
              <w:pStyle w:val="aff2"/>
            </w:pPr>
          </w:p>
        </w:tc>
      </w:tr>
    </w:tbl>
    <w:p w:rsidR="0063539D" w:rsidRPr="0063539D" w:rsidRDefault="0063539D">
      <w:pPr>
        <w:rPr>
          <w:lang w:val="en-US"/>
        </w:rPr>
      </w:pPr>
    </w:p>
    <w:p w:rsidR="00803586" w:rsidRPr="00B07AB2" w:rsidRDefault="00803586">
      <w:pPr>
        <w:sectPr w:rsidR="00803586" w:rsidRPr="00B07AB2" w:rsidSect="00141B24">
          <w:headerReference w:type="first" r:id="rId8"/>
          <w:pgSz w:w="11906" w:h="16838"/>
          <w:pgMar w:top="567" w:right="851" w:bottom="1134" w:left="1134" w:header="142" w:footer="709" w:gutter="0"/>
          <w:cols w:space="708"/>
          <w:titlePg/>
          <w:docGrid w:linePitch="360"/>
        </w:sectPr>
      </w:pPr>
    </w:p>
    <w:tbl>
      <w:tblPr>
        <w:tblStyle w:val="afe"/>
        <w:tblW w:w="22141" w:type="dxa"/>
        <w:tblInd w:w="57" w:type="dxa"/>
        <w:tblLayout w:type="fixed"/>
        <w:tblCellMar>
          <w:left w:w="57" w:type="dxa"/>
          <w:right w:w="57" w:type="dxa"/>
        </w:tblCellMar>
        <w:tblLook w:val="04A0"/>
      </w:tblPr>
      <w:tblGrid>
        <w:gridCol w:w="646"/>
        <w:gridCol w:w="5108"/>
        <w:gridCol w:w="1420"/>
        <w:gridCol w:w="2696"/>
        <w:gridCol w:w="2555"/>
        <w:gridCol w:w="2355"/>
        <w:gridCol w:w="995"/>
        <w:gridCol w:w="994"/>
        <w:gridCol w:w="994"/>
        <w:gridCol w:w="994"/>
        <w:gridCol w:w="3384"/>
      </w:tblGrid>
      <w:tr w:rsidR="005360DB" w:rsidTr="00152616">
        <w:trPr>
          <w:cantSplit/>
          <w:trHeight w:val="465"/>
          <w:tblHeader/>
        </w:trPr>
        <w:tc>
          <w:tcPr>
            <w:tcW w:w="646" w:type="dxa"/>
            <w:vMerge w:val="restart"/>
            <w:tcBorders>
              <w:top w:val="nil"/>
              <w:left w:val="nil"/>
            </w:tcBorders>
            <w:textDirection w:val="btLr"/>
            <w:vAlign w:val="center"/>
          </w:tcPr>
          <w:p w:rsidR="005360DB" w:rsidRDefault="005360DB" w:rsidP="00D06C44">
            <w:pPr>
              <w:pStyle w:val="-c"/>
              <w:rPr>
                <w:lang w:val="en-US"/>
              </w:rPr>
            </w:pPr>
            <w:r w:rsidRPr="005360DB">
              <w:rPr>
                <w:lang w:val="en-US"/>
              </w:rPr>
              <w:lastRenderedPageBreak/>
              <w:t>№ строки</w:t>
            </w:r>
          </w:p>
        </w:tc>
        <w:tc>
          <w:tcPr>
            <w:tcW w:w="5108" w:type="dxa"/>
            <w:vMerge w:val="restart"/>
            <w:tcBorders>
              <w:top w:val="nil"/>
            </w:tcBorders>
            <w:vAlign w:val="center"/>
          </w:tcPr>
          <w:p w:rsidR="005360DB" w:rsidRDefault="005360DB" w:rsidP="00D06C44">
            <w:pPr>
              <w:pStyle w:val="-c"/>
              <w:rPr>
                <w:lang w:val="en-US"/>
              </w:rPr>
            </w:pPr>
            <w:r w:rsidRPr="005360DB">
              <w:rPr>
                <w:lang w:val="en-US"/>
              </w:rPr>
              <w:t>Наименование</w:t>
            </w:r>
          </w:p>
        </w:tc>
        <w:tc>
          <w:tcPr>
            <w:tcW w:w="1420" w:type="dxa"/>
            <w:vMerge w:val="restart"/>
            <w:tcBorders>
              <w:top w:val="nil"/>
            </w:tcBorders>
            <w:vAlign w:val="center"/>
          </w:tcPr>
          <w:p w:rsidR="005360DB" w:rsidRPr="00963FB6" w:rsidRDefault="005360DB" w:rsidP="004021B4">
            <w:pPr>
              <w:pStyle w:val="-c"/>
            </w:pPr>
            <w:r w:rsidRPr="00963FB6">
              <w:t xml:space="preserve">Код </w:t>
            </w:r>
            <w:r w:rsidR="00963FB6" w:rsidRPr="00963FB6">
              <w:br/>
            </w:r>
            <w:r w:rsidRPr="00963FB6">
              <w:t>продукции</w:t>
            </w:r>
          </w:p>
        </w:tc>
        <w:tc>
          <w:tcPr>
            <w:tcW w:w="2696" w:type="dxa"/>
            <w:vMerge w:val="restart"/>
            <w:tcBorders>
              <w:top w:val="nil"/>
            </w:tcBorders>
            <w:vAlign w:val="center"/>
          </w:tcPr>
          <w:p w:rsidR="005360DB" w:rsidRPr="00C05FFD" w:rsidRDefault="005360DB" w:rsidP="00D06C44">
            <w:pPr>
              <w:pStyle w:val="-c"/>
            </w:pPr>
            <w:r w:rsidRPr="00C05FFD">
              <w:t>Обозначение документа</w:t>
            </w:r>
            <w:r w:rsidR="00C05FFD">
              <w:br/>
            </w:r>
            <w:r w:rsidRPr="00C05FFD">
              <w:t>на поставку</w:t>
            </w:r>
          </w:p>
        </w:tc>
        <w:tc>
          <w:tcPr>
            <w:tcW w:w="2555" w:type="dxa"/>
            <w:vMerge w:val="restart"/>
            <w:tcBorders>
              <w:top w:val="nil"/>
            </w:tcBorders>
            <w:vAlign w:val="center"/>
          </w:tcPr>
          <w:p w:rsidR="005360DB" w:rsidRPr="00C05FFD" w:rsidRDefault="005360DB" w:rsidP="004021B4">
            <w:pPr>
              <w:pStyle w:val="-c"/>
            </w:pPr>
            <w:r w:rsidRPr="00C05FFD">
              <w:t>Поставщик</w:t>
            </w:r>
          </w:p>
        </w:tc>
        <w:tc>
          <w:tcPr>
            <w:tcW w:w="2355" w:type="dxa"/>
            <w:vMerge w:val="restart"/>
            <w:tcBorders>
              <w:top w:val="nil"/>
            </w:tcBorders>
            <w:vAlign w:val="center"/>
          </w:tcPr>
          <w:p w:rsidR="005360DB" w:rsidRPr="00037E67" w:rsidRDefault="005360DB" w:rsidP="00D06C44">
            <w:pPr>
              <w:pStyle w:val="-c"/>
            </w:pPr>
            <w:r w:rsidRPr="005360DB">
              <w:t>Куда входит</w:t>
            </w:r>
            <w:r w:rsidR="00037E67" w:rsidRPr="00037E67">
              <w:br/>
            </w:r>
            <w:r w:rsidRPr="00037E67">
              <w:rPr>
                <w:lang w:bidi="en-US"/>
              </w:rPr>
              <w:t>(обозначение)</w:t>
            </w:r>
          </w:p>
        </w:tc>
        <w:tc>
          <w:tcPr>
            <w:tcW w:w="3977" w:type="dxa"/>
            <w:gridSpan w:val="4"/>
            <w:tcBorders>
              <w:top w:val="nil"/>
            </w:tcBorders>
            <w:vAlign w:val="center"/>
          </w:tcPr>
          <w:p w:rsidR="005360DB" w:rsidRPr="00037E67" w:rsidRDefault="005360DB" w:rsidP="00D06C44">
            <w:pPr>
              <w:pStyle w:val="-c"/>
            </w:pPr>
            <w:r w:rsidRPr="00037E67">
              <w:t>Количество</w:t>
            </w:r>
          </w:p>
        </w:tc>
        <w:tc>
          <w:tcPr>
            <w:tcW w:w="3384" w:type="dxa"/>
            <w:vMerge w:val="restart"/>
            <w:tcBorders>
              <w:top w:val="nil"/>
              <w:right w:val="nil"/>
            </w:tcBorders>
            <w:vAlign w:val="center"/>
          </w:tcPr>
          <w:p w:rsidR="005360DB" w:rsidRPr="006A5175" w:rsidRDefault="005360DB" w:rsidP="00D06C44">
            <w:pPr>
              <w:pStyle w:val="-c"/>
            </w:pPr>
            <w:r w:rsidRPr="006A5175">
              <w:t>Примечание</w:t>
            </w:r>
          </w:p>
        </w:tc>
      </w:tr>
      <w:tr w:rsidR="005360DB" w:rsidTr="00152616">
        <w:trPr>
          <w:cantSplit/>
          <w:trHeight w:val="816"/>
          <w:tblHeader/>
        </w:trPr>
        <w:tc>
          <w:tcPr>
            <w:tcW w:w="646" w:type="dxa"/>
            <w:vMerge/>
            <w:tcBorders>
              <w:left w:val="nil"/>
              <w:bottom w:val="single" w:sz="4" w:space="0" w:color="000000" w:themeColor="text1"/>
            </w:tcBorders>
            <w:textDirection w:val="btLr"/>
          </w:tcPr>
          <w:p w:rsidR="005360DB" w:rsidRPr="00037E67" w:rsidRDefault="005360DB" w:rsidP="003348E2">
            <w:pPr>
              <w:pStyle w:val="-"/>
            </w:pPr>
          </w:p>
        </w:tc>
        <w:tc>
          <w:tcPr>
            <w:tcW w:w="5108" w:type="dxa"/>
            <w:vMerge/>
            <w:tcBorders>
              <w:bottom w:val="single" w:sz="4" w:space="0" w:color="000000" w:themeColor="text1"/>
            </w:tcBorders>
            <w:vAlign w:val="center"/>
          </w:tcPr>
          <w:p w:rsidR="005360DB" w:rsidRPr="00037E67" w:rsidRDefault="005360DB" w:rsidP="003348E2">
            <w:pPr>
              <w:pStyle w:val="-"/>
            </w:pPr>
          </w:p>
        </w:tc>
        <w:tc>
          <w:tcPr>
            <w:tcW w:w="1420" w:type="dxa"/>
            <w:vMerge/>
            <w:tcBorders>
              <w:bottom w:val="single" w:sz="4" w:space="0" w:color="000000" w:themeColor="text1"/>
            </w:tcBorders>
          </w:tcPr>
          <w:p w:rsidR="005360DB" w:rsidRPr="00037E67" w:rsidRDefault="005360DB" w:rsidP="003348E2">
            <w:pPr>
              <w:pStyle w:val="-"/>
            </w:pPr>
          </w:p>
        </w:tc>
        <w:tc>
          <w:tcPr>
            <w:tcW w:w="2696" w:type="dxa"/>
            <w:vMerge/>
            <w:tcBorders>
              <w:bottom w:val="single" w:sz="4" w:space="0" w:color="000000" w:themeColor="text1"/>
            </w:tcBorders>
          </w:tcPr>
          <w:p w:rsidR="005360DB" w:rsidRPr="00037E67" w:rsidRDefault="005360DB" w:rsidP="003348E2">
            <w:pPr>
              <w:pStyle w:val="-"/>
              <w:jc w:val="left"/>
            </w:pPr>
          </w:p>
        </w:tc>
        <w:tc>
          <w:tcPr>
            <w:tcW w:w="2555" w:type="dxa"/>
            <w:vMerge/>
            <w:tcBorders>
              <w:bottom w:val="single" w:sz="4" w:space="0" w:color="000000" w:themeColor="text1"/>
            </w:tcBorders>
          </w:tcPr>
          <w:p w:rsidR="005360DB" w:rsidRPr="00037E67" w:rsidRDefault="005360DB" w:rsidP="003348E2">
            <w:pPr>
              <w:pStyle w:val="-"/>
              <w:jc w:val="left"/>
            </w:pPr>
          </w:p>
        </w:tc>
        <w:tc>
          <w:tcPr>
            <w:tcW w:w="2355" w:type="dxa"/>
            <w:vMerge/>
            <w:tcBorders>
              <w:bottom w:val="single" w:sz="4" w:space="0" w:color="000000" w:themeColor="text1"/>
            </w:tcBorders>
          </w:tcPr>
          <w:p w:rsidR="005360DB" w:rsidRPr="005360DB" w:rsidRDefault="005360DB" w:rsidP="003348E2">
            <w:pPr>
              <w:pStyle w:val="-"/>
              <w:jc w:val="left"/>
            </w:pPr>
          </w:p>
        </w:tc>
        <w:tc>
          <w:tcPr>
            <w:tcW w:w="995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5360DB" w:rsidRPr="007C7F11" w:rsidRDefault="005360DB" w:rsidP="00D06C44">
            <w:pPr>
              <w:pStyle w:val="-c"/>
            </w:pPr>
            <w:r w:rsidRPr="007C7F11">
              <w:t>на из</w:t>
            </w:r>
            <w:r w:rsidRPr="00037E67">
              <w:t>-</w:t>
            </w:r>
            <w:r w:rsidRPr="007C7F11">
              <w:t>делие</w:t>
            </w:r>
          </w:p>
        </w:tc>
        <w:tc>
          <w:tcPr>
            <w:tcW w:w="994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5360DB" w:rsidRPr="00037E67" w:rsidRDefault="005360DB" w:rsidP="00D06C44">
            <w:pPr>
              <w:pStyle w:val="-c"/>
            </w:pPr>
            <w:r w:rsidRPr="007C7F11">
              <w:t>в ко</w:t>
            </w:r>
            <w:r w:rsidR="00463C57">
              <w:t>мп</w:t>
            </w:r>
            <w:r w:rsidRPr="00037E67">
              <w:t>-</w:t>
            </w:r>
            <w:r w:rsidRPr="007C7F11">
              <w:t>лек</w:t>
            </w:r>
            <w:r>
              <w:t>ты</w:t>
            </w:r>
          </w:p>
        </w:tc>
        <w:tc>
          <w:tcPr>
            <w:tcW w:w="994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5360DB" w:rsidRPr="007C7F11" w:rsidRDefault="005360DB" w:rsidP="004021B4">
            <w:pPr>
              <w:pStyle w:val="-c"/>
            </w:pPr>
            <w:r w:rsidRPr="007C7F11">
              <w:t>на ре</w:t>
            </w:r>
            <w:r>
              <w:t>-</w:t>
            </w:r>
            <w:r w:rsidRPr="007C7F11">
              <w:t>гулир.</w:t>
            </w:r>
          </w:p>
        </w:tc>
        <w:tc>
          <w:tcPr>
            <w:tcW w:w="994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5360DB" w:rsidRPr="007C7F11" w:rsidRDefault="00DF71C3" w:rsidP="00D06C44">
            <w:pPr>
              <w:pStyle w:val="-c"/>
            </w:pPr>
            <w:r>
              <w:t>в</w:t>
            </w:r>
            <w:r w:rsidR="005360DB" w:rsidRPr="007C7F11">
              <w:t>сего</w:t>
            </w:r>
          </w:p>
        </w:tc>
        <w:tc>
          <w:tcPr>
            <w:tcW w:w="3384" w:type="dxa"/>
            <w:vMerge/>
            <w:tcBorders>
              <w:bottom w:val="single" w:sz="4" w:space="0" w:color="000000" w:themeColor="text1"/>
              <w:right w:val="nil"/>
            </w:tcBorders>
            <w:vAlign w:val="center"/>
          </w:tcPr>
          <w:p w:rsidR="005360DB" w:rsidRPr="006A5175" w:rsidRDefault="005360DB" w:rsidP="003348E2">
            <w:pPr>
              <w:pStyle w:val="-"/>
            </w:pPr>
          </w:p>
        </w:tc>
      </w:tr>
      <w:tr w:rsidR="0019675D" w:rsidTr="00152616">
        <w:trPr>
          <w:trHeight w:val="403"/>
        </w:trPr>
        <w:tc>
          <w:tcPr>
            <w:tcW w:w="646" w:type="dxa"/>
            <w:tcBorders>
              <w:left w:val="nil"/>
              <w:bottom w:val="nil"/>
              <w:right w:val="single" w:sz="4" w:space="0" w:color="000000" w:themeColor="text1"/>
            </w:tcBorders>
          </w:tcPr>
          <w:p w:rsidR="0019675D" w:rsidRPr="00037E67" w:rsidRDefault="0019675D" w:rsidP="003348E2">
            <w:pPr>
              <w:pStyle w:val="-"/>
            </w:pPr>
          </w:p>
        </w:tc>
        <w:tc>
          <w:tcPr>
            <w:tcW w:w="5108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19675D" w:rsidRPr="00463C57" w:rsidRDefault="0019675D" w:rsidP="003348E2">
            <w:pPr>
              <w:pStyle w:val="-5"/>
            </w:pPr>
          </w:p>
        </w:tc>
        <w:tc>
          <w:tcPr>
            <w:tcW w:w="1420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9675D" w:rsidRPr="0019675D" w:rsidRDefault="0019675D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9675D" w:rsidRPr="0019675D" w:rsidRDefault="0019675D" w:rsidP="003348E2">
            <w:pPr>
              <w:pStyle w:val="-5"/>
            </w:pPr>
          </w:p>
        </w:tc>
        <w:tc>
          <w:tcPr>
            <w:tcW w:w="2555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9675D" w:rsidRPr="0019675D" w:rsidRDefault="0019675D" w:rsidP="003348E2">
            <w:pPr>
              <w:pStyle w:val="-5"/>
            </w:pPr>
          </w:p>
        </w:tc>
        <w:tc>
          <w:tcPr>
            <w:tcW w:w="2355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9675D" w:rsidRPr="001F0E13" w:rsidRDefault="0019675D" w:rsidP="003348E2">
            <w:pPr>
              <w:pStyle w:val="-5"/>
            </w:pPr>
          </w:p>
        </w:tc>
        <w:tc>
          <w:tcPr>
            <w:tcW w:w="995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19675D" w:rsidRPr="00037E67" w:rsidRDefault="0019675D" w:rsidP="003348E2">
            <w:pPr>
              <w:pStyle w:val="-"/>
            </w:pPr>
          </w:p>
        </w:tc>
        <w:tc>
          <w:tcPr>
            <w:tcW w:w="994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19675D" w:rsidRPr="00037E67" w:rsidRDefault="0019675D" w:rsidP="003348E2">
            <w:pPr>
              <w:pStyle w:val="-"/>
            </w:pPr>
          </w:p>
        </w:tc>
        <w:tc>
          <w:tcPr>
            <w:tcW w:w="994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19675D" w:rsidRPr="00037E67" w:rsidRDefault="0019675D" w:rsidP="003348E2">
            <w:pPr>
              <w:pStyle w:val="-"/>
            </w:pPr>
          </w:p>
        </w:tc>
        <w:tc>
          <w:tcPr>
            <w:tcW w:w="994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19675D" w:rsidRPr="00037E67" w:rsidRDefault="0019675D" w:rsidP="003348E2">
            <w:pPr>
              <w:pStyle w:val="-"/>
            </w:pPr>
          </w:p>
        </w:tc>
        <w:tc>
          <w:tcPr>
            <w:tcW w:w="3384" w:type="dxa"/>
            <w:tcBorders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19675D" w:rsidRPr="006A5175" w:rsidRDefault="0019675D" w:rsidP="003348E2">
            <w:pPr>
              <w:pStyle w:val="-5"/>
              <w:jc w:val="center"/>
            </w:pPr>
          </w:p>
        </w:tc>
      </w:tr>
      <w:tr w:rsidR="00DD773E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CF7244" w:rsidRDefault="005B3310" w:rsidP="004021B4">
            <w:pPr>
              <w:pStyle w:val="-e"/>
            </w:pPr>
            <w:r>
              <w:t>Электронные модули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F0E13" w:rsidRDefault="00DD773E" w:rsidP="003348E2">
            <w:pPr>
              <w:pStyle w:val="-5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DD773E" w:rsidRPr="006A5175" w:rsidRDefault="00DD773E" w:rsidP="003348E2">
            <w:pPr>
              <w:pStyle w:val="-5"/>
              <w:jc w:val="center"/>
            </w:pPr>
          </w:p>
        </w:tc>
      </w:tr>
      <w:tr w:rsidR="00DD773E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463C57" w:rsidRDefault="00DD773E" w:rsidP="003348E2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F0E13" w:rsidRDefault="00DD773E" w:rsidP="003348E2">
            <w:pPr>
              <w:pStyle w:val="-5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DD773E" w:rsidRPr="006A5175" w:rsidRDefault="00DD773E" w:rsidP="003348E2">
            <w:pPr>
              <w:pStyle w:val="-5"/>
              <w:jc w:val="center"/>
            </w:pPr>
          </w:p>
        </w:tc>
      </w:tr>
      <w:tr w:rsidR="00CF7244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F7244" w:rsidRPr="00037E67" w:rsidRDefault="00CF7244" w:rsidP="003348E2">
            <w:pPr>
              <w:pStyle w:val="a"/>
            </w:pPr>
            <w:bookmarkStart w:id="0" w:name="_Ref40882808"/>
          </w:p>
        </w:tc>
        <w:bookmarkEnd w:id="0"/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2769E" w:rsidRDefault="00FE5E71" w:rsidP="005B3310">
            <w:pPr>
              <w:pStyle w:val="-5"/>
            </w:pPr>
            <w:r w:rsidRPr="00FE5E71">
              <w:t>Преобразователь DC/DC SPAN02C-15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19675D" w:rsidRDefault="00FE5E71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B04D2" w:rsidRDefault="00FE5E71" w:rsidP="006C359B">
            <w:pPr>
              <w:pStyle w:val="-5"/>
              <w:jc w:val="center"/>
              <w:rPr>
                <w:szCs w:val="26"/>
              </w:rPr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B04D2" w:rsidRDefault="00FE5E71" w:rsidP="006C359B">
            <w:pPr>
              <w:pStyle w:val="-5"/>
              <w:jc w:val="center"/>
              <w:rPr>
                <w:szCs w:val="26"/>
              </w:rPr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5B3310" w:rsidRDefault="00CF0F01" w:rsidP="006C359B">
            <w:pPr>
              <w:pStyle w:val="-5"/>
              <w:jc w:val="center"/>
            </w:pPr>
            <w:r w:rsidRPr="00CF0F01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B04D2" w:rsidRDefault="00FE5E71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7B1C1A" w:rsidRDefault="00CF724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B04D2" w:rsidRDefault="00CF724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B04D2" w:rsidRDefault="00FE5E71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F7244" w:rsidRPr="006A5175" w:rsidRDefault="00FE5E71" w:rsidP="003348E2">
            <w:pPr>
              <w:pStyle w:val="-5"/>
              <w:rPr>
                <w:szCs w:val="26"/>
              </w:rPr>
            </w:pPr>
            <w:r w:rsidRPr="00FE5E71">
              <w:rPr>
                <w:szCs w:val="26"/>
              </w:rPr>
              <w:t>SIP8</w:t>
            </w: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0D466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0D4660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0D4660" w:rsidP="003348E2">
            <w:pPr>
              <w:pStyle w:val="-5"/>
              <w:rPr>
                <w:szCs w:val="26"/>
              </w:rPr>
            </w:pP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0D466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0D4660">
            <w:pPr>
              <w:pStyle w:val="-e"/>
            </w:pPr>
            <w:r>
              <w:t>Конденсаторы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0D4660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0D4660" w:rsidP="003348E2">
            <w:pPr>
              <w:pStyle w:val="-5"/>
              <w:rPr>
                <w:szCs w:val="26"/>
              </w:rPr>
            </w:pP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0D466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0D4660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0D4660" w:rsidP="003348E2">
            <w:pPr>
              <w:pStyle w:val="-5"/>
              <w:rPr>
                <w:szCs w:val="26"/>
              </w:rPr>
            </w:pP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FE5E71" w:rsidP="005B3310">
            <w:pPr>
              <w:pStyle w:val="-5"/>
            </w:pPr>
            <w:r w:rsidRPr="00FE5E71">
              <w:t>CC0805KPX7R9BB1040.1мкФ, 50В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FE5E71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FE5E71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CF0F01" w:rsidP="006C359B">
            <w:pPr>
              <w:pStyle w:val="-5"/>
              <w:jc w:val="center"/>
            </w:pPr>
            <w:r w:rsidRPr="00CF0F01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323214" w:rsidP="00323214">
            <w:pPr>
              <w:pStyle w:val="-"/>
              <w:rPr>
                <w:szCs w:val="26"/>
              </w:rPr>
            </w:pPr>
            <w:r w:rsidRPr="00747E77">
              <w:rPr>
                <w:szCs w:val="26"/>
                <w:lang w:val="en-US"/>
              </w:rPr>
              <w:t>3</w:t>
            </w:r>
            <w:r w:rsidR="00605BB2" w:rsidRPr="00747E77"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FE5E71" w:rsidP="002D3F39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6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605BB2" w:rsidP="00323214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</w:rPr>
              <w:t>3</w:t>
            </w:r>
            <w:r w:rsidR="00323214" w:rsidRPr="00747E77">
              <w:rPr>
                <w:szCs w:val="26"/>
                <w:lang w:val="en-US"/>
              </w:rPr>
              <w:t>8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FE5E71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0805</w:t>
            </w:r>
          </w:p>
        </w:tc>
      </w:tr>
      <w:tr w:rsidR="00FE5E71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FE5E71" w:rsidRPr="00037E67" w:rsidRDefault="00FE5E71" w:rsidP="00FE5E71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4363E2" w:rsidRDefault="00FE5E71" w:rsidP="00FE5E71">
            <w:pPr>
              <w:pStyle w:val="-5"/>
            </w:pPr>
            <w:r w:rsidRPr="000456C9">
              <w:t>GRM31CR7</w:t>
            </w:r>
            <w:r>
              <w:t>2A105KA01K 1 мкФ, 100В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616FF8" w:rsidRDefault="00FE5E71" w:rsidP="00FE5E71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616FF8" w:rsidRDefault="00FE5E71" w:rsidP="00FE5E71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616FF8" w:rsidRDefault="00FE5E71" w:rsidP="00FE5E71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Default="00CF0F01" w:rsidP="00FE5E71">
            <w:pPr>
              <w:pStyle w:val="-5"/>
              <w:jc w:val="center"/>
            </w:pPr>
            <w:r w:rsidRPr="00CF0F01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323214" w:rsidRDefault="00323214" w:rsidP="00FE5E71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B1C1A" w:rsidRDefault="00FE5E71" w:rsidP="00FE5E71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EB04D2" w:rsidRDefault="00FE5E71" w:rsidP="00FE5E71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323214" w:rsidRDefault="00323214" w:rsidP="00FE5E71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FE5E71" w:rsidRPr="006A5175" w:rsidRDefault="002B7C58" w:rsidP="00FE5E71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1206</w:t>
            </w:r>
          </w:p>
        </w:tc>
      </w:tr>
      <w:tr w:rsidR="00FE5E71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FE5E71" w:rsidRPr="00037E67" w:rsidRDefault="00FE5E71" w:rsidP="00FE5E71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4363E2" w:rsidRDefault="00FE5E71" w:rsidP="00FE5E71">
            <w:pPr>
              <w:pStyle w:val="-5"/>
            </w:pPr>
            <w:r>
              <w:t>TAJC106K035RNJ</w:t>
            </w:r>
            <w:r w:rsidRPr="000A41CB">
              <w:t xml:space="preserve"> 10 мкФ, 35В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616FF8" w:rsidRDefault="00FE5E71" w:rsidP="00FE5E71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616FF8" w:rsidRDefault="00FE5E71" w:rsidP="00FE5E71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616FF8" w:rsidRDefault="00FE5E71" w:rsidP="00FE5E71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Default="00CF0F01" w:rsidP="00FE5E71">
            <w:pPr>
              <w:pStyle w:val="-5"/>
              <w:jc w:val="center"/>
            </w:pPr>
            <w:r w:rsidRPr="00CF0F01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Default="00FE5E71" w:rsidP="00FE5E71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B1C1A" w:rsidRDefault="00FE5E71" w:rsidP="00FE5E71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EB04D2" w:rsidRDefault="00FE5E71" w:rsidP="00FE5E71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Default="00FE5E71" w:rsidP="00FE5E71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FE5E71" w:rsidRPr="002B7C58" w:rsidRDefault="002B7C58" w:rsidP="00FE5E71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SMD C</w:t>
            </w:r>
          </w:p>
        </w:tc>
      </w:tr>
      <w:tr w:rsidR="00FE5E71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FE5E71" w:rsidRPr="00037E67" w:rsidRDefault="00FE5E71" w:rsidP="00FE5E71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4363E2" w:rsidRDefault="00FE5E71" w:rsidP="00FE5E71">
            <w:pPr>
              <w:pStyle w:val="-5"/>
            </w:pPr>
            <w:r w:rsidRPr="000A41CB">
              <w:t>TAJC336K010RNJ 33 мкФ, 10В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616FF8" w:rsidRDefault="00FE5E71" w:rsidP="00FE5E71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616FF8" w:rsidRDefault="00FE5E71" w:rsidP="00FE5E71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616FF8" w:rsidRDefault="00FE5E71" w:rsidP="00FE5E71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Default="00CF0F01" w:rsidP="00FE5E71">
            <w:pPr>
              <w:pStyle w:val="-5"/>
              <w:jc w:val="center"/>
            </w:pPr>
            <w:r w:rsidRPr="00CF0F01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Default="00FE5E71" w:rsidP="00FE5E71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B1C1A" w:rsidRDefault="00FE5E71" w:rsidP="00FE5E71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EB04D2" w:rsidRDefault="00FE5E71" w:rsidP="00FE5E71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Default="00FE5E71" w:rsidP="00FE5E71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FE5E71" w:rsidRPr="002B7C58" w:rsidRDefault="002B7C58" w:rsidP="00FE5E71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SMD C</w:t>
            </w: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FE5E71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0D4660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0D4660" w:rsidP="003348E2">
            <w:pPr>
              <w:pStyle w:val="-5"/>
              <w:rPr>
                <w:szCs w:val="26"/>
              </w:rPr>
            </w:pP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FE5E71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FE5E71" w:rsidP="00FE5E71">
            <w:pPr>
              <w:pStyle w:val="-e"/>
            </w:pPr>
            <w:r w:rsidRPr="00747E77">
              <w:t>Резисторы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747E77" w:rsidRDefault="000D4660" w:rsidP="003348E2">
            <w:pPr>
              <w:pStyle w:val="-5"/>
              <w:rPr>
                <w:szCs w:val="26"/>
              </w:rPr>
            </w:pP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FE5E71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47E77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747E77" w:rsidRDefault="000D4660" w:rsidP="003348E2">
            <w:pPr>
              <w:pStyle w:val="-5"/>
              <w:rPr>
                <w:szCs w:val="26"/>
              </w:rPr>
            </w:pPr>
          </w:p>
        </w:tc>
      </w:tr>
      <w:tr w:rsidR="00FE5E71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FE5E71" w:rsidRPr="00037E67" w:rsidRDefault="00FE5E71" w:rsidP="00FE5E71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5"/>
            </w:pPr>
            <w:r w:rsidRPr="00747E77">
              <w:t>ERJ8CWFR010V 0,01 Ом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CF0F01" w:rsidP="00FE5E71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605BB2" w:rsidP="00FE5E71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D57B36" w:rsidP="00FE5E71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605BB2" w:rsidP="00FE5E71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FE5E71" w:rsidRPr="00747E77" w:rsidRDefault="002B7C58" w:rsidP="00FE5E71">
            <w:pPr>
              <w:pStyle w:val="-5"/>
              <w:rPr>
                <w:szCs w:val="26"/>
              </w:rPr>
            </w:pPr>
            <w:r w:rsidRPr="00747E77">
              <w:rPr>
                <w:szCs w:val="26"/>
              </w:rPr>
              <w:t>1206</w:t>
            </w:r>
          </w:p>
        </w:tc>
      </w:tr>
      <w:tr w:rsidR="00FE5E71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FE5E71" w:rsidRPr="00037E67" w:rsidRDefault="00FE5E71" w:rsidP="00FE5E71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605BB2">
            <w:pPr>
              <w:pStyle w:val="-5"/>
            </w:pPr>
            <w:r w:rsidRPr="00747E77">
              <w:t>RC0805FR-07</w:t>
            </w:r>
            <w:r w:rsidR="00605BB2" w:rsidRPr="00747E77">
              <w:t>1</w:t>
            </w:r>
            <w:r w:rsidR="00605BB2" w:rsidRPr="00747E77">
              <w:rPr>
                <w:lang w:val="en-US"/>
              </w:rPr>
              <w:t>R</w:t>
            </w:r>
            <w:r w:rsidRPr="00747E77">
              <w:t>L</w:t>
            </w:r>
            <w:r w:rsidR="00605BB2" w:rsidRPr="00747E77">
              <w:t>1</w:t>
            </w:r>
            <w:r w:rsidRPr="00747E77">
              <w:t> Ом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605BB2" w:rsidP="00605BB2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CF0F01" w:rsidP="00FE5E71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605BB2" w:rsidP="00FE5E71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7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D57B36" w:rsidP="00FE5E71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605BB2" w:rsidP="00FE5E71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9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FE5E71" w:rsidRPr="00747E77" w:rsidRDefault="002B7C58" w:rsidP="00FE5E71">
            <w:pPr>
              <w:pStyle w:val="-5"/>
              <w:rPr>
                <w:szCs w:val="26"/>
              </w:rPr>
            </w:pPr>
            <w:r w:rsidRPr="00747E77">
              <w:rPr>
                <w:szCs w:val="26"/>
              </w:rPr>
              <w:t>0805</w:t>
            </w:r>
          </w:p>
        </w:tc>
      </w:tr>
      <w:tr w:rsidR="00605BB2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605BB2" w:rsidRPr="00747E77" w:rsidRDefault="00605BB2" w:rsidP="00FE5E71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05BB2" w:rsidRPr="00747E77" w:rsidRDefault="00605BB2" w:rsidP="00605BB2">
            <w:pPr>
              <w:pStyle w:val="-5"/>
            </w:pPr>
            <w:r w:rsidRPr="00747E77">
              <w:t>RC0805JR-07</w:t>
            </w:r>
            <w:r w:rsidRPr="00747E77">
              <w:rPr>
                <w:lang w:val="en-US"/>
              </w:rPr>
              <w:t>270R</w:t>
            </w:r>
            <w:r w:rsidRPr="00747E77">
              <w:t xml:space="preserve">L </w:t>
            </w:r>
            <w:r w:rsidRPr="00747E77">
              <w:rPr>
                <w:lang w:val="en-US"/>
              </w:rPr>
              <w:t xml:space="preserve">270 </w:t>
            </w:r>
            <w:r w:rsidRPr="00747E77">
              <w:t>Ом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05BB2" w:rsidRPr="00747E77" w:rsidRDefault="00605BB2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05BB2" w:rsidRPr="00747E77" w:rsidRDefault="00605BB2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05BB2" w:rsidRPr="00747E77" w:rsidRDefault="00605BB2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05BB2" w:rsidRPr="00747E77" w:rsidRDefault="00605BB2" w:rsidP="00FE5E71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05BB2" w:rsidRPr="00747E77" w:rsidRDefault="00605BB2" w:rsidP="00FE5E71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7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05BB2" w:rsidRPr="00747E77" w:rsidRDefault="00605BB2" w:rsidP="00FE5E71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05BB2" w:rsidRPr="00747E77" w:rsidRDefault="00605BB2" w:rsidP="00FE5E71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05BB2" w:rsidRPr="00747E77" w:rsidRDefault="00605BB2" w:rsidP="00FE5E71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9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605BB2" w:rsidRPr="00747E77" w:rsidRDefault="00605BB2" w:rsidP="00FE5E71">
            <w:pPr>
              <w:pStyle w:val="-5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0805</w:t>
            </w:r>
          </w:p>
        </w:tc>
      </w:tr>
      <w:tr w:rsidR="00F74C17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F74C17" w:rsidRPr="00747E77" w:rsidRDefault="00F74C17" w:rsidP="00FE5E71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74C17" w:rsidRPr="00747E77" w:rsidRDefault="00F74C17" w:rsidP="00402C65">
            <w:pPr>
              <w:pStyle w:val="-5"/>
            </w:pPr>
            <w:r w:rsidRPr="00747E77">
              <w:t>RC0805JR-07</w:t>
            </w:r>
            <w:r w:rsidR="00402C65" w:rsidRPr="00747E77">
              <w:rPr>
                <w:lang w:val="en-US"/>
              </w:rPr>
              <w:t>51</w:t>
            </w:r>
            <w:r w:rsidRPr="00747E77">
              <w:rPr>
                <w:lang w:val="en-US"/>
              </w:rPr>
              <w:t>0R</w:t>
            </w:r>
            <w:r w:rsidRPr="00747E77">
              <w:t xml:space="preserve">L </w:t>
            </w:r>
            <w:r w:rsidRPr="00747E77">
              <w:rPr>
                <w:lang w:val="en-US"/>
              </w:rPr>
              <w:t>510</w:t>
            </w:r>
            <w:r w:rsidRPr="00747E77">
              <w:t>Ом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74C17" w:rsidRPr="00747E77" w:rsidRDefault="00F74C17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74C17" w:rsidRPr="00747E77" w:rsidRDefault="00F74C17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74C17" w:rsidRPr="00747E77" w:rsidRDefault="00F74C17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74C17" w:rsidRPr="00747E77" w:rsidRDefault="00F74C17" w:rsidP="00FE5E71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74C17" w:rsidRPr="00747E77" w:rsidRDefault="00F74C17" w:rsidP="00FE5E71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74C17" w:rsidRPr="00747E77" w:rsidRDefault="00F74C17" w:rsidP="00FE5E71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74C17" w:rsidRPr="00747E77" w:rsidRDefault="00F74C17" w:rsidP="00FE5E71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74C17" w:rsidRPr="00747E77" w:rsidRDefault="00F74C17" w:rsidP="00FE5E71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F74C17" w:rsidRPr="00747E77" w:rsidRDefault="00F74C17" w:rsidP="00FE5E71">
            <w:pPr>
              <w:pStyle w:val="-5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0805</w:t>
            </w:r>
          </w:p>
        </w:tc>
      </w:tr>
      <w:tr w:rsidR="00FE5E71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FE5E71" w:rsidRPr="00037E67" w:rsidRDefault="00FE5E71" w:rsidP="00FE5E71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5"/>
            </w:pPr>
            <w:r w:rsidRPr="00747E77">
              <w:t>RC0805JR-071KL 1 кОм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CF0F01" w:rsidP="00FE5E71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74C17" w:rsidP="00FE5E71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10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D57B36" w:rsidP="00FE5E71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74C17" w:rsidP="00FE5E71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13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FE5E71" w:rsidRPr="00747E77" w:rsidRDefault="002B7C58" w:rsidP="00FE5E71">
            <w:pPr>
              <w:pStyle w:val="-5"/>
              <w:rPr>
                <w:szCs w:val="26"/>
              </w:rPr>
            </w:pPr>
            <w:r w:rsidRPr="00747E77">
              <w:rPr>
                <w:szCs w:val="26"/>
              </w:rPr>
              <w:t>0805</w:t>
            </w:r>
          </w:p>
        </w:tc>
      </w:tr>
      <w:tr w:rsidR="00FE5E71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FE5E71" w:rsidRPr="00037E67" w:rsidRDefault="00FE5E71" w:rsidP="00FE5E71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5"/>
            </w:pPr>
            <w:r w:rsidRPr="00747E77">
              <w:t>RC0805JR-072KL 2 кОм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CF0F01" w:rsidP="00FE5E71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402C65" w:rsidP="00FE5E71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12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FE5E71" w:rsidP="00FE5E71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D57B36" w:rsidP="00FE5E71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E5E71" w:rsidRPr="00747E77" w:rsidRDefault="00402C65" w:rsidP="00FE5E71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15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FE5E71" w:rsidRPr="00747E77" w:rsidRDefault="002B7C58" w:rsidP="00FE5E71">
            <w:pPr>
              <w:pStyle w:val="-5"/>
              <w:rPr>
                <w:szCs w:val="26"/>
              </w:rPr>
            </w:pPr>
            <w:r w:rsidRPr="00747E77">
              <w:rPr>
                <w:szCs w:val="26"/>
              </w:rPr>
              <w:t>0805</w:t>
            </w:r>
          </w:p>
        </w:tc>
      </w:tr>
      <w:tr w:rsidR="00402C6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402C65" w:rsidRPr="00037E67" w:rsidRDefault="00402C65" w:rsidP="00FE5E71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</w:pPr>
            <w:r w:rsidRPr="00747E77">
              <w:t>RC0805JR-07</w:t>
            </w:r>
            <w:r w:rsidRPr="00747E77">
              <w:rPr>
                <w:lang w:val="en-US"/>
              </w:rPr>
              <w:t>5</w:t>
            </w:r>
            <w:r w:rsidRPr="00747E77">
              <w:t>K</w:t>
            </w:r>
            <w:r w:rsidRPr="00747E77">
              <w:rPr>
                <w:lang w:val="en-US"/>
              </w:rPr>
              <w:t>1</w:t>
            </w:r>
            <w:r w:rsidRPr="00747E77">
              <w:t xml:space="preserve">L </w:t>
            </w:r>
            <w:r w:rsidRPr="00747E77">
              <w:rPr>
                <w:lang w:val="en-US"/>
              </w:rPr>
              <w:t>5,1</w:t>
            </w:r>
            <w:r w:rsidRPr="00747E77">
              <w:t> кОм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C36E01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C36E01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C36E01" w:rsidP="00FE5E71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C36E01" w:rsidP="00FE5E71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B1342B" w:rsidP="00FE5E71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FE5E71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B1342B" w:rsidP="00FE5E71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B1342B" w:rsidP="00FE5E71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402C65" w:rsidRPr="00747E77" w:rsidRDefault="00B1342B" w:rsidP="00FE5E71">
            <w:pPr>
              <w:pStyle w:val="-5"/>
              <w:rPr>
                <w:szCs w:val="26"/>
              </w:rPr>
            </w:pPr>
            <w:r w:rsidRPr="00747E77">
              <w:rPr>
                <w:szCs w:val="26"/>
                <w:lang w:val="en-US"/>
              </w:rPr>
              <w:t>0805</w:t>
            </w:r>
          </w:p>
        </w:tc>
      </w:tr>
      <w:tr w:rsidR="00402C6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402C65" w:rsidRPr="00037E67" w:rsidRDefault="00402C65" w:rsidP="00402C65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</w:pPr>
            <w:r w:rsidRPr="00747E77">
              <w:t>RC0805JR-07</w:t>
            </w:r>
            <w:r w:rsidRPr="00747E77">
              <w:rPr>
                <w:lang w:val="en-US"/>
              </w:rPr>
              <w:t>10</w:t>
            </w:r>
            <w:r w:rsidRPr="00747E77">
              <w:t xml:space="preserve">KL </w:t>
            </w:r>
            <w:r w:rsidRPr="00747E77">
              <w:rPr>
                <w:lang w:val="en-US"/>
              </w:rPr>
              <w:t>10</w:t>
            </w:r>
            <w:r w:rsidRPr="00747E77">
              <w:t> кОм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C36E01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C36E01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C36E01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C36E01" w:rsidP="00402C65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B1342B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7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B1342B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B1342B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9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402C65" w:rsidRPr="00747E77" w:rsidRDefault="00B1342B" w:rsidP="00402C65">
            <w:pPr>
              <w:pStyle w:val="-5"/>
              <w:rPr>
                <w:szCs w:val="26"/>
              </w:rPr>
            </w:pPr>
            <w:r w:rsidRPr="00747E77">
              <w:rPr>
                <w:szCs w:val="26"/>
                <w:lang w:val="en-US"/>
              </w:rPr>
              <w:t>0805</w:t>
            </w:r>
          </w:p>
        </w:tc>
      </w:tr>
      <w:tr w:rsidR="00C36E01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36E01" w:rsidRPr="00037E67" w:rsidRDefault="00C36E01" w:rsidP="00402C65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36E01" w:rsidRPr="00747E77" w:rsidRDefault="00C36E01" w:rsidP="00C36E01">
            <w:pPr>
              <w:pStyle w:val="-5"/>
            </w:pPr>
            <w:r w:rsidRPr="00747E77">
              <w:t>RC0805JR-07</w:t>
            </w:r>
            <w:r w:rsidRPr="00747E77">
              <w:rPr>
                <w:lang w:val="en-US"/>
              </w:rPr>
              <w:t>33</w:t>
            </w:r>
            <w:r w:rsidRPr="00747E77">
              <w:t xml:space="preserve">KL </w:t>
            </w:r>
            <w:r w:rsidRPr="00747E77">
              <w:rPr>
                <w:lang w:val="en-US"/>
              </w:rPr>
              <w:t>33</w:t>
            </w:r>
            <w:r w:rsidRPr="00747E77">
              <w:t> кОм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36E01" w:rsidRPr="00747E77" w:rsidRDefault="00C36E01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36E01" w:rsidRPr="00747E77" w:rsidRDefault="00C36E01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36E01" w:rsidRPr="00747E77" w:rsidRDefault="00C36E01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36E01" w:rsidRPr="00747E77" w:rsidRDefault="00C36E01" w:rsidP="00402C65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36E01" w:rsidRPr="00747E77" w:rsidRDefault="00B1342B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8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36E01" w:rsidRPr="00747E77" w:rsidRDefault="00C36E01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36E01" w:rsidRPr="00747E77" w:rsidRDefault="00B1342B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36E01" w:rsidRPr="00747E77" w:rsidRDefault="00B1342B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10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36E01" w:rsidRPr="00747E77" w:rsidRDefault="00B1342B" w:rsidP="00402C65">
            <w:pPr>
              <w:pStyle w:val="-5"/>
              <w:rPr>
                <w:szCs w:val="26"/>
              </w:rPr>
            </w:pPr>
            <w:r w:rsidRPr="00747E77">
              <w:rPr>
                <w:szCs w:val="26"/>
                <w:lang w:val="en-US"/>
              </w:rPr>
              <w:t>0805</w:t>
            </w:r>
          </w:p>
        </w:tc>
      </w:tr>
      <w:tr w:rsidR="00C36E01" w:rsidTr="00747E77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</w:tcPr>
          <w:p w:rsidR="00C36E01" w:rsidRPr="00037E67" w:rsidRDefault="00C36E01" w:rsidP="00402C65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36E01" w:rsidRPr="00747E77" w:rsidRDefault="00C36E01" w:rsidP="00C36E01">
            <w:pPr>
              <w:pStyle w:val="-5"/>
            </w:pPr>
            <w:r w:rsidRPr="00747E77">
              <w:t>RC0805JR-07</w:t>
            </w:r>
            <w:r w:rsidRPr="00747E77">
              <w:rPr>
                <w:lang w:val="en-US"/>
              </w:rPr>
              <w:t>68</w:t>
            </w:r>
            <w:r w:rsidRPr="00747E77">
              <w:t xml:space="preserve">KL </w:t>
            </w:r>
            <w:r w:rsidRPr="00747E77">
              <w:rPr>
                <w:lang w:val="en-US"/>
              </w:rPr>
              <w:t>68</w:t>
            </w:r>
            <w:r w:rsidRPr="00747E77">
              <w:t> кОм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36E01" w:rsidRPr="00747E77" w:rsidRDefault="00C36E01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36E01" w:rsidRPr="00747E77" w:rsidRDefault="00C36E01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36E01" w:rsidRPr="00747E77" w:rsidRDefault="00C36E01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36E01" w:rsidRPr="00747E77" w:rsidRDefault="00C36E01" w:rsidP="00402C65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36E01" w:rsidRPr="00747E77" w:rsidRDefault="00B1342B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36E01" w:rsidRPr="00747E77" w:rsidRDefault="00C36E01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36E01" w:rsidRPr="00747E77" w:rsidRDefault="00B1342B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36E01" w:rsidRPr="00747E77" w:rsidRDefault="00B1342B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nil"/>
            </w:tcBorders>
          </w:tcPr>
          <w:p w:rsidR="00C36E01" w:rsidRPr="00747E77" w:rsidRDefault="00B1342B" w:rsidP="00402C65">
            <w:pPr>
              <w:pStyle w:val="-5"/>
              <w:rPr>
                <w:szCs w:val="26"/>
              </w:rPr>
            </w:pPr>
            <w:r w:rsidRPr="00747E77">
              <w:rPr>
                <w:szCs w:val="26"/>
                <w:lang w:val="en-US"/>
              </w:rPr>
              <w:t>0805</w:t>
            </w:r>
          </w:p>
        </w:tc>
      </w:tr>
      <w:tr w:rsidR="00402C65" w:rsidTr="00747E77">
        <w:trPr>
          <w:trHeight w:val="2397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Default="00402C65" w:rsidP="00402C65">
            <w:pPr>
              <w:pStyle w:val="a"/>
              <w:numPr>
                <w:ilvl w:val="0"/>
                <w:numId w:val="0"/>
              </w:numPr>
              <w:rPr>
                <w:lang w:val="en-US"/>
              </w:rPr>
            </w:pPr>
          </w:p>
          <w:p w:rsidR="00780E2D" w:rsidRDefault="00780E2D" w:rsidP="00402C65">
            <w:pPr>
              <w:pStyle w:val="a"/>
              <w:numPr>
                <w:ilvl w:val="0"/>
                <w:numId w:val="0"/>
              </w:numPr>
              <w:rPr>
                <w:lang w:val="en-US"/>
              </w:rPr>
            </w:pPr>
          </w:p>
          <w:p w:rsidR="00780E2D" w:rsidRDefault="00780E2D" w:rsidP="00402C65">
            <w:pPr>
              <w:pStyle w:val="a"/>
              <w:numPr>
                <w:ilvl w:val="0"/>
                <w:numId w:val="0"/>
              </w:numPr>
              <w:rPr>
                <w:lang w:val="en-US"/>
              </w:rPr>
            </w:pPr>
          </w:p>
          <w:p w:rsidR="00780E2D" w:rsidRDefault="00780E2D" w:rsidP="00402C65">
            <w:pPr>
              <w:pStyle w:val="a"/>
              <w:numPr>
                <w:ilvl w:val="0"/>
                <w:numId w:val="0"/>
              </w:numPr>
              <w:rPr>
                <w:lang w:val="en-US"/>
              </w:rPr>
            </w:pPr>
          </w:p>
          <w:p w:rsidR="00780E2D" w:rsidRDefault="00780E2D" w:rsidP="00402C65">
            <w:pPr>
              <w:pStyle w:val="a"/>
              <w:numPr>
                <w:ilvl w:val="0"/>
                <w:numId w:val="0"/>
              </w:numPr>
              <w:rPr>
                <w:lang w:val="en-US"/>
              </w:rPr>
            </w:pPr>
          </w:p>
          <w:p w:rsidR="00780E2D" w:rsidRDefault="00780E2D" w:rsidP="00402C65">
            <w:pPr>
              <w:pStyle w:val="a"/>
              <w:numPr>
                <w:ilvl w:val="0"/>
                <w:numId w:val="0"/>
              </w:numPr>
              <w:rPr>
                <w:lang w:val="en-US"/>
              </w:rPr>
            </w:pPr>
          </w:p>
          <w:p w:rsidR="00780E2D" w:rsidRDefault="00780E2D" w:rsidP="00402C65">
            <w:pPr>
              <w:pStyle w:val="a"/>
              <w:numPr>
                <w:ilvl w:val="0"/>
                <w:numId w:val="0"/>
              </w:numPr>
              <w:rPr>
                <w:lang w:val="en-US"/>
              </w:rPr>
            </w:pPr>
          </w:p>
          <w:p w:rsidR="00780E2D" w:rsidRPr="00780E2D" w:rsidRDefault="00780E2D" w:rsidP="00402C65">
            <w:pPr>
              <w:pStyle w:val="a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51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  <w:rPr>
                <w:lang w:val="en-US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  <w:rPr>
                <w:szCs w:val="26"/>
              </w:rPr>
            </w:pPr>
          </w:p>
        </w:tc>
      </w:tr>
      <w:tr w:rsidR="00402C65" w:rsidTr="00747E77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402C65" w:rsidRPr="00037E67" w:rsidRDefault="00402C65" w:rsidP="00402C6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  <w:rPr>
                <w:szCs w:val="26"/>
              </w:rPr>
            </w:pPr>
          </w:p>
        </w:tc>
      </w:tr>
      <w:tr w:rsidR="00402C65" w:rsidTr="00780E2D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402C65" w:rsidRPr="00037E67" w:rsidRDefault="00402C65" w:rsidP="00402C6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e"/>
            </w:pPr>
            <w:r w:rsidRPr="00747E77">
              <w:t>Полупроводниковые компоненты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  <w:rPr>
                <w:szCs w:val="26"/>
              </w:rPr>
            </w:pPr>
          </w:p>
        </w:tc>
      </w:tr>
      <w:tr w:rsidR="00402C6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402C65" w:rsidRPr="00037E67" w:rsidRDefault="00402C65" w:rsidP="00402C6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  <w:rPr>
                <w:szCs w:val="26"/>
              </w:rPr>
            </w:pPr>
          </w:p>
        </w:tc>
      </w:tr>
      <w:tr w:rsidR="00402C6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402C65" w:rsidRPr="00037E67" w:rsidRDefault="00402C65" w:rsidP="00402C65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</w:pPr>
            <w:r w:rsidRPr="00747E77">
              <w:t xml:space="preserve">Аналоговый оптрон </w:t>
            </w:r>
            <w:r w:rsidRPr="00747E77">
              <w:rPr>
                <w:lang w:val="en-US"/>
              </w:rPr>
              <w:t>IL300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FD2753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FD2753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  <w:rPr>
                <w:szCs w:val="26"/>
              </w:rPr>
            </w:pPr>
            <w:r w:rsidRPr="00747E77">
              <w:rPr>
                <w:szCs w:val="26"/>
              </w:rPr>
              <w:t>DIP8</w:t>
            </w:r>
          </w:p>
        </w:tc>
      </w:tr>
      <w:tr w:rsidR="00402C6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402C65" w:rsidRPr="00037E67" w:rsidRDefault="00402C65" w:rsidP="00402C65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</w:pPr>
            <w:r w:rsidRPr="00747E77">
              <w:t>Драйвер IR2113SPBF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5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</w:pPr>
            <w:r w:rsidRPr="00747E77">
              <w:t>SO-16W</w:t>
            </w:r>
          </w:p>
        </w:tc>
      </w:tr>
      <w:tr w:rsidR="00402C6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402C65" w:rsidRPr="00037E67" w:rsidRDefault="00402C65" w:rsidP="00402C65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</w:pPr>
            <w:r w:rsidRPr="00747E77">
              <w:t>Линейный стабилизатор L78L05ABUTR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</w:pPr>
            <w:r w:rsidRPr="00747E77">
              <w:t>SOT89</w:t>
            </w:r>
          </w:p>
        </w:tc>
      </w:tr>
      <w:tr w:rsidR="00402C6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402C65" w:rsidRPr="00037E67" w:rsidRDefault="00402C65" w:rsidP="00402C65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</w:pPr>
            <w:r w:rsidRPr="00747E77">
              <w:t xml:space="preserve">Оптрон </w:t>
            </w:r>
            <w:r w:rsidRPr="00747E77">
              <w:rPr>
                <w:lang w:val="en-US"/>
              </w:rPr>
              <w:t>A</w:t>
            </w:r>
            <w:r w:rsidRPr="00747E77">
              <w:t>CPL-0</w:t>
            </w:r>
            <w:r w:rsidRPr="00747E77">
              <w:rPr>
                <w:lang w:val="en-US"/>
              </w:rPr>
              <w:t>24L</w:t>
            </w:r>
            <w:r w:rsidRPr="00747E77">
              <w:t>-000E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7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</w:pPr>
            <w:r w:rsidRPr="00747E77">
              <w:t>SOIC8</w:t>
            </w:r>
          </w:p>
        </w:tc>
      </w:tr>
      <w:tr w:rsidR="00402C6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402C65" w:rsidRPr="00037E67" w:rsidRDefault="00402C65" w:rsidP="00402C65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</w:pPr>
            <w:r w:rsidRPr="00747E77">
              <w:t>Операционный усилитель LMC7101AIM5X/NOPB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FD2753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12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FD2753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16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</w:pPr>
            <w:r w:rsidRPr="00747E77">
              <w:t>SOT23-5</w:t>
            </w:r>
          </w:p>
        </w:tc>
      </w:tr>
      <w:tr w:rsidR="00FD2753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FD2753" w:rsidRPr="00037E67" w:rsidRDefault="00FD2753" w:rsidP="00402C65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5"/>
              <w:rPr>
                <w:lang w:val="en-US"/>
              </w:rPr>
            </w:pPr>
            <w:r w:rsidRPr="00747E77">
              <w:t xml:space="preserve">Микросхема </w:t>
            </w:r>
            <w:r w:rsidRPr="00747E77">
              <w:rPr>
                <w:lang w:val="en-US"/>
              </w:rPr>
              <w:t>CD4043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"/>
              <w:rPr>
                <w:szCs w:val="26"/>
                <w:lang w:val="en-US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"/>
              <w:rPr>
                <w:szCs w:val="26"/>
                <w:lang w:val="en-US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FD2753" w:rsidRPr="00747E77" w:rsidRDefault="00FD2753" w:rsidP="00402C65">
            <w:pPr>
              <w:pStyle w:val="-5"/>
            </w:pPr>
          </w:p>
        </w:tc>
      </w:tr>
      <w:tr w:rsidR="00FD2753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FD2753" w:rsidRPr="00037E67" w:rsidRDefault="00FD2753" w:rsidP="00402C65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5"/>
              <w:rPr>
                <w:lang w:val="en-US"/>
              </w:rPr>
            </w:pPr>
            <w:r w:rsidRPr="00747E77">
              <w:t xml:space="preserve">Компаратор </w:t>
            </w:r>
            <w:r w:rsidRPr="00747E77">
              <w:rPr>
                <w:lang w:val="en-US"/>
              </w:rPr>
              <w:t>LM393A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"/>
              <w:rPr>
                <w:szCs w:val="26"/>
                <w:lang w:val="en-US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"/>
              <w:rPr>
                <w:szCs w:val="26"/>
                <w:lang w:val="en-US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FD2753" w:rsidRPr="00747E77" w:rsidRDefault="00FD2753" w:rsidP="00402C65">
            <w:pPr>
              <w:pStyle w:val="-5"/>
            </w:pPr>
          </w:p>
        </w:tc>
      </w:tr>
      <w:tr w:rsidR="00402C6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402C65" w:rsidRPr="00037E67" w:rsidRDefault="00402C65" w:rsidP="00402C65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rPr>
                <w:lang w:val="en-US"/>
              </w:rPr>
            </w:pPr>
            <w:r w:rsidRPr="00747E77">
              <w:t>Диод</w:t>
            </w:r>
            <w:r w:rsidRPr="00747E77">
              <w:rPr>
                <w:lang w:val="en-US"/>
              </w:rPr>
              <w:t xml:space="preserve"> VS-3EMH06-M3/5AT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FD2753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14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5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FD2753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19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  <w:rPr>
                <w:lang w:val="en-US"/>
              </w:rPr>
            </w:pPr>
            <w:r w:rsidRPr="00747E77">
              <w:rPr>
                <w:lang w:val="en-US"/>
              </w:rPr>
              <w:t>SMA</w:t>
            </w:r>
          </w:p>
        </w:tc>
      </w:tr>
      <w:tr w:rsidR="00AF2E76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AF2E76" w:rsidRPr="00037E67" w:rsidRDefault="00AF2E76" w:rsidP="00402C65">
            <w:pPr>
              <w:pStyle w:val="a"/>
            </w:pPr>
            <w:bookmarkStart w:id="1" w:name="_GoBack"/>
            <w:bookmarkEnd w:id="1"/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AF2E76" w:rsidRPr="00747E77" w:rsidRDefault="00AF2E76" w:rsidP="00402C65">
            <w:pPr>
              <w:pStyle w:val="-5"/>
            </w:pPr>
            <w:r w:rsidRPr="00747E77">
              <w:t>Светодиод ИПД-156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AF2E76" w:rsidRPr="00747E77" w:rsidRDefault="00AF2E76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AF2E76" w:rsidRPr="00747E77" w:rsidRDefault="00AF2E76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AF2E76" w:rsidRPr="00747E77" w:rsidRDefault="00AF2E76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AF2E76" w:rsidRPr="00747E77" w:rsidRDefault="00AF2E76" w:rsidP="00402C65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AF2E76" w:rsidRPr="00747E77" w:rsidRDefault="00AF2E76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AF2E76" w:rsidRPr="00747E77" w:rsidRDefault="00AF2E76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AF2E76" w:rsidRPr="00747E77" w:rsidRDefault="00AF2E76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AF2E76" w:rsidRPr="00747E77" w:rsidRDefault="00AF2E76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AF2E76" w:rsidRPr="00747E77" w:rsidRDefault="00AF2E76" w:rsidP="00402C65">
            <w:pPr>
              <w:pStyle w:val="-5"/>
              <w:rPr>
                <w:lang w:val="en-US"/>
              </w:rPr>
            </w:pPr>
          </w:p>
        </w:tc>
      </w:tr>
      <w:tr w:rsidR="00402C6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402C65" w:rsidRPr="00037E67" w:rsidRDefault="00402C65" w:rsidP="00402C65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</w:pPr>
            <w:r w:rsidRPr="00747E77">
              <w:t>Транзистор IRF530NPBF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7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  <w:r w:rsidRPr="00747E77">
              <w:rPr>
                <w:szCs w:val="26"/>
              </w:rPr>
              <w:t>11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  <w:rPr>
                <w:lang w:val="en-US"/>
              </w:rPr>
            </w:pPr>
            <w:r w:rsidRPr="00747E77">
              <w:rPr>
                <w:lang w:val="en-US"/>
              </w:rPr>
              <w:t>TO220AB</w:t>
            </w:r>
          </w:p>
        </w:tc>
      </w:tr>
      <w:tr w:rsidR="00402C6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402C65" w:rsidRPr="00037E67" w:rsidRDefault="00402C65" w:rsidP="00402C6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  <w:rPr>
                <w:lang w:val="en-US"/>
              </w:rPr>
            </w:pPr>
          </w:p>
        </w:tc>
      </w:tr>
      <w:tr w:rsidR="00402C6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402C65" w:rsidRPr="00037E67" w:rsidRDefault="00402C65" w:rsidP="00402C6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e"/>
            </w:pPr>
            <w:r w:rsidRPr="00747E77">
              <w:t>Соединители электрические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  <w:rPr>
                <w:lang w:val="en-US"/>
              </w:rPr>
            </w:pPr>
          </w:p>
        </w:tc>
      </w:tr>
      <w:tr w:rsidR="00402C6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402C65" w:rsidRPr="00037E67" w:rsidRDefault="00402C65" w:rsidP="00402C6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  <w:rPr>
                <w:lang w:val="en-US"/>
              </w:rPr>
            </w:pPr>
          </w:p>
        </w:tc>
      </w:tr>
      <w:tr w:rsidR="00402C65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402C65" w:rsidRPr="00037E67" w:rsidRDefault="00402C65" w:rsidP="00402C65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FD2753" w:rsidP="00402C65">
            <w:pPr>
              <w:pStyle w:val="-5"/>
            </w:pPr>
            <w:r w:rsidRPr="00747E77">
              <w:t>Вилка СНП348-2ВП22-В</w:t>
            </w:r>
            <w:r w:rsidRPr="00747E77">
              <w:br/>
              <w:t>РЮМК.430420.013ТУ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FD2753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402C65" w:rsidRPr="00747E77" w:rsidRDefault="00FD2753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402C65" w:rsidRPr="00747E77" w:rsidRDefault="00402C65" w:rsidP="00402C65">
            <w:pPr>
              <w:pStyle w:val="-5"/>
              <w:rPr>
                <w:lang w:val="en-US"/>
              </w:rPr>
            </w:pPr>
          </w:p>
        </w:tc>
      </w:tr>
      <w:tr w:rsidR="00FD2753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FD2753" w:rsidRPr="00037E67" w:rsidRDefault="00FD2753" w:rsidP="00402C65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5"/>
            </w:pPr>
            <w:r w:rsidRPr="00747E77">
              <w:t>Вилка СНП394-16ВП21-2</w:t>
            </w:r>
            <w:r w:rsidRPr="00747E77">
              <w:br/>
              <w:t>РЮМК.430420.033ТУ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5"/>
              <w:jc w:val="center"/>
            </w:pPr>
            <w:r w:rsidRPr="00747E77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5"/>
              <w:jc w:val="center"/>
            </w:pPr>
            <w:r w:rsidRPr="00747E77">
              <w:t>ВБМА.431111.003</w:t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D2753" w:rsidRPr="00747E77" w:rsidRDefault="00FD2753" w:rsidP="00402C65">
            <w:pPr>
              <w:pStyle w:val="-"/>
              <w:rPr>
                <w:szCs w:val="26"/>
                <w:lang w:val="en-US"/>
              </w:rPr>
            </w:pPr>
            <w:r w:rsidRPr="00747E77">
              <w:rPr>
                <w:szCs w:val="26"/>
                <w:lang w:val="en-US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FD2753" w:rsidRPr="00747E77" w:rsidRDefault="00FD2753" w:rsidP="00402C65">
            <w:pPr>
              <w:pStyle w:val="-5"/>
            </w:pPr>
          </w:p>
        </w:tc>
      </w:tr>
      <w:tr w:rsidR="00402C65" w:rsidTr="00152616">
        <w:trPr>
          <w:trHeight w:val="87"/>
        </w:trPr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</w:tcPr>
          <w:p w:rsidR="00402C65" w:rsidRPr="00037E67" w:rsidRDefault="00402C65" w:rsidP="00402C6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402C65" w:rsidRPr="0017102B" w:rsidRDefault="00402C65" w:rsidP="00402C65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402C65" w:rsidRPr="00616FF8" w:rsidRDefault="00402C65" w:rsidP="00402C65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402C65" w:rsidRPr="003F2988" w:rsidRDefault="00402C65" w:rsidP="00402C65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402C65" w:rsidRDefault="00402C65" w:rsidP="00402C65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402C65" w:rsidRDefault="00402C65" w:rsidP="00402C65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402C65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402C65" w:rsidRPr="007B1C1A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402C65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402C65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nil"/>
            </w:tcBorders>
          </w:tcPr>
          <w:p w:rsidR="00402C65" w:rsidRPr="006A5175" w:rsidRDefault="00402C65" w:rsidP="00402C65">
            <w:pPr>
              <w:pStyle w:val="-5"/>
              <w:rPr>
                <w:szCs w:val="26"/>
              </w:rPr>
            </w:pPr>
          </w:p>
        </w:tc>
      </w:tr>
      <w:tr w:rsidR="00402C65" w:rsidTr="00152616">
        <w:trPr>
          <w:trHeight w:val="403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Pr="00037E67" w:rsidRDefault="00402C65" w:rsidP="00402C6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Pr="0017102B" w:rsidRDefault="00402C65" w:rsidP="00402C65">
            <w:pPr>
              <w:pStyle w:val="-5"/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Pr="00616FF8" w:rsidRDefault="00402C65" w:rsidP="00402C65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Pr="003F2988" w:rsidRDefault="00402C65" w:rsidP="00402C65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Default="00402C65" w:rsidP="00402C65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Default="00402C65" w:rsidP="00402C65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Pr="007B1C1A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Default="00402C65" w:rsidP="00402C65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2C65" w:rsidRPr="006A5175" w:rsidRDefault="00402C65" w:rsidP="00402C65">
            <w:pPr>
              <w:pStyle w:val="-5"/>
              <w:rPr>
                <w:szCs w:val="26"/>
              </w:rPr>
            </w:pPr>
          </w:p>
        </w:tc>
      </w:tr>
    </w:tbl>
    <w:p w:rsidR="00F654E7" w:rsidRDefault="00F654E7">
      <w:pPr>
        <w:spacing w:line="240" w:lineRule="auto"/>
        <w:ind w:firstLine="0"/>
      </w:pPr>
    </w:p>
    <w:p w:rsidR="00A13651" w:rsidRDefault="00A13651" w:rsidP="003348E2">
      <w:pPr>
        <w:framePr w:w="22392" w:wrap="auto" w:hAnchor="text" w:x="1134"/>
        <w:sectPr w:rsidR="00A13651" w:rsidSect="001E74DA">
          <w:headerReference w:type="default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23814" w:h="16840" w:orient="landscape" w:code="8"/>
          <w:pgMar w:top="426" w:right="284" w:bottom="1418" w:left="1134" w:header="0" w:footer="709" w:gutter="0"/>
          <w:cols w:space="708"/>
          <w:titlePg/>
          <w:docGrid w:linePitch="360"/>
        </w:sect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60"/>
        <w:gridCol w:w="887"/>
        <w:gridCol w:w="888"/>
        <w:gridCol w:w="888"/>
        <w:gridCol w:w="889"/>
        <w:gridCol w:w="1425"/>
        <w:gridCol w:w="1275"/>
        <w:gridCol w:w="1493"/>
        <w:gridCol w:w="1212"/>
        <w:gridCol w:w="873"/>
      </w:tblGrid>
      <w:tr w:rsidR="00D06C44" w:rsidRPr="00A31D5A" w:rsidTr="007434BF">
        <w:trPr>
          <w:cantSplit/>
          <w:trHeight w:val="624"/>
        </w:trPr>
        <w:tc>
          <w:tcPr>
            <w:tcW w:w="1049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06C44" w:rsidRPr="00A31D5A" w:rsidRDefault="00D06C44" w:rsidP="007434BF">
            <w:pPr>
              <w:pStyle w:val="afffff3"/>
              <w:ind w:left="0"/>
            </w:pPr>
            <w:r w:rsidRPr="00A31D5A">
              <w:lastRenderedPageBreak/>
              <w:t>Лист регистрации изменений</w:t>
            </w: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Изм.</w:t>
            </w:r>
          </w:p>
        </w:tc>
        <w:tc>
          <w:tcPr>
            <w:tcW w:w="3552" w:type="dxa"/>
            <w:gridSpan w:val="4"/>
            <w:tcBorders>
              <w:top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Номера листов (страниц)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Всего листов (страниц) в документе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Номер документа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 xml:space="preserve">Входящий номер сопро-водительного документа </w:t>
            </w:r>
            <w:r w:rsidRPr="00A31D5A">
              <w:br/>
              <w:t>и дата</w:t>
            </w:r>
          </w:p>
        </w:tc>
        <w:tc>
          <w:tcPr>
            <w:tcW w:w="1212" w:type="dxa"/>
            <w:vMerge w:val="restart"/>
            <w:tcBorders>
              <w:top w:val="single" w:sz="4" w:space="0" w:color="auto"/>
            </w:tcBorders>
            <w:vAlign w:val="center"/>
          </w:tcPr>
          <w:p w:rsidR="00D06C44" w:rsidRPr="00A31D5A" w:rsidRDefault="00D06C44" w:rsidP="00EA0FCF">
            <w:pPr>
              <w:pStyle w:val="afffff3"/>
            </w:pPr>
            <w:r w:rsidRPr="00A31D5A">
              <w:t>Подпись</w:t>
            </w:r>
          </w:p>
        </w:tc>
        <w:tc>
          <w:tcPr>
            <w:tcW w:w="873" w:type="dxa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Дата</w:t>
            </w:r>
          </w:p>
        </w:tc>
      </w:tr>
      <w:tr w:rsidR="00D06C44" w:rsidRPr="00A31D5A" w:rsidTr="007434BF">
        <w:trPr>
          <w:cantSplit/>
          <w:trHeight w:val="693"/>
        </w:trPr>
        <w:tc>
          <w:tcPr>
            <w:tcW w:w="660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6C44" w:rsidRPr="00A31D5A" w:rsidRDefault="00EA0FCF" w:rsidP="007434BF">
            <w:pPr>
              <w:pStyle w:val="afffff3"/>
            </w:pPr>
            <w:r>
              <w:t>изме-нё</w:t>
            </w:r>
            <w:r w:rsidR="00D06C44" w:rsidRPr="00A31D5A">
              <w:t>нных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6C44" w:rsidRPr="00A31D5A" w:rsidRDefault="00EA0FCF" w:rsidP="007434BF">
            <w:pPr>
              <w:pStyle w:val="afffff3"/>
            </w:pPr>
            <w:r>
              <w:t>заме-нё</w:t>
            </w:r>
            <w:r w:rsidR="00D06C44" w:rsidRPr="00A31D5A">
              <w:t>нных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новых</w:t>
            </w: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анну-лиро-ванных</w:t>
            </w:r>
          </w:p>
        </w:tc>
        <w:tc>
          <w:tcPr>
            <w:tcW w:w="1425" w:type="dxa"/>
            <w:vMerge/>
            <w:tcBorders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vMerge/>
            <w:tcBorders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single" w:sz="4" w:space="0" w:color="auto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CE6B48">
        <w:trPr>
          <w:cantSplit/>
          <w:trHeight w:val="833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</w:tbl>
    <w:p w:rsidR="00297458" w:rsidRPr="00141B24" w:rsidRDefault="00297458" w:rsidP="00297458">
      <w:pPr>
        <w:ind w:firstLine="0"/>
        <w:sectPr w:rsidR="00297458" w:rsidRPr="00141B24" w:rsidSect="00297458">
          <w:headerReference w:type="default" r:id="rId13"/>
          <w:headerReference w:type="first" r:id="rId14"/>
          <w:footerReference w:type="first" r:id="rId15"/>
          <w:pgSz w:w="11907" w:h="16839" w:code="9"/>
          <w:pgMar w:top="567" w:right="340" w:bottom="1134" w:left="1077" w:header="142" w:footer="709" w:gutter="0"/>
          <w:cols w:space="708"/>
          <w:titlePg/>
          <w:docGrid w:linePitch="360"/>
        </w:sectPr>
      </w:pPr>
    </w:p>
    <w:p w:rsidR="00297458" w:rsidRPr="00141B24" w:rsidRDefault="00297458" w:rsidP="00BC1344">
      <w:pPr>
        <w:ind w:firstLine="0"/>
      </w:pPr>
    </w:p>
    <w:sectPr w:rsidR="00297458" w:rsidRPr="00141B24" w:rsidSect="00BE7F29">
      <w:headerReference w:type="default" r:id="rId16"/>
      <w:footerReference w:type="default" r:id="rId17"/>
      <w:headerReference w:type="first" r:id="rId18"/>
      <w:footerReference w:type="first" r:id="rId19"/>
      <w:type w:val="continuous"/>
      <w:pgSz w:w="11907" w:h="16839" w:code="9"/>
      <w:pgMar w:top="284" w:right="340" w:bottom="1134" w:left="1077" w:header="142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66CE" w:rsidRDefault="000E66CE" w:rsidP="000F39CB">
      <w:r>
        <w:separator/>
      </w:r>
    </w:p>
  </w:endnote>
  <w:endnote w:type="continuationSeparator" w:id="1">
    <w:p w:rsidR="000E66CE" w:rsidRDefault="000E66CE" w:rsidP="000F39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B76" w:rsidRDefault="00C45B76">
    <w:pPr>
      <w:pStyle w:val="af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B76" w:rsidRDefault="00C45B76">
    <w:pPr>
      <w:pStyle w:val="af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B76" w:rsidRDefault="00C45B76">
    <w:pPr>
      <w:pStyle w:val="afa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B76" w:rsidRDefault="00C45B76">
    <w:pPr>
      <w:pStyle w:val="afa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B76" w:rsidRDefault="00C45B76">
    <w:pPr>
      <w:pStyle w:val="af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66CE" w:rsidRDefault="000E66CE" w:rsidP="000F39CB">
      <w:r>
        <w:separator/>
      </w:r>
    </w:p>
  </w:footnote>
  <w:footnote w:type="continuationSeparator" w:id="1">
    <w:p w:rsidR="000E66CE" w:rsidRDefault="000E66CE" w:rsidP="000F39C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B76" w:rsidRDefault="00B86EDA" w:rsidP="00452A89">
    <w:pPr>
      <w:pStyle w:val="aff2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left:0;text-align:left;margin-left:13.6pt;margin-top:24.1pt;width:568.2pt;height:803.75pt;z-index:251675648;mso-position-horizontal-relative:page;mso-position-vertical-relative:page" filled="f" stroked="f">
          <v:textbox style="mso-next-textbox:#_x0000_s2091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3"/>
                  <w:gridCol w:w="397"/>
                  <w:gridCol w:w="2155"/>
                  <w:gridCol w:w="5954"/>
                  <w:gridCol w:w="2370"/>
                </w:tblGrid>
                <w:tr w:rsidR="00C45B76" w:rsidRPr="000F39CB" w:rsidTr="00564F15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 w:val="restart"/>
                      <w:textDirection w:val="btL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564F15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C45B76" w:rsidRPr="003D1FE3" w:rsidRDefault="00C45B76" w:rsidP="00564F15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564F15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C45B76" w:rsidRPr="003D1FE3" w:rsidRDefault="00C45B76" w:rsidP="00564F15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564F15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C45B76" w:rsidRPr="003D1FE3" w:rsidRDefault="00C45B76" w:rsidP="00564F15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564F15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564F15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564F15">
                  <w:trPr>
                    <w:cantSplit/>
                    <w:trHeight w:val="1417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564F15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  <w:tcBorders>
                        <w:bottom w:val="single" w:sz="4" w:space="0" w:color="auto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564F15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F83288" w:rsidRDefault="00C45B76" w:rsidP="00564F15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54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F83288" w:rsidRDefault="00C45B76" w:rsidP="00354ED0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2368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F83288" w:rsidRDefault="00C45B76" w:rsidP="00354ED0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Формат А4</w:t>
                      </w:r>
                    </w:p>
                  </w:tc>
                </w:tr>
              </w:tbl>
              <w:p w:rsidR="00C45B76" w:rsidRDefault="00C45B76" w:rsidP="00564F15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B76" w:rsidRDefault="00B86EDA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left:0;text-align:left;margin-left:-40.5pt;margin-top:-4.05pt;width:1159.2pt;height:812.8pt;z-index:251681792;mso-position-horizontal-relative:margin;mso-position-vertical-relative:margin" filled="f" stroked="f">
          <v:textbox style="mso-next-textbox:#_x0000_s2117">
            <w:txbxContent>
              <w:tbl>
                <w:tblPr>
                  <w:tblW w:w="22822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4"/>
                  <w:gridCol w:w="396"/>
                  <w:gridCol w:w="4198"/>
                  <w:gridCol w:w="2835"/>
                  <w:gridCol w:w="1789"/>
                  <w:gridCol w:w="236"/>
                  <w:gridCol w:w="2723"/>
                  <w:gridCol w:w="587"/>
                  <w:gridCol w:w="602"/>
                  <w:gridCol w:w="1540"/>
                  <w:gridCol w:w="502"/>
                  <w:gridCol w:w="352"/>
                  <w:gridCol w:w="840"/>
                  <w:gridCol w:w="2455"/>
                  <w:gridCol w:w="2822"/>
                  <w:gridCol w:w="661"/>
                </w:tblGrid>
                <w:tr w:rsidR="00C45B76" w:rsidRPr="000F39CB" w:rsidTr="003348E2">
                  <w:trPr>
                    <w:cantSplit/>
                    <w:trHeight w:val="7364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 w:val="restart"/>
                      <w:tcBorders>
                        <w:right w:val="nil"/>
                      </w:tcBorders>
                      <w:textDirection w:val="btL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 w:val="restart"/>
                      <w:tcBorders>
                        <w:left w:val="nil"/>
                      </w:tcBorders>
                      <w:textDirection w:val="btL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3348E2">
                  <w:trPr>
                    <w:cantSplit/>
                    <w:trHeight w:val="1984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3348E2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3348E2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3348E2">
                  <w:trPr>
                    <w:cantSplit/>
                    <w:trHeight w:val="2014"/>
                  </w:trPr>
                  <w:tc>
                    <w:tcPr>
                      <w:tcW w:w="284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bottom w:val="nil"/>
                        <w:righ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3348E2">
                  <w:trPr>
                    <w:cantSplit/>
                    <w:trHeight w:val="576"/>
                  </w:trPr>
                  <w:tc>
                    <w:tcPr>
                      <w:tcW w:w="284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6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 w:val="restart"/>
                      <w:tcBorders>
                        <w:top w:val="nil"/>
                        <w:righ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  <w:bottom w:val="single" w:sz="4" w:space="0" w:color="auto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C45B76" w:rsidRPr="003D1FE3" w:rsidRDefault="00C45B76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C45B76" w:rsidRPr="006136E2" w:rsidRDefault="00C45B76" w:rsidP="00DB48AB">
                      <w:pPr>
                        <w:pStyle w:val="aff4"/>
                        <w:rPr>
                          <w:rFonts w:eastAsiaTheme="minorHAnsi"/>
                          <w:lang w:val="ru-RU"/>
                        </w:rPr>
                      </w:pPr>
                    </w:p>
                  </w:tc>
                  <w:tc>
                    <w:tcPr>
                      <w:tcW w:w="587" w:type="dxa"/>
                      <w:vAlign w:val="center"/>
                    </w:tcPr>
                    <w:p w:rsidR="00C45B76" w:rsidRPr="006136E2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02" w:type="dxa"/>
                      <w:vAlign w:val="center"/>
                    </w:tcPr>
                    <w:p w:rsidR="00C45B76" w:rsidRPr="006136E2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540" w:type="dxa"/>
                      <w:vAlign w:val="center"/>
                    </w:tcPr>
                    <w:p w:rsidR="00C45B76" w:rsidRPr="006136E2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54" w:type="dxa"/>
                      <w:gridSpan w:val="2"/>
                      <w:vAlign w:val="center"/>
                    </w:tcPr>
                    <w:p w:rsidR="00C45B76" w:rsidRPr="006136E2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40" w:type="dxa"/>
                      <w:vAlign w:val="center"/>
                    </w:tcPr>
                    <w:p w:rsidR="00C45B76" w:rsidRPr="006136E2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277" w:type="dxa"/>
                      <w:gridSpan w:val="2"/>
                      <w:vMerge w:val="restart"/>
                      <w:vAlign w:val="center"/>
                    </w:tcPr>
                    <w:p w:rsidR="00C45B76" w:rsidRPr="00554CA8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DC136D">
                        <w:rPr>
                          <w:noProof/>
                        </w:rPr>
                        <w:t>ВБМА.431111.003</w:t>
                      </w:r>
                      <w:r w:rsidR="00B86EDA">
                        <w:rPr>
                          <w:rFonts w:eastAsiaTheme="minorHAnsi"/>
                        </w:rPr>
                        <w:fldChar w:fldCharType="begin"/>
                      </w:r>
                      <w:r>
                        <w:instrText xml:space="preserve"> REF Code \h </w:instrText>
                      </w:r>
                      <w:r w:rsidR="00B86EDA">
                        <w:rPr>
                          <w:rFonts w:eastAsiaTheme="minorHAnsi"/>
                        </w:rPr>
                      </w:r>
                      <w:r w:rsidR="00B86EDA">
                        <w:rPr>
                          <w:rFonts w:eastAsiaTheme="minorHAnsi"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ВП</w:t>
                      </w:r>
                      <w:r w:rsidR="00B86EDA">
                        <w:rPr>
                          <w:rFonts w:eastAsiaTheme="minorHAnsi"/>
                        </w:rPr>
                        <w:fldChar w:fldCharType="end"/>
                      </w:r>
                    </w:p>
                  </w:tc>
                  <w:tc>
                    <w:tcPr>
                      <w:tcW w:w="66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4120B6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Лист</w:t>
                      </w:r>
                    </w:p>
                  </w:tc>
                </w:tr>
                <w:tr w:rsidR="00C45B76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C45B76" w:rsidRPr="003D1FE3" w:rsidRDefault="00C45B76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C45B76" w:rsidRPr="000F39CB" w:rsidRDefault="00C45B76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87" w:type="dxa"/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02" w:type="dxa"/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540" w:type="dxa"/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54" w:type="dxa"/>
                      <w:gridSpan w:val="2"/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40" w:type="dxa"/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277" w:type="dxa"/>
                      <w:gridSpan w:val="2"/>
                      <w:vMerge/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61" w:type="dxa"/>
                      <w:vMerge w:val="restart"/>
                      <w:vAlign w:val="center"/>
                    </w:tcPr>
                    <w:p w:rsidR="00C45B76" w:rsidRPr="000F39CB" w:rsidRDefault="00B86EDA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C45B76"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5B4D25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C45B76" w:rsidRPr="000F39CB" w:rsidTr="003348E2">
                  <w:trPr>
                    <w:cantSplit/>
                    <w:trHeight w:val="309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bottom w:val="single" w:sz="4" w:space="0" w:color="auto"/>
                        <w:right w:val="nil"/>
                      </w:tcBorders>
                    </w:tcPr>
                    <w:p w:rsidR="00C45B76" w:rsidRPr="000F39CB" w:rsidRDefault="00C45B76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8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D908B7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Изм.</w:t>
                      </w:r>
                    </w:p>
                  </w:tc>
                  <w:tc>
                    <w:tcPr>
                      <w:tcW w:w="602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Лист</w:t>
                      </w:r>
                    </w:p>
                  </w:tc>
                  <w:tc>
                    <w:tcPr>
                      <w:tcW w:w="15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Подп.</w:t>
                      </w:r>
                    </w:p>
                  </w:tc>
                  <w:tc>
                    <w:tcPr>
                      <w:tcW w:w="8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11DE9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5277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61" w:type="dxa"/>
                      <w:vMerge/>
                      <w:tcBorders>
                        <w:bottom w:val="single" w:sz="4" w:space="0" w:color="auto"/>
                      </w:tcBorders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</w:tr>
                <w:tr w:rsidR="00C45B76" w:rsidRPr="000F39CB" w:rsidTr="003348E2">
                  <w:trPr>
                    <w:cantSplit/>
                    <w:trHeight w:val="438"/>
                  </w:trPr>
                  <w:tc>
                    <w:tcPr>
                      <w:tcW w:w="4878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F83288" w:rsidRDefault="00C45B76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835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F83288" w:rsidRDefault="00C45B76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789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F83288" w:rsidRDefault="00C45B76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F83288" w:rsidRDefault="00C45B76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54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F83288" w:rsidRDefault="00C45B76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3647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F83288" w:rsidRDefault="00C45B76" w:rsidP="001B58B0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3483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037E67" w:rsidRDefault="00C45B76" w:rsidP="001B58B0">
                      <w:pPr>
                        <w:pStyle w:val="afc"/>
                        <w:rPr>
                          <w:rFonts w:eastAsiaTheme="minorHAnsi"/>
                          <w:lang w:val="en-US"/>
                        </w:rPr>
                      </w:pPr>
                      <w:r>
                        <w:rPr>
                          <w:rFonts w:eastAsiaTheme="minorHAnsi"/>
                        </w:rPr>
                        <w:t>Формат А</w:t>
                      </w:r>
                      <w:r>
                        <w:rPr>
                          <w:rFonts w:eastAsiaTheme="minorHAnsi"/>
                          <w:lang w:val="en-US"/>
                        </w:rPr>
                        <w:t>3</w:t>
                      </w:r>
                    </w:p>
                  </w:tc>
                </w:tr>
              </w:tbl>
              <w:p w:rsidR="00C45B76" w:rsidRDefault="00C45B76" w:rsidP="00DB48AB">
                <w:pPr>
                  <w:pStyle w:val="15"/>
                </w:pPr>
              </w:p>
            </w:txbxContent>
          </v:textbox>
          <w10:wrap anchorx="margin" anchory="margin"/>
          <w10:anchorlock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B76" w:rsidRDefault="00B86EDA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1" type="#_x0000_t202" style="position:absolute;left:0;text-align:left;margin-left:-40pt;margin-top:-4.8pt;width:1151.45pt;height:830.25pt;z-index:251682816;mso-position-horizontal-relative:margin;mso-position-vertical-relative:margin" filled="f" stroked="f">
          <v:textbox style="mso-next-textbox:#_x0000_s2121">
            <w:txbxContent>
              <w:tbl>
                <w:tblPr>
                  <w:tblW w:w="22822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4"/>
                  <w:gridCol w:w="387"/>
                  <w:gridCol w:w="4200"/>
                  <w:gridCol w:w="335"/>
                  <w:gridCol w:w="1908"/>
                  <w:gridCol w:w="5207"/>
                  <w:gridCol w:w="587"/>
                  <w:gridCol w:w="602"/>
                  <w:gridCol w:w="1540"/>
                  <w:gridCol w:w="857"/>
                  <w:gridCol w:w="848"/>
                  <w:gridCol w:w="6"/>
                  <w:gridCol w:w="810"/>
                  <w:gridCol w:w="1099"/>
                  <w:gridCol w:w="1601"/>
                  <w:gridCol w:w="16"/>
                  <w:gridCol w:w="282"/>
                  <w:gridCol w:w="282"/>
                  <w:gridCol w:w="283"/>
                  <w:gridCol w:w="848"/>
                  <w:gridCol w:w="840"/>
                </w:tblGrid>
                <w:tr w:rsidR="00C45B76" w:rsidRPr="000F39CB" w:rsidTr="003348E2">
                  <w:trPr>
                    <w:cantSplit/>
                    <w:trHeight w:val="2805"/>
                  </w:trPr>
                  <w:tc>
                    <w:tcPr>
                      <w:tcW w:w="284" w:type="dxa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  <w:r w:rsidRPr="00A605E8">
                        <w:rPr>
                          <w:rFonts w:eastAsia="Calibri"/>
                        </w:rPr>
                        <w:t>Перв. примен.</w:t>
                      </w:r>
                    </w:p>
                  </w:tc>
                  <w:tc>
                    <w:tcPr>
                      <w:tcW w:w="387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C45B76" w:rsidRPr="00A605E8" w:rsidRDefault="00B86EDA" w:rsidP="00146FA1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C45B76">
                        <w:rPr>
                          <w:noProof/>
                        </w:rPr>
                        <w:instrText xml:space="preserve"> ref OneUse  \* MERGEFORMAT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11650" w:type="dxa"/>
                      <w:gridSpan w:val="4"/>
                      <w:vMerge w:val="restart"/>
                      <w:tcBorders>
                        <w:right w:val="nil"/>
                      </w:tcBorders>
                    </w:tcPr>
                    <w:p w:rsidR="00C45B76" w:rsidRPr="008A0708" w:rsidRDefault="00C45B76" w:rsidP="00177F43"/>
                  </w:tc>
                  <w:tc>
                    <w:tcPr>
                      <w:tcW w:w="10501" w:type="dxa"/>
                      <w:gridSpan w:val="15"/>
                      <w:vMerge w:val="restart"/>
                      <w:tcBorders>
                        <w:left w:val="nil"/>
                      </w:tcBorders>
                      <w:textDirection w:val="btLr"/>
                    </w:tcPr>
                    <w:p w:rsidR="00C45B76" w:rsidRPr="008A0708" w:rsidRDefault="00C45B76" w:rsidP="00177F43"/>
                  </w:tc>
                </w:tr>
                <w:tr w:rsidR="00C45B76" w:rsidRPr="000F39CB" w:rsidTr="003348E2">
                  <w:trPr>
                    <w:cantSplit/>
                    <w:trHeight w:val="2820"/>
                  </w:trPr>
                  <w:tc>
                    <w:tcPr>
                      <w:tcW w:w="284" w:type="dxa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146FA1" w:rsidRDefault="00C45B76" w:rsidP="00146FA1">
                      <w:pPr>
                        <w:pStyle w:val="afc"/>
                      </w:pPr>
                      <w:r w:rsidRPr="00A605E8">
                        <w:rPr>
                          <w:rFonts w:eastAsia="Calibri"/>
                        </w:rPr>
                        <w:t>Справ. №</w:t>
                      </w:r>
                    </w:p>
                  </w:tc>
                  <w:tc>
                    <w:tcPr>
                      <w:tcW w:w="387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C45B76" w:rsidRPr="008A0708" w:rsidRDefault="00C45B76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</w:tcBorders>
                      <w:textDirection w:val="btLr"/>
                    </w:tcPr>
                    <w:p w:rsidR="00C45B76" w:rsidRPr="008A0708" w:rsidRDefault="00C45B76" w:rsidP="00177F43"/>
                  </w:tc>
                </w:tr>
                <w:tr w:rsidR="00C45B76" w:rsidRPr="000F39CB" w:rsidTr="003348E2">
                  <w:trPr>
                    <w:cantSplit/>
                    <w:trHeight w:val="1755"/>
                  </w:trPr>
                  <w:tc>
                    <w:tcPr>
                      <w:tcW w:w="671" w:type="dxa"/>
                      <w:gridSpan w:val="2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C45B76" w:rsidRPr="00A605E8" w:rsidRDefault="00C45B76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C45B76" w:rsidRPr="008A0708" w:rsidRDefault="00C45B76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</w:tcBorders>
                      <w:textDirection w:val="btLr"/>
                    </w:tcPr>
                    <w:p w:rsidR="00C45B76" w:rsidRPr="008A0708" w:rsidRDefault="00C45B76" w:rsidP="00177F43"/>
                  </w:tc>
                </w:tr>
                <w:tr w:rsidR="00C45B76" w:rsidRPr="000F39CB" w:rsidTr="003348E2">
                  <w:trPr>
                    <w:cantSplit/>
                    <w:trHeight w:val="1984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  <w:r w:rsidRPr="00A605E8">
                        <w:t>Подпись и дата</w:t>
                      </w:r>
                    </w:p>
                  </w:tc>
                  <w:tc>
                    <w:tcPr>
                      <w:tcW w:w="387" w:type="dxa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C45B76" w:rsidRPr="008A0708" w:rsidRDefault="00C45B76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</w:tcBorders>
                    </w:tcPr>
                    <w:p w:rsidR="00C45B76" w:rsidRPr="008A0708" w:rsidRDefault="00C45B76" w:rsidP="00177F43"/>
                  </w:tc>
                </w:tr>
                <w:tr w:rsidR="00C45B76" w:rsidRPr="000F39CB" w:rsidTr="003348E2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  <w:r w:rsidRPr="00A605E8">
                        <w:t>Инв. № дубл.</w:t>
                      </w:r>
                    </w:p>
                  </w:tc>
                  <w:tc>
                    <w:tcPr>
                      <w:tcW w:w="387" w:type="dxa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C45B76" w:rsidRPr="008A0708" w:rsidRDefault="00C45B76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</w:tcBorders>
                    </w:tcPr>
                    <w:p w:rsidR="00C45B76" w:rsidRPr="008A0708" w:rsidRDefault="00C45B76" w:rsidP="00177F43"/>
                  </w:tc>
                </w:tr>
                <w:tr w:rsidR="00C45B76" w:rsidRPr="000F39CB" w:rsidTr="003348E2">
                  <w:trPr>
                    <w:cantSplit/>
                    <w:trHeight w:val="1478"/>
                  </w:trPr>
                  <w:tc>
                    <w:tcPr>
                      <w:tcW w:w="284" w:type="dxa"/>
                      <w:vMerge w:val="restart"/>
                      <w:textDirection w:val="btLr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  <w:r w:rsidRPr="00A605E8">
                        <w:t>Взам. инв. №</w:t>
                      </w:r>
                    </w:p>
                  </w:tc>
                  <w:tc>
                    <w:tcPr>
                      <w:tcW w:w="387" w:type="dxa"/>
                      <w:vMerge w:val="restart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C45B76" w:rsidRPr="008A0708" w:rsidRDefault="00C45B76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  <w:bottom w:val="nil"/>
                      </w:tcBorders>
                    </w:tcPr>
                    <w:p w:rsidR="00C45B76" w:rsidRPr="008A0708" w:rsidRDefault="00C45B76" w:rsidP="00177F43"/>
                  </w:tc>
                </w:tr>
                <w:tr w:rsidR="00C45B76" w:rsidRPr="000F39CB" w:rsidTr="003348E2">
                  <w:trPr>
                    <w:cantSplit/>
                    <w:trHeight w:val="354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C45B76" w:rsidRPr="00A605E8" w:rsidRDefault="00C45B76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C45B76" w:rsidRPr="008A0708" w:rsidRDefault="00C45B76" w:rsidP="00177F43"/>
                  </w:tc>
                  <w:tc>
                    <w:tcPr>
                      <w:tcW w:w="4440" w:type="dxa"/>
                      <w:gridSpan w:val="6"/>
                      <w:vMerge w:val="restart"/>
                      <w:tcBorders>
                        <w:top w:val="nil"/>
                        <w:left w:val="nil"/>
                      </w:tcBorders>
                    </w:tcPr>
                    <w:p w:rsidR="00C45B76" w:rsidRPr="008A0708" w:rsidRDefault="00C45B76" w:rsidP="00177F43"/>
                  </w:tc>
                  <w:tc>
                    <w:tcPr>
                      <w:tcW w:w="810" w:type="dxa"/>
                      <w:vMerge w:val="restart"/>
                      <w:tcBorders>
                        <w:left w:val="nil"/>
                      </w:tcBorders>
                    </w:tcPr>
                    <w:p w:rsidR="00C45B76" w:rsidRPr="008A0708" w:rsidRDefault="00C45B76" w:rsidP="00E43A97">
                      <w:pPr>
                        <w:ind w:firstLine="0"/>
                      </w:pPr>
                    </w:p>
                  </w:tc>
                  <w:tc>
                    <w:tcPr>
                      <w:tcW w:w="2700" w:type="dxa"/>
                      <w:gridSpan w:val="2"/>
                      <w:vMerge w:val="restart"/>
                      <w:tcBorders>
                        <w:left w:val="nil"/>
                      </w:tcBorders>
                    </w:tcPr>
                    <w:p w:rsidR="00C45B76" w:rsidRPr="008A0708" w:rsidRDefault="00C45B76" w:rsidP="00E43A97">
                      <w:pPr>
                        <w:ind w:firstLine="0"/>
                      </w:pPr>
                    </w:p>
                  </w:tc>
                  <w:tc>
                    <w:tcPr>
                      <w:tcW w:w="2551" w:type="dxa"/>
                      <w:gridSpan w:val="6"/>
                      <w:vMerge w:val="restart"/>
                      <w:tcBorders>
                        <w:left w:val="nil"/>
                      </w:tcBorders>
                    </w:tcPr>
                    <w:p w:rsidR="00C45B76" w:rsidRPr="008A0708" w:rsidRDefault="00C45B76" w:rsidP="00E43A97">
                      <w:pPr>
                        <w:ind w:firstLine="0"/>
                      </w:pPr>
                    </w:p>
                  </w:tc>
                </w:tr>
                <w:tr w:rsidR="00C45B76" w:rsidRPr="000F39CB" w:rsidTr="003348E2">
                  <w:trPr>
                    <w:cantSplit/>
                    <w:trHeight w:val="467"/>
                  </w:trPr>
                  <w:tc>
                    <w:tcPr>
                      <w:tcW w:w="284" w:type="dxa"/>
                      <w:vMerge w:val="restart"/>
                      <w:textDirection w:val="btLr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  <w:r w:rsidRPr="00A605E8">
                        <w:t>Подпись и дата</w:t>
                      </w:r>
                    </w:p>
                  </w:tc>
                  <w:tc>
                    <w:tcPr>
                      <w:tcW w:w="387" w:type="dxa"/>
                      <w:vMerge w:val="restart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4440" w:type="dxa"/>
                      <w:gridSpan w:val="6"/>
                      <w:vMerge/>
                      <w:tcBorders>
                        <w:top w:val="nil"/>
                        <w:left w:val="nil"/>
                        <w:bottom w:val="nil"/>
                      </w:tcBorders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810" w:type="dxa"/>
                      <w:vMerge/>
                      <w:tcBorders>
                        <w:left w:val="nil"/>
                        <w:bottom w:val="nil"/>
                      </w:tcBorders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2700" w:type="dxa"/>
                      <w:gridSpan w:val="2"/>
                      <w:vMerge/>
                      <w:tcBorders>
                        <w:left w:val="nil"/>
                        <w:bottom w:val="nil"/>
                      </w:tcBorders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2551" w:type="dxa"/>
                      <w:gridSpan w:val="6"/>
                      <w:vMerge/>
                      <w:tcBorders>
                        <w:left w:val="nil"/>
                        <w:bottom w:val="nil"/>
                      </w:tcBorders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</w:tr>
                <w:tr w:rsidR="00C45B76" w:rsidRPr="000F39CB" w:rsidTr="003348E2">
                  <w:trPr>
                    <w:cantSplit/>
                    <w:trHeight w:val="405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bottom w:val="nil"/>
                        <w:right w:val="nil"/>
                      </w:tcBorders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4440" w:type="dxa"/>
                      <w:gridSpan w:val="6"/>
                      <w:tcBorders>
                        <w:top w:val="nil"/>
                        <w:left w:val="nil"/>
                      </w:tcBorders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6061" w:type="dxa"/>
                      <w:gridSpan w:val="9"/>
                      <w:tcBorders>
                        <w:left w:val="nil"/>
                      </w:tcBorders>
                      <w:vAlign w:val="center"/>
                    </w:tcPr>
                    <w:p w:rsidR="00C45B76" w:rsidRPr="007947D3" w:rsidRDefault="00C45B76" w:rsidP="00E43A97">
                      <w:pPr>
                        <w:pStyle w:val="afc"/>
                        <w:ind w:left="0" w:right="0"/>
                        <w:jc w:val="left"/>
                        <w:rPr>
                          <w:szCs w:val="24"/>
                        </w:rPr>
                      </w:pPr>
                    </w:p>
                  </w:tc>
                </w:tr>
                <w:tr w:rsidR="00C45B76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 w:val="restart"/>
                      <w:tcBorders>
                        <w:top w:val="nil"/>
                        <w:right w:val="single" w:sz="4" w:space="0" w:color="auto"/>
                      </w:tcBorders>
                    </w:tcPr>
                    <w:p w:rsidR="00C45B76" w:rsidRPr="008A0708" w:rsidRDefault="00C45B76" w:rsidP="00177F43"/>
                  </w:tc>
                  <w:tc>
                    <w:tcPr>
                      <w:tcW w:w="587" w:type="dxa"/>
                      <w:tcBorders>
                        <w:left w:val="single" w:sz="4" w:space="0" w:color="auto"/>
                      </w:tcBorders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602" w:type="dxa"/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1540" w:type="dxa"/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857" w:type="dxa"/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848" w:type="dxa"/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6067" w:type="dxa"/>
                      <w:gridSpan w:val="10"/>
                      <w:vMerge w:val="restart"/>
                      <w:vAlign w:val="center"/>
                    </w:tcPr>
                    <w:p w:rsidR="00C45B76" w:rsidRPr="008A0708" w:rsidRDefault="00C45B76" w:rsidP="00554CA8">
                      <w:pPr>
                        <w:pStyle w:val="afc"/>
                      </w:pPr>
                      <w:r w:rsidRPr="00DC136D">
                        <w:rPr>
                          <w:noProof/>
                        </w:rPr>
                        <w:t>ВБМА.431111.003</w:t>
                      </w:r>
                      <w:r w:rsidR="00B86EDA">
                        <w:fldChar w:fldCharType="begin"/>
                      </w:r>
                      <w:r>
                        <w:instrText xml:space="preserve"> REF Code \h </w:instrText>
                      </w:r>
                      <w:r w:rsidR="00B86EDA">
                        <w:fldChar w:fldCharType="separate"/>
                      </w:r>
                      <w:r>
                        <w:rPr>
                          <w:noProof/>
                        </w:rPr>
                        <w:t>ВП</w:t>
                      </w:r>
                      <w:r w:rsidR="00B86EDA">
                        <w:fldChar w:fldCharType="end"/>
                      </w:r>
                    </w:p>
                  </w:tc>
                </w:tr>
                <w:tr w:rsidR="00C45B76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C45B76" w:rsidRPr="008A0708" w:rsidRDefault="00C45B76" w:rsidP="00177F43"/>
                  </w:tc>
                  <w:tc>
                    <w:tcPr>
                      <w:tcW w:w="587" w:type="dxa"/>
                      <w:tcBorders>
                        <w:left w:val="single" w:sz="4" w:space="0" w:color="auto"/>
                      </w:tcBorders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602" w:type="dxa"/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1540" w:type="dxa"/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857" w:type="dxa"/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848" w:type="dxa"/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6067" w:type="dxa"/>
                      <w:gridSpan w:val="10"/>
                      <w:vMerge/>
                    </w:tcPr>
                    <w:p w:rsidR="00C45B76" w:rsidRPr="008A0708" w:rsidRDefault="00C45B76" w:rsidP="00146FA1">
                      <w:pPr>
                        <w:pStyle w:val="afc"/>
                      </w:pPr>
                    </w:p>
                  </w:tc>
                </w:tr>
                <w:tr w:rsidR="00C45B76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C45B76" w:rsidRPr="008A0708" w:rsidRDefault="00C45B76" w:rsidP="00177F43"/>
                  </w:tc>
                  <w:tc>
                    <w:tcPr>
                      <w:tcW w:w="587" w:type="dxa"/>
                      <w:tcBorders>
                        <w:left w:val="single" w:sz="4" w:space="0" w:color="auto"/>
                      </w:tcBorders>
                      <w:vAlign w:val="center"/>
                    </w:tcPr>
                    <w:p w:rsidR="00C45B76" w:rsidRPr="008A0708" w:rsidRDefault="00C45B76" w:rsidP="00554CA8">
                      <w:pPr>
                        <w:pStyle w:val="afc"/>
                      </w:pPr>
                      <w:r w:rsidRPr="008A0708">
                        <w:t>Изм.</w:t>
                      </w:r>
                    </w:p>
                  </w:tc>
                  <w:tc>
                    <w:tcPr>
                      <w:tcW w:w="602" w:type="dxa"/>
                      <w:vAlign w:val="center"/>
                    </w:tcPr>
                    <w:p w:rsidR="00C45B76" w:rsidRPr="008A0708" w:rsidRDefault="00C45B76" w:rsidP="00554CA8">
                      <w:pPr>
                        <w:pStyle w:val="afc"/>
                      </w:pPr>
                      <w:r w:rsidRPr="008A0708">
                        <w:t>Лист</w:t>
                      </w:r>
                    </w:p>
                  </w:tc>
                  <w:tc>
                    <w:tcPr>
                      <w:tcW w:w="1540" w:type="dxa"/>
                      <w:vAlign w:val="center"/>
                    </w:tcPr>
                    <w:p w:rsidR="00C45B76" w:rsidRPr="008A0708" w:rsidRDefault="00C45B76" w:rsidP="00554CA8">
                      <w:pPr>
                        <w:pStyle w:val="afc"/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7" w:type="dxa"/>
                      <w:vAlign w:val="center"/>
                    </w:tcPr>
                    <w:p w:rsidR="00C45B76" w:rsidRPr="00177F43" w:rsidRDefault="00C45B76" w:rsidP="00554CA8">
                      <w:pPr>
                        <w:pStyle w:val="afc"/>
                      </w:pPr>
                      <w:r w:rsidRPr="003D1FE3">
                        <w:t>Подп.</w:t>
                      </w:r>
                    </w:p>
                  </w:tc>
                  <w:tc>
                    <w:tcPr>
                      <w:tcW w:w="848" w:type="dxa"/>
                      <w:vAlign w:val="center"/>
                    </w:tcPr>
                    <w:p w:rsidR="00C45B76" w:rsidRPr="008A0708" w:rsidRDefault="00C45B76" w:rsidP="00554CA8">
                      <w:pPr>
                        <w:pStyle w:val="afc"/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6067" w:type="dxa"/>
                      <w:gridSpan w:val="10"/>
                      <w:vMerge/>
                    </w:tcPr>
                    <w:p w:rsidR="00C45B76" w:rsidRPr="008A0708" w:rsidRDefault="00C45B76" w:rsidP="00146FA1">
                      <w:pPr>
                        <w:pStyle w:val="afc"/>
                      </w:pPr>
                    </w:p>
                  </w:tc>
                </w:tr>
                <w:tr w:rsidR="00C45B76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 w:val="restart"/>
                      <w:textDirection w:val="btLr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  <w:r w:rsidRPr="00A605E8">
                        <w:t>Инв. № подл.</w:t>
                      </w:r>
                    </w:p>
                  </w:tc>
                  <w:tc>
                    <w:tcPr>
                      <w:tcW w:w="387" w:type="dxa"/>
                      <w:vMerge w:val="restart"/>
                      <w:vAlign w:val="center"/>
                    </w:tcPr>
                    <w:p w:rsidR="00C45B76" w:rsidRPr="00A605E8" w:rsidRDefault="00C45B76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C45B76" w:rsidRPr="008A0708" w:rsidRDefault="00C45B76" w:rsidP="00177F43"/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  <w:bottom w:val="nil"/>
                      </w:tcBorders>
                      <w:vAlign w:val="center"/>
                    </w:tcPr>
                    <w:p w:rsidR="00C45B76" w:rsidRPr="00C84BA9" w:rsidRDefault="00C45B76" w:rsidP="00C84BA9">
                      <w:pPr>
                        <w:pStyle w:val="L"/>
                      </w:pPr>
                      <w:r w:rsidRPr="00C84BA9">
                        <w:t>Разраб.</w:t>
                      </w:r>
                    </w:p>
                  </w:tc>
                  <w:tc>
                    <w:tcPr>
                      <w:tcW w:w="1540" w:type="dxa"/>
                      <w:tcBorders>
                        <w:bottom w:val="nil"/>
                      </w:tcBorders>
                      <w:vAlign w:val="center"/>
                    </w:tcPr>
                    <w:p w:rsidR="00C45B76" w:rsidRPr="008A0708" w:rsidRDefault="005B4D25" w:rsidP="00C84BA9">
                      <w:pPr>
                        <w:pStyle w:val="L"/>
                      </w:pPr>
                      <w:r>
                        <w:t>Фролов</w:t>
                      </w:r>
                    </w:p>
                  </w:tc>
                  <w:tc>
                    <w:tcPr>
                      <w:tcW w:w="857" w:type="dxa"/>
                      <w:tcBorders>
                        <w:bottom w:val="nil"/>
                      </w:tcBorders>
                    </w:tcPr>
                    <w:p w:rsidR="00C45B76" w:rsidRPr="008A0708" w:rsidRDefault="00C45B76" w:rsidP="00C84BA9">
                      <w:pPr>
                        <w:pStyle w:val="L"/>
                      </w:pPr>
                    </w:p>
                  </w:tc>
                  <w:tc>
                    <w:tcPr>
                      <w:tcW w:w="848" w:type="dxa"/>
                      <w:tcBorders>
                        <w:bottom w:val="nil"/>
                      </w:tcBorders>
                    </w:tcPr>
                    <w:p w:rsidR="00C45B76" w:rsidRPr="008A0708" w:rsidRDefault="00C45B76" w:rsidP="00C84BA9">
                      <w:pPr>
                        <w:pStyle w:val="L"/>
                      </w:pPr>
                    </w:p>
                  </w:tc>
                  <w:tc>
                    <w:tcPr>
                      <w:tcW w:w="3532" w:type="dxa"/>
                      <w:gridSpan w:val="5"/>
                      <w:vMerge w:val="restart"/>
                      <w:vAlign w:val="center"/>
                    </w:tcPr>
                    <w:p w:rsidR="00C45B76" w:rsidRPr="00576712" w:rsidRDefault="00B86EDA" w:rsidP="00554CA8">
                      <w:pPr>
                        <w:pStyle w:val="afc"/>
                      </w:pPr>
                      <w:fldSimple w:instr=" REF MakeName  \* MERGEFORMAT ">
                        <w:r w:rsidR="00C45B76">
                          <w:rPr>
                            <w:noProof/>
                          </w:rPr>
                          <w:t>Плата преобразователя частоты МКТИ</w:t>
                        </w:r>
                      </w:fldSimple>
                    </w:p>
                    <w:p w:rsidR="00C45B76" w:rsidRPr="008A0708" w:rsidRDefault="00B86EDA" w:rsidP="00554CA8">
                      <w:pPr>
                        <w:pStyle w:val="afc"/>
                      </w:pPr>
                      <w:fldSimple w:instr=" REF Type \h  \* MERGEFORMAT ">
                        <w:r w:rsidR="00C45B76">
                          <w:rPr>
                            <w:noProof/>
                          </w:rPr>
                          <w:t>Ведомость покупных изделий</w:t>
                        </w:r>
                      </w:fldSimple>
                    </w:p>
                  </w:tc>
                  <w:tc>
                    <w:tcPr>
                      <w:tcW w:w="847" w:type="dxa"/>
                      <w:gridSpan w:val="3"/>
                      <w:tcBorders>
                        <w:bottom w:val="nil"/>
                      </w:tcBorders>
                      <w:vAlign w:val="center"/>
                    </w:tcPr>
                    <w:p w:rsidR="00C45B76" w:rsidRPr="008A0708" w:rsidRDefault="00C45B76" w:rsidP="00554CA8">
                      <w:pPr>
                        <w:pStyle w:val="afc"/>
                      </w:pPr>
                      <w:r w:rsidRPr="008A0708">
                        <w:t>Лит.</w:t>
                      </w:r>
                    </w:p>
                  </w:tc>
                  <w:tc>
                    <w:tcPr>
                      <w:tcW w:w="848" w:type="dxa"/>
                      <w:tcBorders>
                        <w:bottom w:val="nil"/>
                      </w:tcBorders>
                      <w:vAlign w:val="center"/>
                    </w:tcPr>
                    <w:p w:rsidR="00C45B76" w:rsidRPr="008A0708" w:rsidRDefault="00C45B76" w:rsidP="00554CA8">
                      <w:pPr>
                        <w:pStyle w:val="afc"/>
                      </w:pPr>
                      <w:r w:rsidRPr="008A0708">
                        <w:t>Лист</w:t>
                      </w:r>
                    </w:p>
                  </w:tc>
                  <w:tc>
                    <w:tcPr>
                      <w:tcW w:w="840" w:type="dxa"/>
                      <w:tcBorders>
                        <w:bottom w:val="nil"/>
                      </w:tcBorders>
                      <w:vAlign w:val="center"/>
                    </w:tcPr>
                    <w:p w:rsidR="00C45B76" w:rsidRPr="008A0708" w:rsidRDefault="00C45B76" w:rsidP="00554CA8">
                      <w:pPr>
                        <w:pStyle w:val="afc"/>
                      </w:pPr>
                      <w:r w:rsidRPr="008A0708">
                        <w:t>Листов</w:t>
                      </w:r>
                    </w:p>
                  </w:tc>
                </w:tr>
                <w:tr w:rsidR="00C45B76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C45B76" w:rsidRPr="00A605E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C45B76" w:rsidRPr="00A605E8" w:rsidRDefault="00C45B76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C45B76" w:rsidRPr="008A0708" w:rsidRDefault="00C45B76" w:rsidP="00177F43"/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  <w:bottom w:val="nil"/>
                      </w:tcBorders>
                      <w:vAlign w:val="center"/>
                    </w:tcPr>
                    <w:p w:rsidR="00C45B76" w:rsidRPr="00C84BA9" w:rsidRDefault="00C45B76" w:rsidP="00C84BA9">
                      <w:pPr>
                        <w:pStyle w:val="L"/>
                      </w:pPr>
                      <w:r w:rsidRPr="00C84BA9">
                        <w:t>Пров.</w:t>
                      </w:r>
                    </w:p>
                  </w:tc>
                  <w:tc>
                    <w:tcPr>
                      <w:tcW w:w="1540" w:type="dxa"/>
                      <w:tcBorders>
                        <w:bottom w:val="nil"/>
                      </w:tcBorders>
                      <w:vAlign w:val="center"/>
                    </w:tcPr>
                    <w:p w:rsidR="00C45B76" w:rsidRPr="008A0708" w:rsidRDefault="00B86EDA" w:rsidP="00C84BA9">
                      <w:pPr>
                        <w:pStyle w:val="L"/>
                      </w:pPr>
                      <w:fldSimple w:instr=" REF CheckFIO  \* MERGEFORMAT ">
                        <w:r w:rsidR="00C45B76">
                          <w:rPr>
                            <w:noProof/>
                          </w:rPr>
                          <w:t>Тумазов</w:t>
                        </w:r>
                      </w:fldSimple>
                    </w:p>
                  </w:tc>
                  <w:tc>
                    <w:tcPr>
                      <w:tcW w:w="857" w:type="dxa"/>
                      <w:tcBorders>
                        <w:bottom w:val="nil"/>
                      </w:tcBorders>
                    </w:tcPr>
                    <w:p w:rsidR="00C45B76" w:rsidRPr="008A0708" w:rsidRDefault="00C45B76" w:rsidP="00C84BA9">
                      <w:pPr>
                        <w:pStyle w:val="L"/>
                      </w:pPr>
                    </w:p>
                  </w:tc>
                  <w:tc>
                    <w:tcPr>
                      <w:tcW w:w="848" w:type="dxa"/>
                      <w:tcBorders>
                        <w:bottom w:val="nil"/>
                      </w:tcBorders>
                    </w:tcPr>
                    <w:p w:rsidR="00C45B76" w:rsidRPr="008A0708" w:rsidRDefault="00C45B76" w:rsidP="00C84BA9">
                      <w:pPr>
                        <w:pStyle w:val="L"/>
                      </w:pPr>
                    </w:p>
                  </w:tc>
                  <w:tc>
                    <w:tcPr>
                      <w:tcW w:w="3532" w:type="dxa"/>
                      <w:gridSpan w:val="5"/>
                      <w:vMerge/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282" w:type="dxa"/>
                      <w:tcBorders>
                        <w:bottom w:val="nil"/>
                      </w:tcBorders>
                      <w:vAlign w:val="center"/>
                    </w:tcPr>
                    <w:p w:rsidR="00C45B76" w:rsidRPr="008A0708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282" w:type="dxa"/>
                      <w:tcBorders>
                        <w:bottom w:val="nil"/>
                      </w:tcBorders>
                      <w:vAlign w:val="center"/>
                    </w:tcPr>
                    <w:p w:rsidR="00C45B76" w:rsidRPr="008A0708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283" w:type="dxa"/>
                      <w:tcBorders>
                        <w:bottom w:val="nil"/>
                      </w:tcBorders>
                      <w:vAlign w:val="center"/>
                    </w:tcPr>
                    <w:p w:rsidR="00C45B76" w:rsidRPr="008A0708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848" w:type="dxa"/>
                      <w:tcBorders>
                        <w:bottom w:val="nil"/>
                      </w:tcBorders>
                      <w:vAlign w:val="center"/>
                    </w:tcPr>
                    <w:p w:rsidR="00C45B76" w:rsidRPr="00177F43" w:rsidRDefault="00B86EDA" w:rsidP="00C84BA9">
                      <w:pPr>
                        <w:pStyle w:val="afc"/>
                      </w:pPr>
                      <w:r w:rsidRPr="00177F43">
                        <w:rPr>
                          <w:rStyle w:val="affff8"/>
                        </w:rPr>
                        <w:fldChar w:fldCharType="begin"/>
                      </w:r>
                      <w:r w:rsidR="00C45B76" w:rsidRPr="00177F43">
                        <w:rPr>
                          <w:rStyle w:val="affff8"/>
                        </w:rPr>
                        <w:instrText xml:space="preserve"> PAGE </w:instrText>
                      </w:r>
                      <w:r w:rsidRPr="00177F43">
                        <w:rPr>
                          <w:rStyle w:val="affff8"/>
                        </w:rPr>
                        <w:fldChar w:fldCharType="separate"/>
                      </w:r>
                      <w:r w:rsidR="005B4D25">
                        <w:rPr>
                          <w:rStyle w:val="affff8"/>
                          <w:noProof/>
                        </w:rPr>
                        <w:t>2</w:t>
                      </w:r>
                      <w:r w:rsidRPr="00177F43">
                        <w:rPr>
                          <w:rStyle w:val="affff8"/>
                        </w:rPr>
                        <w:fldChar w:fldCharType="end"/>
                      </w:r>
                    </w:p>
                  </w:tc>
                  <w:tc>
                    <w:tcPr>
                      <w:tcW w:w="840" w:type="dxa"/>
                      <w:tcBorders>
                        <w:bottom w:val="nil"/>
                      </w:tcBorders>
                      <w:vAlign w:val="center"/>
                    </w:tcPr>
                    <w:p w:rsidR="00C45B76" w:rsidRPr="00177F43" w:rsidRDefault="00B86EDA" w:rsidP="00554CA8">
                      <w:pPr>
                        <w:pStyle w:val="afc"/>
                      </w:pPr>
                      <w:r w:rsidRPr="00177F43">
                        <w:rPr>
                          <w:rStyle w:val="affff8"/>
                        </w:rPr>
                        <w:fldChar w:fldCharType="begin"/>
                      </w:r>
                      <w:r w:rsidR="00C45B76" w:rsidRPr="00177F43">
                        <w:rPr>
                          <w:rStyle w:val="affff8"/>
                        </w:rPr>
                        <w:instrText xml:space="preserve"> NUMPAGES </w:instrText>
                      </w:r>
                      <w:r w:rsidRPr="00177F43">
                        <w:rPr>
                          <w:rStyle w:val="affff8"/>
                        </w:rPr>
                        <w:fldChar w:fldCharType="separate"/>
                      </w:r>
                      <w:r w:rsidR="005B4D25">
                        <w:rPr>
                          <w:rStyle w:val="affff8"/>
                          <w:noProof/>
                        </w:rPr>
                        <w:t>4</w:t>
                      </w:r>
                      <w:r w:rsidRPr="00177F43">
                        <w:rPr>
                          <w:rStyle w:val="affff8"/>
                        </w:rPr>
                        <w:fldChar w:fldCharType="end"/>
                      </w:r>
                    </w:p>
                  </w:tc>
                </w:tr>
                <w:tr w:rsidR="00C45B76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C45B76" w:rsidRPr="00A605E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C45B76" w:rsidRPr="00A605E8" w:rsidRDefault="00C45B76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C45B76" w:rsidRPr="008A0708" w:rsidRDefault="00C45B76" w:rsidP="00177F43">
                      <w:pPr>
                        <w:pStyle w:val="aff4"/>
                      </w:pPr>
                    </w:p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</w:tcBorders>
                      <w:vAlign w:val="center"/>
                    </w:tcPr>
                    <w:p w:rsidR="00C45B76" w:rsidRPr="00C84BA9" w:rsidRDefault="00C45B76" w:rsidP="00C84BA9">
                      <w:pPr>
                        <w:pStyle w:val="L"/>
                      </w:pPr>
                    </w:p>
                  </w:tc>
                  <w:tc>
                    <w:tcPr>
                      <w:tcW w:w="1540" w:type="dxa"/>
                      <w:vAlign w:val="center"/>
                    </w:tcPr>
                    <w:p w:rsidR="00C45B76" w:rsidRPr="008A0708" w:rsidRDefault="00C45B76" w:rsidP="00C84BA9">
                      <w:pPr>
                        <w:pStyle w:val="L"/>
                      </w:pPr>
                    </w:p>
                  </w:tc>
                  <w:tc>
                    <w:tcPr>
                      <w:tcW w:w="857" w:type="dxa"/>
                      <w:vAlign w:val="center"/>
                    </w:tcPr>
                    <w:p w:rsidR="00C45B76" w:rsidRPr="008A0708" w:rsidRDefault="00C45B76" w:rsidP="00C84BA9">
                      <w:pPr>
                        <w:pStyle w:val="L"/>
                      </w:pPr>
                    </w:p>
                  </w:tc>
                  <w:tc>
                    <w:tcPr>
                      <w:tcW w:w="848" w:type="dxa"/>
                      <w:vAlign w:val="center"/>
                    </w:tcPr>
                    <w:p w:rsidR="00C45B76" w:rsidRPr="008A0708" w:rsidRDefault="00C45B76" w:rsidP="00C84BA9">
                      <w:pPr>
                        <w:pStyle w:val="L"/>
                      </w:pPr>
                    </w:p>
                  </w:tc>
                  <w:tc>
                    <w:tcPr>
                      <w:tcW w:w="3532" w:type="dxa"/>
                      <w:gridSpan w:val="5"/>
                      <w:vMerge/>
                      <w:vAlign w:val="center"/>
                    </w:tcPr>
                    <w:p w:rsidR="00C45B76" w:rsidRPr="008A0708" w:rsidRDefault="00C45B76" w:rsidP="00177F43">
                      <w:pPr>
                        <w:pStyle w:val="aff4"/>
                      </w:pPr>
                    </w:p>
                  </w:tc>
                  <w:tc>
                    <w:tcPr>
                      <w:tcW w:w="2535" w:type="dxa"/>
                      <w:gridSpan w:val="5"/>
                      <w:vMerge w:val="restart"/>
                      <w:vAlign w:val="center"/>
                    </w:tcPr>
                    <w:p w:rsidR="00C45B76" w:rsidRPr="008A0708" w:rsidRDefault="00C45B76" w:rsidP="00146FA1">
                      <w:pPr>
                        <w:pStyle w:val="afc"/>
                      </w:pPr>
                    </w:p>
                  </w:tc>
                </w:tr>
                <w:tr w:rsidR="00C45B76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C45B76" w:rsidRPr="00A605E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C45B76" w:rsidRPr="00A605E8" w:rsidRDefault="00C45B76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</w:tcBorders>
                      <w:vAlign w:val="center"/>
                    </w:tcPr>
                    <w:p w:rsidR="00C45B76" w:rsidRPr="00C84BA9" w:rsidRDefault="00C45B76" w:rsidP="00C84BA9">
                      <w:pPr>
                        <w:pStyle w:val="L"/>
                      </w:pPr>
                      <w:r w:rsidRPr="00C84BA9">
                        <w:t>Н. контр.</w:t>
                      </w:r>
                    </w:p>
                  </w:tc>
                  <w:tc>
                    <w:tcPr>
                      <w:tcW w:w="1540" w:type="dxa"/>
                      <w:vAlign w:val="center"/>
                    </w:tcPr>
                    <w:p w:rsidR="00C45B76" w:rsidRPr="008A0708" w:rsidRDefault="00C45B76" w:rsidP="00C84BA9">
                      <w:pPr>
                        <w:pStyle w:val="L"/>
                      </w:pPr>
                    </w:p>
                  </w:tc>
                  <w:tc>
                    <w:tcPr>
                      <w:tcW w:w="857" w:type="dxa"/>
                    </w:tcPr>
                    <w:p w:rsidR="00C45B76" w:rsidRPr="008A0708" w:rsidRDefault="00C45B76" w:rsidP="00C84BA9">
                      <w:pPr>
                        <w:pStyle w:val="L"/>
                      </w:pPr>
                    </w:p>
                  </w:tc>
                  <w:tc>
                    <w:tcPr>
                      <w:tcW w:w="848" w:type="dxa"/>
                    </w:tcPr>
                    <w:p w:rsidR="00C45B76" w:rsidRPr="008A0708" w:rsidRDefault="00C45B76" w:rsidP="00C84BA9">
                      <w:pPr>
                        <w:pStyle w:val="L"/>
                      </w:pPr>
                    </w:p>
                  </w:tc>
                  <w:tc>
                    <w:tcPr>
                      <w:tcW w:w="3532" w:type="dxa"/>
                      <w:gridSpan w:val="5"/>
                      <w:vMerge/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2535" w:type="dxa"/>
                      <w:gridSpan w:val="5"/>
                      <w:vMerge/>
                      <w:vAlign w:val="center"/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</w:tr>
                <w:tr w:rsidR="00C45B76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A605E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A605E8" w:rsidRDefault="00C45B76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:rsidR="00C45B76" w:rsidRPr="00C84BA9" w:rsidRDefault="00C45B76" w:rsidP="00C84BA9">
                      <w:pPr>
                        <w:pStyle w:val="L"/>
                      </w:pPr>
                      <w:r w:rsidRPr="00C84BA9">
                        <w:t>Утв.</w:t>
                      </w:r>
                    </w:p>
                  </w:tc>
                  <w:tc>
                    <w:tcPr>
                      <w:tcW w:w="15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64B67" w:rsidRDefault="00C45B76" w:rsidP="00764B67">
                      <w:pPr>
                        <w:pStyle w:val="L"/>
                      </w:pPr>
                      <w:r w:rsidRPr="00764B67">
                        <w:t>-</w:t>
                      </w:r>
                    </w:p>
                  </w:tc>
                  <w:tc>
                    <w:tcPr>
                      <w:tcW w:w="85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>
                        <w:t>-</w:t>
                      </w:r>
                    </w:p>
                  </w:tc>
                  <w:tc>
                    <w:tcPr>
                      <w:tcW w:w="848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8A0708" w:rsidRDefault="00C45B76" w:rsidP="00554CA8">
                      <w:pPr>
                        <w:pStyle w:val="afc"/>
                      </w:pPr>
                      <w:r>
                        <w:t>-</w:t>
                      </w:r>
                    </w:p>
                  </w:tc>
                  <w:tc>
                    <w:tcPr>
                      <w:tcW w:w="3532" w:type="dxa"/>
                      <w:gridSpan w:val="5"/>
                      <w:vMerge/>
                      <w:tcBorders>
                        <w:bottom w:val="single" w:sz="4" w:space="0" w:color="auto"/>
                      </w:tcBorders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2535" w:type="dxa"/>
                      <w:gridSpan w:val="5"/>
                      <w:vMerge/>
                      <w:tcBorders>
                        <w:bottom w:val="single" w:sz="4" w:space="0" w:color="auto"/>
                      </w:tcBorders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</w:tr>
                <w:tr w:rsidR="00C45B76" w:rsidRPr="000F39CB" w:rsidTr="003348E2">
                  <w:trPr>
                    <w:cantSplit/>
                    <w:trHeight w:val="438"/>
                  </w:trPr>
                  <w:tc>
                    <w:tcPr>
                      <w:tcW w:w="4871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A605E8" w:rsidRDefault="00C45B76" w:rsidP="006A55C8">
                      <w:pPr>
                        <w:pStyle w:val="afc"/>
                      </w:pPr>
                    </w:p>
                  </w:tc>
                  <w:tc>
                    <w:tcPr>
                      <w:tcW w:w="335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1908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7936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8A0708" w:rsidRDefault="00C45B76" w:rsidP="00177F43">
                      <w:pPr>
                        <w:pStyle w:val="afc"/>
                      </w:pPr>
                    </w:p>
                  </w:tc>
                  <w:tc>
                    <w:tcPr>
                      <w:tcW w:w="3620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8A0708" w:rsidRDefault="00C45B76" w:rsidP="001B58B0">
                      <w:pPr>
                        <w:pStyle w:val="afc"/>
                      </w:pPr>
                      <w:r w:rsidRPr="008A0708">
                        <w:t>Копировал</w:t>
                      </w:r>
                    </w:p>
                  </w:tc>
                  <w:tc>
                    <w:tcPr>
                      <w:tcW w:w="4152" w:type="dxa"/>
                      <w:gridSpan w:val="7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8A0708" w:rsidRDefault="00C45B76" w:rsidP="001B58B0">
                      <w:pPr>
                        <w:pStyle w:val="afc"/>
                        <w:rPr>
                          <w:lang w:val="en-US"/>
                        </w:rPr>
                      </w:pPr>
                      <w:r w:rsidRPr="008A0708">
                        <w:t>Формат А</w:t>
                      </w:r>
                      <w:r w:rsidRPr="008A0708">
                        <w:rPr>
                          <w:lang w:val="en-US"/>
                        </w:rPr>
                        <w:t>3</w:t>
                      </w:r>
                    </w:p>
                  </w:tc>
                </w:tr>
              </w:tbl>
              <w:p w:rsidR="00C45B76" w:rsidRDefault="00C45B76" w:rsidP="002F1CBB">
                <w:pPr>
                  <w:pStyle w:val="15"/>
                </w:pPr>
              </w:p>
            </w:txbxContent>
          </v:textbox>
          <w10:wrap anchorx="margin" anchory="margin"/>
          <w10:anchorlock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B76" w:rsidRDefault="00B86EDA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8" type="#_x0000_t202" style="position:absolute;left:0;text-align:left;margin-left:-40.5pt;margin-top:-4.05pt;width:1153.2pt;height:803.7pt;z-index:251685888;mso-position-horizontal-relative:margin;mso-position-vertical-relative:margin" filled="f" stroked="f">
          <v:textbox style="mso-next-textbox:#_x0000_s2128">
            <w:txbxContent>
              <w:tbl>
                <w:tblPr>
                  <w:tblW w:w="22844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4"/>
                  <w:gridCol w:w="396"/>
                  <w:gridCol w:w="4198"/>
                  <w:gridCol w:w="2835"/>
                  <w:gridCol w:w="1789"/>
                  <w:gridCol w:w="236"/>
                  <w:gridCol w:w="2723"/>
                  <w:gridCol w:w="587"/>
                  <w:gridCol w:w="602"/>
                  <w:gridCol w:w="1540"/>
                  <w:gridCol w:w="502"/>
                  <w:gridCol w:w="352"/>
                  <w:gridCol w:w="840"/>
                  <w:gridCol w:w="2455"/>
                  <w:gridCol w:w="2822"/>
                  <w:gridCol w:w="683"/>
                </w:tblGrid>
                <w:tr w:rsidR="00C45B76" w:rsidRPr="000F39CB" w:rsidTr="00037E67">
                  <w:trPr>
                    <w:cantSplit/>
                    <w:trHeight w:val="7364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 w:val="restart"/>
                      <w:tcBorders>
                        <w:right w:val="nil"/>
                      </w:tcBorders>
                      <w:textDirection w:val="btL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 w:val="restart"/>
                      <w:tcBorders>
                        <w:left w:val="nil"/>
                      </w:tcBorders>
                      <w:textDirection w:val="btL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787608">
                  <w:trPr>
                    <w:cantSplit/>
                    <w:trHeight w:val="1984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787608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787608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787608">
                  <w:trPr>
                    <w:cantSplit/>
                    <w:trHeight w:val="2014"/>
                  </w:trPr>
                  <w:tc>
                    <w:tcPr>
                      <w:tcW w:w="284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bottom w:val="nil"/>
                        <w:righ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787608">
                  <w:trPr>
                    <w:cantSplit/>
                    <w:trHeight w:val="576"/>
                  </w:trPr>
                  <w:tc>
                    <w:tcPr>
                      <w:tcW w:w="284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6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 w:val="restart"/>
                      <w:tcBorders>
                        <w:top w:val="nil"/>
                        <w:right w:val="nil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  <w:bottom w:val="single" w:sz="4" w:space="0" w:color="auto"/>
                      </w:tcBorders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C45B76" w:rsidRPr="000F39CB" w:rsidTr="00787608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C45B76" w:rsidRPr="003D1FE3" w:rsidRDefault="00C45B76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C45B76" w:rsidRPr="006136E2" w:rsidRDefault="00C45B76" w:rsidP="00DB48AB">
                      <w:pPr>
                        <w:pStyle w:val="aff4"/>
                        <w:rPr>
                          <w:rFonts w:eastAsiaTheme="minorHAnsi"/>
                          <w:lang w:val="ru-RU"/>
                        </w:rPr>
                      </w:pPr>
                    </w:p>
                  </w:tc>
                  <w:tc>
                    <w:tcPr>
                      <w:tcW w:w="587" w:type="dxa"/>
                      <w:vAlign w:val="center"/>
                    </w:tcPr>
                    <w:p w:rsidR="00C45B76" w:rsidRPr="006136E2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02" w:type="dxa"/>
                      <w:vAlign w:val="center"/>
                    </w:tcPr>
                    <w:p w:rsidR="00C45B76" w:rsidRPr="006136E2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540" w:type="dxa"/>
                      <w:vAlign w:val="center"/>
                    </w:tcPr>
                    <w:p w:rsidR="00C45B76" w:rsidRPr="006136E2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54" w:type="dxa"/>
                      <w:gridSpan w:val="2"/>
                      <w:vAlign w:val="center"/>
                    </w:tcPr>
                    <w:p w:rsidR="00C45B76" w:rsidRPr="006136E2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40" w:type="dxa"/>
                      <w:vAlign w:val="center"/>
                    </w:tcPr>
                    <w:p w:rsidR="00C45B76" w:rsidRPr="006136E2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277" w:type="dxa"/>
                      <w:gridSpan w:val="2"/>
                      <w:vMerge w:val="restart"/>
                      <w:vAlign w:val="center"/>
                    </w:tcPr>
                    <w:p w:rsidR="00C45B76" w:rsidRPr="00554CA8" w:rsidRDefault="00B86EDA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fldSimple w:instr=" REF DecNum  \* MERGEFORMAT ">
                        <w:r w:rsidR="00C45B76">
                          <w:rPr>
                            <w:noProof/>
                          </w:rPr>
                          <w:t>ВБМА.469435.000</w:t>
                        </w:r>
                      </w:fldSimple>
                      <w:r>
                        <w:rPr>
                          <w:rFonts w:eastAsiaTheme="minorHAnsi"/>
                        </w:rPr>
                        <w:fldChar w:fldCharType="begin"/>
                      </w:r>
                      <w:r w:rsidR="00C45B76">
                        <w:instrText xml:space="preserve"> REF Code \h </w:instrText>
                      </w:r>
                      <w:r>
                        <w:rPr>
                          <w:rFonts w:eastAsiaTheme="minorHAnsi"/>
                        </w:rPr>
                      </w:r>
                      <w:r>
                        <w:rPr>
                          <w:rFonts w:eastAsiaTheme="minorHAnsi"/>
                        </w:rPr>
                        <w:fldChar w:fldCharType="separate"/>
                      </w:r>
                      <w:r w:rsidR="00C45B76">
                        <w:rPr>
                          <w:noProof/>
                        </w:rPr>
                        <w:t>ВП</w:t>
                      </w:r>
                      <w:r>
                        <w:rPr>
                          <w:rFonts w:eastAsiaTheme="minorHAnsi"/>
                        </w:rPr>
                        <w:fldChar w:fldCharType="end"/>
                      </w:r>
                    </w:p>
                  </w:tc>
                  <w:tc>
                    <w:tcPr>
                      <w:tcW w:w="68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4120B6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Лист</w:t>
                      </w:r>
                    </w:p>
                  </w:tc>
                </w:tr>
                <w:tr w:rsidR="00C45B76" w:rsidRPr="000F39CB" w:rsidTr="00787608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C45B76" w:rsidRPr="003D1FE3" w:rsidRDefault="00C45B76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C45B76" w:rsidRPr="000F39CB" w:rsidRDefault="00C45B76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87" w:type="dxa"/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02" w:type="dxa"/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540" w:type="dxa"/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54" w:type="dxa"/>
                      <w:gridSpan w:val="2"/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40" w:type="dxa"/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277" w:type="dxa"/>
                      <w:gridSpan w:val="2"/>
                      <w:vMerge/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83" w:type="dxa"/>
                      <w:vMerge w:val="restart"/>
                      <w:vAlign w:val="center"/>
                    </w:tcPr>
                    <w:p w:rsidR="00C45B76" w:rsidRPr="000F39CB" w:rsidRDefault="00B86EDA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C45B76"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45B76"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C45B76" w:rsidRPr="000F39CB" w:rsidTr="00787608">
                  <w:trPr>
                    <w:cantSplit/>
                    <w:trHeight w:val="309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0F39CB" w:rsidRDefault="00C45B76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bottom w:val="single" w:sz="4" w:space="0" w:color="auto"/>
                        <w:right w:val="nil"/>
                      </w:tcBorders>
                    </w:tcPr>
                    <w:p w:rsidR="00C45B76" w:rsidRPr="000F39CB" w:rsidRDefault="00C45B76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8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D908B7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Изм.</w:t>
                      </w:r>
                    </w:p>
                  </w:tc>
                  <w:tc>
                    <w:tcPr>
                      <w:tcW w:w="602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Лист</w:t>
                      </w:r>
                    </w:p>
                  </w:tc>
                  <w:tc>
                    <w:tcPr>
                      <w:tcW w:w="15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Подп.</w:t>
                      </w:r>
                    </w:p>
                  </w:tc>
                  <w:tc>
                    <w:tcPr>
                      <w:tcW w:w="8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11DE9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5277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83" w:type="dxa"/>
                      <w:vMerge/>
                      <w:tcBorders>
                        <w:bottom w:val="single" w:sz="4" w:space="0" w:color="auto"/>
                      </w:tcBorders>
                    </w:tcPr>
                    <w:p w:rsidR="00C45B76" w:rsidRPr="000F39CB" w:rsidRDefault="00C45B76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</w:tr>
                <w:tr w:rsidR="00C45B76" w:rsidRPr="000F39CB" w:rsidTr="00037E67">
                  <w:trPr>
                    <w:cantSplit/>
                    <w:trHeight w:val="438"/>
                  </w:trPr>
                  <w:tc>
                    <w:tcPr>
                      <w:tcW w:w="4878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F83288" w:rsidRDefault="00C45B76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835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F83288" w:rsidRDefault="00C45B76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789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F83288" w:rsidRDefault="00C45B76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F83288" w:rsidRDefault="00C45B76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54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F83288" w:rsidRDefault="00C45B76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3647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F83288" w:rsidRDefault="00C45B76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3505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037E67" w:rsidRDefault="00C45B76" w:rsidP="00DB48AB">
                      <w:pPr>
                        <w:pStyle w:val="afc"/>
                        <w:rPr>
                          <w:rFonts w:eastAsiaTheme="minorHAnsi"/>
                          <w:lang w:val="en-US"/>
                        </w:rPr>
                      </w:pPr>
                      <w:r>
                        <w:rPr>
                          <w:rFonts w:eastAsiaTheme="minorHAnsi"/>
                        </w:rPr>
                        <w:t>Формат А</w:t>
                      </w:r>
                      <w:r>
                        <w:rPr>
                          <w:rFonts w:eastAsiaTheme="minorHAnsi"/>
                          <w:lang w:val="en-US"/>
                        </w:rPr>
                        <w:t>3</w:t>
                      </w:r>
                    </w:p>
                  </w:tc>
                </w:tr>
              </w:tbl>
              <w:p w:rsidR="00C45B76" w:rsidRDefault="00C45B76" w:rsidP="00DB48AB">
                <w:pPr>
                  <w:pStyle w:val="15"/>
                </w:pPr>
              </w:p>
            </w:txbxContent>
          </v:textbox>
          <w10:wrap anchorx="margin" anchory="margin"/>
          <w10:anchorlock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B76" w:rsidRDefault="00B86EDA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3" type="#_x0000_t202" style="position:absolute;left:0;text-align:left;margin-left:13.3pt;margin-top:24.95pt;width:568.2pt;height:812.8pt;z-index:251683840;mso-position-horizontal-relative:page;mso-position-vertical-relative:page" filled="f" stroked="f">
          <v:textbox style="mso-next-textbox:#_x0000_s2123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3"/>
                  <w:gridCol w:w="397"/>
                  <w:gridCol w:w="596"/>
                  <w:gridCol w:w="593"/>
                  <w:gridCol w:w="966"/>
                  <w:gridCol w:w="567"/>
                  <w:gridCol w:w="851"/>
                  <w:gridCol w:w="850"/>
                  <w:gridCol w:w="3686"/>
                  <w:gridCol w:w="1619"/>
                  <w:gridCol w:w="751"/>
                </w:tblGrid>
                <w:tr w:rsidR="00C45B76" w:rsidRPr="000F39CB" w:rsidTr="00901449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 w:val="restart"/>
                      <w:textDirection w:val="btL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576"/>
                  </w:trPr>
                  <w:tc>
                    <w:tcPr>
                      <w:tcW w:w="283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C45B76" w:rsidRPr="003D1FE3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 w:val="restart"/>
                      <w:vAlign w:val="center"/>
                    </w:tcPr>
                    <w:p w:rsidR="00C45B76" w:rsidRPr="00520F28" w:rsidRDefault="00C45B76" w:rsidP="00554CA8">
                      <w:pPr>
                        <w:pStyle w:val="afc"/>
                      </w:pPr>
                      <w:r w:rsidRPr="00DC136D">
                        <w:rPr>
                          <w:noProof/>
                        </w:rPr>
                        <w:t>ВБМА.431111.003</w:t>
                      </w:r>
                      <w:r w:rsidR="00B86EDA">
                        <w:fldChar w:fldCharType="begin"/>
                      </w:r>
                      <w:r>
                        <w:instrText xml:space="preserve"> REF Code \h </w:instrText>
                      </w:r>
                      <w:r w:rsidR="00B86EDA">
                        <w:fldChar w:fldCharType="separate"/>
                      </w:r>
                      <w:r>
                        <w:rPr>
                          <w:noProof/>
                        </w:rPr>
                        <w:t>ВП</w:t>
                      </w:r>
                      <w:r w:rsidR="00B86EDA">
                        <w:fldChar w:fldCharType="end"/>
                      </w:r>
                    </w:p>
                  </w:tc>
                  <w:tc>
                    <w:tcPr>
                      <w:tcW w:w="751" w:type="dxa"/>
                      <w:tcBorders>
                        <w:bottom w:val="single" w:sz="4" w:space="0" w:color="auto"/>
                      </w:tcBorders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</w:tr>
                <w:tr w:rsidR="00C45B76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C45B76" w:rsidRPr="003D1FE3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 w:val="restart"/>
                      <w:vAlign w:val="center"/>
                    </w:tcPr>
                    <w:p w:rsidR="00C45B76" w:rsidRPr="00773829" w:rsidRDefault="00B86EDA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C45B76"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5B4D25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C45B76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Изм.</w:t>
                      </w: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Подп.</w:t>
                      </w: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Дата</w:t>
                      </w:r>
                    </w:p>
                  </w:tc>
                  <w:tc>
                    <w:tcPr>
                      <w:tcW w:w="5305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/>
                      <w:tcBorders>
                        <w:bottom w:val="single" w:sz="4" w:space="0" w:color="auto"/>
                      </w:tcBorders>
                    </w:tcPr>
                    <w:p w:rsidR="00C45B76" w:rsidRPr="00773829" w:rsidRDefault="00C45B76" w:rsidP="00901449"/>
                  </w:tc>
                </w:tr>
                <w:tr w:rsidR="00C45B76" w:rsidRPr="000F39CB" w:rsidTr="00901449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BE7F29" w:rsidRDefault="00C45B76" w:rsidP="00AF3735">
                      <w:pPr>
                        <w:pStyle w:val="afffff5"/>
                        <w:rPr>
                          <w:sz w:val="24"/>
                          <w:szCs w:val="24"/>
                        </w:rPr>
                      </w:pPr>
                      <w:r w:rsidRPr="00BE7F29">
                        <w:rPr>
                          <w:sz w:val="24"/>
                          <w:szCs w:val="24"/>
                        </w:rPr>
                        <w:t>Копировал</w:t>
                      </w:r>
                    </w:p>
                  </w:tc>
                  <w:tc>
                    <w:tcPr>
                      <w:tcW w:w="2370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BE7F29" w:rsidRDefault="00C45B76" w:rsidP="00AF3735">
                      <w:pPr>
                        <w:pStyle w:val="afffff5"/>
                        <w:rPr>
                          <w:sz w:val="24"/>
                          <w:szCs w:val="24"/>
                        </w:rPr>
                      </w:pPr>
                      <w:r w:rsidRPr="00BE7F29">
                        <w:rPr>
                          <w:sz w:val="24"/>
                          <w:szCs w:val="24"/>
                        </w:rPr>
                        <w:t>Формат А4</w:t>
                      </w:r>
                    </w:p>
                  </w:tc>
                </w:tr>
              </w:tbl>
              <w:p w:rsidR="00C45B76" w:rsidRDefault="00C45B76" w:rsidP="00F9024D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B76" w:rsidRDefault="00B86EDA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8" type="#_x0000_t202" style="position:absolute;left:0;text-align:left;margin-left:14.05pt;margin-top:24.95pt;width:568.2pt;height:809pt;z-index:251688960;mso-position-horizontal-relative:page;mso-position-vertical-relative:page" filled="f" stroked="f">
          <v:textbox style="mso-next-textbox:#_x0000_s2138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3"/>
                  <w:gridCol w:w="397"/>
                  <w:gridCol w:w="596"/>
                  <w:gridCol w:w="593"/>
                  <w:gridCol w:w="966"/>
                  <w:gridCol w:w="567"/>
                  <w:gridCol w:w="851"/>
                  <w:gridCol w:w="850"/>
                  <w:gridCol w:w="3686"/>
                  <w:gridCol w:w="1619"/>
                  <w:gridCol w:w="751"/>
                </w:tblGrid>
                <w:tr w:rsidR="00C45B76" w:rsidRPr="000F39CB" w:rsidTr="00901449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 w:val="restart"/>
                      <w:textDirection w:val="btL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576"/>
                  </w:trPr>
                  <w:tc>
                    <w:tcPr>
                      <w:tcW w:w="283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C45B76" w:rsidRPr="003D1FE3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 w:val="restart"/>
                      <w:vAlign w:val="center"/>
                    </w:tcPr>
                    <w:p w:rsidR="00C45B76" w:rsidRPr="00520F28" w:rsidRDefault="00B86EDA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C45B76">
                        <w:rPr>
                          <w:noProof/>
                        </w:rPr>
                        <w:instrText xml:space="preserve"> REF DecNum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45B76">
                        <w:rPr>
                          <w:noProof/>
                        </w:rPr>
                        <w:t>ВБМА.469435.000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fldChar w:fldCharType="begin"/>
                      </w:r>
                      <w:r w:rsidR="00C45B76">
                        <w:instrText xml:space="preserve"> REF Code \h </w:instrText>
                      </w:r>
                      <w:r>
                        <w:fldChar w:fldCharType="separate"/>
                      </w:r>
                      <w:r w:rsidR="00C45B76">
                        <w:rPr>
                          <w:noProof/>
                        </w:rPr>
                        <w:t>ВП</w:t>
                      </w:r>
                      <w:r>
                        <w:fldChar w:fldCharType="end"/>
                      </w:r>
                    </w:p>
                  </w:tc>
                  <w:tc>
                    <w:tcPr>
                      <w:tcW w:w="751" w:type="dxa"/>
                      <w:tcBorders>
                        <w:bottom w:val="single" w:sz="4" w:space="0" w:color="auto"/>
                      </w:tcBorders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</w:tr>
                <w:tr w:rsidR="00C45B76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C45B76" w:rsidRPr="003D1FE3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 w:val="restart"/>
                      <w:vAlign w:val="center"/>
                    </w:tcPr>
                    <w:p w:rsidR="00C45B76" w:rsidRPr="00773829" w:rsidRDefault="00B86EDA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C45B76"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45B76"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C45B76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Изм.</w:t>
                      </w: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Подп.</w:t>
                      </w: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Дата</w:t>
                      </w:r>
                    </w:p>
                  </w:tc>
                  <w:tc>
                    <w:tcPr>
                      <w:tcW w:w="5305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/>
                      <w:tcBorders>
                        <w:bottom w:val="single" w:sz="4" w:space="0" w:color="auto"/>
                      </w:tcBorders>
                    </w:tcPr>
                    <w:p w:rsidR="00C45B76" w:rsidRPr="00773829" w:rsidRDefault="00C45B76" w:rsidP="00901449"/>
                  </w:tc>
                </w:tr>
                <w:tr w:rsidR="00C45B76" w:rsidRPr="000F39CB" w:rsidTr="00901449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BE7F29" w:rsidRDefault="00C45B76" w:rsidP="00AF3735">
                      <w:pPr>
                        <w:pStyle w:val="afffff5"/>
                        <w:rPr>
                          <w:sz w:val="24"/>
                          <w:szCs w:val="24"/>
                        </w:rPr>
                      </w:pPr>
                      <w:r w:rsidRPr="00BE7F29">
                        <w:rPr>
                          <w:sz w:val="24"/>
                          <w:szCs w:val="24"/>
                        </w:rPr>
                        <w:t>Копировал</w:t>
                      </w:r>
                    </w:p>
                  </w:tc>
                  <w:tc>
                    <w:tcPr>
                      <w:tcW w:w="2370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BE7F29" w:rsidRDefault="00C45B76" w:rsidP="00AF3735">
                      <w:pPr>
                        <w:pStyle w:val="afffff5"/>
                        <w:rPr>
                          <w:sz w:val="24"/>
                          <w:szCs w:val="24"/>
                        </w:rPr>
                      </w:pPr>
                      <w:r w:rsidRPr="00BE7F29">
                        <w:rPr>
                          <w:sz w:val="24"/>
                          <w:szCs w:val="24"/>
                        </w:rPr>
                        <w:t>Формат А4</w:t>
                      </w:r>
                    </w:p>
                  </w:tc>
                </w:tr>
              </w:tbl>
              <w:p w:rsidR="00C45B76" w:rsidRDefault="00C45B76" w:rsidP="00BE7F29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B76" w:rsidRDefault="00B86EDA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9" type="#_x0000_t202" style="position:absolute;left:0;text-align:left;margin-left:13.3pt;margin-top:24.95pt;width:568.2pt;height:803.75pt;z-index:251687936;mso-position-horizontal-relative:page;mso-position-vertical-relative:page" filled="f" stroked="f">
          <v:textbox style="mso-next-textbox:#_x0000_s2129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3"/>
                  <w:gridCol w:w="397"/>
                  <w:gridCol w:w="596"/>
                  <w:gridCol w:w="593"/>
                  <w:gridCol w:w="966"/>
                  <w:gridCol w:w="567"/>
                  <w:gridCol w:w="851"/>
                  <w:gridCol w:w="850"/>
                  <w:gridCol w:w="3686"/>
                  <w:gridCol w:w="1619"/>
                  <w:gridCol w:w="751"/>
                </w:tblGrid>
                <w:tr w:rsidR="00C45B76" w:rsidRPr="000F39CB" w:rsidTr="00901449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 w:val="restart"/>
                      <w:textDirection w:val="btL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576"/>
                  </w:trPr>
                  <w:tc>
                    <w:tcPr>
                      <w:tcW w:w="283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C45B76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C45B76" w:rsidRPr="003D1FE3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 w:val="restart"/>
                      <w:vAlign w:val="center"/>
                    </w:tcPr>
                    <w:p w:rsidR="00C45B76" w:rsidRPr="00520F28" w:rsidRDefault="00B86EDA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C45B76">
                        <w:rPr>
                          <w:noProof/>
                        </w:rPr>
                        <w:instrText xml:space="preserve"> REF DecNum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45B76">
                        <w:rPr>
                          <w:noProof/>
                        </w:rPr>
                        <w:t>ВБМА.469435.000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fldChar w:fldCharType="begin"/>
                      </w:r>
                      <w:r w:rsidR="00C45B76">
                        <w:instrText xml:space="preserve"> REF Code \h </w:instrText>
                      </w:r>
                      <w:r>
                        <w:fldChar w:fldCharType="separate"/>
                      </w:r>
                      <w:r w:rsidR="00C45B76">
                        <w:rPr>
                          <w:noProof/>
                        </w:rPr>
                        <w:t>ВП</w:t>
                      </w:r>
                      <w:r>
                        <w:fldChar w:fldCharType="end"/>
                      </w:r>
                    </w:p>
                  </w:tc>
                  <w:tc>
                    <w:tcPr>
                      <w:tcW w:w="751" w:type="dxa"/>
                      <w:tcBorders>
                        <w:bottom w:val="single" w:sz="4" w:space="0" w:color="auto"/>
                      </w:tcBorders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</w:tr>
                <w:tr w:rsidR="00C45B76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C45B76" w:rsidRPr="003D1FE3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 w:rsidP="00554CA8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/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 w:val="restart"/>
                      <w:vAlign w:val="center"/>
                    </w:tcPr>
                    <w:p w:rsidR="00C45B76" w:rsidRPr="00773829" w:rsidRDefault="00B86EDA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C45B76"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45B76"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C45B76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C45B76" w:rsidRPr="003D1FE3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773829" w:rsidRDefault="00C45B76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Изм.</w:t>
                      </w: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Подп.</w:t>
                      </w: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C45B76" w:rsidRPr="00554CA8" w:rsidRDefault="00C45B76" w:rsidP="00554CA8">
                      <w:pPr>
                        <w:pStyle w:val="afc"/>
                      </w:pPr>
                      <w:r w:rsidRPr="00554CA8">
                        <w:t>Дата</w:t>
                      </w:r>
                    </w:p>
                  </w:tc>
                  <w:tc>
                    <w:tcPr>
                      <w:tcW w:w="5305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/>
                      <w:tcBorders>
                        <w:bottom w:val="single" w:sz="4" w:space="0" w:color="auto"/>
                      </w:tcBorders>
                    </w:tcPr>
                    <w:p w:rsidR="00C45B76" w:rsidRPr="00773829" w:rsidRDefault="00C45B76" w:rsidP="00901449"/>
                  </w:tc>
                </w:tr>
                <w:tr w:rsidR="00C45B76" w:rsidRPr="000F39CB" w:rsidTr="00901449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773829" w:rsidRDefault="00C45B76" w:rsidP="00901449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773829" w:rsidRDefault="00C45B76" w:rsidP="005C7189">
                      <w:pPr>
                        <w:pStyle w:val="afffff5"/>
                      </w:pPr>
                      <w:r w:rsidRPr="00773829">
                        <w:t>Копировал</w:t>
                      </w:r>
                    </w:p>
                  </w:tc>
                  <w:tc>
                    <w:tcPr>
                      <w:tcW w:w="2370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C45B76" w:rsidRPr="00773829" w:rsidRDefault="00C45B76" w:rsidP="005C7189">
                      <w:pPr>
                        <w:pStyle w:val="afffff5"/>
                      </w:pPr>
                      <w:r w:rsidRPr="00773829">
                        <w:t>Формат А4</w:t>
                      </w:r>
                    </w:p>
                  </w:tc>
                </w:tr>
              </w:tbl>
              <w:p w:rsidR="00C45B76" w:rsidRDefault="00C45B76" w:rsidP="00F9024D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91773"/>
    <w:multiLevelType w:val="hybridMultilevel"/>
    <w:tmpl w:val="A2C4A1B2"/>
    <w:lvl w:ilvl="0" w:tplc="C90C46BA">
      <w:start w:val="1"/>
      <w:numFmt w:val="bullet"/>
      <w:pStyle w:val="--1"/>
      <w:suff w:val="space"/>
      <w:lvlText w:val=""/>
      <w:lvlJc w:val="left"/>
      <w:pPr>
        <w:ind w:left="57" w:firstLine="0"/>
      </w:pPr>
      <w:rPr>
        <w:rFonts w:ascii="Symbol" w:eastAsia="MS Mincho" w:hAnsi="Symbol" w:cs="Times New Roman" w:hint="default"/>
        <w:sz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B8F61D4"/>
    <w:multiLevelType w:val="hybridMultilevel"/>
    <w:tmpl w:val="833AB8D6"/>
    <w:lvl w:ilvl="0" w:tplc="8A149A54">
      <w:start w:val="1"/>
      <w:numFmt w:val="decimal"/>
      <w:pStyle w:val="-2"/>
      <w:suff w:val="space"/>
      <w:lvlText w:val="%1)"/>
      <w:lvlJc w:val="left"/>
      <w:pPr>
        <w:ind w:left="0" w:firstLine="113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DA1DD9"/>
    <w:multiLevelType w:val="hybridMultilevel"/>
    <w:tmpl w:val="A4EC5A68"/>
    <w:lvl w:ilvl="0" w:tplc="3CBC6740">
      <w:start w:val="1"/>
      <w:numFmt w:val="decimal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91057E"/>
    <w:multiLevelType w:val="hybridMultilevel"/>
    <w:tmpl w:val="43F8DE78"/>
    <w:lvl w:ilvl="0" w:tplc="EF66D266">
      <w:start w:val="1"/>
      <w:numFmt w:val="decimal"/>
      <w:pStyle w:val="a0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A033D4"/>
    <w:multiLevelType w:val="hybridMultilevel"/>
    <w:tmpl w:val="23C831EC"/>
    <w:lvl w:ilvl="0" w:tplc="B874B650">
      <w:start w:val="1"/>
      <w:numFmt w:val="russianLower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B708DE"/>
    <w:multiLevelType w:val="hybridMultilevel"/>
    <w:tmpl w:val="EAF203EC"/>
    <w:lvl w:ilvl="0" w:tplc="4FA28878">
      <w:start w:val="1"/>
      <w:numFmt w:val="bullet"/>
      <w:pStyle w:val="-0"/>
      <w:suff w:val="space"/>
      <w:lvlText w:val=""/>
      <w:lvlJc w:val="left"/>
      <w:pPr>
        <w:ind w:left="0" w:firstLine="2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D378B6"/>
    <w:multiLevelType w:val="multilevel"/>
    <w:tmpl w:val="B16297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39CB669F"/>
    <w:multiLevelType w:val="hybridMultilevel"/>
    <w:tmpl w:val="195648BA"/>
    <w:lvl w:ilvl="0" w:tplc="0D667BD4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4D343E"/>
    <w:multiLevelType w:val="hybridMultilevel"/>
    <w:tmpl w:val="C3AC2198"/>
    <w:lvl w:ilvl="0" w:tplc="68B6AD36">
      <w:start w:val="1"/>
      <w:numFmt w:val="decimal"/>
      <w:pStyle w:val="a2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BC36EA"/>
    <w:multiLevelType w:val="hybridMultilevel"/>
    <w:tmpl w:val="5C1C3BC4"/>
    <w:lvl w:ilvl="0" w:tplc="0CBE1E94">
      <w:start w:val="1"/>
      <w:numFmt w:val="decimal"/>
      <w:pStyle w:val="a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576F7766"/>
    <w:multiLevelType w:val="multilevel"/>
    <w:tmpl w:val="67E64F9A"/>
    <w:lvl w:ilvl="0">
      <w:start w:val="1"/>
      <w:numFmt w:val="russianUpper"/>
      <w:pStyle w:val="10"/>
      <w:suff w:val="nothing"/>
      <w:lvlText w:val="Приложение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11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20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30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40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spac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%9"/>
      <w:lvlJc w:val="left"/>
      <w:pPr>
        <w:ind w:left="0" w:firstLine="709"/>
      </w:pPr>
      <w:rPr>
        <w:rFonts w:hint="default"/>
      </w:rPr>
    </w:lvl>
  </w:abstractNum>
  <w:abstractNum w:abstractNumId="11">
    <w:nsid w:val="5C450C75"/>
    <w:multiLevelType w:val="hybridMultilevel"/>
    <w:tmpl w:val="32487634"/>
    <w:lvl w:ilvl="0" w:tplc="0ADA97DA">
      <w:start w:val="1"/>
      <w:numFmt w:val="decimal"/>
      <w:pStyle w:val="--2"/>
      <w:suff w:val="space"/>
      <w:lvlText w:val="%1)"/>
      <w:lvlJc w:val="left"/>
      <w:pPr>
        <w:ind w:left="0" w:firstLine="482"/>
      </w:pPr>
      <w:rPr>
        <w:rFonts w:ascii="Times New Roman" w:hAnsi="Times New Roman" w:hint="default"/>
        <w:b w:val="0"/>
        <w:i w:val="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>
    <w:nsid w:val="62B57C6B"/>
    <w:multiLevelType w:val="multilevel"/>
    <w:tmpl w:val="9F809214"/>
    <w:lvl w:ilvl="0">
      <w:start w:val="1"/>
      <w:numFmt w:val="russianUpper"/>
      <w:lvlText w:val="%1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1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2">
      <w:start w:val="1"/>
      <w:numFmt w:val="decimal"/>
      <w:pStyle w:val="21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709"/>
      </w:pPr>
      <w:rPr>
        <w:rFonts w:hint="default"/>
      </w:rPr>
    </w:lvl>
  </w:abstractNum>
  <w:abstractNum w:abstractNumId="13">
    <w:nsid w:val="63DE1028"/>
    <w:multiLevelType w:val="hybridMultilevel"/>
    <w:tmpl w:val="859AE042"/>
    <w:lvl w:ilvl="0" w:tplc="FABA5AD8">
      <w:start w:val="1"/>
      <w:numFmt w:val="bullet"/>
      <w:pStyle w:val="-10"/>
      <w:suff w:val="space"/>
      <w:lvlText w:val=""/>
      <w:lvlJc w:val="left"/>
      <w:pPr>
        <w:ind w:left="0" w:firstLine="709"/>
      </w:pPr>
      <w:rPr>
        <w:rFonts w:ascii="Symbol" w:eastAsia="MS Mincho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353141"/>
    <w:multiLevelType w:val="multilevel"/>
    <w:tmpl w:val="0450BAF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pStyle w:val="22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68F13BC2"/>
    <w:multiLevelType w:val="hybridMultilevel"/>
    <w:tmpl w:val="9A343050"/>
    <w:lvl w:ilvl="0" w:tplc="65EC8034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D067C0"/>
    <w:multiLevelType w:val="hybridMultilevel"/>
    <w:tmpl w:val="9000B1D6"/>
    <w:lvl w:ilvl="0" w:tplc="D2B60B28">
      <w:start w:val="1"/>
      <w:numFmt w:val="bullet"/>
      <w:pStyle w:val="-3"/>
      <w:suff w:val="space"/>
      <w:lvlText w:val=""/>
      <w:lvlJc w:val="left"/>
      <w:pPr>
        <w:ind w:left="0" w:firstLine="127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4"/>
  </w:num>
  <w:num w:numId="3">
    <w:abstractNumId w:val="7"/>
  </w:num>
  <w:num w:numId="4">
    <w:abstractNumId w:val="1"/>
  </w:num>
  <w:num w:numId="5">
    <w:abstractNumId w:val="8"/>
  </w:num>
  <w:num w:numId="6">
    <w:abstractNumId w:val="15"/>
  </w:num>
  <w:num w:numId="7">
    <w:abstractNumId w:val="3"/>
  </w:num>
  <w:num w:numId="8">
    <w:abstractNumId w:val="6"/>
  </w:num>
  <w:num w:numId="9">
    <w:abstractNumId w:val="4"/>
  </w:num>
  <w:num w:numId="10">
    <w:abstractNumId w:val="2"/>
  </w:num>
  <w:num w:numId="11">
    <w:abstractNumId w:val="5"/>
  </w:num>
  <w:num w:numId="12">
    <w:abstractNumId w:val="12"/>
  </w:num>
  <w:num w:numId="13">
    <w:abstractNumId w:val="9"/>
  </w:num>
  <w:num w:numId="14">
    <w:abstractNumId w:val="10"/>
  </w:num>
  <w:num w:numId="15">
    <w:abstractNumId w:val="11"/>
  </w:num>
  <w:num w:numId="16">
    <w:abstractNumId w:val="0"/>
  </w:num>
  <w:num w:numId="17">
    <w:abstractNumId w:val="13"/>
  </w:num>
  <w:num w:numId="18">
    <w:abstractNumId w:val="8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drawingGridHorizontalSpacing w:val="130"/>
  <w:displayHorizontalDrawingGridEvery w:val="2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C31DE1"/>
    <w:rsid w:val="0003189B"/>
    <w:rsid w:val="000341A4"/>
    <w:rsid w:val="00034774"/>
    <w:rsid w:val="00037E67"/>
    <w:rsid w:val="000405FD"/>
    <w:rsid w:val="0004488D"/>
    <w:rsid w:val="0004695F"/>
    <w:rsid w:val="00047562"/>
    <w:rsid w:val="000504D8"/>
    <w:rsid w:val="000506BC"/>
    <w:rsid w:val="00053CA2"/>
    <w:rsid w:val="0005401D"/>
    <w:rsid w:val="00080E2D"/>
    <w:rsid w:val="000841CC"/>
    <w:rsid w:val="00093AED"/>
    <w:rsid w:val="0009507D"/>
    <w:rsid w:val="000960A7"/>
    <w:rsid w:val="000966EF"/>
    <w:rsid w:val="00097420"/>
    <w:rsid w:val="0009778C"/>
    <w:rsid w:val="000A1D1D"/>
    <w:rsid w:val="000A2954"/>
    <w:rsid w:val="000A6C3F"/>
    <w:rsid w:val="000A6E7A"/>
    <w:rsid w:val="000B6371"/>
    <w:rsid w:val="000C1E03"/>
    <w:rsid w:val="000C28EC"/>
    <w:rsid w:val="000D4660"/>
    <w:rsid w:val="000D53DF"/>
    <w:rsid w:val="000D7012"/>
    <w:rsid w:val="000E66CE"/>
    <w:rsid w:val="000F1337"/>
    <w:rsid w:val="000F39CB"/>
    <w:rsid w:val="000F59AA"/>
    <w:rsid w:val="001047D3"/>
    <w:rsid w:val="001053F4"/>
    <w:rsid w:val="00107422"/>
    <w:rsid w:val="00132518"/>
    <w:rsid w:val="0013284F"/>
    <w:rsid w:val="00132856"/>
    <w:rsid w:val="00132A54"/>
    <w:rsid w:val="00136FBA"/>
    <w:rsid w:val="00141B24"/>
    <w:rsid w:val="00146FA1"/>
    <w:rsid w:val="00147EB6"/>
    <w:rsid w:val="00152616"/>
    <w:rsid w:val="00161D25"/>
    <w:rsid w:val="00165556"/>
    <w:rsid w:val="00171012"/>
    <w:rsid w:val="0017102B"/>
    <w:rsid w:val="0017600B"/>
    <w:rsid w:val="00176426"/>
    <w:rsid w:val="00177F43"/>
    <w:rsid w:val="001827AB"/>
    <w:rsid w:val="00184B2A"/>
    <w:rsid w:val="0019675D"/>
    <w:rsid w:val="001A2A80"/>
    <w:rsid w:val="001A3C4D"/>
    <w:rsid w:val="001A6E73"/>
    <w:rsid w:val="001B58B0"/>
    <w:rsid w:val="001B5EE8"/>
    <w:rsid w:val="001C6BDE"/>
    <w:rsid w:val="001D5E2C"/>
    <w:rsid w:val="001E1AC9"/>
    <w:rsid w:val="001E6BAA"/>
    <w:rsid w:val="001E727B"/>
    <w:rsid w:val="001E74DA"/>
    <w:rsid w:val="001F0E13"/>
    <w:rsid w:val="001F1845"/>
    <w:rsid w:val="001F2930"/>
    <w:rsid w:val="001F3267"/>
    <w:rsid w:val="00204C44"/>
    <w:rsid w:val="00204F4E"/>
    <w:rsid w:val="002071E1"/>
    <w:rsid w:val="0020776D"/>
    <w:rsid w:val="002116D2"/>
    <w:rsid w:val="002169B0"/>
    <w:rsid w:val="0022593D"/>
    <w:rsid w:val="00227099"/>
    <w:rsid w:val="00231224"/>
    <w:rsid w:val="0023413F"/>
    <w:rsid w:val="00241629"/>
    <w:rsid w:val="0024174E"/>
    <w:rsid w:val="00247E87"/>
    <w:rsid w:val="002669B8"/>
    <w:rsid w:val="00267B6F"/>
    <w:rsid w:val="00274372"/>
    <w:rsid w:val="002748D6"/>
    <w:rsid w:val="00286119"/>
    <w:rsid w:val="00294463"/>
    <w:rsid w:val="002956BB"/>
    <w:rsid w:val="00297458"/>
    <w:rsid w:val="002A0756"/>
    <w:rsid w:val="002A4925"/>
    <w:rsid w:val="002B0151"/>
    <w:rsid w:val="002B7C58"/>
    <w:rsid w:val="002B7EB2"/>
    <w:rsid w:val="002C7826"/>
    <w:rsid w:val="002D0E49"/>
    <w:rsid w:val="002D1C71"/>
    <w:rsid w:val="002D3A7F"/>
    <w:rsid w:val="002D3F39"/>
    <w:rsid w:val="002F000D"/>
    <w:rsid w:val="002F1CBB"/>
    <w:rsid w:val="002F1D62"/>
    <w:rsid w:val="002F318A"/>
    <w:rsid w:val="002F5967"/>
    <w:rsid w:val="002F709B"/>
    <w:rsid w:val="00311FE7"/>
    <w:rsid w:val="0031627E"/>
    <w:rsid w:val="00323214"/>
    <w:rsid w:val="00323B5B"/>
    <w:rsid w:val="0032672F"/>
    <w:rsid w:val="00330F09"/>
    <w:rsid w:val="00332FF8"/>
    <w:rsid w:val="003348E2"/>
    <w:rsid w:val="00336DAD"/>
    <w:rsid w:val="00337771"/>
    <w:rsid w:val="00346029"/>
    <w:rsid w:val="00346087"/>
    <w:rsid w:val="003469A9"/>
    <w:rsid w:val="00346B5D"/>
    <w:rsid w:val="003526E8"/>
    <w:rsid w:val="00354D40"/>
    <w:rsid w:val="00354ED0"/>
    <w:rsid w:val="00357C2C"/>
    <w:rsid w:val="00364B0C"/>
    <w:rsid w:val="00367FC4"/>
    <w:rsid w:val="00370109"/>
    <w:rsid w:val="00370AEB"/>
    <w:rsid w:val="00374EBE"/>
    <w:rsid w:val="003803C8"/>
    <w:rsid w:val="003A5340"/>
    <w:rsid w:val="003B4CCC"/>
    <w:rsid w:val="003C281B"/>
    <w:rsid w:val="003D62BD"/>
    <w:rsid w:val="003E0065"/>
    <w:rsid w:val="003E4F5E"/>
    <w:rsid w:val="003E6555"/>
    <w:rsid w:val="003F2988"/>
    <w:rsid w:val="003F54C0"/>
    <w:rsid w:val="0040111F"/>
    <w:rsid w:val="004021B4"/>
    <w:rsid w:val="00402C65"/>
    <w:rsid w:val="004110E1"/>
    <w:rsid w:val="004120B6"/>
    <w:rsid w:val="0042701B"/>
    <w:rsid w:val="004321C8"/>
    <w:rsid w:val="0043469D"/>
    <w:rsid w:val="00445234"/>
    <w:rsid w:val="0044676A"/>
    <w:rsid w:val="0045048A"/>
    <w:rsid w:val="004505A5"/>
    <w:rsid w:val="00452602"/>
    <w:rsid w:val="00452A89"/>
    <w:rsid w:val="004533E4"/>
    <w:rsid w:val="00453B9A"/>
    <w:rsid w:val="004540BC"/>
    <w:rsid w:val="004559BD"/>
    <w:rsid w:val="00456230"/>
    <w:rsid w:val="00457073"/>
    <w:rsid w:val="004637AE"/>
    <w:rsid w:val="00463C57"/>
    <w:rsid w:val="00470AA2"/>
    <w:rsid w:val="0047135B"/>
    <w:rsid w:val="00472129"/>
    <w:rsid w:val="0049259D"/>
    <w:rsid w:val="00493517"/>
    <w:rsid w:val="00493D88"/>
    <w:rsid w:val="00496E7F"/>
    <w:rsid w:val="004A0509"/>
    <w:rsid w:val="004A4182"/>
    <w:rsid w:val="004A7B47"/>
    <w:rsid w:val="004B1035"/>
    <w:rsid w:val="004B6935"/>
    <w:rsid w:val="004C207E"/>
    <w:rsid w:val="004D7D14"/>
    <w:rsid w:val="004E094D"/>
    <w:rsid w:val="004E383C"/>
    <w:rsid w:val="004E4CCD"/>
    <w:rsid w:val="004F3A2A"/>
    <w:rsid w:val="004F6049"/>
    <w:rsid w:val="004F6B29"/>
    <w:rsid w:val="00506197"/>
    <w:rsid w:val="0051056F"/>
    <w:rsid w:val="00511DE9"/>
    <w:rsid w:val="00512562"/>
    <w:rsid w:val="00515720"/>
    <w:rsid w:val="0052190D"/>
    <w:rsid w:val="00530C02"/>
    <w:rsid w:val="00534097"/>
    <w:rsid w:val="005360DB"/>
    <w:rsid w:val="005435ED"/>
    <w:rsid w:val="005447CF"/>
    <w:rsid w:val="00544B5F"/>
    <w:rsid w:val="00553BB1"/>
    <w:rsid w:val="00554CA8"/>
    <w:rsid w:val="00557234"/>
    <w:rsid w:val="00560209"/>
    <w:rsid w:val="00561253"/>
    <w:rsid w:val="00563AE5"/>
    <w:rsid w:val="00564F15"/>
    <w:rsid w:val="005706BC"/>
    <w:rsid w:val="0057581E"/>
    <w:rsid w:val="00576712"/>
    <w:rsid w:val="005835C2"/>
    <w:rsid w:val="00585EE5"/>
    <w:rsid w:val="005867A2"/>
    <w:rsid w:val="00593FF5"/>
    <w:rsid w:val="00594341"/>
    <w:rsid w:val="005958FE"/>
    <w:rsid w:val="00596F76"/>
    <w:rsid w:val="005A2A4D"/>
    <w:rsid w:val="005A5168"/>
    <w:rsid w:val="005A5211"/>
    <w:rsid w:val="005B2E12"/>
    <w:rsid w:val="005B3310"/>
    <w:rsid w:val="005B4B8F"/>
    <w:rsid w:val="005B4D25"/>
    <w:rsid w:val="005C0BD2"/>
    <w:rsid w:val="005C311E"/>
    <w:rsid w:val="005C7189"/>
    <w:rsid w:val="005D5F46"/>
    <w:rsid w:val="005E078D"/>
    <w:rsid w:val="005E153B"/>
    <w:rsid w:val="005E322F"/>
    <w:rsid w:val="005E3FA1"/>
    <w:rsid w:val="005E6C30"/>
    <w:rsid w:val="0060389C"/>
    <w:rsid w:val="00605BB2"/>
    <w:rsid w:val="006136E2"/>
    <w:rsid w:val="0061424F"/>
    <w:rsid w:val="006145B0"/>
    <w:rsid w:val="006156F5"/>
    <w:rsid w:val="00620222"/>
    <w:rsid w:val="00624624"/>
    <w:rsid w:val="00627107"/>
    <w:rsid w:val="00633271"/>
    <w:rsid w:val="0063539D"/>
    <w:rsid w:val="00635495"/>
    <w:rsid w:val="006364E3"/>
    <w:rsid w:val="00637043"/>
    <w:rsid w:val="0064047C"/>
    <w:rsid w:val="00642338"/>
    <w:rsid w:val="006439D9"/>
    <w:rsid w:val="00654B40"/>
    <w:rsid w:val="00655CB2"/>
    <w:rsid w:val="006625CA"/>
    <w:rsid w:val="006643BE"/>
    <w:rsid w:val="006645C5"/>
    <w:rsid w:val="00670682"/>
    <w:rsid w:val="00673F0F"/>
    <w:rsid w:val="00674388"/>
    <w:rsid w:val="006775AB"/>
    <w:rsid w:val="00684770"/>
    <w:rsid w:val="00687569"/>
    <w:rsid w:val="00692E6B"/>
    <w:rsid w:val="006A1167"/>
    <w:rsid w:val="006A308E"/>
    <w:rsid w:val="006A5175"/>
    <w:rsid w:val="006A55C8"/>
    <w:rsid w:val="006A709F"/>
    <w:rsid w:val="006B0B0E"/>
    <w:rsid w:val="006B1CA8"/>
    <w:rsid w:val="006C0849"/>
    <w:rsid w:val="006C270D"/>
    <w:rsid w:val="006C359B"/>
    <w:rsid w:val="006C3778"/>
    <w:rsid w:val="006D14E5"/>
    <w:rsid w:val="006D5D75"/>
    <w:rsid w:val="006D6010"/>
    <w:rsid w:val="006E43DA"/>
    <w:rsid w:val="006E4AFA"/>
    <w:rsid w:val="006F0442"/>
    <w:rsid w:val="006F3732"/>
    <w:rsid w:val="006F4C9A"/>
    <w:rsid w:val="0070491A"/>
    <w:rsid w:val="00705037"/>
    <w:rsid w:val="0071053A"/>
    <w:rsid w:val="0072051D"/>
    <w:rsid w:val="007210A8"/>
    <w:rsid w:val="00723C55"/>
    <w:rsid w:val="007261A9"/>
    <w:rsid w:val="007327B2"/>
    <w:rsid w:val="00741FE3"/>
    <w:rsid w:val="007434BF"/>
    <w:rsid w:val="00746558"/>
    <w:rsid w:val="00747E77"/>
    <w:rsid w:val="00754389"/>
    <w:rsid w:val="00764B67"/>
    <w:rsid w:val="007671C1"/>
    <w:rsid w:val="00774BC4"/>
    <w:rsid w:val="00776F46"/>
    <w:rsid w:val="00780E2D"/>
    <w:rsid w:val="00780E3F"/>
    <w:rsid w:val="00787134"/>
    <w:rsid w:val="00787608"/>
    <w:rsid w:val="007942B7"/>
    <w:rsid w:val="00794588"/>
    <w:rsid w:val="0079539B"/>
    <w:rsid w:val="007959AD"/>
    <w:rsid w:val="007A06EB"/>
    <w:rsid w:val="007B1C1A"/>
    <w:rsid w:val="007B4D16"/>
    <w:rsid w:val="007B61A5"/>
    <w:rsid w:val="007C68AD"/>
    <w:rsid w:val="007C7482"/>
    <w:rsid w:val="007D1DCB"/>
    <w:rsid w:val="007D246E"/>
    <w:rsid w:val="007D59B3"/>
    <w:rsid w:val="007E19A2"/>
    <w:rsid w:val="007E4A05"/>
    <w:rsid w:val="007E72CE"/>
    <w:rsid w:val="007E7957"/>
    <w:rsid w:val="00803586"/>
    <w:rsid w:val="00803F8B"/>
    <w:rsid w:val="008055DC"/>
    <w:rsid w:val="008141CE"/>
    <w:rsid w:val="00814CE1"/>
    <w:rsid w:val="00825111"/>
    <w:rsid w:val="00831A86"/>
    <w:rsid w:val="0084289A"/>
    <w:rsid w:val="008445E4"/>
    <w:rsid w:val="00852B3C"/>
    <w:rsid w:val="008575BA"/>
    <w:rsid w:val="00863E78"/>
    <w:rsid w:val="00866924"/>
    <w:rsid w:val="008704F0"/>
    <w:rsid w:val="0087614F"/>
    <w:rsid w:val="008800B6"/>
    <w:rsid w:val="00882725"/>
    <w:rsid w:val="00892176"/>
    <w:rsid w:val="0089455F"/>
    <w:rsid w:val="008B623A"/>
    <w:rsid w:val="008C1C92"/>
    <w:rsid w:val="008C29B2"/>
    <w:rsid w:val="008D0818"/>
    <w:rsid w:val="008D1F75"/>
    <w:rsid w:val="008D45D9"/>
    <w:rsid w:val="008E23CD"/>
    <w:rsid w:val="008F0BDC"/>
    <w:rsid w:val="008F34B2"/>
    <w:rsid w:val="008F4DD2"/>
    <w:rsid w:val="00901449"/>
    <w:rsid w:val="009047CD"/>
    <w:rsid w:val="00906781"/>
    <w:rsid w:val="00907264"/>
    <w:rsid w:val="00922781"/>
    <w:rsid w:val="00924A80"/>
    <w:rsid w:val="00926649"/>
    <w:rsid w:val="009323DA"/>
    <w:rsid w:val="00932F1E"/>
    <w:rsid w:val="0094149E"/>
    <w:rsid w:val="00947AA3"/>
    <w:rsid w:val="00951E40"/>
    <w:rsid w:val="009544F8"/>
    <w:rsid w:val="009574A1"/>
    <w:rsid w:val="00963E0F"/>
    <w:rsid w:val="00963FB6"/>
    <w:rsid w:val="00967351"/>
    <w:rsid w:val="00971AD5"/>
    <w:rsid w:val="00971FF5"/>
    <w:rsid w:val="009722D9"/>
    <w:rsid w:val="00974607"/>
    <w:rsid w:val="009761F7"/>
    <w:rsid w:val="00990A49"/>
    <w:rsid w:val="00992873"/>
    <w:rsid w:val="009A0053"/>
    <w:rsid w:val="009B3603"/>
    <w:rsid w:val="009B6E97"/>
    <w:rsid w:val="009C2FA7"/>
    <w:rsid w:val="009C64D1"/>
    <w:rsid w:val="009E44AA"/>
    <w:rsid w:val="009E5E81"/>
    <w:rsid w:val="009F1A43"/>
    <w:rsid w:val="009F4220"/>
    <w:rsid w:val="009F6AFA"/>
    <w:rsid w:val="009F7E7D"/>
    <w:rsid w:val="00A00803"/>
    <w:rsid w:val="00A03D3B"/>
    <w:rsid w:val="00A11739"/>
    <w:rsid w:val="00A13651"/>
    <w:rsid w:val="00A15437"/>
    <w:rsid w:val="00A17446"/>
    <w:rsid w:val="00A24BD3"/>
    <w:rsid w:val="00A26540"/>
    <w:rsid w:val="00A30BBC"/>
    <w:rsid w:val="00A31A65"/>
    <w:rsid w:val="00A459F0"/>
    <w:rsid w:val="00A46E46"/>
    <w:rsid w:val="00A471C2"/>
    <w:rsid w:val="00A605E8"/>
    <w:rsid w:val="00A63A8D"/>
    <w:rsid w:val="00A754C6"/>
    <w:rsid w:val="00A77557"/>
    <w:rsid w:val="00A83535"/>
    <w:rsid w:val="00A866A9"/>
    <w:rsid w:val="00A937DD"/>
    <w:rsid w:val="00AA2296"/>
    <w:rsid w:val="00AB28E7"/>
    <w:rsid w:val="00AB2F9B"/>
    <w:rsid w:val="00AD5CF5"/>
    <w:rsid w:val="00AD689B"/>
    <w:rsid w:val="00AD7F95"/>
    <w:rsid w:val="00AF1592"/>
    <w:rsid w:val="00AF2E76"/>
    <w:rsid w:val="00AF3735"/>
    <w:rsid w:val="00B01E3E"/>
    <w:rsid w:val="00B0265F"/>
    <w:rsid w:val="00B05DDF"/>
    <w:rsid w:val="00B06CEB"/>
    <w:rsid w:val="00B07720"/>
    <w:rsid w:val="00B07AB2"/>
    <w:rsid w:val="00B1047C"/>
    <w:rsid w:val="00B123A4"/>
    <w:rsid w:val="00B1342B"/>
    <w:rsid w:val="00B20996"/>
    <w:rsid w:val="00B22D55"/>
    <w:rsid w:val="00B35027"/>
    <w:rsid w:val="00B423F1"/>
    <w:rsid w:val="00B42E2A"/>
    <w:rsid w:val="00B60C82"/>
    <w:rsid w:val="00B65E14"/>
    <w:rsid w:val="00B71035"/>
    <w:rsid w:val="00B724B2"/>
    <w:rsid w:val="00B73382"/>
    <w:rsid w:val="00B75203"/>
    <w:rsid w:val="00B8053F"/>
    <w:rsid w:val="00B84448"/>
    <w:rsid w:val="00B86EDA"/>
    <w:rsid w:val="00B90520"/>
    <w:rsid w:val="00B9686E"/>
    <w:rsid w:val="00BA1594"/>
    <w:rsid w:val="00BB4936"/>
    <w:rsid w:val="00BB761C"/>
    <w:rsid w:val="00BC1344"/>
    <w:rsid w:val="00BC26C8"/>
    <w:rsid w:val="00BD12E3"/>
    <w:rsid w:val="00BD3953"/>
    <w:rsid w:val="00BD53E2"/>
    <w:rsid w:val="00BD6DF6"/>
    <w:rsid w:val="00BE1BBE"/>
    <w:rsid w:val="00BE7F29"/>
    <w:rsid w:val="00BF1510"/>
    <w:rsid w:val="00BF72BF"/>
    <w:rsid w:val="00BF7961"/>
    <w:rsid w:val="00C01414"/>
    <w:rsid w:val="00C03B6F"/>
    <w:rsid w:val="00C05FFD"/>
    <w:rsid w:val="00C12B5A"/>
    <w:rsid w:val="00C200FD"/>
    <w:rsid w:val="00C238F0"/>
    <w:rsid w:val="00C24A20"/>
    <w:rsid w:val="00C31DE1"/>
    <w:rsid w:val="00C36E01"/>
    <w:rsid w:val="00C37CC4"/>
    <w:rsid w:val="00C4425E"/>
    <w:rsid w:val="00C45B76"/>
    <w:rsid w:val="00C50FC8"/>
    <w:rsid w:val="00C63CC0"/>
    <w:rsid w:val="00C63CC6"/>
    <w:rsid w:val="00C6692A"/>
    <w:rsid w:val="00C67ACA"/>
    <w:rsid w:val="00C70800"/>
    <w:rsid w:val="00C76A52"/>
    <w:rsid w:val="00C80FC6"/>
    <w:rsid w:val="00C830A6"/>
    <w:rsid w:val="00C8380B"/>
    <w:rsid w:val="00C84BA9"/>
    <w:rsid w:val="00C87AB5"/>
    <w:rsid w:val="00C91DC9"/>
    <w:rsid w:val="00C96BEE"/>
    <w:rsid w:val="00CA08BC"/>
    <w:rsid w:val="00CA1E39"/>
    <w:rsid w:val="00CA69F0"/>
    <w:rsid w:val="00CC331F"/>
    <w:rsid w:val="00CC344D"/>
    <w:rsid w:val="00CE12DB"/>
    <w:rsid w:val="00CE1926"/>
    <w:rsid w:val="00CE37CC"/>
    <w:rsid w:val="00CE6B48"/>
    <w:rsid w:val="00CF0F01"/>
    <w:rsid w:val="00CF7244"/>
    <w:rsid w:val="00D06C44"/>
    <w:rsid w:val="00D13D75"/>
    <w:rsid w:val="00D15478"/>
    <w:rsid w:val="00D16622"/>
    <w:rsid w:val="00D17D13"/>
    <w:rsid w:val="00D31C75"/>
    <w:rsid w:val="00D4714F"/>
    <w:rsid w:val="00D510D1"/>
    <w:rsid w:val="00D521B4"/>
    <w:rsid w:val="00D57B36"/>
    <w:rsid w:val="00D61886"/>
    <w:rsid w:val="00D640CF"/>
    <w:rsid w:val="00D64CBF"/>
    <w:rsid w:val="00D71B9D"/>
    <w:rsid w:val="00D77B3B"/>
    <w:rsid w:val="00D82706"/>
    <w:rsid w:val="00D90630"/>
    <w:rsid w:val="00D908B7"/>
    <w:rsid w:val="00D92F64"/>
    <w:rsid w:val="00DB12B3"/>
    <w:rsid w:val="00DB3E17"/>
    <w:rsid w:val="00DB48AB"/>
    <w:rsid w:val="00DB4F3A"/>
    <w:rsid w:val="00DB5DC1"/>
    <w:rsid w:val="00DC136D"/>
    <w:rsid w:val="00DD1808"/>
    <w:rsid w:val="00DD773E"/>
    <w:rsid w:val="00DE121E"/>
    <w:rsid w:val="00DE3285"/>
    <w:rsid w:val="00DE4066"/>
    <w:rsid w:val="00DE5B85"/>
    <w:rsid w:val="00DF536F"/>
    <w:rsid w:val="00DF71C3"/>
    <w:rsid w:val="00E011E9"/>
    <w:rsid w:val="00E01228"/>
    <w:rsid w:val="00E0392F"/>
    <w:rsid w:val="00E078CF"/>
    <w:rsid w:val="00E12389"/>
    <w:rsid w:val="00E43A97"/>
    <w:rsid w:val="00E5230F"/>
    <w:rsid w:val="00E5515B"/>
    <w:rsid w:val="00E554DA"/>
    <w:rsid w:val="00E61CDB"/>
    <w:rsid w:val="00E66FFA"/>
    <w:rsid w:val="00E676AA"/>
    <w:rsid w:val="00E85CB1"/>
    <w:rsid w:val="00E96509"/>
    <w:rsid w:val="00E977D2"/>
    <w:rsid w:val="00EA0FCF"/>
    <w:rsid w:val="00EA1B3D"/>
    <w:rsid w:val="00EA2449"/>
    <w:rsid w:val="00EA31AF"/>
    <w:rsid w:val="00EA4087"/>
    <w:rsid w:val="00EA4850"/>
    <w:rsid w:val="00EA583F"/>
    <w:rsid w:val="00EC1BD1"/>
    <w:rsid w:val="00EC62EB"/>
    <w:rsid w:val="00ED1B42"/>
    <w:rsid w:val="00ED2667"/>
    <w:rsid w:val="00ED3653"/>
    <w:rsid w:val="00ED45CC"/>
    <w:rsid w:val="00ED562B"/>
    <w:rsid w:val="00ED5FA0"/>
    <w:rsid w:val="00EE1944"/>
    <w:rsid w:val="00EE5111"/>
    <w:rsid w:val="00EE536F"/>
    <w:rsid w:val="00F041F4"/>
    <w:rsid w:val="00F06EAC"/>
    <w:rsid w:val="00F1265C"/>
    <w:rsid w:val="00F12FD3"/>
    <w:rsid w:val="00F17BB4"/>
    <w:rsid w:val="00F22EAC"/>
    <w:rsid w:val="00F237E8"/>
    <w:rsid w:val="00F2542C"/>
    <w:rsid w:val="00F26D5F"/>
    <w:rsid w:val="00F40232"/>
    <w:rsid w:val="00F425CF"/>
    <w:rsid w:val="00F43E1C"/>
    <w:rsid w:val="00F470F7"/>
    <w:rsid w:val="00F47464"/>
    <w:rsid w:val="00F53BCC"/>
    <w:rsid w:val="00F60519"/>
    <w:rsid w:val="00F646A8"/>
    <w:rsid w:val="00F654E7"/>
    <w:rsid w:val="00F662E3"/>
    <w:rsid w:val="00F71B31"/>
    <w:rsid w:val="00F72341"/>
    <w:rsid w:val="00F74C17"/>
    <w:rsid w:val="00F83288"/>
    <w:rsid w:val="00F850F6"/>
    <w:rsid w:val="00F85C95"/>
    <w:rsid w:val="00F867CB"/>
    <w:rsid w:val="00F9024D"/>
    <w:rsid w:val="00F91169"/>
    <w:rsid w:val="00F935C7"/>
    <w:rsid w:val="00F94087"/>
    <w:rsid w:val="00F942E2"/>
    <w:rsid w:val="00FA0E47"/>
    <w:rsid w:val="00FA12D1"/>
    <w:rsid w:val="00FA3205"/>
    <w:rsid w:val="00FB0CB5"/>
    <w:rsid w:val="00FC2BAC"/>
    <w:rsid w:val="00FC5007"/>
    <w:rsid w:val="00FC5B57"/>
    <w:rsid w:val="00FD183B"/>
    <w:rsid w:val="00FD2753"/>
    <w:rsid w:val="00FD2C1C"/>
    <w:rsid w:val="00FD3568"/>
    <w:rsid w:val="00FE5E71"/>
    <w:rsid w:val="00FF3332"/>
    <w:rsid w:val="00FF4DB9"/>
    <w:rsid w:val="00FF5C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5">
    <w:name w:val="Normal"/>
    <w:qFormat/>
    <w:rsid w:val="00596F76"/>
    <w:pPr>
      <w:spacing w:line="360" w:lineRule="auto"/>
      <w:ind w:firstLine="709"/>
    </w:pPr>
    <w:rPr>
      <w:sz w:val="26"/>
      <w:szCs w:val="24"/>
      <w:lang w:eastAsia="en-US" w:bidi="en-US"/>
    </w:rPr>
  </w:style>
  <w:style w:type="paragraph" w:styleId="13">
    <w:name w:val="heading 1"/>
    <w:basedOn w:val="a5"/>
    <w:next w:val="a5"/>
    <w:link w:val="14"/>
    <w:uiPriority w:val="9"/>
    <w:qFormat/>
    <w:rsid w:val="00596F76"/>
    <w:pPr>
      <w:keepNext/>
      <w:pageBreakBefore/>
      <w:spacing w:after="360" w:line="240" w:lineRule="auto"/>
      <w:ind w:firstLine="0"/>
      <w:jc w:val="center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23">
    <w:name w:val="heading 2"/>
    <w:basedOn w:val="a5"/>
    <w:next w:val="a5"/>
    <w:link w:val="24"/>
    <w:uiPriority w:val="9"/>
    <w:semiHidden/>
    <w:unhideWhenUsed/>
    <w:rsid w:val="00F60519"/>
    <w:pPr>
      <w:keepNext/>
      <w:keepLines/>
      <w:spacing w:before="240" w:after="240"/>
      <w:outlineLvl w:val="1"/>
    </w:pPr>
    <w:rPr>
      <w:rFonts w:eastAsiaTheme="majorEastAsia" w:cstheme="majorBidi"/>
      <w:bCs/>
      <w:szCs w:val="26"/>
    </w:rPr>
  </w:style>
  <w:style w:type="paragraph" w:styleId="31">
    <w:name w:val="heading 3"/>
    <w:basedOn w:val="a5"/>
    <w:next w:val="a5"/>
    <w:link w:val="32"/>
    <w:uiPriority w:val="9"/>
    <w:semiHidden/>
    <w:unhideWhenUsed/>
    <w:rsid w:val="00247E87"/>
    <w:pPr>
      <w:keepNext/>
      <w:spacing w:before="240" w:after="60"/>
      <w:outlineLvl w:val="2"/>
    </w:pPr>
    <w:rPr>
      <w:b/>
      <w:bCs/>
      <w:szCs w:val="26"/>
    </w:rPr>
  </w:style>
  <w:style w:type="paragraph" w:styleId="41">
    <w:name w:val="heading 4"/>
    <w:basedOn w:val="a5"/>
    <w:next w:val="a5"/>
    <w:link w:val="42"/>
    <w:uiPriority w:val="9"/>
    <w:semiHidden/>
    <w:unhideWhenUsed/>
    <w:rsid w:val="00247E8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5"/>
    <w:next w:val="a5"/>
    <w:link w:val="50"/>
    <w:uiPriority w:val="9"/>
    <w:semiHidden/>
    <w:unhideWhenUsed/>
    <w:rsid w:val="00247E87"/>
    <w:pPr>
      <w:spacing w:before="240" w:after="60"/>
      <w:outlineLvl w:val="4"/>
    </w:pPr>
    <w:rPr>
      <w:b/>
      <w:bCs/>
      <w:i/>
      <w:iCs/>
      <w:szCs w:val="26"/>
    </w:rPr>
  </w:style>
  <w:style w:type="paragraph" w:styleId="6">
    <w:name w:val="heading 6"/>
    <w:basedOn w:val="a5"/>
    <w:next w:val="a5"/>
    <w:link w:val="60"/>
    <w:uiPriority w:val="9"/>
    <w:semiHidden/>
    <w:unhideWhenUsed/>
    <w:rsid w:val="00247E8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link w:val="70"/>
    <w:uiPriority w:val="9"/>
    <w:semiHidden/>
    <w:unhideWhenUsed/>
    <w:rsid w:val="00247E87"/>
    <w:pPr>
      <w:spacing w:before="240" w:after="60"/>
      <w:outlineLvl w:val="6"/>
    </w:pPr>
  </w:style>
  <w:style w:type="paragraph" w:styleId="8">
    <w:name w:val="heading 8"/>
    <w:basedOn w:val="a5"/>
    <w:next w:val="a5"/>
    <w:link w:val="80"/>
    <w:uiPriority w:val="9"/>
    <w:semiHidden/>
    <w:unhideWhenUsed/>
    <w:rsid w:val="00247E87"/>
    <w:p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link w:val="90"/>
    <w:uiPriority w:val="9"/>
    <w:semiHidden/>
    <w:unhideWhenUsed/>
    <w:rsid w:val="00247E87"/>
    <w:pPr>
      <w:spacing w:before="240" w:after="60"/>
      <w:outlineLvl w:val="8"/>
    </w:pPr>
    <w:rPr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4">
    <w:name w:val="Заголовок 1 Знак"/>
    <w:basedOn w:val="a6"/>
    <w:link w:val="13"/>
    <w:uiPriority w:val="9"/>
    <w:rsid w:val="00596F76"/>
    <w:rPr>
      <w:rFonts w:eastAsiaTheme="majorEastAsia" w:cstheme="majorBidi"/>
      <w:b/>
      <w:bCs/>
      <w:sz w:val="28"/>
      <w:szCs w:val="32"/>
      <w:lang w:eastAsia="en-US" w:bidi="en-US"/>
    </w:rPr>
  </w:style>
  <w:style w:type="character" w:customStyle="1" w:styleId="24">
    <w:name w:val="Заголовок 2 Знак"/>
    <w:basedOn w:val="a6"/>
    <w:link w:val="23"/>
    <w:uiPriority w:val="9"/>
    <w:semiHidden/>
    <w:rsid w:val="00F60519"/>
    <w:rPr>
      <w:rFonts w:eastAsiaTheme="majorEastAsia" w:cstheme="majorBidi"/>
      <w:bCs/>
      <w:sz w:val="26"/>
      <w:szCs w:val="26"/>
      <w:lang w:eastAsia="en-US" w:bidi="en-US"/>
    </w:rPr>
  </w:style>
  <w:style w:type="character" w:customStyle="1" w:styleId="32">
    <w:name w:val="Заголовок 3 Знак"/>
    <w:basedOn w:val="a6"/>
    <w:link w:val="31"/>
    <w:uiPriority w:val="9"/>
    <w:semiHidden/>
    <w:rsid w:val="00247E87"/>
    <w:rPr>
      <w:rFonts w:ascii="Times New Roman" w:eastAsia="Times New Roman" w:hAnsi="Times New Roman"/>
      <w:b/>
      <w:bCs/>
      <w:sz w:val="26"/>
      <w:szCs w:val="26"/>
    </w:rPr>
  </w:style>
  <w:style w:type="character" w:customStyle="1" w:styleId="42">
    <w:name w:val="Заголовок 4 Знак"/>
    <w:basedOn w:val="a6"/>
    <w:link w:val="41"/>
    <w:uiPriority w:val="9"/>
    <w:rsid w:val="00247E87"/>
    <w:rPr>
      <w:b/>
      <w:bCs/>
      <w:sz w:val="28"/>
      <w:szCs w:val="28"/>
    </w:rPr>
  </w:style>
  <w:style w:type="character" w:customStyle="1" w:styleId="50">
    <w:name w:val="Заголовок 5 Знак"/>
    <w:basedOn w:val="a6"/>
    <w:link w:val="5"/>
    <w:uiPriority w:val="9"/>
    <w:semiHidden/>
    <w:rsid w:val="00247E87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6"/>
    <w:link w:val="6"/>
    <w:uiPriority w:val="9"/>
    <w:semiHidden/>
    <w:rsid w:val="00247E87"/>
    <w:rPr>
      <w:b/>
      <w:bCs/>
    </w:rPr>
  </w:style>
  <w:style w:type="character" w:customStyle="1" w:styleId="70">
    <w:name w:val="Заголовок 7 Знак"/>
    <w:basedOn w:val="a6"/>
    <w:link w:val="7"/>
    <w:uiPriority w:val="9"/>
    <w:semiHidden/>
    <w:rsid w:val="00247E87"/>
    <w:rPr>
      <w:sz w:val="24"/>
      <w:szCs w:val="24"/>
    </w:rPr>
  </w:style>
  <w:style w:type="character" w:customStyle="1" w:styleId="80">
    <w:name w:val="Заголовок 8 Знак"/>
    <w:basedOn w:val="a6"/>
    <w:link w:val="8"/>
    <w:uiPriority w:val="9"/>
    <w:semiHidden/>
    <w:rsid w:val="00247E87"/>
    <w:rPr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9"/>
    <w:semiHidden/>
    <w:rsid w:val="00247E87"/>
    <w:rPr>
      <w:rFonts w:ascii="Times New Roman" w:eastAsia="Times New Roman" w:hAnsi="Times New Roman"/>
    </w:rPr>
  </w:style>
  <w:style w:type="paragraph" w:styleId="a9">
    <w:name w:val="Title"/>
    <w:basedOn w:val="a5"/>
    <w:next w:val="a5"/>
    <w:link w:val="aa"/>
    <w:qFormat/>
    <w:rsid w:val="00596F76"/>
    <w:pPr>
      <w:keepNext/>
      <w:pageBreakBefore/>
      <w:spacing w:line="480" w:lineRule="auto"/>
      <w:ind w:firstLine="0"/>
      <w:jc w:val="center"/>
    </w:pPr>
    <w:rPr>
      <w:rFonts w:eastAsiaTheme="majorEastAsia" w:cstheme="majorBidi"/>
      <w:b/>
      <w:sz w:val="28"/>
      <w:szCs w:val="20"/>
      <w:lang w:eastAsia="ru-RU" w:bidi="ar-SA"/>
    </w:rPr>
  </w:style>
  <w:style w:type="character" w:customStyle="1" w:styleId="aa">
    <w:name w:val="Название Знак"/>
    <w:basedOn w:val="a6"/>
    <w:link w:val="a9"/>
    <w:rsid w:val="00596F76"/>
    <w:rPr>
      <w:rFonts w:eastAsiaTheme="majorEastAsia" w:cstheme="majorBidi"/>
      <w:b/>
      <w:sz w:val="28"/>
    </w:rPr>
  </w:style>
  <w:style w:type="character" w:styleId="ab">
    <w:name w:val="Strong"/>
    <w:basedOn w:val="a6"/>
    <w:uiPriority w:val="22"/>
    <w:rsid w:val="00247E87"/>
    <w:rPr>
      <w:b/>
      <w:bCs/>
    </w:rPr>
  </w:style>
  <w:style w:type="character" w:styleId="ac">
    <w:name w:val="Emphasis"/>
    <w:basedOn w:val="a6"/>
    <w:uiPriority w:val="20"/>
    <w:rsid w:val="00247E87"/>
    <w:rPr>
      <w:rFonts w:ascii="Times New Roman" w:hAnsi="Times New Roman"/>
      <w:b/>
      <w:i/>
      <w:iCs/>
    </w:rPr>
  </w:style>
  <w:style w:type="paragraph" w:styleId="ad">
    <w:name w:val="No Spacing"/>
    <w:basedOn w:val="a5"/>
    <w:link w:val="ae"/>
    <w:uiPriority w:val="1"/>
    <w:rsid w:val="00620222"/>
    <w:rPr>
      <w:szCs w:val="32"/>
      <w:lang w:eastAsia="ru-RU" w:bidi="ar-SA"/>
    </w:rPr>
  </w:style>
  <w:style w:type="character" w:customStyle="1" w:styleId="ae">
    <w:name w:val="Без интервала Знак"/>
    <w:basedOn w:val="a6"/>
    <w:link w:val="ad"/>
    <w:uiPriority w:val="1"/>
    <w:rsid w:val="00BD12E3"/>
    <w:rPr>
      <w:rFonts w:ascii="Times New Roman" w:hAnsi="Times New Roman"/>
      <w:sz w:val="26"/>
      <w:szCs w:val="32"/>
    </w:rPr>
  </w:style>
  <w:style w:type="paragraph" w:styleId="af">
    <w:name w:val="List Paragraph"/>
    <w:basedOn w:val="a5"/>
    <w:uiPriority w:val="34"/>
    <w:rsid w:val="00247E87"/>
    <w:pPr>
      <w:ind w:left="720"/>
      <w:contextualSpacing/>
    </w:pPr>
  </w:style>
  <w:style w:type="paragraph" w:styleId="25">
    <w:name w:val="Quote"/>
    <w:basedOn w:val="a5"/>
    <w:next w:val="a5"/>
    <w:link w:val="26"/>
    <w:uiPriority w:val="29"/>
    <w:rsid w:val="00247E87"/>
    <w:rPr>
      <w:i/>
    </w:rPr>
  </w:style>
  <w:style w:type="character" w:customStyle="1" w:styleId="26">
    <w:name w:val="Цитата 2 Знак"/>
    <w:basedOn w:val="a6"/>
    <w:link w:val="25"/>
    <w:uiPriority w:val="29"/>
    <w:rsid w:val="00247E87"/>
    <w:rPr>
      <w:i/>
      <w:sz w:val="24"/>
      <w:szCs w:val="24"/>
    </w:rPr>
  </w:style>
  <w:style w:type="paragraph" w:styleId="af0">
    <w:name w:val="Intense Quote"/>
    <w:basedOn w:val="a5"/>
    <w:next w:val="a5"/>
    <w:link w:val="af1"/>
    <w:uiPriority w:val="30"/>
    <w:rsid w:val="00247E87"/>
    <w:pPr>
      <w:ind w:left="720" w:right="720"/>
    </w:pPr>
    <w:rPr>
      <w:b/>
      <w:i/>
      <w:szCs w:val="22"/>
    </w:rPr>
  </w:style>
  <w:style w:type="character" w:customStyle="1" w:styleId="af1">
    <w:name w:val="Выделенная цитата Знак"/>
    <w:basedOn w:val="a6"/>
    <w:link w:val="af0"/>
    <w:uiPriority w:val="30"/>
    <w:rsid w:val="00247E87"/>
    <w:rPr>
      <w:b/>
      <w:i/>
      <w:sz w:val="24"/>
    </w:rPr>
  </w:style>
  <w:style w:type="character" w:styleId="af2">
    <w:name w:val="Subtle Emphasis"/>
    <w:uiPriority w:val="19"/>
    <w:rsid w:val="00247E87"/>
    <w:rPr>
      <w:i/>
      <w:color w:val="5A5A5A"/>
    </w:rPr>
  </w:style>
  <w:style w:type="character" w:styleId="af3">
    <w:name w:val="Intense Emphasis"/>
    <w:basedOn w:val="a6"/>
    <w:uiPriority w:val="21"/>
    <w:rsid w:val="00247E87"/>
    <w:rPr>
      <w:b/>
      <w:i/>
      <w:sz w:val="24"/>
      <w:szCs w:val="24"/>
      <w:u w:val="single"/>
    </w:rPr>
  </w:style>
  <w:style w:type="character" w:styleId="af4">
    <w:name w:val="Subtle Reference"/>
    <w:basedOn w:val="a6"/>
    <w:uiPriority w:val="31"/>
    <w:rsid w:val="00247E87"/>
    <w:rPr>
      <w:sz w:val="24"/>
      <w:szCs w:val="24"/>
      <w:u w:val="single"/>
    </w:rPr>
  </w:style>
  <w:style w:type="character" w:styleId="af5">
    <w:name w:val="Intense Reference"/>
    <w:basedOn w:val="a6"/>
    <w:uiPriority w:val="32"/>
    <w:rsid w:val="00247E87"/>
    <w:rPr>
      <w:b/>
      <w:sz w:val="24"/>
      <w:u w:val="single"/>
    </w:rPr>
  </w:style>
  <w:style w:type="character" w:styleId="af6">
    <w:name w:val="Book Title"/>
    <w:basedOn w:val="a6"/>
    <w:uiPriority w:val="33"/>
    <w:rsid w:val="00247E87"/>
    <w:rPr>
      <w:rFonts w:ascii="Times New Roman" w:eastAsia="Times New Roman" w:hAnsi="Times New Roman"/>
      <w:b/>
      <w:i/>
      <w:sz w:val="24"/>
      <w:szCs w:val="24"/>
    </w:rPr>
  </w:style>
  <w:style w:type="paragraph" w:styleId="af7">
    <w:name w:val="TOC Heading"/>
    <w:basedOn w:val="13"/>
    <w:next w:val="a5"/>
    <w:uiPriority w:val="39"/>
    <w:semiHidden/>
    <w:unhideWhenUsed/>
    <w:qFormat/>
    <w:rsid w:val="00F60519"/>
    <w:pPr>
      <w:keepLines/>
      <w:pageBreakBefore w:val="0"/>
      <w:spacing w:before="480" w:after="0" w:line="360" w:lineRule="auto"/>
      <w:ind w:firstLine="709"/>
      <w:jc w:val="both"/>
      <w:outlineLvl w:val="9"/>
    </w:pPr>
    <w:rPr>
      <w:rFonts w:asciiTheme="majorHAnsi" w:hAnsiTheme="majorHAnsi"/>
      <w:color w:val="A5A5A5" w:themeColor="accent1" w:themeShade="BF"/>
      <w:szCs w:val="28"/>
    </w:rPr>
  </w:style>
  <w:style w:type="paragraph" w:styleId="af8">
    <w:name w:val="header"/>
    <w:basedOn w:val="a5"/>
    <w:link w:val="af9"/>
    <w:uiPriority w:val="99"/>
    <w:unhideWhenUsed/>
    <w:rsid w:val="000F39CB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6"/>
    <w:link w:val="af8"/>
    <w:uiPriority w:val="99"/>
    <w:rsid w:val="000F39CB"/>
    <w:rPr>
      <w:sz w:val="24"/>
      <w:szCs w:val="24"/>
    </w:rPr>
  </w:style>
  <w:style w:type="paragraph" w:styleId="afa">
    <w:name w:val="footer"/>
    <w:basedOn w:val="a5"/>
    <w:link w:val="afb"/>
    <w:uiPriority w:val="99"/>
    <w:unhideWhenUsed/>
    <w:rsid w:val="000F39CB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6"/>
    <w:link w:val="afa"/>
    <w:uiPriority w:val="99"/>
    <w:rsid w:val="000F39CB"/>
    <w:rPr>
      <w:sz w:val="24"/>
      <w:szCs w:val="24"/>
    </w:rPr>
  </w:style>
  <w:style w:type="paragraph" w:styleId="15">
    <w:name w:val="toc 1"/>
    <w:aliases w:val="Содержание,bedaav - оглавление 1,Template_content"/>
    <w:basedOn w:val="a5"/>
    <w:next w:val="a5"/>
    <w:link w:val="16"/>
    <w:autoRedefine/>
    <w:uiPriority w:val="39"/>
    <w:qFormat/>
    <w:rsid w:val="00596F76"/>
    <w:pPr>
      <w:tabs>
        <w:tab w:val="right" w:leader="dot" w:pos="9639"/>
      </w:tabs>
      <w:suppressAutoHyphens/>
      <w:ind w:left="210" w:right="851" w:hanging="210"/>
      <w:jc w:val="left"/>
    </w:pPr>
    <w:rPr>
      <w:noProof/>
      <w:szCs w:val="20"/>
    </w:rPr>
  </w:style>
  <w:style w:type="character" w:customStyle="1" w:styleId="16">
    <w:name w:val="Оглавление 1 Знак"/>
    <w:aliases w:val="Содержание Знак,bedaav - оглавление 1 Знак,Template_content Знак"/>
    <w:basedOn w:val="a6"/>
    <w:link w:val="15"/>
    <w:uiPriority w:val="39"/>
    <w:rsid w:val="00596F76"/>
    <w:rPr>
      <w:noProof/>
      <w:sz w:val="26"/>
      <w:lang w:eastAsia="en-US" w:bidi="en-US"/>
    </w:rPr>
  </w:style>
  <w:style w:type="paragraph" w:customStyle="1" w:styleId="afc">
    <w:name w:val="Шрифт штампа центр"/>
    <w:link w:val="afd"/>
    <w:qFormat/>
    <w:rsid w:val="00596F76"/>
    <w:pPr>
      <w:ind w:left="-119" w:right="-124"/>
      <w:jc w:val="center"/>
    </w:pPr>
    <w:rPr>
      <w:sz w:val="24"/>
      <w:szCs w:val="32"/>
    </w:rPr>
  </w:style>
  <w:style w:type="character" w:customStyle="1" w:styleId="afd">
    <w:name w:val="Шрифт штампа центр Знак"/>
    <w:basedOn w:val="a6"/>
    <w:link w:val="afc"/>
    <w:rsid w:val="00596F76"/>
    <w:rPr>
      <w:sz w:val="24"/>
      <w:szCs w:val="32"/>
    </w:rPr>
  </w:style>
  <w:style w:type="table" w:styleId="afe">
    <w:name w:val="Table Grid"/>
    <w:basedOn w:val="a7"/>
    <w:uiPriority w:val="59"/>
    <w:rsid w:val="00BD12E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">
    <w:name w:val="Шрифт штампа L"/>
    <w:basedOn w:val="afc"/>
    <w:link w:val="L0"/>
    <w:qFormat/>
    <w:rsid w:val="00596F76"/>
    <w:pPr>
      <w:ind w:left="0" w:right="0"/>
      <w:contextualSpacing/>
      <w:jc w:val="left"/>
    </w:pPr>
  </w:style>
  <w:style w:type="character" w:customStyle="1" w:styleId="L0">
    <w:name w:val="Шрифт штампа L Знак"/>
    <w:basedOn w:val="afd"/>
    <w:link w:val="L"/>
    <w:rsid w:val="00596F76"/>
    <w:rPr>
      <w:sz w:val="24"/>
      <w:szCs w:val="32"/>
    </w:rPr>
  </w:style>
  <w:style w:type="paragraph" w:customStyle="1" w:styleId="17">
    <w:name w:val="Номерной 1"/>
    <w:basedOn w:val="a5"/>
    <w:next w:val="a5"/>
    <w:link w:val="18"/>
    <w:rsid w:val="00620222"/>
    <w:pPr>
      <w:keepNext/>
      <w:pageBreakBefore/>
      <w:contextualSpacing/>
      <w:outlineLvl w:val="0"/>
    </w:pPr>
    <w:rPr>
      <w:kern w:val="32"/>
      <w:sz w:val="32"/>
      <w:szCs w:val="32"/>
      <w:lang w:eastAsia="ru-RU" w:bidi="ar-SA"/>
    </w:rPr>
  </w:style>
  <w:style w:type="character" w:customStyle="1" w:styleId="18">
    <w:name w:val="Номерной 1 Знак"/>
    <w:basedOn w:val="a6"/>
    <w:link w:val="17"/>
    <w:rsid w:val="00BD12E3"/>
    <w:rPr>
      <w:kern w:val="32"/>
      <w:sz w:val="32"/>
      <w:szCs w:val="32"/>
    </w:rPr>
  </w:style>
  <w:style w:type="paragraph" w:customStyle="1" w:styleId="27">
    <w:name w:val="Номерной 2"/>
    <w:basedOn w:val="17"/>
    <w:next w:val="a5"/>
    <w:link w:val="28"/>
    <w:rsid w:val="00620222"/>
    <w:pPr>
      <w:pageBreakBefore w:val="0"/>
      <w:numPr>
        <w:ilvl w:val="1"/>
      </w:numPr>
      <w:ind w:firstLine="709"/>
      <w:outlineLvl w:val="1"/>
    </w:pPr>
    <w:rPr>
      <w:sz w:val="28"/>
    </w:rPr>
  </w:style>
  <w:style w:type="character" w:customStyle="1" w:styleId="28">
    <w:name w:val="Номерной 2 Знак"/>
    <w:basedOn w:val="18"/>
    <w:link w:val="27"/>
    <w:rsid w:val="00BD12E3"/>
    <w:rPr>
      <w:kern w:val="32"/>
      <w:sz w:val="28"/>
      <w:szCs w:val="32"/>
    </w:rPr>
  </w:style>
  <w:style w:type="paragraph" w:customStyle="1" w:styleId="33">
    <w:name w:val="Номерной 3"/>
    <w:basedOn w:val="27"/>
    <w:next w:val="a5"/>
    <w:link w:val="34"/>
    <w:rsid w:val="00620222"/>
    <w:pPr>
      <w:numPr>
        <w:ilvl w:val="2"/>
      </w:numPr>
      <w:ind w:firstLine="709"/>
      <w:outlineLvl w:val="2"/>
    </w:pPr>
    <w:rPr>
      <w:sz w:val="26"/>
    </w:rPr>
  </w:style>
  <w:style w:type="character" w:customStyle="1" w:styleId="34">
    <w:name w:val="Номерной 3 Знак"/>
    <w:basedOn w:val="28"/>
    <w:link w:val="33"/>
    <w:rsid w:val="00BD12E3"/>
    <w:rPr>
      <w:kern w:val="32"/>
      <w:sz w:val="26"/>
      <w:szCs w:val="32"/>
    </w:rPr>
  </w:style>
  <w:style w:type="paragraph" w:customStyle="1" w:styleId="43">
    <w:name w:val="Номерной 4"/>
    <w:basedOn w:val="33"/>
    <w:next w:val="a5"/>
    <w:link w:val="44"/>
    <w:rsid w:val="00620222"/>
    <w:pPr>
      <w:numPr>
        <w:ilvl w:val="3"/>
      </w:numPr>
      <w:ind w:firstLine="709"/>
      <w:outlineLvl w:val="3"/>
    </w:pPr>
    <w:rPr>
      <w:bCs/>
      <w:szCs w:val="26"/>
    </w:rPr>
  </w:style>
  <w:style w:type="character" w:customStyle="1" w:styleId="44">
    <w:name w:val="Номерной 4 Знак"/>
    <w:basedOn w:val="34"/>
    <w:link w:val="43"/>
    <w:rsid w:val="00BD12E3"/>
    <w:rPr>
      <w:bCs/>
      <w:kern w:val="32"/>
      <w:sz w:val="26"/>
      <w:szCs w:val="26"/>
    </w:rPr>
  </w:style>
  <w:style w:type="paragraph" w:customStyle="1" w:styleId="160">
    <w:name w:val="Обычный+16+центр"/>
    <w:basedOn w:val="a5"/>
    <w:link w:val="161"/>
    <w:qFormat/>
    <w:rsid w:val="00596F76"/>
    <w:pPr>
      <w:ind w:firstLine="0"/>
      <w:jc w:val="center"/>
    </w:pPr>
    <w:rPr>
      <w:sz w:val="32"/>
      <w:szCs w:val="32"/>
      <w:lang w:eastAsia="ru-RU" w:bidi="ar-SA"/>
    </w:rPr>
  </w:style>
  <w:style w:type="character" w:customStyle="1" w:styleId="161">
    <w:name w:val="Обычный+16+центр Знак"/>
    <w:basedOn w:val="a6"/>
    <w:link w:val="160"/>
    <w:rsid w:val="00596F76"/>
    <w:rPr>
      <w:sz w:val="32"/>
      <w:szCs w:val="32"/>
    </w:rPr>
  </w:style>
  <w:style w:type="paragraph" w:customStyle="1" w:styleId="19">
    <w:name w:val="Заголовок1"/>
    <w:basedOn w:val="a5"/>
    <w:next w:val="a5"/>
    <w:link w:val="1a"/>
    <w:rsid w:val="00620222"/>
    <w:pPr>
      <w:keepNext/>
      <w:pageBreakBefore/>
      <w:outlineLvl w:val="0"/>
    </w:pPr>
    <w:rPr>
      <w:sz w:val="32"/>
      <w:lang w:eastAsia="ru-RU" w:bidi="ar-SA"/>
    </w:rPr>
  </w:style>
  <w:style w:type="character" w:customStyle="1" w:styleId="1a">
    <w:name w:val="Заголовок1 Знак"/>
    <w:basedOn w:val="a6"/>
    <w:link w:val="19"/>
    <w:rsid w:val="00BD12E3"/>
    <w:rPr>
      <w:rFonts w:ascii="Times New Roman" w:hAnsi="Times New Roman"/>
      <w:sz w:val="32"/>
      <w:szCs w:val="24"/>
    </w:rPr>
  </w:style>
  <w:style w:type="paragraph" w:customStyle="1" w:styleId="29">
    <w:name w:val="Заголовок2"/>
    <w:basedOn w:val="19"/>
    <w:next w:val="a5"/>
    <w:link w:val="2a"/>
    <w:rsid w:val="00620222"/>
    <w:pPr>
      <w:pageBreakBefore w:val="0"/>
      <w:outlineLvl w:val="1"/>
    </w:pPr>
    <w:rPr>
      <w:sz w:val="28"/>
      <w:szCs w:val="28"/>
    </w:rPr>
  </w:style>
  <w:style w:type="character" w:customStyle="1" w:styleId="2a">
    <w:name w:val="Заголовок2 Знак"/>
    <w:basedOn w:val="1a"/>
    <w:link w:val="29"/>
    <w:rsid w:val="00BD12E3"/>
    <w:rPr>
      <w:rFonts w:ascii="Times New Roman" w:hAnsi="Times New Roman"/>
      <w:sz w:val="28"/>
      <w:szCs w:val="28"/>
    </w:rPr>
  </w:style>
  <w:style w:type="paragraph" w:customStyle="1" w:styleId="35">
    <w:name w:val="Заголовок3"/>
    <w:basedOn w:val="29"/>
    <w:next w:val="a5"/>
    <w:link w:val="36"/>
    <w:rsid w:val="00620222"/>
    <w:pPr>
      <w:outlineLvl w:val="2"/>
    </w:pPr>
    <w:rPr>
      <w:sz w:val="26"/>
      <w:szCs w:val="26"/>
    </w:rPr>
  </w:style>
  <w:style w:type="character" w:customStyle="1" w:styleId="36">
    <w:name w:val="Заголовок3 Знак"/>
    <w:basedOn w:val="2a"/>
    <w:link w:val="35"/>
    <w:rsid w:val="00BD12E3"/>
    <w:rPr>
      <w:rFonts w:ascii="Times New Roman" w:hAnsi="Times New Roman"/>
      <w:sz w:val="26"/>
      <w:szCs w:val="26"/>
    </w:rPr>
  </w:style>
  <w:style w:type="paragraph" w:customStyle="1" w:styleId="45">
    <w:name w:val="Заголовок4"/>
    <w:basedOn w:val="35"/>
    <w:next w:val="a5"/>
    <w:link w:val="46"/>
    <w:rsid w:val="00620222"/>
    <w:pPr>
      <w:keepNext w:val="0"/>
      <w:outlineLvl w:val="3"/>
    </w:pPr>
  </w:style>
  <w:style w:type="character" w:customStyle="1" w:styleId="46">
    <w:name w:val="Заголовок4 Знак"/>
    <w:basedOn w:val="36"/>
    <w:link w:val="45"/>
    <w:rsid w:val="00BD12E3"/>
    <w:rPr>
      <w:rFonts w:ascii="Times New Roman" w:hAnsi="Times New Roman"/>
      <w:sz w:val="26"/>
      <w:szCs w:val="26"/>
    </w:rPr>
  </w:style>
  <w:style w:type="paragraph" w:customStyle="1" w:styleId="-1">
    <w:name w:val="Перечисление-1"/>
    <w:basedOn w:val="a5"/>
    <w:link w:val="-11"/>
    <w:qFormat/>
    <w:rsid w:val="00596F76"/>
    <w:pPr>
      <w:numPr>
        <w:numId w:val="3"/>
      </w:numPr>
    </w:pPr>
    <w:rPr>
      <w:snapToGrid w:val="0"/>
      <w:szCs w:val="20"/>
      <w:lang w:eastAsia="ru-RU" w:bidi="ar-SA"/>
    </w:rPr>
  </w:style>
  <w:style w:type="character" w:customStyle="1" w:styleId="-11">
    <w:name w:val="Перечисление-1 Знак"/>
    <w:basedOn w:val="a6"/>
    <w:link w:val="-1"/>
    <w:qFormat/>
    <w:rsid w:val="00596F76"/>
    <w:rPr>
      <w:snapToGrid w:val="0"/>
      <w:sz w:val="26"/>
    </w:rPr>
  </w:style>
  <w:style w:type="paragraph" w:customStyle="1" w:styleId="a3">
    <w:name w:val="Перечень"/>
    <w:basedOn w:val="a5"/>
    <w:link w:val="aff"/>
    <w:qFormat/>
    <w:rsid w:val="00596F76"/>
    <w:pPr>
      <w:numPr>
        <w:numId w:val="13"/>
      </w:numPr>
    </w:pPr>
  </w:style>
  <w:style w:type="character" w:customStyle="1" w:styleId="aff">
    <w:name w:val="Перечень Знак"/>
    <w:basedOn w:val="a6"/>
    <w:link w:val="a3"/>
    <w:rsid w:val="00596F76"/>
    <w:rPr>
      <w:sz w:val="26"/>
      <w:szCs w:val="24"/>
      <w:lang w:eastAsia="en-US" w:bidi="en-US"/>
    </w:rPr>
  </w:style>
  <w:style w:type="paragraph" w:customStyle="1" w:styleId="-2">
    <w:name w:val="Перечисление-2"/>
    <w:basedOn w:val="a5"/>
    <w:link w:val="-20"/>
    <w:qFormat/>
    <w:rsid w:val="00596F76"/>
    <w:pPr>
      <w:numPr>
        <w:numId w:val="4"/>
      </w:numPr>
    </w:pPr>
    <w:rPr>
      <w:lang w:eastAsia="ru-RU" w:bidi="ar-SA"/>
    </w:rPr>
  </w:style>
  <w:style w:type="character" w:customStyle="1" w:styleId="-20">
    <w:name w:val="Перечисление-2 Знак"/>
    <w:basedOn w:val="a6"/>
    <w:link w:val="-2"/>
    <w:rsid w:val="00596F76"/>
    <w:rPr>
      <w:sz w:val="26"/>
      <w:szCs w:val="24"/>
    </w:rPr>
  </w:style>
  <w:style w:type="paragraph" w:customStyle="1" w:styleId="120">
    <w:name w:val="Шрифт штапа 12"/>
    <w:basedOn w:val="afc"/>
    <w:link w:val="121"/>
    <w:rsid w:val="00620222"/>
    <w:rPr>
      <w:szCs w:val="24"/>
    </w:rPr>
  </w:style>
  <w:style w:type="character" w:customStyle="1" w:styleId="121">
    <w:name w:val="Шрифт штапа 12 Знак"/>
    <w:basedOn w:val="afd"/>
    <w:link w:val="120"/>
    <w:rsid w:val="00BD12E3"/>
    <w:rPr>
      <w:sz w:val="24"/>
      <w:szCs w:val="24"/>
    </w:rPr>
  </w:style>
  <w:style w:type="paragraph" w:customStyle="1" w:styleId="162">
    <w:name w:val="Заголовок+16+центр"/>
    <w:basedOn w:val="19"/>
    <w:next w:val="a5"/>
    <w:link w:val="163"/>
    <w:rsid w:val="00620222"/>
    <w:pPr>
      <w:ind w:firstLine="0"/>
      <w:contextualSpacing/>
      <w:jc w:val="center"/>
    </w:pPr>
  </w:style>
  <w:style w:type="character" w:customStyle="1" w:styleId="163">
    <w:name w:val="Заголовок+16+центр Знак"/>
    <w:basedOn w:val="1a"/>
    <w:link w:val="162"/>
    <w:rsid w:val="00BD12E3"/>
    <w:rPr>
      <w:rFonts w:ascii="Times New Roman" w:hAnsi="Times New Roman"/>
      <w:sz w:val="32"/>
      <w:szCs w:val="24"/>
    </w:rPr>
  </w:style>
  <w:style w:type="paragraph" w:customStyle="1" w:styleId="130">
    <w:name w:val="Заголовок+13+центр"/>
    <w:basedOn w:val="162"/>
    <w:next w:val="a5"/>
    <w:link w:val="131"/>
    <w:rsid w:val="00620222"/>
    <w:rPr>
      <w:sz w:val="26"/>
      <w:szCs w:val="26"/>
    </w:rPr>
  </w:style>
  <w:style w:type="character" w:customStyle="1" w:styleId="131">
    <w:name w:val="Заголовок+13+центр Знак"/>
    <w:basedOn w:val="163"/>
    <w:link w:val="130"/>
    <w:rsid w:val="00BD12E3"/>
    <w:rPr>
      <w:rFonts w:ascii="Times New Roman" w:hAnsi="Times New Roman"/>
      <w:sz w:val="26"/>
      <w:szCs w:val="26"/>
    </w:rPr>
  </w:style>
  <w:style w:type="paragraph" w:customStyle="1" w:styleId="1b">
    <w:name w:val="Номер1"/>
    <w:basedOn w:val="a5"/>
    <w:next w:val="a5"/>
    <w:link w:val="1c"/>
    <w:rsid w:val="00620222"/>
    <w:pPr>
      <w:keepNext/>
      <w:pageBreakBefore/>
      <w:ind w:firstLine="1134"/>
      <w:jc w:val="center"/>
      <w:outlineLvl w:val="0"/>
    </w:pPr>
    <w:rPr>
      <w:sz w:val="32"/>
    </w:rPr>
  </w:style>
  <w:style w:type="character" w:customStyle="1" w:styleId="1c">
    <w:name w:val="Номер1 Знак"/>
    <w:basedOn w:val="a6"/>
    <w:link w:val="1b"/>
    <w:rsid w:val="00BD12E3"/>
    <w:rPr>
      <w:sz w:val="32"/>
      <w:szCs w:val="24"/>
      <w:lang w:eastAsia="en-US" w:bidi="en-US"/>
    </w:rPr>
  </w:style>
  <w:style w:type="paragraph" w:customStyle="1" w:styleId="2b">
    <w:name w:val="Номер2"/>
    <w:basedOn w:val="a5"/>
    <w:link w:val="2c"/>
    <w:rsid w:val="00620222"/>
  </w:style>
  <w:style w:type="character" w:customStyle="1" w:styleId="2c">
    <w:name w:val="Номер2 Знак"/>
    <w:basedOn w:val="a6"/>
    <w:link w:val="2b"/>
    <w:rsid w:val="00BD12E3"/>
    <w:rPr>
      <w:sz w:val="26"/>
      <w:szCs w:val="24"/>
      <w:lang w:eastAsia="en-US" w:bidi="en-US"/>
    </w:rPr>
  </w:style>
  <w:style w:type="paragraph" w:customStyle="1" w:styleId="aff0">
    <w:name w:val="Обычный справа"/>
    <w:basedOn w:val="a5"/>
    <w:next w:val="a5"/>
    <w:link w:val="aff1"/>
    <w:qFormat/>
    <w:rsid w:val="00596F76"/>
    <w:pPr>
      <w:ind w:firstLine="0"/>
      <w:jc w:val="right"/>
    </w:pPr>
    <w:rPr>
      <w:szCs w:val="20"/>
      <w:lang w:val="en-US"/>
    </w:rPr>
  </w:style>
  <w:style w:type="character" w:customStyle="1" w:styleId="aff1">
    <w:name w:val="Обычный справа Знак"/>
    <w:basedOn w:val="a6"/>
    <w:link w:val="aff0"/>
    <w:rsid w:val="00596F76"/>
    <w:rPr>
      <w:sz w:val="26"/>
      <w:lang w:val="en-US" w:eastAsia="en-US" w:bidi="en-US"/>
    </w:rPr>
  </w:style>
  <w:style w:type="paragraph" w:customStyle="1" w:styleId="aff2">
    <w:name w:val="Обычный без отступа"/>
    <w:basedOn w:val="a5"/>
    <w:link w:val="aff3"/>
    <w:qFormat/>
    <w:rsid w:val="00596F76"/>
    <w:pPr>
      <w:ind w:firstLine="0"/>
    </w:pPr>
    <w:rPr>
      <w:szCs w:val="20"/>
    </w:rPr>
  </w:style>
  <w:style w:type="character" w:customStyle="1" w:styleId="aff3">
    <w:name w:val="Обычный без отступа Знак"/>
    <w:basedOn w:val="a6"/>
    <w:link w:val="aff2"/>
    <w:rsid w:val="00596F76"/>
    <w:rPr>
      <w:sz w:val="26"/>
      <w:lang w:eastAsia="en-US" w:bidi="en-US"/>
    </w:rPr>
  </w:style>
  <w:style w:type="paragraph" w:customStyle="1" w:styleId="aff4">
    <w:name w:val="Обычный центр"/>
    <w:basedOn w:val="a5"/>
    <w:next w:val="a5"/>
    <w:link w:val="aff5"/>
    <w:qFormat/>
    <w:rsid w:val="00596F76"/>
    <w:pPr>
      <w:ind w:firstLine="0"/>
      <w:jc w:val="center"/>
    </w:pPr>
    <w:rPr>
      <w:szCs w:val="20"/>
      <w:lang w:val="en-US"/>
    </w:rPr>
  </w:style>
  <w:style w:type="character" w:customStyle="1" w:styleId="aff5">
    <w:name w:val="Обычный центр Знак"/>
    <w:basedOn w:val="a6"/>
    <w:link w:val="aff4"/>
    <w:rsid w:val="00596F76"/>
    <w:rPr>
      <w:sz w:val="26"/>
      <w:lang w:val="en-US" w:eastAsia="en-US" w:bidi="en-US"/>
    </w:rPr>
  </w:style>
  <w:style w:type="paragraph" w:customStyle="1" w:styleId="37">
    <w:name w:val="Номер3"/>
    <w:basedOn w:val="2b"/>
    <w:next w:val="a5"/>
    <w:link w:val="38"/>
    <w:rsid w:val="00620222"/>
    <w:pPr>
      <w:numPr>
        <w:ilvl w:val="2"/>
      </w:numPr>
      <w:ind w:firstLine="709"/>
    </w:pPr>
  </w:style>
  <w:style w:type="character" w:customStyle="1" w:styleId="38">
    <w:name w:val="Номер3 Знак"/>
    <w:basedOn w:val="2c"/>
    <w:link w:val="37"/>
    <w:rsid w:val="00BD12E3"/>
    <w:rPr>
      <w:sz w:val="26"/>
      <w:szCs w:val="24"/>
      <w:lang w:eastAsia="en-US" w:bidi="en-US"/>
    </w:rPr>
  </w:style>
  <w:style w:type="paragraph" w:customStyle="1" w:styleId="-">
    <w:name w:val="Табл-центр"/>
    <w:basedOn w:val="a5"/>
    <w:link w:val="-4"/>
    <w:qFormat/>
    <w:rsid w:val="00596F76"/>
    <w:pPr>
      <w:ind w:firstLine="0"/>
      <w:contextualSpacing/>
      <w:jc w:val="center"/>
    </w:pPr>
    <w:rPr>
      <w:szCs w:val="32"/>
      <w:lang w:eastAsia="ru-RU" w:bidi="ar-SA"/>
    </w:rPr>
  </w:style>
  <w:style w:type="character" w:customStyle="1" w:styleId="-4">
    <w:name w:val="Табл-центр Знак"/>
    <w:basedOn w:val="a6"/>
    <w:link w:val="-"/>
    <w:rsid w:val="00596F76"/>
    <w:rPr>
      <w:sz w:val="26"/>
      <w:szCs w:val="32"/>
    </w:rPr>
  </w:style>
  <w:style w:type="paragraph" w:customStyle="1" w:styleId="-5">
    <w:name w:val="Табл-слева"/>
    <w:basedOn w:val="a5"/>
    <w:link w:val="-6"/>
    <w:qFormat/>
    <w:rsid w:val="00596F76"/>
    <w:pPr>
      <w:ind w:left="57" w:firstLine="0"/>
      <w:contextualSpacing/>
      <w:jc w:val="left"/>
    </w:pPr>
    <w:rPr>
      <w:lang w:eastAsia="ru-RU" w:bidi="ar-SA"/>
    </w:rPr>
  </w:style>
  <w:style w:type="character" w:customStyle="1" w:styleId="-6">
    <w:name w:val="Табл-слева Знак"/>
    <w:basedOn w:val="a6"/>
    <w:link w:val="-5"/>
    <w:rsid w:val="00596F76"/>
    <w:rPr>
      <w:sz w:val="26"/>
      <w:szCs w:val="24"/>
    </w:rPr>
  </w:style>
  <w:style w:type="paragraph" w:customStyle="1" w:styleId="47">
    <w:name w:val="Номер4"/>
    <w:basedOn w:val="37"/>
    <w:next w:val="a5"/>
    <w:link w:val="48"/>
    <w:rsid w:val="00620222"/>
    <w:pPr>
      <w:numPr>
        <w:ilvl w:val="3"/>
      </w:numPr>
      <w:ind w:firstLine="709"/>
    </w:pPr>
  </w:style>
  <w:style w:type="character" w:customStyle="1" w:styleId="48">
    <w:name w:val="Номер4 Знак"/>
    <w:basedOn w:val="38"/>
    <w:link w:val="47"/>
    <w:rsid w:val="00BD12E3"/>
    <w:rPr>
      <w:sz w:val="26"/>
      <w:szCs w:val="24"/>
      <w:lang w:eastAsia="en-US" w:bidi="en-US"/>
    </w:rPr>
  </w:style>
  <w:style w:type="paragraph" w:customStyle="1" w:styleId="aff6">
    <w:name w:val="Таблица№"/>
    <w:basedOn w:val="a5"/>
    <w:next w:val="a5"/>
    <w:link w:val="aff7"/>
    <w:rsid w:val="00620222"/>
    <w:pPr>
      <w:keepNext/>
      <w:spacing w:before="120" w:after="20"/>
      <w:ind w:firstLine="0"/>
    </w:pPr>
    <w:rPr>
      <w:lang w:eastAsia="ru-RU" w:bidi="ar-SA"/>
    </w:rPr>
  </w:style>
  <w:style w:type="character" w:customStyle="1" w:styleId="aff7">
    <w:name w:val="Таблица№ Знак"/>
    <w:basedOn w:val="a6"/>
    <w:link w:val="aff6"/>
    <w:rsid w:val="00BD12E3"/>
    <w:rPr>
      <w:sz w:val="26"/>
      <w:szCs w:val="24"/>
    </w:rPr>
  </w:style>
  <w:style w:type="paragraph" w:customStyle="1" w:styleId="--">
    <w:name w:val="Табл-слева-Ж"/>
    <w:basedOn w:val="-5"/>
    <w:next w:val="-5"/>
    <w:link w:val="--0"/>
    <w:qFormat/>
    <w:rsid w:val="00596F76"/>
    <w:rPr>
      <w:b/>
    </w:rPr>
  </w:style>
  <w:style w:type="character" w:customStyle="1" w:styleId="--0">
    <w:name w:val="Табл-слева-Ж Знак"/>
    <w:basedOn w:val="-6"/>
    <w:link w:val="--"/>
    <w:rsid w:val="00596F76"/>
    <w:rPr>
      <w:b/>
      <w:sz w:val="26"/>
      <w:szCs w:val="24"/>
    </w:rPr>
  </w:style>
  <w:style w:type="paragraph" w:customStyle="1" w:styleId="aff8">
    <w:name w:val="Перечень без (.)"/>
    <w:basedOn w:val="a5"/>
    <w:link w:val="aff9"/>
    <w:rsid w:val="00ED2667"/>
    <w:rPr>
      <w:snapToGrid w:val="0"/>
      <w:szCs w:val="20"/>
      <w:lang w:eastAsia="ru-RU" w:bidi="ar-SA"/>
    </w:rPr>
  </w:style>
  <w:style w:type="character" w:customStyle="1" w:styleId="aff9">
    <w:name w:val="Перечень без (.) Знак"/>
    <w:basedOn w:val="a6"/>
    <w:link w:val="aff8"/>
    <w:rsid w:val="00ED2667"/>
    <w:rPr>
      <w:snapToGrid w:val="0"/>
      <w:sz w:val="24"/>
    </w:rPr>
  </w:style>
  <w:style w:type="paragraph" w:customStyle="1" w:styleId="affa">
    <w:name w:val="Перечень без (.) без отступов"/>
    <w:basedOn w:val="aff8"/>
    <w:link w:val="affb"/>
    <w:rsid w:val="00ED2667"/>
    <w:pPr>
      <w:ind w:firstLine="0"/>
    </w:pPr>
  </w:style>
  <w:style w:type="character" w:customStyle="1" w:styleId="affb">
    <w:name w:val="Перечень без (.) без отступов Знак"/>
    <w:basedOn w:val="aff9"/>
    <w:link w:val="affa"/>
    <w:rsid w:val="00ED2667"/>
    <w:rPr>
      <w:snapToGrid w:val="0"/>
      <w:sz w:val="24"/>
    </w:rPr>
  </w:style>
  <w:style w:type="paragraph" w:customStyle="1" w:styleId="a0">
    <w:name w:val="Перечень без отступов"/>
    <w:basedOn w:val="-2"/>
    <w:link w:val="affc"/>
    <w:qFormat/>
    <w:rsid w:val="00596F76"/>
    <w:pPr>
      <w:numPr>
        <w:numId w:val="7"/>
      </w:numPr>
    </w:pPr>
  </w:style>
  <w:style w:type="character" w:customStyle="1" w:styleId="affc">
    <w:name w:val="Перечень без отступов Знак"/>
    <w:basedOn w:val="-20"/>
    <w:link w:val="a0"/>
    <w:rsid w:val="00596F76"/>
    <w:rPr>
      <w:sz w:val="26"/>
      <w:szCs w:val="24"/>
    </w:rPr>
  </w:style>
  <w:style w:type="paragraph" w:customStyle="1" w:styleId="affd">
    <w:name w:val="Код программы"/>
    <w:basedOn w:val="a5"/>
    <w:link w:val="affe"/>
    <w:rsid w:val="00620222"/>
    <w:pPr>
      <w:ind w:left="709" w:firstLine="0"/>
      <w:contextualSpacing/>
      <w:jc w:val="left"/>
    </w:pPr>
    <w:rPr>
      <w:rFonts w:ascii="Courier New" w:hAnsi="Courier New" w:cs="Courier New"/>
      <w:sz w:val="20"/>
      <w:lang w:val="en-US"/>
    </w:rPr>
  </w:style>
  <w:style w:type="character" w:customStyle="1" w:styleId="affe">
    <w:name w:val="Код программы Знак"/>
    <w:basedOn w:val="a6"/>
    <w:link w:val="affd"/>
    <w:rsid w:val="00BD12E3"/>
    <w:rPr>
      <w:rFonts w:ascii="Courier New" w:hAnsi="Courier New" w:cs="Courier New"/>
      <w:szCs w:val="24"/>
      <w:lang w:val="en-US" w:eastAsia="en-US" w:bidi="en-US"/>
    </w:rPr>
  </w:style>
  <w:style w:type="paragraph" w:customStyle="1" w:styleId="--3">
    <w:name w:val="Табл-центр-Ж"/>
    <w:basedOn w:val="-"/>
    <w:link w:val="--4"/>
    <w:qFormat/>
    <w:rsid w:val="00596F76"/>
    <w:rPr>
      <w:b/>
    </w:rPr>
  </w:style>
  <w:style w:type="character" w:customStyle="1" w:styleId="--4">
    <w:name w:val="Табл-центр-Ж Знак"/>
    <w:basedOn w:val="-4"/>
    <w:link w:val="--3"/>
    <w:rsid w:val="00596F76"/>
    <w:rPr>
      <w:b/>
      <w:sz w:val="26"/>
      <w:szCs w:val="32"/>
    </w:rPr>
  </w:style>
  <w:style w:type="paragraph" w:customStyle="1" w:styleId="Courier">
    <w:name w:val="Обычный+Courier"/>
    <w:basedOn w:val="a5"/>
    <w:link w:val="Courier0"/>
    <w:qFormat/>
    <w:rsid w:val="00596F76"/>
    <w:pPr>
      <w:contextualSpacing/>
      <w:jc w:val="left"/>
    </w:pPr>
    <w:rPr>
      <w:rFonts w:ascii="Courier New" w:hAnsi="Courier New" w:cs="Courier New"/>
      <w:sz w:val="20"/>
      <w:szCs w:val="20"/>
    </w:rPr>
  </w:style>
  <w:style w:type="character" w:customStyle="1" w:styleId="Courier0">
    <w:name w:val="Обычный+Courier Знак"/>
    <w:basedOn w:val="a6"/>
    <w:link w:val="Courier"/>
    <w:rsid w:val="00596F76"/>
    <w:rPr>
      <w:rFonts w:ascii="Courier New" w:hAnsi="Courier New" w:cs="Courier New"/>
      <w:lang w:eastAsia="en-US" w:bidi="en-US"/>
    </w:rPr>
  </w:style>
  <w:style w:type="paragraph" w:customStyle="1" w:styleId="afff">
    <w:name w:val="Обычный центр Ж"/>
    <w:basedOn w:val="aff4"/>
    <w:link w:val="afff0"/>
    <w:qFormat/>
    <w:rsid w:val="00596F76"/>
    <w:rPr>
      <w:b/>
    </w:rPr>
  </w:style>
  <w:style w:type="character" w:customStyle="1" w:styleId="afff0">
    <w:name w:val="Обычный центр Ж Знак"/>
    <w:basedOn w:val="aff5"/>
    <w:link w:val="afff"/>
    <w:locked/>
    <w:rsid w:val="00596F76"/>
    <w:rPr>
      <w:b/>
      <w:sz w:val="26"/>
      <w:lang w:val="en-US" w:eastAsia="en-US" w:bidi="en-US"/>
    </w:rPr>
  </w:style>
  <w:style w:type="paragraph" w:customStyle="1" w:styleId="-7">
    <w:name w:val="Таблица-продолжение"/>
    <w:basedOn w:val="a5"/>
    <w:next w:val="-"/>
    <w:link w:val="-8"/>
    <w:rsid w:val="00F60519"/>
    <w:pPr>
      <w:keepNext/>
      <w:pageBreakBefore/>
      <w:ind w:firstLine="0"/>
    </w:pPr>
    <w:rPr>
      <w:i/>
    </w:rPr>
  </w:style>
  <w:style w:type="character" w:customStyle="1" w:styleId="-8">
    <w:name w:val="Таблица-продолжение Знак"/>
    <w:basedOn w:val="a6"/>
    <w:link w:val="-7"/>
    <w:rsid w:val="00F60519"/>
    <w:rPr>
      <w:i/>
      <w:sz w:val="24"/>
      <w:szCs w:val="24"/>
      <w:lang w:eastAsia="en-US" w:bidi="en-US"/>
    </w:rPr>
  </w:style>
  <w:style w:type="paragraph" w:customStyle="1" w:styleId="afff1">
    <w:name w:val="ТаблицаА"/>
    <w:basedOn w:val="aff6"/>
    <w:link w:val="afff2"/>
    <w:rsid w:val="00620222"/>
    <w:pPr>
      <w:contextualSpacing/>
    </w:pPr>
  </w:style>
  <w:style w:type="character" w:customStyle="1" w:styleId="afff2">
    <w:name w:val="ТаблицаА Знак"/>
    <w:basedOn w:val="aff7"/>
    <w:link w:val="afff1"/>
    <w:rsid w:val="00BD12E3"/>
    <w:rPr>
      <w:sz w:val="26"/>
      <w:szCs w:val="24"/>
    </w:rPr>
  </w:style>
  <w:style w:type="paragraph" w:customStyle="1" w:styleId="D">
    <w:name w:val="ТаблицаD"/>
    <w:basedOn w:val="afff1"/>
    <w:next w:val="-"/>
    <w:link w:val="D0"/>
    <w:rsid w:val="00620222"/>
  </w:style>
  <w:style w:type="character" w:customStyle="1" w:styleId="D0">
    <w:name w:val="ТаблицаD Знак"/>
    <w:basedOn w:val="afff2"/>
    <w:link w:val="D"/>
    <w:rsid w:val="00BD12E3"/>
    <w:rPr>
      <w:sz w:val="26"/>
      <w:szCs w:val="24"/>
    </w:rPr>
  </w:style>
  <w:style w:type="paragraph" w:customStyle="1" w:styleId="afff3">
    <w:name w:val="Обычный+курсив"/>
    <w:basedOn w:val="a5"/>
    <w:next w:val="a5"/>
    <w:link w:val="afff4"/>
    <w:qFormat/>
    <w:rsid w:val="00596F76"/>
    <w:pPr>
      <w:keepNext/>
    </w:pPr>
    <w:rPr>
      <w:i/>
      <w:szCs w:val="20"/>
    </w:rPr>
  </w:style>
  <w:style w:type="character" w:customStyle="1" w:styleId="afff4">
    <w:name w:val="Обычный+курсив Знак"/>
    <w:basedOn w:val="a6"/>
    <w:link w:val="afff3"/>
    <w:rsid w:val="00596F76"/>
    <w:rPr>
      <w:i/>
      <w:sz w:val="26"/>
      <w:lang w:eastAsia="en-US" w:bidi="en-US"/>
    </w:rPr>
  </w:style>
  <w:style w:type="paragraph" w:customStyle="1" w:styleId="-a">
    <w:name w:val="Перечисление - a"/>
    <w:basedOn w:val="a5"/>
    <w:next w:val="a5"/>
    <w:link w:val="-a0"/>
    <w:rsid w:val="00620222"/>
    <w:pPr>
      <w:ind w:firstLine="992"/>
    </w:pPr>
  </w:style>
  <w:style w:type="character" w:customStyle="1" w:styleId="-a0">
    <w:name w:val="Перечисление - a Знак"/>
    <w:basedOn w:val="a6"/>
    <w:link w:val="-a"/>
    <w:rsid w:val="00BD12E3"/>
    <w:rPr>
      <w:sz w:val="26"/>
      <w:szCs w:val="24"/>
      <w:lang w:eastAsia="en-US" w:bidi="en-US"/>
    </w:rPr>
  </w:style>
  <w:style w:type="paragraph" w:customStyle="1" w:styleId="51">
    <w:name w:val="Обычный+отступ+5"/>
    <w:basedOn w:val="a5"/>
    <w:link w:val="52"/>
    <w:qFormat/>
    <w:rsid w:val="00596F76"/>
    <w:pPr>
      <w:ind w:left="2268" w:right="284" w:firstLine="0"/>
      <w:jc w:val="left"/>
    </w:pPr>
    <w:rPr>
      <w:szCs w:val="20"/>
    </w:rPr>
  </w:style>
  <w:style w:type="character" w:customStyle="1" w:styleId="52">
    <w:name w:val="Обычный+отступ+5 Знак"/>
    <w:basedOn w:val="a6"/>
    <w:link w:val="51"/>
    <w:rsid w:val="00596F76"/>
    <w:rPr>
      <w:sz w:val="26"/>
      <w:lang w:eastAsia="en-US" w:bidi="en-US"/>
    </w:rPr>
  </w:style>
  <w:style w:type="paragraph" w:customStyle="1" w:styleId="afff5">
    <w:name w:val="Обычный+отступ+заглавные"/>
    <w:basedOn w:val="51"/>
    <w:next w:val="51"/>
    <w:link w:val="afff6"/>
    <w:qFormat/>
    <w:rsid w:val="00596F76"/>
    <w:rPr>
      <w:caps/>
    </w:rPr>
  </w:style>
  <w:style w:type="character" w:customStyle="1" w:styleId="afff6">
    <w:name w:val="Обычный+отступ+заглавные Знак"/>
    <w:basedOn w:val="52"/>
    <w:link w:val="afff5"/>
    <w:rsid w:val="00596F76"/>
    <w:rPr>
      <w:caps/>
      <w:sz w:val="26"/>
      <w:lang w:eastAsia="en-US" w:bidi="en-US"/>
    </w:rPr>
  </w:style>
  <w:style w:type="paragraph" w:customStyle="1" w:styleId="U">
    <w:name w:val="Обычный+центр+U"/>
    <w:basedOn w:val="aff4"/>
    <w:next w:val="aff2"/>
    <w:link w:val="U0"/>
    <w:qFormat/>
    <w:rsid w:val="00596F76"/>
    <w:rPr>
      <w:u w:val="single"/>
    </w:rPr>
  </w:style>
  <w:style w:type="character" w:customStyle="1" w:styleId="U0">
    <w:name w:val="Обычный+центр+U Знак"/>
    <w:basedOn w:val="aff5"/>
    <w:link w:val="U"/>
    <w:rsid w:val="00596F76"/>
    <w:rPr>
      <w:sz w:val="26"/>
      <w:u w:val="single"/>
      <w:lang w:val="en-US" w:eastAsia="en-US" w:bidi="en-US"/>
    </w:rPr>
  </w:style>
  <w:style w:type="paragraph" w:customStyle="1" w:styleId="afff7">
    <w:name w:val="Обычный без отступа + заглавные"/>
    <w:basedOn w:val="aff2"/>
    <w:next w:val="aff2"/>
    <w:link w:val="afff8"/>
    <w:qFormat/>
    <w:rsid w:val="00596F76"/>
    <w:rPr>
      <w:caps/>
    </w:rPr>
  </w:style>
  <w:style w:type="character" w:customStyle="1" w:styleId="afff8">
    <w:name w:val="Обычный без отступа + заглавные Знак"/>
    <w:basedOn w:val="aff3"/>
    <w:link w:val="afff7"/>
    <w:rsid w:val="00596F76"/>
    <w:rPr>
      <w:caps/>
      <w:sz w:val="26"/>
      <w:lang w:eastAsia="en-US" w:bidi="en-US"/>
    </w:rPr>
  </w:style>
  <w:style w:type="paragraph" w:styleId="afff9">
    <w:name w:val="Balloon Text"/>
    <w:basedOn w:val="a5"/>
    <w:link w:val="afffa"/>
    <w:uiPriority w:val="99"/>
    <w:semiHidden/>
    <w:unhideWhenUsed/>
    <w:rsid w:val="00BA1594"/>
    <w:rPr>
      <w:rFonts w:ascii="Tahoma" w:hAnsi="Tahoma" w:cs="Tahoma"/>
      <w:sz w:val="16"/>
      <w:szCs w:val="16"/>
    </w:rPr>
  </w:style>
  <w:style w:type="character" w:customStyle="1" w:styleId="afffa">
    <w:name w:val="Текст выноски Знак"/>
    <w:basedOn w:val="a6"/>
    <w:link w:val="afff9"/>
    <w:uiPriority w:val="99"/>
    <w:semiHidden/>
    <w:rsid w:val="00BA1594"/>
    <w:rPr>
      <w:rFonts w:ascii="Tahoma" w:hAnsi="Tahoma" w:cs="Tahoma"/>
      <w:sz w:val="16"/>
      <w:szCs w:val="16"/>
      <w:lang w:eastAsia="en-US" w:bidi="en-US"/>
    </w:rPr>
  </w:style>
  <w:style w:type="paragraph" w:styleId="2d">
    <w:name w:val="toc 2"/>
    <w:aliases w:val="Содержание 2"/>
    <w:basedOn w:val="15"/>
    <w:next w:val="a5"/>
    <w:autoRedefine/>
    <w:uiPriority w:val="39"/>
    <w:semiHidden/>
    <w:unhideWhenUsed/>
    <w:qFormat/>
    <w:rsid w:val="00596F76"/>
    <w:pPr>
      <w:ind w:left="607" w:hanging="397"/>
    </w:pPr>
    <w:rPr>
      <w:rFonts w:eastAsiaTheme="majorEastAsia"/>
    </w:rPr>
  </w:style>
  <w:style w:type="paragraph" w:styleId="39">
    <w:name w:val="toc 3"/>
    <w:aliases w:val="Содержание 3"/>
    <w:basedOn w:val="2d"/>
    <w:next w:val="a5"/>
    <w:autoRedefine/>
    <w:uiPriority w:val="39"/>
    <w:semiHidden/>
    <w:unhideWhenUsed/>
    <w:qFormat/>
    <w:rsid w:val="00596F76"/>
    <w:pPr>
      <w:ind w:left="1219" w:hanging="595"/>
    </w:pPr>
  </w:style>
  <w:style w:type="paragraph" w:styleId="afffb">
    <w:name w:val="caption"/>
    <w:basedOn w:val="a5"/>
    <w:next w:val="a5"/>
    <w:link w:val="afffc"/>
    <w:uiPriority w:val="35"/>
    <w:semiHidden/>
    <w:unhideWhenUsed/>
    <w:qFormat/>
    <w:rsid w:val="00596F76"/>
    <w:pPr>
      <w:ind w:firstLine="0"/>
      <w:jc w:val="left"/>
    </w:pPr>
    <w:rPr>
      <w:bCs/>
      <w:szCs w:val="18"/>
    </w:rPr>
  </w:style>
  <w:style w:type="character" w:customStyle="1" w:styleId="afffc">
    <w:name w:val="Название объекта Знак"/>
    <w:basedOn w:val="a6"/>
    <w:link w:val="afffb"/>
    <w:uiPriority w:val="35"/>
    <w:semiHidden/>
    <w:rsid w:val="00F60519"/>
    <w:rPr>
      <w:bCs/>
      <w:sz w:val="26"/>
      <w:szCs w:val="18"/>
      <w:lang w:eastAsia="en-US" w:bidi="en-US"/>
    </w:rPr>
  </w:style>
  <w:style w:type="paragraph" w:customStyle="1" w:styleId="-3">
    <w:name w:val="Перечисление-3"/>
    <w:basedOn w:val="-2"/>
    <w:link w:val="-30"/>
    <w:rsid w:val="00F60519"/>
    <w:pPr>
      <w:numPr>
        <w:numId w:val="1"/>
      </w:numPr>
    </w:pPr>
  </w:style>
  <w:style w:type="character" w:customStyle="1" w:styleId="-30">
    <w:name w:val="Перечисление-3 Знак"/>
    <w:basedOn w:val="-20"/>
    <w:link w:val="-3"/>
    <w:rsid w:val="00F60519"/>
    <w:rPr>
      <w:sz w:val="26"/>
      <w:szCs w:val="24"/>
    </w:rPr>
  </w:style>
  <w:style w:type="paragraph" w:customStyle="1" w:styleId="afffd">
    <w:name w:val="Обычный центр + заглавные"/>
    <w:basedOn w:val="aff4"/>
    <w:next w:val="a5"/>
    <w:link w:val="afffe"/>
    <w:qFormat/>
    <w:rsid w:val="00596F76"/>
    <w:rPr>
      <w:caps/>
    </w:rPr>
  </w:style>
  <w:style w:type="character" w:customStyle="1" w:styleId="afffe">
    <w:name w:val="Обычный центр + заглавные Знак"/>
    <w:basedOn w:val="aff5"/>
    <w:link w:val="afffd"/>
    <w:rsid w:val="00596F76"/>
    <w:rPr>
      <w:caps/>
      <w:sz w:val="26"/>
      <w:lang w:val="en-US" w:eastAsia="en-US" w:bidi="en-US"/>
    </w:rPr>
  </w:style>
  <w:style w:type="paragraph" w:customStyle="1" w:styleId="150">
    <w:name w:val="Обычный без отсупа с интервалом 1.5"/>
    <w:basedOn w:val="aff2"/>
    <w:link w:val="151"/>
    <w:rsid w:val="00F60519"/>
    <w:rPr>
      <w:rFonts w:eastAsia="MS Mincho"/>
    </w:rPr>
  </w:style>
  <w:style w:type="character" w:customStyle="1" w:styleId="151">
    <w:name w:val="Обычный без отсупа с интервалом 1.5 Знак"/>
    <w:basedOn w:val="aff3"/>
    <w:link w:val="150"/>
    <w:rsid w:val="00F60519"/>
    <w:rPr>
      <w:rFonts w:eastAsia="MS Mincho"/>
      <w:sz w:val="26"/>
      <w:lang w:eastAsia="en-US" w:bidi="en-US"/>
    </w:rPr>
  </w:style>
  <w:style w:type="paragraph" w:customStyle="1" w:styleId="152">
    <w:name w:val="Обычный центр+заглавные+1.5"/>
    <w:basedOn w:val="afffd"/>
    <w:next w:val="a5"/>
    <w:link w:val="153"/>
    <w:rsid w:val="00F60519"/>
  </w:style>
  <w:style w:type="character" w:customStyle="1" w:styleId="153">
    <w:name w:val="Обычный центр+заглавные+1.5 Знак"/>
    <w:basedOn w:val="afffe"/>
    <w:link w:val="152"/>
    <w:rsid w:val="00F60519"/>
    <w:rPr>
      <w:caps/>
      <w:sz w:val="26"/>
      <w:lang w:val="en-US" w:eastAsia="en-US" w:bidi="en-US"/>
    </w:rPr>
  </w:style>
  <w:style w:type="paragraph" w:customStyle="1" w:styleId="154">
    <w:name w:val="Обычный центр + 1.5"/>
    <w:basedOn w:val="aff4"/>
    <w:link w:val="155"/>
    <w:rsid w:val="00F60519"/>
  </w:style>
  <w:style w:type="character" w:customStyle="1" w:styleId="155">
    <w:name w:val="Обычный центр + 1.5 Знак"/>
    <w:basedOn w:val="aff5"/>
    <w:link w:val="154"/>
    <w:rsid w:val="00F60519"/>
    <w:rPr>
      <w:sz w:val="26"/>
      <w:lang w:val="en-US" w:eastAsia="en-US" w:bidi="en-US"/>
    </w:rPr>
  </w:style>
  <w:style w:type="paragraph" w:customStyle="1" w:styleId="10">
    <w:name w:val="Приложение 1"/>
    <w:basedOn w:val="a5"/>
    <w:next w:val="affff"/>
    <w:link w:val="1d"/>
    <w:qFormat/>
    <w:rsid w:val="00596F76"/>
    <w:pPr>
      <w:pageBreakBefore/>
      <w:numPr>
        <w:numId w:val="14"/>
      </w:numPr>
      <w:spacing w:after="360"/>
      <w:jc w:val="center"/>
      <w:outlineLvl w:val="3"/>
    </w:pPr>
    <w:rPr>
      <w:b/>
      <w:sz w:val="28"/>
      <w:szCs w:val="20"/>
      <w:lang w:val="en-US"/>
    </w:rPr>
  </w:style>
  <w:style w:type="character" w:customStyle="1" w:styleId="1d">
    <w:name w:val="Приложение 1 Знак"/>
    <w:basedOn w:val="a6"/>
    <w:link w:val="10"/>
    <w:rsid w:val="00596F76"/>
    <w:rPr>
      <w:b/>
      <w:sz w:val="28"/>
      <w:lang w:val="en-US" w:eastAsia="en-US" w:bidi="en-US"/>
    </w:rPr>
  </w:style>
  <w:style w:type="paragraph" w:customStyle="1" w:styleId="affff0">
    <w:name w:val="Таблица_№"/>
    <w:basedOn w:val="a5"/>
    <w:next w:val="a5"/>
    <w:link w:val="affff1"/>
    <w:qFormat/>
    <w:rsid w:val="00596F76"/>
    <w:pPr>
      <w:keepNext/>
      <w:spacing w:before="240"/>
      <w:ind w:firstLine="0"/>
      <w:contextualSpacing/>
    </w:pPr>
    <w:rPr>
      <w:bCs/>
      <w:szCs w:val="18"/>
    </w:rPr>
  </w:style>
  <w:style w:type="character" w:customStyle="1" w:styleId="affff1">
    <w:name w:val="Таблица_№ Знак"/>
    <w:basedOn w:val="a6"/>
    <w:link w:val="affff0"/>
    <w:rsid w:val="00596F76"/>
    <w:rPr>
      <w:bCs/>
      <w:sz w:val="26"/>
      <w:szCs w:val="18"/>
      <w:lang w:eastAsia="en-US" w:bidi="en-US"/>
    </w:rPr>
  </w:style>
  <w:style w:type="paragraph" w:customStyle="1" w:styleId="affff2">
    <w:name w:val="Рисунок_формат"/>
    <w:basedOn w:val="aff2"/>
    <w:next w:val="a5"/>
    <w:link w:val="affff3"/>
    <w:qFormat/>
    <w:rsid w:val="00596F76"/>
    <w:pPr>
      <w:keepNext/>
      <w:spacing w:before="240"/>
      <w:jc w:val="center"/>
    </w:pPr>
    <w:rPr>
      <w:noProof/>
    </w:rPr>
  </w:style>
  <w:style w:type="character" w:customStyle="1" w:styleId="affff3">
    <w:name w:val="Рисунок_формат Знак"/>
    <w:basedOn w:val="aff3"/>
    <w:link w:val="affff2"/>
    <w:rsid w:val="00596F76"/>
    <w:rPr>
      <w:noProof/>
      <w:sz w:val="26"/>
      <w:lang w:eastAsia="en-US" w:bidi="en-US"/>
    </w:rPr>
  </w:style>
  <w:style w:type="paragraph" w:customStyle="1" w:styleId="affff4">
    <w:name w:val="Рисунок_№"/>
    <w:basedOn w:val="a5"/>
    <w:next w:val="a5"/>
    <w:link w:val="affff5"/>
    <w:qFormat/>
    <w:rsid w:val="00596F76"/>
    <w:pPr>
      <w:spacing w:after="240"/>
      <w:ind w:firstLine="0"/>
      <w:jc w:val="center"/>
    </w:pPr>
    <w:rPr>
      <w:bCs/>
      <w:szCs w:val="18"/>
    </w:rPr>
  </w:style>
  <w:style w:type="character" w:customStyle="1" w:styleId="affff5">
    <w:name w:val="Рисунок_№ Знак"/>
    <w:basedOn w:val="a6"/>
    <w:link w:val="affff4"/>
    <w:rsid w:val="00596F76"/>
    <w:rPr>
      <w:bCs/>
      <w:sz w:val="26"/>
      <w:szCs w:val="18"/>
      <w:lang w:eastAsia="en-US" w:bidi="en-US"/>
    </w:rPr>
  </w:style>
  <w:style w:type="paragraph" w:customStyle="1" w:styleId="1">
    <w:name w:val="Нумерованный заголовок 1"/>
    <w:basedOn w:val="a5"/>
    <w:next w:val="a5"/>
    <w:link w:val="1e"/>
    <w:qFormat/>
    <w:rsid w:val="00596F76"/>
    <w:pPr>
      <w:pageBreakBefore/>
      <w:numPr>
        <w:numId w:val="8"/>
      </w:numPr>
      <w:spacing w:after="360"/>
      <w:contextualSpacing/>
      <w:outlineLvl w:val="0"/>
    </w:pPr>
    <w:rPr>
      <w:b/>
      <w:sz w:val="28"/>
      <w:szCs w:val="20"/>
    </w:rPr>
  </w:style>
  <w:style w:type="character" w:customStyle="1" w:styleId="1e">
    <w:name w:val="Нумерованный заголовок 1 Знак"/>
    <w:basedOn w:val="a6"/>
    <w:link w:val="1"/>
    <w:rsid w:val="00596F76"/>
    <w:rPr>
      <w:b/>
      <w:sz w:val="28"/>
      <w:lang w:eastAsia="en-US" w:bidi="en-US"/>
    </w:rPr>
  </w:style>
  <w:style w:type="paragraph" w:customStyle="1" w:styleId="2">
    <w:name w:val="Нумерованный заголовок 2"/>
    <w:basedOn w:val="1"/>
    <w:next w:val="a5"/>
    <w:link w:val="2e"/>
    <w:qFormat/>
    <w:rsid w:val="00596F76"/>
    <w:pPr>
      <w:keepNext/>
      <w:pageBreakBefore w:val="0"/>
      <w:numPr>
        <w:ilvl w:val="1"/>
      </w:numPr>
      <w:spacing w:before="360"/>
      <w:outlineLvl w:val="1"/>
    </w:pPr>
    <w:rPr>
      <w:sz w:val="26"/>
    </w:rPr>
  </w:style>
  <w:style w:type="character" w:customStyle="1" w:styleId="2e">
    <w:name w:val="Нумерованный заголовок 2 Знак"/>
    <w:basedOn w:val="a6"/>
    <w:link w:val="2"/>
    <w:rsid w:val="00596F76"/>
    <w:rPr>
      <w:b/>
      <w:sz w:val="26"/>
      <w:lang w:eastAsia="en-US" w:bidi="en-US"/>
    </w:rPr>
  </w:style>
  <w:style w:type="paragraph" w:customStyle="1" w:styleId="3a">
    <w:name w:val="Нумерованный заголовок 3"/>
    <w:basedOn w:val="a5"/>
    <w:next w:val="a5"/>
    <w:link w:val="3b"/>
    <w:qFormat/>
    <w:rsid w:val="00596F76"/>
    <w:pPr>
      <w:keepNext/>
      <w:spacing w:before="360" w:after="360"/>
      <w:outlineLvl w:val="2"/>
    </w:pPr>
  </w:style>
  <w:style w:type="character" w:customStyle="1" w:styleId="3b">
    <w:name w:val="Нумерованный заголовок 3 Знак"/>
    <w:basedOn w:val="a6"/>
    <w:link w:val="3a"/>
    <w:rsid w:val="00596F76"/>
    <w:rPr>
      <w:sz w:val="26"/>
      <w:szCs w:val="24"/>
      <w:lang w:eastAsia="en-US" w:bidi="en-US"/>
    </w:rPr>
  </w:style>
  <w:style w:type="paragraph" w:customStyle="1" w:styleId="49">
    <w:name w:val="Нумерованный заголовок 4"/>
    <w:basedOn w:val="3a"/>
    <w:next w:val="a5"/>
    <w:link w:val="4a"/>
    <w:rsid w:val="00F60519"/>
    <w:rPr>
      <w:rFonts w:eastAsia="MS Mincho"/>
    </w:rPr>
  </w:style>
  <w:style w:type="character" w:customStyle="1" w:styleId="4a">
    <w:name w:val="Нумерованный заголовок 4 Знак"/>
    <w:basedOn w:val="3b"/>
    <w:link w:val="49"/>
    <w:rsid w:val="00F60519"/>
    <w:rPr>
      <w:rFonts w:eastAsia="MS Mincho"/>
      <w:sz w:val="26"/>
      <w:szCs w:val="24"/>
      <w:lang w:eastAsia="en-US" w:bidi="en-US"/>
    </w:rPr>
  </w:style>
  <w:style w:type="paragraph" w:customStyle="1" w:styleId="22">
    <w:name w:val="Нумерованный абзац 2"/>
    <w:basedOn w:val="a5"/>
    <w:link w:val="2f"/>
    <w:qFormat/>
    <w:rsid w:val="00596F76"/>
    <w:pPr>
      <w:numPr>
        <w:ilvl w:val="1"/>
        <w:numId w:val="2"/>
      </w:numPr>
    </w:pPr>
  </w:style>
  <w:style w:type="character" w:customStyle="1" w:styleId="2f">
    <w:name w:val="Нумерованный абзац 2 Знак"/>
    <w:basedOn w:val="a6"/>
    <w:link w:val="22"/>
    <w:rsid w:val="00596F76"/>
    <w:rPr>
      <w:sz w:val="26"/>
      <w:szCs w:val="24"/>
      <w:lang w:eastAsia="en-US" w:bidi="en-US"/>
    </w:rPr>
  </w:style>
  <w:style w:type="paragraph" w:customStyle="1" w:styleId="3">
    <w:name w:val="Нумерованный абзац 3"/>
    <w:basedOn w:val="22"/>
    <w:link w:val="3c"/>
    <w:qFormat/>
    <w:rsid w:val="00596F76"/>
    <w:pPr>
      <w:numPr>
        <w:ilvl w:val="2"/>
        <w:numId w:val="8"/>
      </w:numPr>
    </w:pPr>
  </w:style>
  <w:style w:type="character" w:customStyle="1" w:styleId="3c">
    <w:name w:val="Нумерованный абзац 3 Знак"/>
    <w:basedOn w:val="2f"/>
    <w:link w:val="3"/>
    <w:rsid w:val="00596F76"/>
    <w:rPr>
      <w:sz w:val="26"/>
      <w:szCs w:val="24"/>
      <w:lang w:eastAsia="en-US" w:bidi="en-US"/>
    </w:rPr>
  </w:style>
  <w:style w:type="paragraph" w:customStyle="1" w:styleId="U1">
    <w:name w:val="Обычный+U"/>
    <w:basedOn w:val="U"/>
    <w:link w:val="U2"/>
    <w:qFormat/>
    <w:rsid w:val="00596F76"/>
    <w:pPr>
      <w:jc w:val="both"/>
    </w:pPr>
  </w:style>
  <w:style w:type="character" w:customStyle="1" w:styleId="U2">
    <w:name w:val="Обычный+U Знак"/>
    <w:basedOn w:val="U0"/>
    <w:link w:val="U1"/>
    <w:rsid w:val="00596F76"/>
    <w:rPr>
      <w:sz w:val="26"/>
      <w:u w:val="single"/>
      <w:lang w:val="en-US" w:eastAsia="en-US" w:bidi="en-US"/>
    </w:rPr>
  </w:style>
  <w:style w:type="paragraph" w:customStyle="1" w:styleId="-caps">
    <w:name w:val="Название-caps"/>
    <w:basedOn w:val="aff4"/>
    <w:next w:val="a5"/>
    <w:link w:val="-caps0"/>
    <w:autoRedefine/>
    <w:rsid w:val="00F60519"/>
    <w:pPr>
      <w:keepNext/>
      <w:pageBreakBefore/>
      <w:spacing w:after="240"/>
    </w:pPr>
    <w:rPr>
      <w:rFonts w:eastAsiaTheme="majorEastAsia" w:cstheme="majorBidi"/>
      <w:sz w:val="28"/>
    </w:rPr>
  </w:style>
  <w:style w:type="character" w:customStyle="1" w:styleId="-caps0">
    <w:name w:val="Название-caps Знак"/>
    <w:basedOn w:val="aff5"/>
    <w:link w:val="-caps"/>
    <w:rsid w:val="00F60519"/>
    <w:rPr>
      <w:rFonts w:eastAsiaTheme="majorEastAsia" w:cstheme="majorBidi"/>
      <w:sz w:val="28"/>
      <w:lang w:val="en-US" w:eastAsia="en-US" w:bidi="en-US"/>
    </w:rPr>
  </w:style>
  <w:style w:type="paragraph" w:customStyle="1" w:styleId="a2">
    <w:name w:val="Перечень (.)"/>
    <w:basedOn w:val="a5"/>
    <w:link w:val="affff6"/>
    <w:qFormat/>
    <w:rsid w:val="00596F76"/>
    <w:pPr>
      <w:numPr>
        <w:numId w:val="5"/>
      </w:numPr>
    </w:pPr>
    <w:rPr>
      <w:snapToGrid w:val="0"/>
      <w:szCs w:val="20"/>
      <w:lang w:eastAsia="ru-RU" w:bidi="ar-SA"/>
    </w:rPr>
  </w:style>
  <w:style w:type="character" w:customStyle="1" w:styleId="affff6">
    <w:name w:val="Перечень (.) Знак"/>
    <w:basedOn w:val="a6"/>
    <w:link w:val="a2"/>
    <w:rsid w:val="00596F76"/>
    <w:rPr>
      <w:snapToGrid w:val="0"/>
      <w:sz w:val="26"/>
    </w:rPr>
  </w:style>
  <w:style w:type="paragraph" w:customStyle="1" w:styleId="a4">
    <w:name w:val="Перечень (.) без отступов"/>
    <w:basedOn w:val="a2"/>
    <w:link w:val="affff7"/>
    <w:qFormat/>
    <w:rsid w:val="00596F76"/>
    <w:pPr>
      <w:numPr>
        <w:numId w:val="6"/>
      </w:numPr>
    </w:pPr>
  </w:style>
  <w:style w:type="character" w:customStyle="1" w:styleId="affff7">
    <w:name w:val="Перечень (.) без отступов Знак"/>
    <w:basedOn w:val="affff6"/>
    <w:link w:val="a4"/>
    <w:rsid w:val="00596F76"/>
    <w:rPr>
      <w:snapToGrid w:val="0"/>
      <w:sz w:val="26"/>
    </w:rPr>
  </w:style>
  <w:style w:type="paragraph" w:customStyle="1" w:styleId="4">
    <w:name w:val="Нумерованный абзац 4"/>
    <w:basedOn w:val="3"/>
    <w:link w:val="4b"/>
    <w:qFormat/>
    <w:rsid w:val="00596F76"/>
    <w:pPr>
      <w:numPr>
        <w:ilvl w:val="3"/>
      </w:numPr>
    </w:pPr>
    <w:rPr>
      <w:rFonts w:eastAsia="MS Mincho"/>
    </w:rPr>
  </w:style>
  <w:style w:type="character" w:customStyle="1" w:styleId="4b">
    <w:name w:val="Нумерованный абзац 4 Знак"/>
    <w:basedOn w:val="3c"/>
    <w:link w:val="4"/>
    <w:rsid w:val="00596F76"/>
    <w:rPr>
      <w:rFonts w:eastAsia="MS Mincho"/>
      <w:sz w:val="26"/>
      <w:szCs w:val="24"/>
      <w:lang w:eastAsia="en-US" w:bidi="en-US"/>
    </w:rPr>
  </w:style>
  <w:style w:type="character" w:styleId="affff8">
    <w:name w:val="page number"/>
    <w:basedOn w:val="a6"/>
    <w:rsid w:val="00951E40"/>
  </w:style>
  <w:style w:type="paragraph" w:customStyle="1" w:styleId="a1">
    <w:name w:val="Перечисление а)"/>
    <w:basedOn w:val="af"/>
    <w:link w:val="affff9"/>
    <w:qFormat/>
    <w:rsid w:val="00596F76"/>
    <w:pPr>
      <w:numPr>
        <w:numId w:val="9"/>
      </w:numPr>
      <w:shd w:val="clear" w:color="auto" w:fill="FFFFFF"/>
      <w:tabs>
        <w:tab w:val="left" w:pos="619"/>
      </w:tabs>
    </w:pPr>
    <w:rPr>
      <w:color w:val="000000"/>
      <w:spacing w:val="-1"/>
    </w:rPr>
  </w:style>
  <w:style w:type="character" w:customStyle="1" w:styleId="affff9">
    <w:name w:val="Перечисление а) Знак"/>
    <w:basedOn w:val="a6"/>
    <w:link w:val="a1"/>
    <w:rsid w:val="00596F76"/>
    <w:rPr>
      <w:color w:val="000000"/>
      <w:spacing w:val="-1"/>
      <w:sz w:val="26"/>
      <w:szCs w:val="24"/>
      <w:shd w:val="clear" w:color="auto" w:fill="FFFFFF"/>
      <w:lang w:eastAsia="en-US" w:bidi="en-US"/>
    </w:rPr>
  </w:style>
  <w:style w:type="paragraph" w:customStyle="1" w:styleId="-U">
    <w:name w:val="Табл-слева+U"/>
    <w:basedOn w:val="-5"/>
    <w:next w:val="-5"/>
    <w:link w:val="-U0"/>
    <w:rsid w:val="00C70800"/>
    <w:rPr>
      <w:u w:val="single"/>
    </w:rPr>
  </w:style>
  <w:style w:type="character" w:customStyle="1" w:styleId="-U0">
    <w:name w:val="Табл-слева+U Знак"/>
    <w:basedOn w:val="-6"/>
    <w:link w:val="-U"/>
    <w:rsid w:val="00C70800"/>
    <w:rPr>
      <w:sz w:val="26"/>
      <w:szCs w:val="24"/>
      <w:u w:val="single"/>
    </w:rPr>
  </w:style>
  <w:style w:type="paragraph" w:customStyle="1" w:styleId="156">
    <w:name w:val="Обычный + 1.5 интервал"/>
    <w:basedOn w:val="a5"/>
    <w:link w:val="157"/>
    <w:rsid w:val="00F60519"/>
  </w:style>
  <w:style w:type="character" w:customStyle="1" w:styleId="157">
    <w:name w:val="Обычный + 1.5 интервал Знак"/>
    <w:basedOn w:val="a6"/>
    <w:link w:val="156"/>
    <w:rsid w:val="00F60519"/>
    <w:rPr>
      <w:sz w:val="24"/>
      <w:szCs w:val="24"/>
      <w:lang w:eastAsia="en-US" w:bidi="en-US"/>
    </w:rPr>
  </w:style>
  <w:style w:type="paragraph" w:customStyle="1" w:styleId="2f0">
    <w:name w:val="Приложение 2"/>
    <w:basedOn w:val="a5"/>
    <w:next w:val="a5"/>
    <w:link w:val="2f1"/>
    <w:rsid w:val="00F60519"/>
    <w:pPr>
      <w:keepNext/>
      <w:spacing w:before="240" w:after="240"/>
      <w:ind w:firstLine="0"/>
    </w:pPr>
  </w:style>
  <w:style w:type="character" w:customStyle="1" w:styleId="2f1">
    <w:name w:val="Приложение 2 Знак"/>
    <w:basedOn w:val="a6"/>
    <w:link w:val="2f0"/>
    <w:rsid w:val="00F60519"/>
    <w:rPr>
      <w:sz w:val="26"/>
      <w:szCs w:val="24"/>
      <w:lang w:eastAsia="en-US" w:bidi="en-US"/>
    </w:rPr>
  </w:style>
  <w:style w:type="paragraph" w:customStyle="1" w:styleId="3d">
    <w:name w:val="Приложение 3"/>
    <w:basedOn w:val="a5"/>
    <w:link w:val="3e"/>
    <w:rsid w:val="00F60519"/>
    <w:pPr>
      <w:keepNext/>
      <w:spacing w:before="120" w:after="240"/>
      <w:ind w:firstLine="0"/>
    </w:pPr>
  </w:style>
  <w:style w:type="character" w:customStyle="1" w:styleId="3e">
    <w:name w:val="Приложение 3 Знак"/>
    <w:basedOn w:val="a6"/>
    <w:link w:val="3d"/>
    <w:rsid w:val="00F60519"/>
    <w:rPr>
      <w:sz w:val="24"/>
      <w:szCs w:val="24"/>
      <w:lang w:eastAsia="en-US" w:bidi="en-US"/>
    </w:rPr>
  </w:style>
  <w:style w:type="paragraph" w:customStyle="1" w:styleId="4c">
    <w:name w:val="Приложение 4"/>
    <w:basedOn w:val="3d"/>
    <w:next w:val="a5"/>
    <w:link w:val="4d"/>
    <w:rsid w:val="00F60519"/>
    <w:pPr>
      <w:numPr>
        <w:ilvl w:val="3"/>
      </w:numPr>
    </w:pPr>
  </w:style>
  <w:style w:type="character" w:customStyle="1" w:styleId="4d">
    <w:name w:val="Приложение 4 Знак"/>
    <w:basedOn w:val="3e"/>
    <w:link w:val="4c"/>
    <w:rsid w:val="00F60519"/>
    <w:rPr>
      <w:sz w:val="24"/>
      <w:szCs w:val="24"/>
      <w:lang w:eastAsia="en-US" w:bidi="en-US"/>
    </w:rPr>
  </w:style>
  <w:style w:type="paragraph" w:customStyle="1" w:styleId="61">
    <w:name w:val="Обычный + 6пт интервал"/>
    <w:basedOn w:val="a5"/>
    <w:link w:val="62"/>
    <w:qFormat/>
    <w:rsid w:val="00596F76"/>
    <w:pPr>
      <w:spacing w:before="120" w:after="120"/>
    </w:pPr>
  </w:style>
  <w:style w:type="character" w:customStyle="1" w:styleId="62">
    <w:name w:val="Обычный + 6пт интервал Знак"/>
    <w:basedOn w:val="a6"/>
    <w:link w:val="61"/>
    <w:rsid w:val="00596F76"/>
    <w:rPr>
      <w:sz w:val="26"/>
      <w:szCs w:val="24"/>
      <w:lang w:eastAsia="en-US" w:bidi="en-US"/>
    </w:rPr>
  </w:style>
  <w:style w:type="paragraph" w:customStyle="1" w:styleId="a">
    <w:name w:val="Перечень (.) + центр"/>
    <w:link w:val="affffa"/>
    <w:qFormat/>
    <w:rsid w:val="00596F76"/>
    <w:pPr>
      <w:numPr>
        <w:numId w:val="10"/>
      </w:numPr>
      <w:jc w:val="center"/>
    </w:pPr>
    <w:rPr>
      <w:snapToGrid w:val="0"/>
      <w:sz w:val="26"/>
    </w:rPr>
  </w:style>
  <w:style w:type="character" w:customStyle="1" w:styleId="affffa">
    <w:name w:val="Перечень (.) + центр Знак"/>
    <w:basedOn w:val="affff7"/>
    <w:link w:val="a"/>
    <w:rsid w:val="00596F76"/>
    <w:rPr>
      <w:snapToGrid w:val="0"/>
      <w:sz w:val="26"/>
    </w:rPr>
  </w:style>
  <w:style w:type="paragraph" w:customStyle="1" w:styleId="-0">
    <w:name w:val="Перечисление-0"/>
    <w:link w:val="-00"/>
    <w:qFormat/>
    <w:rsid w:val="00596F76"/>
    <w:pPr>
      <w:numPr>
        <w:numId w:val="11"/>
      </w:numPr>
      <w:spacing w:line="360" w:lineRule="auto"/>
    </w:pPr>
    <w:rPr>
      <w:snapToGrid w:val="0"/>
      <w:sz w:val="26"/>
    </w:rPr>
  </w:style>
  <w:style w:type="character" w:customStyle="1" w:styleId="-00">
    <w:name w:val="Перечисление-0 Знак"/>
    <w:basedOn w:val="-11"/>
    <w:link w:val="-0"/>
    <w:rsid w:val="00596F76"/>
    <w:rPr>
      <w:snapToGrid w:val="0"/>
      <w:sz w:val="26"/>
    </w:rPr>
  </w:style>
  <w:style w:type="character" w:styleId="affffb">
    <w:name w:val="annotation reference"/>
    <w:basedOn w:val="a6"/>
    <w:uiPriority w:val="99"/>
    <w:semiHidden/>
    <w:unhideWhenUsed/>
    <w:rsid w:val="00787134"/>
    <w:rPr>
      <w:sz w:val="16"/>
      <w:szCs w:val="16"/>
    </w:rPr>
  </w:style>
  <w:style w:type="paragraph" w:styleId="affffc">
    <w:name w:val="annotation text"/>
    <w:basedOn w:val="a5"/>
    <w:link w:val="affffd"/>
    <w:uiPriority w:val="99"/>
    <w:unhideWhenUsed/>
    <w:rsid w:val="00787134"/>
    <w:rPr>
      <w:sz w:val="20"/>
      <w:szCs w:val="20"/>
    </w:rPr>
  </w:style>
  <w:style w:type="character" w:customStyle="1" w:styleId="affffd">
    <w:name w:val="Текст примечания Знак"/>
    <w:basedOn w:val="a6"/>
    <w:link w:val="affffc"/>
    <w:uiPriority w:val="99"/>
    <w:rsid w:val="00787134"/>
    <w:rPr>
      <w:lang w:eastAsia="en-US" w:bidi="en-US"/>
    </w:rPr>
  </w:style>
  <w:style w:type="paragraph" w:styleId="affffe">
    <w:name w:val="annotation subject"/>
    <w:basedOn w:val="affffc"/>
    <w:next w:val="affffc"/>
    <w:link w:val="afffff"/>
    <w:uiPriority w:val="99"/>
    <w:semiHidden/>
    <w:unhideWhenUsed/>
    <w:rsid w:val="00787134"/>
    <w:rPr>
      <w:b/>
      <w:bCs/>
    </w:rPr>
  </w:style>
  <w:style w:type="character" w:customStyle="1" w:styleId="afffff">
    <w:name w:val="Тема примечания Знак"/>
    <w:basedOn w:val="affffd"/>
    <w:link w:val="affffe"/>
    <w:uiPriority w:val="99"/>
    <w:semiHidden/>
    <w:rsid w:val="00787134"/>
    <w:rPr>
      <w:b/>
      <w:bCs/>
      <w:lang w:eastAsia="en-US" w:bidi="en-US"/>
    </w:rPr>
  </w:style>
  <w:style w:type="paragraph" w:styleId="afffff0">
    <w:name w:val="endnote text"/>
    <w:basedOn w:val="a5"/>
    <w:link w:val="afffff1"/>
    <w:uiPriority w:val="99"/>
    <w:semiHidden/>
    <w:unhideWhenUsed/>
    <w:rsid w:val="00705037"/>
    <w:pPr>
      <w:spacing w:line="240" w:lineRule="auto"/>
    </w:pPr>
    <w:rPr>
      <w:sz w:val="20"/>
      <w:szCs w:val="20"/>
    </w:rPr>
  </w:style>
  <w:style w:type="character" w:customStyle="1" w:styleId="afffff1">
    <w:name w:val="Текст концевой сноски Знак"/>
    <w:basedOn w:val="a6"/>
    <w:link w:val="afffff0"/>
    <w:uiPriority w:val="99"/>
    <w:semiHidden/>
    <w:rsid w:val="00705037"/>
    <w:rPr>
      <w:lang w:eastAsia="en-US" w:bidi="en-US"/>
    </w:rPr>
  </w:style>
  <w:style w:type="character" w:styleId="afffff2">
    <w:name w:val="endnote reference"/>
    <w:basedOn w:val="a6"/>
    <w:uiPriority w:val="99"/>
    <w:semiHidden/>
    <w:unhideWhenUsed/>
    <w:rsid w:val="00705037"/>
    <w:rPr>
      <w:vertAlign w:val="superscript"/>
    </w:rPr>
  </w:style>
  <w:style w:type="paragraph" w:customStyle="1" w:styleId="afffff3">
    <w:name w:val="ЛРИ"/>
    <w:basedOn w:val="-9"/>
    <w:link w:val="afffff4"/>
    <w:qFormat/>
    <w:rsid w:val="00596F76"/>
    <w:pPr>
      <w:spacing w:line="240" w:lineRule="auto"/>
      <w:ind w:left="-113" w:right="-113"/>
      <w:contextualSpacing/>
    </w:pPr>
    <w:rPr>
      <w:szCs w:val="32"/>
    </w:rPr>
  </w:style>
  <w:style w:type="paragraph" w:customStyle="1" w:styleId="afffff5">
    <w:name w:val="Копировал"/>
    <w:aliases w:val="Формат"/>
    <w:basedOn w:val="afc"/>
    <w:rsid w:val="00AF3735"/>
    <w:rPr>
      <w:sz w:val="20"/>
    </w:rPr>
  </w:style>
  <w:style w:type="paragraph" w:styleId="afffff6">
    <w:name w:val="footnote text"/>
    <w:basedOn w:val="a5"/>
    <w:link w:val="afffff7"/>
    <w:uiPriority w:val="99"/>
    <w:semiHidden/>
    <w:unhideWhenUsed/>
    <w:rsid w:val="00B0265F"/>
    <w:pPr>
      <w:spacing w:line="240" w:lineRule="auto"/>
    </w:pPr>
    <w:rPr>
      <w:sz w:val="20"/>
      <w:szCs w:val="20"/>
    </w:rPr>
  </w:style>
  <w:style w:type="character" w:customStyle="1" w:styleId="afffff7">
    <w:name w:val="Текст сноски Знак"/>
    <w:basedOn w:val="a6"/>
    <w:link w:val="afffff6"/>
    <w:uiPriority w:val="99"/>
    <w:semiHidden/>
    <w:rsid w:val="00B0265F"/>
    <w:rPr>
      <w:lang w:eastAsia="en-US" w:bidi="en-US"/>
    </w:rPr>
  </w:style>
  <w:style w:type="character" w:styleId="afffff8">
    <w:name w:val="footnote reference"/>
    <w:basedOn w:val="a6"/>
    <w:uiPriority w:val="99"/>
    <w:semiHidden/>
    <w:unhideWhenUsed/>
    <w:rsid w:val="00B0265F"/>
    <w:rPr>
      <w:vertAlign w:val="superscript"/>
    </w:rPr>
  </w:style>
  <w:style w:type="paragraph" w:customStyle="1" w:styleId="afffff9">
    <w:name w:val="Сноски"/>
    <w:basedOn w:val="-5"/>
    <w:rsid w:val="002F000D"/>
    <w:pPr>
      <w:spacing w:before="120"/>
      <w:ind w:firstLine="652"/>
      <w:jc w:val="both"/>
    </w:pPr>
    <w:rPr>
      <w:sz w:val="24"/>
      <w:szCs w:val="26"/>
    </w:rPr>
  </w:style>
  <w:style w:type="paragraph" w:styleId="4e">
    <w:name w:val="toc 4"/>
    <w:basedOn w:val="39"/>
    <w:next w:val="a5"/>
    <w:autoRedefine/>
    <w:uiPriority w:val="39"/>
    <w:semiHidden/>
    <w:unhideWhenUsed/>
    <w:qFormat/>
    <w:rsid w:val="00596F76"/>
    <w:pPr>
      <w:ind w:left="1531" w:hanging="1531"/>
      <w:outlineLvl w:val="3"/>
    </w:pPr>
  </w:style>
  <w:style w:type="paragraph" w:customStyle="1" w:styleId="afffffa">
    <w:name w:val="Прил.Рисунок_№"/>
    <w:basedOn w:val="affff4"/>
    <w:next w:val="a5"/>
    <w:qFormat/>
    <w:rsid w:val="00596F76"/>
    <w:rPr>
      <w:sz w:val="24"/>
    </w:rPr>
  </w:style>
  <w:style w:type="paragraph" w:customStyle="1" w:styleId="afffffb">
    <w:name w:val="ПРЕДУПРЕЖДЕНИЕ"/>
    <w:basedOn w:val="a5"/>
    <w:next w:val="a5"/>
    <w:qFormat/>
    <w:rsid w:val="00596F76"/>
    <w:pPr>
      <w:keepNext/>
      <w:spacing w:after="160" w:line="240" w:lineRule="auto"/>
      <w:ind w:firstLine="0"/>
      <w:jc w:val="center"/>
    </w:pPr>
    <w:rPr>
      <w:b/>
      <w:caps/>
      <w:sz w:val="24"/>
      <w:u w:val="single"/>
    </w:rPr>
  </w:style>
  <w:style w:type="paragraph" w:customStyle="1" w:styleId="affff">
    <w:name w:val="Прил.Текст"/>
    <w:basedOn w:val="a5"/>
    <w:qFormat/>
    <w:rsid w:val="00596F76"/>
    <w:rPr>
      <w:sz w:val="24"/>
    </w:rPr>
  </w:style>
  <w:style w:type="paragraph" w:customStyle="1" w:styleId="afffffc">
    <w:name w:val="Прил.Таблица_№"/>
    <w:basedOn w:val="affff0"/>
    <w:next w:val="a5"/>
    <w:qFormat/>
    <w:rsid w:val="00596F76"/>
    <w:rPr>
      <w:sz w:val="24"/>
      <w:szCs w:val="24"/>
    </w:rPr>
  </w:style>
  <w:style w:type="paragraph" w:customStyle="1" w:styleId="-9">
    <w:name w:val="Прил.Табл-центр"/>
    <w:basedOn w:val="affff"/>
    <w:qFormat/>
    <w:rsid w:val="00596F76"/>
    <w:pPr>
      <w:ind w:firstLine="0"/>
      <w:jc w:val="center"/>
    </w:pPr>
  </w:style>
  <w:style w:type="paragraph" w:customStyle="1" w:styleId="-b">
    <w:name w:val="Прил.Табл-слева"/>
    <w:basedOn w:val="affff"/>
    <w:qFormat/>
    <w:rsid w:val="00596F76"/>
    <w:pPr>
      <w:ind w:left="57" w:firstLine="0"/>
      <w:jc w:val="left"/>
    </w:pPr>
  </w:style>
  <w:style w:type="paragraph" w:customStyle="1" w:styleId="afffffd">
    <w:name w:val="Примечание/сноска"/>
    <w:basedOn w:val="a5"/>
    <w:next w:val="a5"/>
    <w:qFormat/>
    <w:rsid w:val="00596F76"/>
    <w:rPr>
      <w:sz w:val="24"/>
      <w:szCs w:val="26"/>
      <w:lang w:eastAsia="ru-RU" w:bidi="ar-SA"/>
    </w:rPr>
  </w:style>
  <w:style w:type="paragraph" w:customStyle="1" w:styleId="11">
    <w:name w:val="Прил.Нум.заголовок 1"/>
    <w:basedOn w:val="a5"/>
    <w:next w:val="affff"/>
    <w:link w:val="1f"/>
    <w:qFormat/>
    <w:rsid w:val="00596F76"/>
    <w:pPr>
      <w:keepNext/>
      <w:numPr>
        <w:ilvl w:val="1"/>
        <w:numId w:val="14"/>
      </w:numPr>
      <w:spacing w:before="360" w:after="360"/>
    </w:pPr>
    <w:rPr>
      <w:b/>
    </w:rPr>
  </w:style>
  <w:style w:type="character" w:customStyle="1" w:styleId="1f">
    <w:name w:val="Прил.Нум.заголовок 1 Знак"/>
    <w:basedOn w:val="a6"/>
    <w:link w:val="11"/>
    <w:rsid w:val="00596F76"/>
    <w:rPr>
      <w:b/>
      <w:sz w:val="26"/>
      <w:szCs w:val="24"/>
      <w:lang w:eastAsia="en-US" w:bidi="en-US"/>
    </w:rPr>
  </w:style>
  <w:style w:type="paragraph" w:customStyle="1" w:styleId="20">
    <w:name w:val="Прил.Нум.заголовок 2"/>
    <w:basedOn w:val="a5"/>
    <w:next w:val="affff"/>
    <w:link w:val="2f2"/>
    <w:qFormat/>
    <w:rsid w:val="00596F76"/>
    <w:pPr>
      <w:keepNext/>
      <w:numPr>
        <w:ilvl w:val="2"/>
        <w:numId w:val="14"/>
      </w:numPr>
      <w:spacing w:before="360" w:after="360"/>
    </w:pPr>
    <w:rPr>
      <w:b/>
      <w:sz w:val="24"/>
    </w:rPr>
  </w:style>
  <w:style w:type="character" w:customStyle="1" w:styleId="2f2">
    <w:name w:val="Прил.Нум.заголовок 2 Знак"/>
    <w:basedOn w:val="a6"/>
    <w:link w:val="20"/>
    <w:rsid w:val="00596F76"/>
    <w:rPr>
      <w:b/>
      <w:sz w:val="24"/>
      <w:szCs w:val="24"/>
      <w:lang w:eastAsia="en-US" w:bidi="en-US"/>
    </w:rPr>
  </w:style>
  <w:style w:type="paragraph" w:customStyle="1" w:styleId="afffffe">
    <w:name w:val="ПРЕДУПРЕЖДЕНИЯ текст"/>
    <w:qFormat/>
    <w:rsid w:val="00596F76"/>
    <w:pPr>
      <w:spacing w:after="360"/>
      <w:jc w:val="center"/>
    </w:pPr>
    <w:rPr>
      <w:i/>
      <w:szCs w:val="22"/>
      <w:lang w:eastAsia="en-US" w:bidi="en-US"/>
    </w:rPr>
  </w:style>
  <w:style w:type="paragraph" w:customStyle="1" w:styleId="affffff">
    <w:name w:val="Команды"/>
    <w:basedOn w:val="a5"/>
    <w:link w:val="affffff0"/>
    <w:qFormat/>
    <w:rsid w:val="00596F76"/>
    <w:pPr>
      <w:spacing w:before="120" w:after="120" w:line="240" w:lineRule="auto"/>
      <w:ind w:firstLine="0"/>
      <w:jc w:val="center"/>
    </w:pPr>
    <w:rPr>
      <w:rFonts w:cs="Courier New"/>
      <w:szCs w:val="20"/>
    </w:rPr>
  </w:style>
  <w:style w:type="character" w:customStyle="1" w:styleId="affffff0">
    <w:name w:val="Команды Знак"/>
    <w:basedOn w:val="a6"/>
    <w:link w:val="affffff"/>
    <w:rsid w:val="00596F76"/>
    <w:rPr>
      <w:rFonts w:cs="Courier New"/>
      <w:sz w:val="26"/>
      <w:lang w:eastAsia="en-US" w:bidi="en-US"/>
    </w:rPr>
  </w:style>
  <w:style w:type="paragraph" w:customStyle="1" w:styleId="12">
    <w:name w:val="Прил.Абзац 1"/>
    <w:basedOn w:val="11"/>
    <w:next w:val="affff"/>
    <w:qFormat/>
    <w:rsid w:val="00596F76"/>
    <w:pPr>
      <w:keepNext w:val="0"/>
      <w:numPr>
        <w:numId w:val="12"/>
      </w:numPr>
      <w:spacing w:after="0"/>
    </w:pPr>
    <w:rPr>
      <w:b w:val="0"/>
      <w:sz w:val="24"/>
    </w:rPr>
  </w:style>
  <w:style w:type="paragraph" w:customStyle="1" w:styleId="21">
    <w:name w:val="Прил.Абзац 2"/>
    <w:basedOn w:val="20"/>
    <w:next w:val="affff"/>
    <w:qFormat/>
    <w:rsid w:val="00596F76"/>
    <w:pPr>
      <w:keepNext w:val="0"/>
      <w:numPr>
        <w:numId w:val="12"/>
      </w:numPr>
      <w:spacing w:before="0" w:after="0"/>
    </w:pPr>
    <w:rPr>
      <w:b w:val="0"/>
    </w:rPr>
  </w:style>
  <w:style w:type="paragraph" w:customStyle="1" w:styleId="30">
    <w:name w:val="Прил.Абзац 3"/>
    <w:basedOn w:val="21"/>
    <w:next w:val="affff"/>
    <w:qFormat/>
    <w:rsid w:val="00596F76"/>
    <w:pPr>
      <w:numPr>
        <w:ilvl w:val="3"/>
        <w:numId w:val="14"/>
      </w:numPr>
    </w:pPr>
  </w:style>
  <w:style w:type="paragraph" w:customStyle="1" w:styleId="40">
    <w:name w:val="Прил.Абзац 4"/>
    <w:basedOn w:val="30"/>
    <w:next w:val="affff"/>
    <w:qFormat/>
    <w:rsid w:val="00596F76"/>
    <w:pPr>
      <w:numPr>
        <w:ilvl w:val="4"/>
      </w:numPr>
    </w:pPr>
  </w:style>
  <w:style w:type="paragraph" w:customStyle="1" w:styleId="-c">
    <w:name w:val="Табл-шапка"/>
    <w:basedOn w:val="-"/>
    <w:qFormat/>
    <w:rsid w:val="00596F76"/>
    <w:pPr>
      <w:spacing w:line="240" w:lineRule="auto"/>
    </w:pPr>
  </w:style>
  <w:style w:type="paragraph" w:customStyle="1" w:styleId="-d">
    <w:name w:val="Прил.Табл-шапка"/>
    <w:basedOn w:val="-9"/>
    <w:qFormat/>
    <w:rsid w:val="00596F76"/>
    <w:pPr>
      <w:spacing w:line="240" w:lineRule="auto"/>
    </w:pPr>
  </w:style>
  <w:style w:type="paragraph" w:customStyle="1" w:styleId="-e">
    <w:name w:val="Табл-раздел"/>
    <w:basedOn w:val="-"/>
    <w:link w:val="-f"/>
    <w:qFormat/>
    <w:rsid w:val="00596F76"/>
    <w:rPr>
      <w:sz w:val="28"/>
      <w:u w:val="single"/>
    </w:rPr>
  </w:style>
  <w:style w:type="character" w:customStyle="1" w:styleId="-f">
    <w:name w:val="Табл-раздел Знак"/>
    <w:basedOn w:val="-4"/>
    <w:link w:val="-e"/>
    <w:rsid w:val="00596F76"/>
    <w:rPr>
      <w:sz w:val="28"/>
      <w:szCs w:val="32"/>
      <w:u w:val="single"/>
    </w:rPr>
  </w:style>
  <w:style w:type="paragraph" w:customStyle="1" w:styleId="--2">
    <w:name w:val="Табл-переч-2"/>
    <w:basedOn w:val="a5"/>
    <w:link w:val="--20"/>
    <w:qFormat/>
    <w:rsid w:val="00596F76"/>
    <w:pPr>
      <w:numPr>
        <w:numId w:val="15"/>
      </w:numPr>
      <w:jc w:val="left"/>
    </w:pPr>
  </w:style>
  <w:style w:type="character" w:customStyle="1" w:styleId="--20">
    <w:name w:val="Табл-переч-2 Знак"/>
    <w:basedOn w:val="-20"/>
    <w:link w:val="--2"/>
    <w:rsid w:val="00596F76"/>
    <w:rPr>
      <w:sz w:val="26"/>
      <w:szCs w:val="24"/>
      <w:lang w:eastAsia="en-US" w:bidi="en-US"/>
    </w:rPr>
  </w:style>
  <w:style w:type="paragraph" w:customStyle="1" w:styleId="--1">
    <w:name w:val="Табл-переч-1"/>
    <w:basedOn w:val="a5"/>
    <w:qFormat/>
    <w:rsid w:val="00596F76"/>
    <w:pPr>
      <w:numPr>
        <w:numId w:val="16"/>
      </w:numPr>
      <w:jc w:val="left"/>
    </w:pPr>
    <w:rPr>
      <w:snapToGrid w:val="0"/>
    </w:rPr>
  </w:style>
  <w:style w:type="character" w:customStyle="1" w:styleId="afffff4">
    <w:name w:val="ЛРИ Знак"/>
    <w:basedOn w:val="a6"/>
    <w:link w:val="afffff3"/>
    <w:rsid w:val="00D06C44"/>
    <w:rPr>
      <w:sz w:val="24"/>
      <w:szCs w:val="32"/>
      <w:lang w:eastAsia="en-US" w:bidi="en-US"/>
    </w:rPr>
  </w:style>
  <w:style w:type="paragraph" w:customStyle="1" w:styleId="-10">
    <w:name w:val="Прил.Перечисление-1"/>
    <w:basedOn w:val="-1"/>
    <w:qFormat/>
    <w:rsid w:val="00596F76"/>
    <w:pPr>
      <w:numPr>
        <w:numId w:val="17"/>
      </w:numPr>
    </w:pPr>
    <w:rPr>
      <w:sz w:val="24"/>
    </w:rPr>
  </w:style>
  <w:style w:type="paragraph" w:customStyle="1" w:styleId="formattext">
    <w:name w:val="formattext"/>
    <w:basedOn w:val="a5"/>
    <w:rsid w:val="009E5E81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 w:bidi="ar-SA"/>
    </w:rPr>
  </w:style>
  <w:style w:type="paragraph" w:styleId="affffff1">
    <w:name w:val="Document Map"/>
    <w:basedOn w:val="a5"/>
    <w:link w:val="affffff2"/>
    <w:uiPriority w:val="99"/>
    <w:semiHidden/>
    <w:unhideWhenUsed/>
    <w:rsid w:val="00BE7F2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ff2">
    <w:name w:val="Схема документа Знак"/>
    <w:basedOn w:val="a6"/>
    <w:link w:val="affffff1"/>
    <w:uiPriority w:val="99"/>
    <w:semiHidden/>
    <w:rsid w:val="00BE7F29"/>
    <w:rPr>
      <w:rFonts w:ascii="Tahoma" w:hAnsi="Tahoma" w:cs="Tahoma"/>
      <w:sz w:val="16"/>
      <w:szCs w:val="16"/>
      <w:lang w:eastAsia="en-US" w:bidi="en-US"/>
    </w:rPr>
  </w:style>
  <w:style w:type="character" w:styleId="affffff3">
    <w:name w:val="Placeholder Text"/>
    <w:basedOn w:val="a6"/>
    <w:uiPriority w:val="99"/>
    <w:semiHidden/>
    <w:rsid w:val="007B61A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43;&#1086;&#1088;&#1076;&#1080;&#1077;&#1085;&#1082;&#1086;\SVN\mkti\tp\kd\electronic\controller\imported_board\kd_vp_a3.dotx" TargetMode="Externa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5BB19F-6E6F-46C3-B22E-525F868A6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kd_vp_a3.dotx</Template>
  <TotalTime>215</TotalTime>
  <Pages>4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vp</vt:lpstr>
    </vt:vector>
  </TitlesOfParts>
  <Company/>
  <LinksUpToDate>false</LinksUpToDate>
  <CharactersWithSpaces>3230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</dc:title>
  <dc:subject/>
  <dc:creator>Гордиенко Михаил Александрович</dc:creator>
  <cp:keywords/>
  <dc:description/>
  <cp:lastModifiedBy>Ситкин Максим Константинович</cp:lastModifiedBy>
  <cp:revision>69</cp:revision>
  <cp:lastPrinted>2018-04-20T10:41:00Z</cp:lastPrinted>
  <dcterms:created xsi:type="dcterms:W3CDTF">2023-12-16T12:22:00Z</dcterms:created>
  <dcterms:modified xsi:type="dcterms:W3CDTF">2025-10-29T09:34:00Z</dcterms:modified>
</cp:coreProperties>
</file>