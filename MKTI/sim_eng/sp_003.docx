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7B3B" w:rsidRPr="00592A0D" w:rsidRDefault="00F65913" w:rsidP="0022593D">
      <w:pPr>
        <w:pStyle w:val="aff2"/>
      </w:pPr>
      <w:r w:rsidRPr="00592A0D">
        <w:fldChar w:fldCharType="begin"/>
      </w:r>
      <w:r w:rsidR="00BE1BBE" w:rsidRPr="00592A0D">
        <w:instrText xml:space="preserve"> </w:instrText>
      </w:r>
      <w:r w:rsidR="00BE1BBE" w:rsidRPr="00592A0D">
        <w:rPr>
          <w:lang w:val="en-US"/>
        </w:rPr>
        <w:instrText>SET</w:instrText>
      </w:r>
      <w:r w:rsidR="00BE1BBE" w:rsidRPr="00592A0D">
        <w:instrText xml:space="preserve"> </w:instrText>
      </w:r>
      <w:r w:rsidR="00BE1BBE" w:rsidRPr="00592A0D">
        <w:rPr>
          <w:lang w:val="en-US"/>
        </w:rPr>
        <w:instrText>MakeName</w:instrText>
      </w:r>
      <w:r w:rsidR="00BE1BBE" w:rsidRPr="00592A0D">
        <w:instrText xml:space="preserve"> </w:instrText>
      </w:r>
      <w:r w:rsidRPr="00592A0D">
        <w:fldChar w:fldCharType="begin"/>
      </w:r>
      <w:r w:rsidR="0056390C" w:rsidRPr="00592A0D">
        <w:instrText xml:space="preserve"> FILLIN "Введите </w:instrText>
      </w:r>
      <w:r w:rsidR="00352DC8">
        <w:instrText>наименование</w:instrText>
      </w:r>
      <w:r w:rsidR="0056390C" w:rsidRPr="00592A0D">
        <w:instrText xml:space="preserve"> изделия"\d </w:instrText>
      </w:r>
      <w:r w:rsidRPr="00592A0D">
        <w:fldChar w:fldCharType="begin"/>
      </w:r>
      <w:r w:rsidR="008914BC" w:rsidRPr="00592A0D">
        <w:instrText xml:space="preserve"> if </w:instrText>
      </w:r>
      <w:fldSimple w:instr=" ref MakeName  \* MERGEFORMAT ">
        <w:r w:rsidR="00971937">
          <w:rPr>
            <w:noProof/>
          </w:rPr>
          <w:instrText>Плата преобразователя частоты</w:instrText>
        </w:r>
      </w:fldSimple>
      <w:r w:rsidR="008914BC" w:rsidRPr="00592A0D">
        <w:instrText xml:space="preserve"> = "" </w:instrText>
      </w:r>
      <w:r w:rsidR="0056390C" w:rsidRPr="00592A0D">
        <w:instrText>"Автоматизированное рабочее место"</w:instrText>
      </w:r>
      <w:r w:rsidR="008914BC" w:rsidRPr="00592A0D">
        <w:instrText xml:space="preserve"> </w:instrText>
      </w:r>
      <w:fldSimple w:instr=" ref MakeName  \* MERGEFORMAT ">
        <w:r w:rsidR="00971937">
          <w:rPr>
            <w:noProof/>
          </w:rPr>
          <w:instrText>Плата преобразователя частоты</w:instrText>
        </w:r>
      </w:fldSimple>
      <w:r w:rsidR="008914BC" w:rsidRPr="00592A0D">
        <w:instrText xml:space="preserve"> </w:instrText>
      </w:r>
      <w:r w:rsidRPr="00592A0D">
        <w:fldChar w:fldCharType="separate"/>
      </w:r>
      <w:r w:rsidR="00971937">
        <w:rPr>
          <w:noProof/>
        </w:rPr>
        <w:instrText>Плата преобразователя частоты</w:instrText>
      </w:r>
      <w:r w:rsidRPr="00592A0D">
        <w:fldChar w:fldCharType="end"/>
      </w:r>
      <w:r w:rsidR="0056390C" w:rsidRPr="00592A0D">
        <w:instrText xml:space="preserve"> \o \* MERGEFORMAT </w:instrText>
      </w:r>
      <w:r w:rsidRPr="00592A0D">
        <w:fldChar w:fldCharType="separate"/>
      </w:r>
      <w:r w:rsidR="00B510D5">
        <w:instrText>Плата преобразователя частоты</w:instrText>
      </w:r>
      <w:r w:rsidRPr="00592A0D">
        <w:fldChar w:fldCharType="end"/>
      </w:r>
      <w:r w:rsidR="00BE1BBE" w:rsidRPr="00592A0D">
        <w:instrText xml:space="preserve"> </w:instrText>
      </w:r>
      <w:r w:rsidRPr="00592A0D">
        <w:fldChar w:fldCharType="separate"/>
      </w:r>
      <w:bookmarkStart w:id="0" w:name="MakeName"/>
      <w:r w:rsidR="00971937">
        <w:rPr>
          <w:noProof/>
        </w:rPr>
        <w:t>Плата преобразователя частоты</w:t>
      </w:r>
      <w:bookmarkEnd w:id="0"/>
      <w:r w:rsidRPr="00592A0D">
        <w:fldChar w:fldCharType="end"/>
      </w:r>
      <w:r w:rsidR="00BE1BBE" w:rsidRPr="00592A0D">
        <w:t xml:space="preserve"> </w:t>
      </w:r>
      <w:r w:rsidRPr="00592A0D">
        <w:fldChar w:fldCharType="begin"/>
      </w:r>
      <w:r w:rsidR="00BE1BBE" w:rsidRPr="00592A0D">
        <w:instrText xml:space="preserve"> SET DecNum </w:instrText>
      </w:r>
      <w:r w:rsidRPr="00592A0D">
        <w:fldChar w:fldCharType="begin"/>
      </w:r>
      <w:r w:rsidR="0056390C" w:rsidRPr="00592A0D">
        <w:instrText xml:space="preserve"> FILLIN "Введите </w:instrText>
      </w:r>
      <w:r w:rsidR="00352DC8">
        <w:instrText xml:space="preserve">обозначение </w:instrText>
      </w:r>
      <w:r w:rsidR="0056390C" w:rsidRPr="00592A0D">
        <w:instrText xml:space="preserve"> изделия"\d </w:instrText>
      </w:r>
      <w:r w:rsidRPr="00592A0D">
        <w:fldChar w:fldCharType="begin"/>
      </w:r>
      <w:r w:rsidR="008914BC" w:rsidRPr="00592A0D">
        <w:instrText xml:space="preserve"> if </w:instrText>
      </w:r>
      <w:fldSimple w:instr=" ref DecNum  \* MERGEFORMAT ">
        <w:r w:rsidR="00971937">
          <w:rPr>
            <w:noProof/>
          </w:rPr>
          <w:instrText>ВБМА.431111.003</w:instrText>
        </w:r>
      </w:fldSimple>
      <w:r w:rsidR="008914BC" w:rsidRPr="00592A0D">
        <w:instrText xml:space="preserve"> = "" </w:instrText>
      </w:r>
      <w:r w:rsidR="0056390C" w:rsidRPr="00592A0D">
        <w:instrText>ВБМА.466453.002</w:instrText>
      </w:r>
      <w:r w:rsidR="008914BC" w:rsidRPr="00592A0D">
        <w:instrText xml:space="preserve"> </w:instrText>
      </w:r>
      <w:fldSimple w:instr=" ref DecNum  \* MERGEFORMAT ">
        <w:r w:rsidR="00971937">
          <w:rPr>
            <w:noProof/>
          </w:rPr>
          <w:instrText>ВБМА.431111.003</w:instrText>
        </w:r>
      </w:fldSimple>
      <w:r w:rsidR="008914BC" w:rsidRPr="00592A0D">
        <w:instrText xml:space="preserve"> </w:instrText>
      </w:r>
      <w:r w:rsidRPr="00592A0D">
        <w:fldChar w:fldCharType="separate"/>
      </w:r>
      <w:r w:rsidR="00971937">
        <w:rPr>
          <w:noProof/>
        </w:rPr>
        <w:instrText>ВБМА.431111.003</w:instrText>
      </w:r>
      <w:r w:rsidRPr="00592A0D">
        <w:fldChar w:fldCharType="end"/>
      </w:r>
      <w:r w:rsidR="0056390C" w:rsidRPr="00592A0D">
        <w:instrText xml:space="preserve"> \o \* MERGEFORMAT </w:instrText>
      </w:r>
      <w:r w:rsidRPr="00592A0D">
        <w:fldChar w:fldCharType="separate"/>
      </w:r>
      <w:r w:rsidR="00B510D5">
        <w:instrText>ВБМА.431111.003</w:instrText>
      </w:r>
      <w:r w:rsidRPr="00592A0D">
        <w:fldChar w:fldCharType="end"/>
      </w:r>
      <w:r w:rsidR="00BE1BBE" w:rsidRPr="00592A0D">
        <w:instrText xml:space="preserve"> </w:instrText>
      </w:r>
      <w:r w:rsidRPr="00592A0D">
        <w:fldChar w:fldCharType="separate"/>
      </w:r>
      <w:bookmarkStart w:id="1" w:name="DecNum"/>
      <w:r w:rsidR="00971937">
        <w:rPr>
          <w:noProof/>
        </w:rPr>
        <w:t>ВБМА.431111.003</w:t>
      </w:r>
      <w:bookmarkEnd w:id="1"/>
      <w:r w:rsidRPr="00592A0D">
        <w:fldChar w:fldCharType="end"/>
      </w:r>
      <w:r w:rsidR="00BE1BBE" w:rsidRPr="00592A0D">
        <w:t xml:space="preserve">  </w:t>
      </w:r>
      <w:r w:rsidRPr="00592A0D">
        <w:fldChar w:fldCharType="begin"/>
      </w:r>
      <w:r w:rsidR="000A4C26" w:rsidRPr="00592A0D">
        <w:instrText xml:space="preserve"> SET OneUse </w:instrText>
      </w:r>
      <w:r w:rsidRPr="00592A0D">
        <w:fldChar w:fldCharType="begin"/>
      </w:r>
      <w:r w:rsidR="000A4C26" w:rsidRPr="00592A0D">
        <w:instrText xml:space="preserve"> FILLIN "Введите </w:instrText>
      </w:r>
      <w:r w:rsidR="00AE3DF9">
        <w:instrText>первичную применяемость, если нет первичной применяемости поле оставить пустым</w:instrText>
      </w:r>
      <w:r w:rsidR="000A4C26" w:rsidRPr="00592A0D">
        <w:instrText>"\d</w:instrText>
      </w:r>
      <w:r w:rsidRPr="00592A0D">
        <w:fldChar w:fldCharType="begin"/>
      </w:r>
      <w:r w:rsidR="000A4C26" w:rsidRPr="00592A0D">
        <w:instrText xml:space="preserve"> if </w:instrText>
      </w:r>
      <w:bookmarkStart w:id="2" w:name="OLE_LINK3"/>
      <w:bookmarkStart w:id="3" w:name="OLE_LINK4"/>
      <w:r w:rsidRPr="00592A0D">
        <w:fldChar w:fldCharType="begin"/>
      </w:r>
      <w:r w:rsidR="000A4C26" w:rsidRPr="00592A0D">
        <w:instrText xml:space="preserve"> ref OneUse </w:instrText>
      </w:r>
      <w:r w:rsidR="00592A0D">
        <w:instrText xml:space="preserve"> \* MERGEFORMAT </w:instrText>
      </w:r>
      <w:r w:rsidRPr="00592A0D">
        <w:fldChar w:fldCharType="separate"/>
      </w:r>
      <w:r w:rsidR="00971937">
        <w:rPr>
          <w:noProof/>
        </w:rPr>
        <w:instrText>ВБМА.431111.003</w:instrText>
      </w:r>
      <w:r w:rsidRPr="00592A0D">
        <w:fldChar w:fldCharType="end"/>
      </w:r>
      <w:bookmarkEnd w:id="2"/>
      <w:bookmarkEnd w:id="3"/>
      <w:r w:rsidR="000A4C26" w:rsidRPr="00592A0D">
        <w:instrText xml:space="preserve"> = "" </w:instrText>
      </w:r>
      <w:fldSimple w:instr=" ref DecNum  \* MERGEFORMAT ">
        <w:r w:rsidR="00B510D5">
          <w:instrText>ВБМА.431111.003</w:instrText>
        </w:r>
      </w:fldSimple>
      <w:r w:rsidR="000A4C26" w:rsidRPr="00592A0D">
        <w:instrText xml:space="preserve"> </w:instrText>
      </w:r>
      <w:fldSimple w:instr=" ref OneUse  \* MERGEFORMAT ">
        <w:r w:rsidR="00971937">
          <w:rPr>
            <w:noProof/>
          </w:rPr>
          <w:instrText>ВБМА.431111.003</w:instrText>
        </w:r>
      </w:fldSimple>
      <w:r w:rsidR="000A4C26" w:rsidRPr="00592A0D">
        <w:instrText xml:space="preserve"> </w:instrText>
      </w:r>
      <w:r w:rsidRPr="00592A0D">
        <w:fldChar w:fldCharType="separate"/>
      </w:r>
      <w:r w:rsidR="00971937">
        <w:rPr>
          <w:noProof/>
        </w:rPr>
        <w:instrText>ВБМА.431111.003</w:instrText>
      </w:r>
      <w:r w:rsidRPr="00592A0D">
        <w:fldChar w:fldCharType="end"/>
      </w:r>
      <w:r w:rsidR="000A4C26" w:rsidRPr="00592A0D">
        <w:instrText xml:space="preserve"> \o \* MERGEFORMAT </w:instrText>
      </w:r>
      <w:r w:rsidRPr="00592A0D">
        <w:fldChar w:fldCharType="separate"/>
      </w:r>
      <w:r w:rsidR="00B510D5">
        <w:instrText>ВБМА.431111.003</w:instrText>
      </w:r>
      <w:r w:rsidRPr="00592A0D">
        <w:fldChar w:fldCharType="end"/>
      </w:r>
      <w:r w:rsidR="000A4C26" w:rsidRPr="00592A0D">
        <w:instrText xml:space="preserve"> </w:instrText>
      </w:r>
      <w:r w:rsidRPr="00592A0D">
        <w:fldChar w:fldCharType="separate"/>
      </w:r>
      <w:bookmarkStart w:id="4" w:name="OneUse"/>
      <w:r w:rsidR="00971937">
        <w:rPr>
          <w:noProof/>
        </w:rPr>
        <w:t>ВБМА.431111.003</w:t>
      </w:r>
      <w:bookmarkEnd w:id="4"/>
      <w:r w:rsidRPr="00592A0D">
        <w:fldChar w:fldCharType="end"/>
      </w:r>
      <w:r w:rsidRPr="00592A0D">
        <w:fldChar w:fldCharType="begin"/>
      </w:r>
      <w:r w:rsidR="00D77B3B" w:rsidRPr="00592A0D">
        <w:instrText xml:space="preserve"> </w:instrText>
      </w:r>
      <w:r w:rsidR="00D77B3B" w:rsidRPr="00592A0D">
        <w:rPr>
          <w:lang w:val="en-US"/>
        </w:rPr>
        <w:instrText xml:space="preserve">SET CreateFIO </w:instrText>
      </w:r>
      <w:r w:rsidRPr="00592A0D">
        <w:fldChar w:fldCharType="begin"/>
      </w:r>
      <w:r w:rsidR="0056390C" w:rsidRPr="00592A0D">
        <w:instrText xml:space="preserve"> FILLIN "Введите фамилию разработчика документа"\d </w:instrText>
      </w:r>
      <w:r w:rsidRPr="00592A0D">
        <w:fldChar w:fldCharType="begin"/>
      </w:r>
      <w:r w:rsidR="008914BC" w:rsidRPr="00592A0D">
        <w:instrText xml:space="preserve"> if </w:instrText>
      </w:r>
      <w:fldSimple w:instr=" ref CreateFIO  \* MERGEFORMAT ">
        <w:r w:rsidR="00971937">
          <w:rPr>
            <w:noProof/>
          </w:rPr>
          <w:instrText>Гордиенко</w:instrText>
        </w:r>
      </w:fldSimple>
      <w:r w:rsidR="008914BC" w:rsidRPr="00592A0D">
        <w:instrText xml:space="preserve"> = "" </w:instrText>
      </w:r>
      <w:r w:rsidR="0056390C" w:rsidRPr="00592A0D">
        <w:instrText>Кирилова</w:instrText>
      </w:r>
      <w:r w:rsidR="008914BC" w:rsidRPr="00592A0D">
        <w:instrText xml:space="preserve"> </w:instrText>
      </w:r>
      <w:fldSimple w:instr=" ref CreateFIO  \* MERGEFORMAT ">
        <w:r w:rsidR="00971937">
          <w:rPr>
            <w:noProof/>
          </w:rPr>
          <w:instrText>Гордиенко</w:instrText>
        </w:r>
      </w:fldSimple>
      <w:r w:rsidR="008914BC" w:rsidRPr="00592A0D">
        <w:instrText xml:space="preserve"> </w:instrText>
      </w:r>
      <w:r w:rsidRPr="00592A0D">
        <w:fldChar w:fldCharType="separate"/>
      </w:r>
      <w:r w:rsidR="00971937">
        <w:rPr>
          <w:noProof/>
        </w:rPr>
        <w:instrText>Гордиенко</w:instrText>
      </w:r>
      <w:r w:rsidRPr="00592A0D">
        <w:fldChar w:fldCharType="end"/>
      </w:r>
      <w:r w:rsidR="0056390C" w:rsidRPr="00592A0D">
        <w:instrText xml:space="preserve"> \o \* MERGEFORMAT </w:instrText>
      </w:r>
      <w:r w:rsidRPr="00592A0D">
        <w:fldChar w:fldCharType="separate"/>
      </w:r>
      <w:r w:rsidR="00B510D5">
        <w:instrText>Гордиенко</w:instrText>
      </w:r>
      <w:r w:rsidRPr="00592A0D">
        <w:fldChar w:fldCharType="end"/>
      </w:r>
      <w:r w:rsidR="00D77B3B" w:rsidRPr="00592A0D">
        <w:instrText xml:space="preserve"> </w:instrText>
      </w:r>
      <w:r w:rsidRPr="00592A0D">
        <w:fldChar w:fldCharType="separate"/>
      </w:r>
      <w:bookmarkStart w:id="5" w:name="CreateFIO"/>
      <w:r w:rsidR="00971937">
        <w:rPr>
          <w:noProof/>
        </w:rPr>
        <w:t>Гордиенко</w:t>
      </w:r>
      <w:bookmarkEnd w:id="5"/>
      <w:r w:rsidRPr="00592A0D">
        <w:fldChar w:fldCharType="end"/>
      </w:r>
      <w:r w:rsidR="00352DC8">
        <w:rPr>
          <w:lang w:val="en-US"/>
        </w:rPr>
        <w:t xml:space="preserve"> </w:t>
      </w:r>
      <w:r w:rsidRPr="00592A0D">
        <w:rPr>
          <w:lang w:val="en-US"/>
        </w:rPr>
        <w:fldChar w:fldCharType="begin"/>
      </w:r>
      <w:r w:rsidR="00D77B3B" w:rsidRPr="00592A0D">
        <w:rPr>
          <w:lang w:val="en-US"/>
        </w:rPr>
        <w:instrText xml:space="preserve"> SET CheckFIO</w:instrText>
      </w:r>
      <w:r w:rsidRPr="00592A0D">
        <w:fldChar w:fldCharType="begin"/>
      </w:r>
      <w:r w:rsidR="0056390C" w:rsidRPr="00592A0D">
        <w:instrText xml:space="preserve"> FILLIN "Введите фамилию проверившего документ"\d </w:instrText>
      </w:r>
      <w:r w:rsidRPr="00592A0D">
        <w:fldChar w:fldCharType="begin"/>
      </w:r>
      <w:r w:rsidR="008914BC" w:rsidRPr="00592A0D">
        <w:instrText xml:space="preserve"> if </w:instrText>
      </w:r>
      <w:fldSimple w:instr=" ref CheckFIO  \* MERGEFORMAT ">
        <w:r w:rsidR="00971937">
          <w:rPr>
            <w:noProof/>
          </w:rPr>
          <w:instrText>Тумазов</w:instrText>
        </w:r>
      </w:fldSimple>
      <w:r w:rsidR="008914BC" w:rsidRPr="00592A0D">
        <w:instrText xml:space="preserve"> = "" </w:instrText>
      </w:r>
      <w:r w:rsidR="0056390C" w:rsidRPr="00592A0D">
        <w:instrText>Суворов</w:instrText>
      </w:r>
      <w:r w:rsidR="008914BC" w:rsidRPr="00592A0D">
        <w:instrText xml:space="preserve"> </w:instrText>
      </w:r>
      <w:fldSimple w:instr=" ref CheckFIO  \* MERGEFORMAT ">
        <w:r w:rsidR="00971937">
          <w:rPr>
            <w:noProof/>
          </w:rPr>
          <w:instrText>Тумазов</w:instrText>
        </w:r>
      </w:fldSimple>
      <w:r w:rsidR="008914BC" w:rsidRPr="00592A0D">
        <w:instrText xml:space="preserve"> </w:instrText>
      </w:r>
      <w:r w:rsidRPr="00592A0D">
        <w:fldChar w:fldCharType="separate"/>
      </w:r>
      <w:r w:rsidR="00971937">
        <w:rPr>
          <w:noProof/>
        </w:rPr>
        <w:instrText>Тумазов</w:instrText>
      </w:r>
      <w:r w:rsidRPr="00592A0D">
        <w:fldChar w:fldCharType="end"/>
      </w:r>
      <w:r w:rsidR="0056390C" w:rsidRPr="00592A0D">
        <w:instrText xml:space="preserve"> \o \* MERGEFORMAT </w:instrText>
      </w:r>
      <w:r w:rsidRPr="00592A0D">
        <w:fldChar w:fldCharType="separate"/>
      </w:r>
      <w:r w:rsidR="00B510D5">
        <w:instrText>Тумазов</w:instrText>
      </w:r>
      <w:r w:rsidRPr="00592A0D">
        <w:fldChar w:fldCharType="end"/>
      </w:r>
      <w:r w:rsidR="00D77B3B" w:rsidRPr="00592A0D">
        <w:rPr>
          <w:lang w:val="en-US"/>
        </w:rPr>
        <w:instrText xml:space="preserve"> </w:instrText>
      </w:r>
      <w:r w:rsidRPr="00592A0D">
        <w:rPr>
          <w:lang w:val="en-US"/>
        </w:rPr>
        <w:fldChar w:fldCharType="separate"/>
      </w:r>
      <w:bookmarkStart w:id="6" w:name="CheckFIO"/>
      <w:r w:rsidR="00971937">
        <w:rPr>
          <w:noProof/>
        </w:rPr>
        <w:t>Тумазов</w:t>
      </w:r>
      <w:bookmarkEnd w:id="6"/>
      <w:r w:rsidRPr="00592A0D">
        <w:rPr>
          <w:lang w:val="en-US"/>
        </w:rPr>
        <w:fldChar w:fldCharType="end"/>
      </w:r>
      <w:r w:rsidR="00352DC8">
        <w:t xml:space="preserve"> </w:t>
      </w:r>
    </w:p>
    <w:p w:rsidR="00204C44" w:rsidRPr="00592A0D" w:rsidRDefault="00204C44" w:rsidP="00DD1808">
      <w:pPr>
        <w:pStyle w:val="aff2"/>
      </w:pPr>
    </w:p>
    <w:p w:rsidR="00204C44" w:rsidRPr="00592A0D" w:rsidRDefault="00204C44" w:rsidP="009F7E7D">
      <w:pPr>
        <w:pStyle w:val="aff2"/>
      </w:pPr>
    </w:p>
    <w:p w:rsidR="00204C44" w:rsidRPr="00592A0D" w:rsidRDefault="00204C44">
      <w:pPr>
        <w:ind w:firstLine="0"/>
        <w:rPr>
          <w:lang w:val="en-US"/>
        </w:rPr>
      </w:pPr>
    </w:p>
    <w:p w:rsidR="00204C44" w:rsidRDefault="00204C44" w:rsidP="009906B3">
      <w:pPr>
        <w:pStyle w:val="aff2"/>
      </w:pPr>
    </w:p>
    <w:p w:rsidR="00F36AD2" w:rsidRDefault="00F36AD2" w:rsidP="009906B3">
      <w:pPr>
        <w:pStyle w:val="aff2"/>
      </w:pPr>
    </w:p>
    <w:p w:rsidR="00F36AD2" w:rsidRPr="00592A0D" w:rsidRDefault="00F36AD2" w:rsidP="009906B3">
      <w:pPr>
        <w:pStyle w:val="aff2"/>
      </w:pPr>
    </w:p>
    <w:p w:rsidR="00204C44" w:rsidRPr="00592A0D" w:rsidRDefault="00204C44">
      <w:pPr>
        <w:ind w:firstLine="0"/>
        <w:rPr>
          <w:lang w:val="en-US"/>
        </w:rPr>
      </w:pPr>
    </w:p>
    <w:p w:rsidR="00204C44" w:rsidRPr="00592A0D" w:rsidRDefault="00204C44">
      <w:pPr>
        <w:ind w:firstLine="0"/>
        <w:rPr>
          <w:lang w:val="en-US"/>
        </w:rPr>
      </w:pP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755"/>
      </w:tblGrid>
      <w:tr w:rsidR="00456230" w:rsidRPr="00592A0D" w:rsidTr="0081183F">
        <w:trPr>
          <w:cantSplit/>
          <w:trHeight w:val="1701"/>
        </w:trPr>
        <w:tc>
          <w:tcPr>
            <w:tcW w:w="8755" w:type="dxa"/>
            <w:vAlign w:val="bottom"/>
          </w:tcPr>
          <w:p w:rsidR="00456230" w:rsidRPr="00592A0D" w:rsidRDefault="00F65913" w:rsidP="00441FFF">
            <w:pPr>
              <w:pStyle w:val="afff5"/>
            </w:pPr>
            <w:r>
              <w:fldChar w:fldCharType="begin"/>
            </w:r>
            <w:r>
              <w:instrText xml:space="preserve"> REF makename \* MERGEFORMAT</w:instrText>
            </w:r>
            <w:r>
              <w:fldChar w:fldCharType="separate"/>
            </w:r>
            <w:r w:rsidR="00971937">
              <w:rPr>
                <w:noProof/>
              </w:rPr>
              <w:t>Плата преобразователя частоты</w:t>
            </w:r>
            <w:r>
              <w:fldChar w:fldCharType="end"/>
            </w:r>
          </w:p>
        </w:tc>
      </w:tr>
    </w:tbl>
    <w:p w:rsidR="00C07A23" w:rsidRPr="00592A0D" w:rsidRDefault="00935C8C" w:rsidP="00204C44">
      <w:pPr>
        <w:pStyle w:val="51"/>
      </w:pPr>
      <w:r w:rsidRPr="00592A0D">
        <w:t>Спецификация</w:t>
      </w:r>
    </w:p>
    <w:p w:rsidR="00204C44" w:rsidRDefault="00971937" w:rsidP="00204C44">
      <w:pPr>
        <w:pStyle w:val="51"/>
        <w:rPr>
          <w:noProof/>
        </w:rPr>
      </w:pPr>
      <w:r>
        <w:fldChar w:fldCharType="begin"/>
      </w:r>
      <w:r>
        <w:instrText xml:space="preserve"> REF DecNum  \* MERGEFORMAT </w:instrText>
      </w:r>
      <w:r>
        <w:fldChar w:fldCharType="separate"/>
      </w:r>
      <w:r>
        <w:rPr>
          <w:noProof/>
        </w:rPr>
        <w:t>ВБМА.431111.003</w:t>
      </w:r>
      <w:r>
        <w:fldChar w:fldCharType="end"/>
      </w:r>
    </w:p>
    <w:p w:rsidR="00CB0DC2" w:rsidRPr="00592A0D" w:rsidRDefault="00CB0DC2" w:rsidP="00204C44">
      <w:pPr>
        <w:pStyle w:val="51"/>
      </w:pPr>
    </w:p>
    <w:p w:rsidR="00204C44" w:rsidRPr="00592A0D" w:rsidRDefault="00204C44">
      <w:pPr>
        <w:ind w:firstLine="0"/>
        <w:rPr>
          <w:lang w:val="en-US"/>
        </w:rPr>
      </w:pPr>
    </w:p>
    <w:p w:rsidR="00204C44" w:rsidRPr="00D91BA7" w:rsidRDefault="00204C44">
      <w:pPr>
        <w:ind w:firstLine="0"/>
      </w:pPr>
    </w:p>
    <w:p w:rsidR="006439D9" w:rsidRPr="00592A0D" w:rsidRDefault="006439D9">
      <w:pPr>
        <w:ind w:firstLine="0"/>
      </w:pPr>
    </w:p>
    <w:p w:rsidR="00C24A20" w:rsidRPr="00592A0D" w:rsidRDefault="00C24A20"/>
    <w:p w:rsidR="00184B2A" w:rsidRPr="00592A0D" w:rsidRDefault="00184B2A">
      <w:pPr>
        <w:sectPr w:rsidR="00184B2A" w:rsidRPr="00592A0D" w:rsidSect="00015906">
          <w:headerReference w:type="default" r:id="rId8"/>
          <w:headerReference w:type="first" r:id="rId9"/>
          <w:pgSz w:w="11906" w:h="16838"/>
          <w:pgMar w:top="1418" w:right="907" w:bottom="1134" w:left="1077" w:header="709" w:footer="709" w:gutter="0"/>
          <w:cols w:space="708"/>
          <w:titlePg/>
          <w:docGrid w:linePitch="360"/>
        </w:sectPr>
      </w:pPr>
    </w:p>
    <w:tbl>
      <w:tblPr>
        <w:tblStyle w:val="afe"/>
        <w:tblW w:w="10492" w:type="dxa"/>
        <w:jc w:val="center"/>
        <w:tblLayout w:type="fixed"/>
        <w:tblLook w:val="04A0"/>
      </w:tblPr>
      <w:tblGrid>
        <w:gridCol w:w="547"/>
        <w:gridCol w:w="437"/>
        <w:gridCol w:w="719"/>
        <w:gridCol w:w="2977"/>
        <w:gridCol w:w="3501"/>
        <w:gridCol w:w="612"/>
        <w:gridCol w:w="1699"/>
      </w:tblGrid>
      <w:tr w:rsidR="00935C8C" w:rsidRPr="00592A0D" w:rsidTr="00AA4C14">
        <w:trPr>
          <w:cantSplit/>
          <w:trHeight w:val="1134"/>
          <w:tblHeader/>
          <w:jc w:val="center"/>
        </w:trPr>
        <w:tc>
          <w:tcPr>
            <w:tcW w:w="547" w:type="dxa"/>
            <w:tcBorders>
              <w:top w:val="nil"/>
              <w:left w:val="nil"/>
              <w:bottom w:val="single" w:sz="4" w:space="0" w:color="000000" w:themeColor="text1"/>
            </w:tcBorders>
            <w:textDirection w:val="btLr"/>
          </w:tcPr>
          <w:p w:rsidR="00935C8C" w:rsidRPr="00441FFF" w:rsidRDefault="00935C8C" w:rsidP="007756DC">
            <w:pPr>
              <w:pStyle w:val="-c"/>
            </w:pPr>
            <w:r w:rsidRPr="00441FFF">
              <w:lastRenderedPageBreak/>
              <w:t>Формат</w:t>
            </w:r>
          </w:p>
        </w:tc>
        <w:tc>
          <w:tcPr>
            <w:tcW w:w="437" w:type="dxa"/>
            <w:tcBorders>
              <w:top w:val="nil"/>
              <w:bottom w:val="single" w:sz="4" w:space="0" w:color="000000" w:themeColor="text1"/>
            </w:tcBorders>
            <w:textDirection w:val="btLr"/>
          </w:tcPr>
          <w:p w:rsidR="00935C8C" w:rsidRPr="00441FFF" w:rsidRDefault="00935C8C" w:rsidP="0085713E">
            <w:pPr>
              <w:pStyle w:val="-c"/>
            </w:pPr>
            <w:r w:rsidRPr="00441FFF">
              <w:t>Зона</w:t>
            </w:r>
          </w:p>
        </w:tc>
        <w:tc>
          <w:tcPr>
            <w:tcW w:w="719" w:type="dxa"/>
            <w:tcBorders>
              <w:top w:val="nil"/>
              <w:bottom w:val="single" w:sz="4" w:space="0" w:color="000000" w:themeColor="text1"/>
            </w:tcBorders>
            <w:textDirection w:val="btLr"/>
          </w:tcPr>
          <w:p w:rsidR="00935C8C" w:rsidRPr="00441FFF" w:rsidRDefault="00935C8C" w:rsidP="007756DC">
            <w:pPr>
              <w:pStyle w:val="-c"/>
            </w:pPr>
            <w:r w:rsidRPr="00441FFF">
              <w:t>Поз.</w:t>
            </w:r>
          </w:p>
        </w:tc>
        <w:tc>
          <w:tcPr>
            <w:tcW w:w="2977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:rsidR="00935C8C" w:rsidRPr="00441FFF" w:rsidRDefault="00935C8C" w:rsidP="007756DC">
            <w:pPr>
              <w:pStyle w:val="-c"/>
            </w:pPr>
            <w:r w:rsidRPr="00441FFF">
              <w:t>Обозначение</w:t>
            </w:r>
          </w:p>
        </w:tc>
        <w:tc>
          <w:tcPr>
            <w:tcW w:w="3501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:rsidR="00935C8C" w:rsidRPr="00441FFF" w:rsidRDefault="00935C8C" w:rsidP="007756DC">
            <w:pPr>
              <w:pStyle w:val="-c"/>
            </w:pPr>
            <w:r w:rsidRPr="00441FFF">
              <w:t>Наименование</w:t>
            </w:r>
          </w:p>
        </w:tc>
        <w:tc>
          <w:tcPr>
            <w:tcW w:w="612" w:type="dxa"/>
            <w:tcBorders>
              <w:top w:val="nil"/>
              <w:bottom w:val="single" w:sz="4" w:space="0" w:color="000000" w:themeColor="text1"/>
            </w:tcBorders>
            <w:textDirection w:val="btLr"/>
            <w:vAlign w:val="center"/>
          </w:tcPr>
          <w:p w:rsidR="00935C8C" w:rsidRPr="00441FFF" w:rsidRDefault="00935C8C" w:rsidP="0085713E">
            <w:pPr>
              <w:pStyle w:val="-c"/>
            </w:pPr>
            <w:r w:rsidRPr="00441FFF">
              <w:t>Кол.</w:t>
            </w:r>
          </w:p>
        </w:tc>
        <w:tc>
          <w:tcPr>
            <w:tcW w:w="1699" w:type="dxa"/>
            <w:tcBorders>
              <w:top w:val="nil"/>
              <w:bottom w:val="single" w:sz="4" w:space="0" w:color="000000" w:themeColor="text1"/>
              <w:right w:val="nil"/>
            </w:tcBorders>
            <w:vAlign w:val="center"/>
          </w:tcPr>
          <w:p w:rsidR="00935C8C" w:rsidRPr="00441FFF" w:rsidRDefault="00935C8C" w:rsidP="007756DC">
            <w:pPr>
              <w:pStyle w:val="-c"/>
            </w:pPr>
            <w:r w:rsidRPr="00441FFF">
              <w:t>Примечание</w:t>
            </w:r>
          </w:p>
        </w:tc>
      </w:tr>
      <w:tr w:rsidR="00541BF3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single" w:sz="4" w:space="0" w:color="000000" w:themeColor="text1"/>
              <w:left w:val="nil"/>
              <w:bottom w:val="nil"/>
            </w:tcBorders>
          </w:tcPr>
          <w:p w:rsidR="00541BF3" w:rsidRPr="00592A0D" w:rsidRDefault="00541BF3" w:rsidP="007756DC">
            <w:pPr>
              <w:pStyle w:val="-5"/>
            </w:pPr>
          </w:p>
        </w:tc>
        <w:tc>
          <w:tcPr>
            <w:tcW w:w="437" w:type="dxa"/>
            <w:tcBorders>
              <w:top w:val="single" w:sz="4" w:space="0" w:color="000000" w:themeColor="text1"/>
              <w:bottom w:val="nil"/>
            </w:tcBorders>
          </w:tcPr>
          <w:p w:rsidR="00541BF3" w:rsidRPr="00592A0D" w:rsidRDefault="00541BF3" w:rsidP="004449C4">
            <w:pPr>
              <w:pStyle w:val="aff4"/>
            </w:pPr>
          </w:p>
        </w:tc>
        <w:tc>
          <w:tcPr>
            <w:tcW w:w="719" w:type="dxa"/>
            <w:tcBorders>
              <w:top w:val="single" w:sz="4" w:space="0" w:color="000000" w:themeColor="text1"/>
              <w:bottom w:val="nil"/>
            </w:tcBorders>
          </w:tcPr>
          <w:p w:rsidR="00541BF3" w:rsidRPr="00592A0D" w:rsidRDefault="00541BF3" w:rsidP="004449C4">
            <w:pPr>
              <w:pStyle w:val="aff4"/>
            </w:pPr>
          </w:p>
        </w:tc>
        <w:tc>
          <w:tcPr>
            <w:tcW w:w="2977" w:type="dxa"/>
            <w:tcBorders>
              <w:top w:val="single" w:sz="4" w:space="0" w:color="000000" w:themeColor="text1"/>
              <w:bottom w:val="nil"/>
            </w:tcBorders>
          </w:tcPr>
          <w:p w:rsidR="00541BF3" w:rsidRPr="00592A0D" w:rsidRDefault="00541BF3" w:rsidP="007756DC">
            <w:pPr>
              <w:pStyle w:val="-7"/>
            </w:pPr>
          </w:p>
        </w:tc>
        <w:tc>
          <w:tcPr>
            <w:tcW w:w="3501" w:type="dxa"/>
            <w:tcBorders>
              <w:top w:val="single" w:sz="4" w:space="0" w:color="000000" w:themeColor="text1"/>
              <w:bottom w:val="nil"/>
            </w:tcBorders>
          </w:tcPr>
          <w:p w:rsidR="00541BF3" w:rsidRPr="00592A0D" w:rsidRDefault="00541BF3" w:rsidP="00D7550B">
            <w:pPr>
              <w:pStyle w:val="-7"/>
            </w:pPr>
          </w:p>
        </w:tc>
        <w:tc>
          <w:tcPr>
            <w:tcW w:w="612" w:type="dxa"/>
            <w:tcBorders>
              <w:top w:val="single" w:sz="4" w:space="0" w:color="000000" w:themeColor="text1"/>
              <w:bottom w:val="nil"/>
            </w:tcBorders>
          </w:tcPr>
          <w:p w:rsidR="00541BF3" w:rsidRPr="00592A0D" w:rsidRDefault="00541BF3" w:rsidP="002959DE">
            <w:pPr>
              <w:pStyle w:val="-5"/>
            </w:pPr>
          </w:p>
        </w:tc>
        <w:tc>
          <w:tcPr>
            <w:tcW w:w="1699" w:type="dxa"/>
            <w:tcBorders>
              <w:top w:val="single" w:sz="4" w:space="0" w:color="000000" w:themeColor="text1"/>
              <w:bottom w:val="nil"/>
              <w:right w:val="nil"/>
            </w:tcBorders>
          </w:tcPr>
          <w:p w:rsidR="00541BF3" w:rsidRPr="00592A0D" w:rsidRDefault="00541BF3" w:rsidP="00D7550B">
            <w:pPr>
              <w:pStyle w:val="-7"/>
            </w:pPr>
          </w:p>
        </w:tc>
      </w:tr>
      <w:tr w:rsidR="00541BF3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541BF3" w:rsidRPr="00592A0D" w:rsidRDefault="00541BF3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541BF3" w:rsidRPr="00592A0D" w:rsidRDefault="00541BF3" w:rsidP="004449C4">
            <w:pPr>
              <w:pStyle w:val="aff4"/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541BF3" w:rsidRPr="00592A0D" w:rsidRDefault="00541BF3" w:rsidP="004449C4">
            <w:pPr>
              <w:pStyle w:val="aff4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541BF3" w:rsidRPr="00592A0D" w:rsidRDefault="00541BF3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541BF3" w:rsidRPr="00592A0D" w:rsidRDefault="00D7550B" w:rsidP="0085713E">
            <w:pPr>
              <w:pStyle w:val="-f"/>
            </w:pPr>
            <w:r w:rsidRPr="00592A0D">
              <w:t>Документация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541BF3" w:rsidRPr="00592A0D" w:rsidRDefault="00541BF3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541BF3" w:rsidRPr="00592A0D" w:rsidRDefault="00541BF3" w:rsidP="00D7550B">
            <w:pPr>
              <w:pStyle w:val="-7"/>
            </w:pPr>
          </w:p>
        </w:tc>
      </w:tr>
      <w:tr w:rsidR="004E6D4F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E6D4F" w:rsidRPr="00592A0D" w:rsidRDefault="004E6D4F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E6D4F" w:rsidRPr="00592A0D" w:rsidRDefault="004E6D4F" w:rsidP="004449C4">
            <w:pPr>
              <w:pStyle w:val="aff4"/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4E6D4F" w:rsidRPr="00592A0D" w:rsidRDefault="004E6D4F" w:rsidP="004449C4">
            <w:pPr>
              <w:pStyle w:val="aff4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4E6D4F" w:rsidRPr="00592A0D" w:rsidRDefault="004E6D4F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E6D4F" w:rsidRPr="00592A0D" w:rsidRDefault="004E6D4F" w:rsidP="00D7550B">
            <w:pPr>
              <w:pStyle w:val="U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E6D4F" w:rsidRPr="00592A0D" w:rsidRDefault="004E6D4F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E6D4F" w:rsidRPr="00592A0D" w:rsidRDefault="004E6D4F" w:rsidP="00D7550B">
            <w:pPr>
              <w:pStyle w:val="-7"/>
            </w:pPr>
          </w:p>
        </w:tc>
      </w:tr>
      <w:tr w:rsidR="00D7550B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D7550B" w:rsidRPr="00592A0D" w:rsidRDefault="00317AAD" w:rsidP="007756DC">
            <w:pPr>
              <w:pStyle w:val="-5"/>
            </w:pPr>
            <w:r w:rsidRPr="00592A0D">
              <w:t>А</w:t>
            </w:r>
            <w:proofErr w:type="gramStart"/>
            <w:r w:rsidRPr="00592A0D">
              <w:t>4</w:t>
            </w:r>
            <w:proofErr w:type="gramEnd"/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D7550B" w:rsidRPr="00592A0D" w:rsidRDefault="00D7550B" w:rsidP="004449C4">
            <w:pPr>
              <w:pStyle w:val="aff4"/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D7550B" w:rsidRPr="00592A0D" w:rsidRDefault="00D7550B" w:rsidP="004449C4">
            <w:pPr>
              <w:pStyle w:val="aff4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D7550B" w:rsidRPr="00592A0D" w:rsidRDefault="00971937" w:rsidP="007756DC">
            <w:pPr>
              <w:pStyle w:val="-7"/>
            </w:pPr>
            <w:r>
              <w:fldChar w:fldCharType="begin"/>
            </w:r>
            <w:r>
              <w:instrText xml:space="preserve"> REF DecNum  \* MERGEFORMAT </w:instrText>
            </w:r>
            <w:r>
              <w:fldChar w:fldCharType="separate"/>
            </w:r>
            <w:r>
              <w:rPr>
                <w:noProof/>
              </w:rPr>
              <w:t>ВБМА.431111.003</w:t>
            </w:r>
            <w:r>
              <w:fldChar w:fldCharType="end"/>
            </w:r>
            <w:r w:rsidR="00DD5B2B" w:rsidRPr="00592A0D">
              <w:t>-ЛУ</w:t>
            </w: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D7550B" w:rsidRPr="00763E5F" w:rsidRDefault="00DD5B2B" w:rsidP="0085713E">
            <w:pPr>
              <w:pStyle w:val="-7"/>
            </w:pPr>
            <w:r w:rsidRPr="00592A0D">
              <w:t>Спецификация.</w:t>
            </w:r>
            <w:r w:rsidR="00763E5F">
              <w:br/>
              <w:t>Лист утверждения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D7550B" w:rsidRPr="00592A0D" w:rsidRDefault="00D7550B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D7550B" w:rsidRPr="00592A0D" w:rsidRDefault="00DD5B2B" w:rsidP="00441FFF">
            <w:pPr>
              <w:pStyle w:val="-7"/>
            </w:pPr>
            <w:r w:rsidRPr="00592A0D">
              <w:t>Размножать</w:t>
            </w:r>
            <w:r w:rsidR="00763E5F">
              <w:t xml:space="preserve"> по указанию</w:t>
            </w:r>
          </w:p>
        </w:tc>
      </w:tr>
      <w:tr w:rsidR="00E6318B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E6318B" w:rsidRPr="00E6318B" w:rsidRDefault="00EB497D" w:rsidP="007756DC">
            <w:pPr>
              <w:pStyle w:val="-5"/>
            </w:pPr>
            <w:r>
              <w:t>А</w:t>
            </w:r>
            <w:proofErr w:type="gramStart"/>
            <w:r>
              <w:t>1</w:t>
            </w:r>
            <w:proofErr w:type="gramEnd"/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E6318B" w:rsidRPr="00592A0D" w:rsidRDefault="00E6318B" w:rsidP="004449C4">
            <w:pPr>
              <w:pStyle w:val="aff4"/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E6318B" w:rsidRPr="00592A0D" w:rsidRDefault="00E6318B" w:rsidP="004449C4">
            <w:pPr>
              <w:pStyle w:val="aff4"/>
            </w:pPr>
          </w:p>
        </w:tc>
        <w:proofErr w:type="gramStart"/>
        <w:tc>
          <w:tcPr>
            <w:tcW w:w="2977" w:type="dxa"/>
            <w:tcBorders>
              <w:top w:val="nil"/>
              <w:bottom w:val="nil"/>
            </w:tcBorders>
          </w:tcPr>
          <w:p w:rsidR="00E6318B" w:rsidRPr="00E6318B" w:rsidRDefault="00971937" w:rsidP="007756DC">
            <w:pPr>
              <w:pStyle w:val="-7"/>
            </w:pPr>
            <w:r>
              <w:fldChar w:fldCharType="begin"/>
            </w:r>
            <w:r>
              <w:instrText xml:space="preserve"> REF DecNum  \* MERGEFORMAT </w:instrText>
            </w:r>
            <w:r>
              <w:fldChar w:fldCharType="separate"/>
            </w:r>
            <w:r>
              <w:rPr>
                <w:noProof/>
              </w:rPr>
              <w:t>ВБМА.431111.003</w:t>
            </w:r>
            <w:r>
              <w:fldChar w:fldCharType="end"/>
            </w:r>
            <w:r w:rsidR="00E6318B">
              <w:t>СБ</w:t>
            </w:r>
            <w:proofErr w:type="gramEnd"/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E6318B" w:rsidRPr="00592A0D" w:rsidRDefault="00E6318B" w:rsidP="00441FFF">
            <w:pPr>
              <w:pStyle w:val="-7"/>
            </w:pPr>
            <w:r>
              <w:t>Сборочный чертеж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E6318B" w:rsidRPr="00592A0D" w:rsidRDefault="00E6318B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E6318B" w:rsidRPr="00592A0D" w:rsidRDefault="00E6318B" w:rsidP="00732245">
            <w:pPr>
              <w:pStyle w:val="-7"/>
            </w:pPr>
          </w:p>
        </w:tc>
      </w:tr>
      <w:tr w:rsidR="00BE28F7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BE28F7" w:rsidRDefault="00BE28F7" w:rsidP="007756DC">
            <w:pPr>
              <w:pStyle w:val="-5"/>
            </w:pPr>
            <w:r>
              <w:t>А3</w:t>
            </w: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E28F7" w:rsidRPr="00592A0D" w:rsidRDefault="00BE28F7" w:rsidP="00E7099F">
            <w:pPr>
              <w:pStyle w:val="aff4"/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BE28F7" w:rsidRPr="00592A0D" w:rsidRDefault="00BE28F7" w:rsidP="00E7099F">
            <w:pPr>
              <w:pStyle w:val="aff4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BE28F7" w:rsidRDefault="00971937" w:rsidP="007756DC">
            <w:pPr>
              <w:pStyle w:val="-7"/>
            </w:pPr>
            <w:r>
              <w:fldChar w:fldCharType="begin"/>
            </w:r>
            <w:r>
              <w:instrText xml:space="preserve"> REF DecNum  \* MERGEFORMAT </w:instrText>
            </w:r>
            <w:r>
              <w:fldChar w:fldCharType="separate"/>
            </w:r>
            <w:r>
              <w:rPr>
                <w:noProof/>
              </w:rPr>
              <w:t>ВБМА.431111.003</w:t>
            </w:r>
            <w:r>
              <w:fldChar w:fldCharType="end"/>
            </w:r>
            <w:r w:rsidR="00BE28F7">
              <w:t>Э3</w:t>
            </w: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BE28F7" w:rsidRPr="007A5F6A" w:rsidRDefault="00EB497D" w:rsidP="00441FFF">
            <w:pPr>
              <w:pStyle w:val="-7"/>
              <w:rPr>
                <w:lang w:val="en-US"/>
              </w:rPr>
            </w:pPr>
            <w:r>
              <w:t>Схема электрическая принципиальная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BE28F7" w:rsidRPr="00592A0D" w:rsidRDefault="00BE28F7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BE28F7" w:rsidRPr="00592A0D" w:rsidRDefault="00BE28F7" w:rsidP="00E7099F">
            <w:pPr>
              <w:pStyle w:val="-7"/>
            </w:pPr>
          </w:p>
        </w:tc>
      </w:tr>
      <w:tr w:rsidR="00AD32D6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AD32D6" w:rsidRPr="00592A0D" w:rsidRDefault="00763E5F" w:rsidP="007756DC">
            <w:pPr>
              <w:pStyle w:val="-5"/>
            </w:pPr>
            <w:r>
              <w:t>А</w:t>
            </w:r>
            <w:proofErr w:type="gramStart"/>
            <w:r>
              <w:t>4</w:t>
            </w:r>
            <w:proofErr w:type="gramEnd"/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AD32D6" w:rsidRPr="00592A0D" w:rsidRDefault="00AD32D6" w:rsidP="00A22C37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AD32D6" w:rsidRPr="00592A0D" w:rsidRDefault="00AD32D6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AD32D6" w:rsidRPr="004363E2" w:rsidRDefault="00971937" w:rsidP="007756DC">
            <w:pPr>
              <w:pStyle w:val="-7"/>
            </w:pPr>
            <w:r>
              <w:fldChar w:fldCharType="begin"/>
            </w:r>
            <w:r>
              <w:instrText xml:space="preserve"> REF DecNum  \* MERGEFORMAT </w:instrText>
            </w:r>
            <w:r>
              <w:fldChar w:fldCharType="separate"/>
            </w:r>
            <w:r>
              <w:rPr>
                <w:noProof/>
              </w:rPr>
              <w:t>ВБМА.431111.003</w:t>
            </w:r>
            <w:r>
              <w:fldChar w:fldCharType="end"/>
            </w:r>
            <w:r w:rsidR="00763E5F">
              <w:t>ПЭ3</w:t>
            </w: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AD32D6" w:rsidRPr="004363E2" w:rsidRDefault="00EB497D" w:rsidP="00732245">
            <w:pPr>
              <w:pStyle w:val="-7"/>
            </w:pPr>
            <w:r>
              <w:t>Перечень элементов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AD32D6" w:rsidRPr="004363E2" w:rsidRDefault="00AD32D6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AD32D6" w:rsidRPr="004363E2" w:rsidRDefault="00AD32D6" w:rsidP="00A22C37">
            <w:pPr>
              <w:pStyle w:val="-7"/>
            </w:pPr>
          </w:p>
        </w:tc>
      </w:tr>
      <w:tr w:rsidR="00B510D5" w:rsidRPr="00592A0D" w:rsidTr="00D93845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B510D5" w:rsidRPr="00592A0D" w:rsidRDefault="00B510D5" w:rsidP="00D93845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510D5" w:rsidRPr="00592A0D" w:rsidRDefault="00B510D5" w:rsidP="00D93845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B510D5" w:rsidRPr="00592A0D" w:rsidRDefault="00B510D5" w:rsidP="00D93845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B510D5" w:rsidRPr="004363E2" w:rsidRDefault="00B510D5" w:rsidP="00D93845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B510D5" w:rsidRPr="004363E2" w:rsidRDefault="00B510D5" w:rsidP="00D93845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B510D5" w:rsidRPr="004363E2" w:rsidRDefault="00B510D5" w:rsidP="00D93845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B510D5" w:rsidRPr="004363E2" w:rsidRDefault="00B510D5" w:rsidP="00D93845">
            <w:pPr>
              <w:pStyle w:val="-7"/>
            </w:pPr>
          </w:p>
        </w:tc>
      </w:tr>
      <w:tr w:rsidR="00763E5F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763E5F" w:rsidRPr="00592A0D" w:rsidRDefault="00763E5F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763E5F" w:rsidRPr="004363E2" w:rsidRDefault="00763E5F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763E5F" w:rsidRPr="004363E2" w:rsidRDefault="00763E5F" w:rsidP="00732245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763E5F" w:rsidRPr="004363E2" w:rsidRDefault="00763E5F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763E5F" w:rsidRPr="004363E2" w:rsidRDefault="00763E5F" w:rsidP="00A22C37">
            <w:pPr>
              <w:pStyle w:val="-7"/>
            </w:pPr>
          </w:p>
        </w:tc>
      </w:tr>
      <w:tr w:rsidR="00763E5F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763E5F" w:rsidRPr="00592A0D" w:rsidRDefault="00763E5F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763E5F" w:rsidRPr="004363E2" w:rsidRDefault="00763E5F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763E5F" w:rsidRPr="004363E2" w:rsidRDefault="00BA290F" w:rsidP="00BA290F">
            <w:pPr>
              <w:pStyle w:val="-f"/>
            </w:pPr>
            <w:r>
              <w:t>Сборочные единицы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763E5F" w:rsidRPr="004363E2" w:rsidRDefault="00763E5F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763E5F" w:rsidRPr="004363E2" w:rsidRDefault="00763E5F" w:rsidP="00A22C37">
            <w:pPr>
              <w:pStyle w:val="-7"/>
            </w:pPr>
          </w:p>
        </w:tc>
      </w:tr>
      <w:tr w:rsidR="00763E5F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763E5F" w:rsidRPr="00592A0D" w:rsidRDefault="00763E5F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763E5F" w:rsidRPr="004363E2" w:rsidRDefault="00763E5F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763E5F" w:rsidRPr="004363E2" w:rsidRDefault="00763E5F" w:rsidP="00732245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763E5F" w:rsidRPr="004363E2" w:rsidRDefault="00763E5F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763E5F" w:rsidRPr="004363E2" w:rsidRDefault="00763E5F" w:rsidP="00A22C37">
            <w:pPr>
              <w:pStyle w:val="-7"/>
            </w:pPr>
          </w:p>
        </w:tc>
      </w:tr>
      <w:tr w:rsidR="00E901C1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E901C1" w:rsidRPr="00592A0D" w:rsidRDefault="00E901C1" w:rsidP="00E901C1">
            <w:pPr>
              <w:pStyle w:val="-5"/>
            </w:pPr>
            <w:r>
              <w:t>А</w:t>
            </w:r>
            <w:proofErr w:type="gramStart"/>
            <w:r>
              <w:t>4</w:t>
            </w:r>
            <w:proofErr w:type="gramEnd"/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E901C1" w:rsidRPr="00592A0D" w:rsidRDefault="00E901C1" w:rsidP="00E901C1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E901C1" w:rsidRPr="00592A0D" w:rsidRDefault="00E901C1" w:rsidP="00E901C1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E901C1" w:rsidRPr="007A5F6A" w:rsidRDefault="00CB0DC2" w:rsidP="00E901C1">
            <w:pPr>
              <w:pStyle w:val="-7"/>
            </w:pPr>
            <w:r w:rsidRPr="00CB0DC2">
              <w:t>ВБМА.758725.004</w:t>
            </w: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E901C1" w:rsidRPr="004363E2" w:rsidRDefault="00E901C1" w:rsidP="00E901C1">
            <w:pPr>
              <w:pStyle w:val="-7"/>
            </w:pPr>
            <w:r>
              <w:t>Плата печатная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E901C1" w:rsidRPr="004363E2" w:rsidRDefault="00E901C1" w:rsidP="00E901C1">
            <w:pPr>
              <w:pStyle w:val="-5"/>
            </w:pPr>
            <w: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E901C1" w:rsidRPr="004363E2" w:rsidRDefault="00E901C1" w:rsidP="00E901C1">
            <w:pPr>
              <w:pStyle w:val="-7"/>
            </w:pPr>
          </w:p>
        </w:tc>
      </w:tr>
      <w:tr w:rsidR="00B510D5" w:rsidRPr="00592A0D" w:rsidTr="00D93845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B510D5" w:rsidRPr="00592A0D" w:rsidRDefault="00B510D5" w:rsidP="00D93845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510D5" w:rsidRPr="00592A0D" w:rsidRDefault="00B510D5" w:rsidP="00D93845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B510D5" w:rsidRPr="00592A0D" w:rsidRDefault="00B510D5" w:rsidP="00D93845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B510D5" w:rsidRPr="004363E2" w:rsidRDefault="00B510D5" w:rsidP="00D93845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B510D5" w:rsidRPr="004363E2" w:rsidRDefault="00B510D5" w:rsidP="00D93845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B510D5" w:rsidRPr="004363E2" w:rsidRDefault="00B510D5" w:rsidP="00D93845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B510D5" w:rsidRPr="004363E2" w:rsidRDefault="00B510D5" w:rsidP="00D93845">
            <w:pPr>
              <w:pStyle w:val="-7"/>
            </w:pPr>
          </w:p>
        </w:tc>
      </w:tr>
      <w:tr w:rsidR="00763E5F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763E5F" w:rsidRPr="00592A0D" w:rsidRDefault="00763E5F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763E5F" w:rsidRPr="004363E2" w:rsidRDefault="00763E5F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763E5F" w:rsidRPr="004363E2" w:rsidRDefault="00763E5F" w:rsidP="00732245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763E5F" w:rsidRPr="004363E2" w:rsidRDefault="00763E5F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763E5F" w:rsidRPr="004363E2" w:rsidRDefault="00763E5F" w:rsidP="00A22C37">
            <w:pPr>
              <w:pStyle w:val="-7"/>
            </w:pPr>
          </w:p>
        </w:tc>
      </w:tr>
      <w:tr w:rsidR="00763E5F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763E5F" w:rsidRPr="00592A0D" w:rsidRDefault="00763E5F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763E5F" w:rsidRPr="004363E2" w:rsidRDefault="00763E5F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763E5F" w:rsidRPr="006E1160" w:rsidRDefault="006E1160" w:rsidP="006E1160">
            <w:pPr>
              <w:pStyle w:val="-f"/>
              <w:rPr>
                <w:lang w:val="en-US"/>
              </w:rPr>
            </w:pPr>
            <w:r>
              <w:t>Модули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763E5F" w:rsidRPr="004363E2" w:rsidRDefault="00763E5F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763E5F" w:rsidRPr="004363E2" w:rsidRDefault="00763E5F" w:rsidP="00A22C37">
            <w:pPr>
              <w:pStyle w:val="-7"/>
            </w:pPr>
          </w:p>
        </w:tc>
      </w:tr>
      <w:tr w:rsidR="00763E5F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763E5F" w:rsidRPr="00592A0D" w:rsidRDefault="00763E5F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763E5F" w:rsidRPr="004363E2" w:rsidRDefault="00763E5F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763E5F" w:rsidRPr="004363E2" w:rsidRDefault="00763E5F" w:rsidP="00732245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763E5F" w:rsidRPr="004363E2" w:rsidRDefault="00763E5F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763E5F" w:rsidRPr="004363E2" w:rsidRDefault="00763E5F" w:rsidP="00A22C37">
            <w:pPr>
              <w:pStyle w:val="-7"/>
            </w:pPr>
          </w:p>
        </w:tc>
      </w:tr>
      <w:tr w:rsidR="0016626C" w:rsidRPr="00592A0D" w:rsidTr="00B510D5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6626C" w:rsidRPr="00592A0D" w:rsidRDefault="0016626C" w:rsidP="0016626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6626C" w:rsidRPr="00592A0D" w:rsidRDefault="0016626C" w:rsidP="0016626C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16626C" w:rsidRPr="00592A0D" w:rsidRDefault="0016626C" w:rsidP="0016626C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16626C" w:rsidRPr="004363E2" w:rsidRDefault="0016626C" w:rsidP="0016626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6626C" w:rsidRPr="004363E2" w:rsidRDefault="0016626C" w:rsidP="00CF4239">
            <w:pPr>
              <w:pStyle w:val="-7"/>
            </w:pPr>
            <w:r w:rsidRPr="0016626C">
              <w:t>Пр</w:t>
            </w:r>
            <w:r w:rsidR="00CF4239">
              <w:t>еобразователь DC/DC SPAN02C-15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6626C" w:rsidRPr="004363E2" w:rsidRDefault="0016626C" w:rsidP="0016626C">
            <w:pPr>
              <w:pStyle w:val="-5"/>
            </w:pPr>
            <w: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6626C" w:rsidRPr="004363E2" w:rsidRDefault="00CF4239" w:rsidP="0016626C">
            <w:pPr>
              <w:pStyle w:val="-7"/>
            </w:pPr>
            <w:r w:rsidRPr="0016626C">
              <w:t>SIP8</w:t>
            </w:r>
          </w:p>
        </w:tc>
      </w:tr>
      <w:tr w:rsidR="00B510D5" w:rsidRPr="00592A0D" w:rsidTr="00B510D5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510D5" w:rsidRPr="00592A0D" w:rsidRDefault="00B510D5" w:rsidP="00D93845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510D5" w:rsidRPr="00592A0D" w:rsidRDefault="00B510D5" w:rsidP="00D93845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510D5" w:rsidRPr="00592A0D" w:rsidRDefault="00B510D5" w:rsidP="00D93845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510D5" w:rsidRPr="004363E2" w:rsidRDefault="00B510D5" w:rsidP="00D93845">
            <w:pPr>
              <w:pStyle w:val="-7"/>
            </w:pPr>
          </w:p>
        </w:tc>
        <w:tc>
          <w:tcPr>
            <w:tcW w:w="35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510D5" w:rsidRPr="004363E2" w:rsidRDefault="00B510D5" w:rsidP="00D93845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510D5" w:rsidRPr="004363E2" w:rsidRDefault="00B510D5" w:rsidP="00D93845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510D5" w:rsidRPr="004363E2" w:rsidRDefault="00B510D5" w:rsidP="00D93845">
            <w:pPr>
              <w:pStyle w:val="-7"/>
            </w:pPr>
          </w:p>
        </w:tc>
      </w:tr>
      <w:tr w:rsidR="00B510D5" w:rsidRPr="00592A0D" w:rsidTr="00B510D5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510D5" w:rsidRPr="00592A0D" w:rsidRDefault="00B510D5" w:rsidP="00D93845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510D5" w:rsidRPr="00592A0D" w:rsidRDefault="00B510D5" w:rsidP="00D93845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510D5" w:rsidRPr="00592A0D" w:rsidRDefault="00B510D5" w:rsidP="00D93845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510D5" w:rsidRPr="004363E2" w:rsidRDefault="00B510D5" w:rsidP="00D93845">
            <w:pPr>
              <w:pStyle w:val="-7"/>
            </w:pPr>
          </w:p>
        </w:tc>
        <w:tc>
          <w:tcPr>
            <w:tcW w:w="35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510D5" w:rsidRPr="004363E2" w:rsidRDefault="00B510D5" w:rsidP="00D93845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510D5" w:rsidRPr="004363E2" w:rsidRDefault="00B510D5" w:rsidP="00D93845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510D5" w:rsidRPr="004363E2" w:rsidRDefault="00B510D5" w:rsidP="00D93845">
            <w:pPr>
              <w:pStyle w:val="-7"/>
            </w:pPr>
          </w:p>
        </w:tc>
      </w:tr>
      <w:tr w:rsidR="00B510D5" w:rsidRPr="00592A0D" w:rsidTr="00B510D5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510D5" w:rsidRPr="00592A0D" w:rsidRDefault="00B510D5" w:rsidP="00D93845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510D5" w:rsidRPr="00592A0D" w:rsidRDefault="00B510D5" w:rsidP="00D93845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510D5" w:rsidRPr="00592A0D" w:rsidRDefault="00B510D5" w:rsidP="00D93845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510D5" w:rsidRPr="004363E2" w:rsidRDefault="00B510D5" w:rsidP="00D93845">
            <w:pPr>
              <w:pStyle w:val="-7"/>
            </w:pPr>
          </w:p>
        </w:tc>
        <w:tc>
          <w:tcPr>
            <w:tcW w:w="35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510D5" w:rsidRPr="004363E2" w:rsidRDefault="00B510D5" w:rsidP="00D93845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510D5" w:rsidRPr="004363E2" w:rsidRDefault="00B510D5" w:rsidP="00D93845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510D5" w:rsidRPr="004363E2" w:rsidRDefault="00B510D5" w:rsidP="00D93845">
            <w:pPr>
              <w:pStyle w:val="-7"/>
            </w:pPr>
          </w:p>
        </w:tc>
      </w:tr>
      <w:tr w:rsidR="00B510D5" w:rsidRPr="00592A0D" w:rsidTr="00B510D5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510D5" w:rsidRPr="00592A0D" w:rsidRDefault="00B510D5" w:rsidP="00D93845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10D5" w:rsidRPr="00592A0D" w:rsidRDefault="00B510D5" w:rsidP="00D93845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10D5" w:rsidRPr="00592A0D" w:rsidRDefault="00B510D5" w:rsidP="00D93845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10D5" w:rsidRPr="004363E2" w:rsidRDefault="00B510D5" w:rsidP="00D93845">
            <w:pPr>
              <w:pStyle w:val="-7"/>
            </w:pPr>
          </w:p>
        </w:tc>
        <w:tc>
          <w:tcPr>
            <w:tcW w:w="3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10D5" w:rsidRPr="004363E2" w:rsidRDefault="00B510D5" w:rsidP="00D93845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10D5" w:rsidRPr="004363E2" w:rsidRDefault="00B510D5" w:rsidP="00D93845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B510D5" w:rsidRPr="004363E2" w:rsidRDefault="00B510D5" w:rsidP="00D93845">
            <w:pPr>
              <w:pStyle w:val="-7"/>
            </w:pPr>
          </w:p>
        </w:tc>
      </w:tr>
      <w:tr w:rsidR="0016626C" w:rsidRPr="00592A0D" w:rsidTr="00B510D5">
        <w:trPr>
          <w:cantSplit/>
          <w:trHeight w:val="397"/>
          <w:jc w:val="center"/>
        </w:trPr>
        <w:tc>
          <w:tcPr>
            <w:tcW w:w="54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6626C" w:rsidRPr="00592A0D" w:rsidRDefault="0016626C" w:rsidP="007756DC">
            <w:pPr>
              <w:pStyle w:val="-5"/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6626C" w:rsidRPr="00592A0D" w:rsidRDefault="0016626C" w:rsidP="00A22C37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6626C" w:rsidRPr="00592A0D" w:rsidRDefault="0016626C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6626C" w:rsidRPr="004363E2" w:rsidRDefault="0016626C" w:rsidP="007756DC">
            <w:pPr>
              <w:pStyle w:val="-7"/>
            </w:pPr>
          </w:p>
        </w:tc>
        <w:tc>
          <w:tcPr>
            <w:tcW w:w="35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6626C" w:rsidRPr="004363E2" w:rsidRDefault="0016626C" w:rsidP="00732245">
            <w:pPr>
              <w:pStyle w:val="-7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6626C" w:rsidRPr="004363E2" w:rsidRDefault="0016626C" w:rsidP="002959DE">
            <w:pPr>
              <w:pStyle w:val="-5"/>
            </w:pP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6626C" w:rsidRPr="004363E2" w:rsidRDefault="0016626C" w:rsidP="00A22C37">
            <w:pPr>
              <w:pStyle w:val="-7"/>
            </w:pPr>
          </w:p>
        </w:tc>
      </w:tr>
      <w:tr w:rsidR="0016626C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592A0D" w:rsidRDefault="0016626C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592A0D" w:rsidRDefault="0016626C" w:rsidP="00A22C37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592A0D" w:rsidRDefault="0016626C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4363E2" w:rsidRDefault="0016626C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4363E2" w:rsidRDefault="0016626C" w:rsidP="00732245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4363E2" w:rsidRDefault="0016626C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4363E2" w:rsidRDefault="0016626C" w:rsidP="00A22C37">
            <w:pPr>
              <w:pStyle w:val="-7"/>
            </w:pPr>
          </w:p>
        </w:tc>
      </w:tr>
      <w:tr w:rsidR="0016626C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592A0D" w:rsidRDefault="0016626C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592A0D" w:rsidRDefault="0016626C" w:rsidP="00A22C37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592A0D" w:rsidRDefault="0016626C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4363E2" w:rsidRDefault="0016626C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4363E2" w:rsidRDefault="0016626C" w:rsidP="00732245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4363E2" w:rsidRDefault="0016626C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4363E2" w:rsidRDefault="0016626C" w:rsidP="00A22C37">
            <w:pPr>
              <w:pStyle w:val="-7"/>
            </w:pPr>
          </w:p>
        </w:tc>
      </w:tr>
      <w:tr w:rsidR="0016626C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592A0D" w:rsidRDefault="0016626C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592A0D" w:rsidRDefault="0016626C" w:rsidP="00A22C37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592A0D" w:rsidRDefault="0016626C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4363E2" w:rsidRDefault="0016626C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4363E2" w:rsidRDefault="0016626C" w:rsidP="00732245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4363E2" w:rsidRDefault="0016626C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4363E2" w:rsidRDefault="0016626C" w:rsidP="00A22C37">
            <w:pPr>
              <w:pStyle w:val="-7"/>
            </w:pPr>
          </w:p>
        </w:tc>
      </w:tr>
      <w:tr w:rsidR="0016626C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592A0D" w:rsidRDefault="0016626C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592A0D" w:rsidRDefault="0016626C" w:rsidP="00A22C37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592A0D" w:rsidRDefault="0016626C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4363E2" w:rsidRDefault="0016626C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4363E2" w:rsidRDefault="0016626C" w:rsidP="00732245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4363E2" w:rsidRDefault="0016626C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4363E2" w:rsidRDefault="0016626C" w:rsidP="00A22C37">
            <w:pPr>
              <w:pStyle w:val="-7"/>
            </w:pPr>
          </w:p>
        </w:tc>
      </w:tr>
      <w:tr w:rsidR="0016626C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592A0D" w:rsidRDefault="0016626C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592A0D" w:rsidRDefault="0016626C" w:rsidP="00A22C37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592A0D" w:rsidRDefault="0016626C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4363E2" w:rsidRDefault="0016626C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4363E2" w:rsidRDefault="0016626C" w:rsidP="00732245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4363E2" w:rsidRDefault="0016626C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:rsidR="0016626C" w:rsidRPr="004363E2" w:rsidRDefault="0016626C" w:rsidP="00A22C37">
            <w:pPr>
              <w:pStyle w:val="-7"/>
            </w:pPr>
          </w:p>
        </w:tc>
      </w:tr>
      <w:tr w:rsidR="00B510D5" w:rsidRPr="00592A0D" w:rsidTr="00D93845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B510D5" w:rsidRPr="00592A0D" w:rsidRDefault="00B510D5" w:rsidP="00D93845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510D5" w:rsidRPr="00592A0D" w:rsidRDefault="00B510D5" w:rsidP="00D93845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B510D5" w:rsidRPr="00592A0D" w:rsidRDefault="00B510D5" w:rsidP="00D93845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B510D5" w:rsidRPr="004363E2" w:rsidRDefault="00B510D5" w:rsidP="00D93845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B510D5" w:rsidRPr="004363E2" w:rsidRDefault="00B510D5" w:rsidP="00D93845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B510D5" w:rsidRPr="004363E2" w:rsidRDefault="00B510D5" w:rsidP="00D93845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B510D5" w:rsidRPr="004363E2" w:rsidRDefault="00B510D5" w:rsidP="00D93845">
            <w:pPr>
              <w:pStyle w:val="-7"/>
            </w:pPr>
          </w:p>
        </w:tc>
      </w:tr>
      <w:tr w:rsidR="00B510D5" w:rsidRPr="00592A0D" w:rsidTr="00D93845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B510D5" w:rsidRPr="00592A0D" w:rsidRDefault="00B510D5" w:rsidP="00D93845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510D5" w:rsidRPr="00592A0D" w:rsidRDefault="00B510D5" w:rsidP="00D93845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B510D5" w:rsidRPr="00592A0D" w:rsidRDefault="00B510D5" w:rsidP="00D93845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B510D5" w:rsidRPr="004363E2" w:rsidRDefault="00B510D5" w:rsidP="00D93845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B510D5" w:rsidRPr="004363E2" w:rsidRDefault="00B510D5" w:rsidP="00D93845">
            <w:pPr>
              <w:pStyle w:val="-f"/>
            </w:pPr>
            <w:r>
              <w:t>Прочие изделия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B510D5" w:rsidRPr="004363E2" w:rsidRDefault="00B510D5" w:rsidP="00D93845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B510D5" w:rsidRPr="004363E2" w:rsidRDefault="00B510D5" w:rsidP="00D93845">
            <w:pPr>
              <w:pStyle w:val="-7"/>
            </w:pPr>
          </w:p>
        </w:tc>
      </w:tr>
      <w:tr w:rsidR="00B510D5" w:rsidRPr="00592A0D" w:rsidTr="00D93845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B510D5" w:rsidRPr="00592A0D" w:rsidRDefault="00B510D5" w:rsidP="00D93845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510D5" w:rsidRPr="00592A0D" w:rsidRDefault="00B510D5" w:rsidP="00D93845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B510D5" w:rsidRPr="00592A0D" w:rsidRDefault="00B510D5" w:rsidP="00D93845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B510D5" w:rsidRPr="004363E2" w:rsidRDefault="00B510D5" w:rsidP="00D93845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B510D5" w:rsidRPr="004363E2" w:rsidRDefault="00B510D5" w:rsidP="00D93845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B510D5" w:rsidRPr="004363E2" w:rsidRDefault="00B510D5" w:rsidP="00D93845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B510D5" w:rsidRPr="004363E2" w:rsidRDefault="00B510D5" w:rsidP="00D93845">
            <w:pPr>
              <w:pStyle w:val="-7"/>
            </w:pPr>
          </w:p>
        </w:tc>
      </w:tr>
      <w:tr w:rsidR="00B510D5" w:rsidRPr="00592A0D" w:rsidTr="00B510D5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B510D5" w:rsidRPr="00592A0D" w:rsidRDefault="00B510D5" w:rsidP="00D93845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510D5" w:rsidRPr="00592A0D" w:rsidRDefault="00B510D5" w:rsidP="00D93845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B510D5" w:rsidRPr="00592A0D" w:rsidRDefault="00B510D5" w:rsidP="00FA4EF0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B510D5" w:rsidRPr="004363E2" w:rsidRDefault="00B510D5" w:rsidP="00D93845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B510D5" w:rsidRPr="004363E2" w:rsidRDefault="00B510D5" w:rsidP="00D93845">
            <w:pPr>
              <w:pStyle w:val="-7"/>
            </w:pPr>
            <w:r>
              <w:t xml:space="preserve">Конденсатор </w:t>
            </w:r>
            <w:r w:rsidRPr="0016626C">
              <w:t>CC0805KPX7R9BB</w:t>
            </w:r>
            <w:r>
              <w:t>104 0.1мкФ, 50В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B510D5" w:rsidRPr="004363E2" w:rsidRDefault="00B510D5" w:rsidP="00D93845">
            <w:pPr>
              <w:pStyle w:val="-5"/>
            </w:pPr>
            <w:r>
              <w:rPr>
                <w:highlight w:val="yellow"/>
                <w:lang w:val="en-US"/>
              </w:rPr>
              <w:t>3</w:t>
            </w:r>
            <w:r w:rsidRPr="002C5EF9">
              <w:rPr>
                <w:highlight w:val="yellow"/>
              </w:rPr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B510D5" w:rsidRPr="004363E2" w:rsidRDefault="00B510D5" w:rsidP="00D93845">
            <w:pPr>
              <w:pStyle w:val="-7"/>
            </w:pPr>
            <w:r>
              <w:t>0805</w:t>
            </w:r>
          </w:p>
        </w:tc>
      </w:tr>
      <w:tr w:rsidR="000456C9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456C9" w:rsidRPr="00592A0D" w:rsidRDefault="000456C9" w:rsidP="000456C9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456C9" w:rsidRPr="00592A0D" w:rsidRDefault="000456C9" w:rsidP="000456C9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0456C9" w:rsidRPr="00592A0D" w:rsidRDefault="000456C9" w:rsidP="000456C9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0456C9" w:rsidRPr="004363E2" w:rsidRDefault="000456C9" w:rsidP="000456C9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456C9" w:rsidRPr="004363E2" w:rsidRDefault="000456C9" w:rsidP="000A41CB">
            <w:pPr>
              <w:pStyle w:val="-7"/>
            </w:pPr>
            <w:r>
              <w:t xml:space="preserve">Конденсатор </w:t>
            </w:r>
            <w:r w:rsidRPr="000456C9">
              <w:t>GRM31CR7</w:t>
            </w:r>
            <w:r>
              <w:t>2A105KA01K 1</w:t>
            </w:r>
            <w:r w:rsidR="000A41CB">
              <w:t> </w:t>
            </w:r>
            <w:r>
              <w:t>мкФ, 100В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456C9" w:rsidRPr="00250716" w:rsidRDefault="005C3C7D" w:rsidP="000456C9">
            <w:pPr>
              <w:pStyle w:val="-5"/>
            </w:pPr>
            <w:r>
              <w:rPr>
                <w:lang w:val="en-US"/>
              </w:rPr>
              <w:t>4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456C9" w:rsidRPr="004363E2" w:rsidRDefault="000456C9" w:rsidP="000456C9">
            <w:pPr>
              <w:pStyle w:val="-7"/>
            </w:pPr>
            <w:r>
              <w:t>1206</w:t>
            </w:r>
          </w:p>
        </w:tc>
      </w:tr>
      <w:tr w:rsidR="000A41CB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A41CB" w:rsidRPr="00592A0D" w:rsidRDefault="000A41CB" w:rsidP="000A41CB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A41CB" w:rsidRPr="00592A0D" w:rsidRDefault="000A41CB" w:rsidP="000A41CB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0A41CB" w:rsidRPr="00592A0D" w:rsidRDefault="000A41CB" w:rsidP="000A41CB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0A41CB" w:rsidRPr="004363E2" w:rsidRDefault="000A41CB" w:rsidP="000A41CB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A41CB" w:rsidRPr="004363E2" w:rsidRDefault="000A41CB" w:rsidP="000A41CB">
            <w:pPr>
              <w:pStyle w:val="-7"/>
            </w:pPr>
            <w:r>
              <w:t xml:space="preserve">Конденсатор </w:t>
            </w:r>
            <w:r w:rsidR="00133911">
              <w:t>TAJC106K035RNJ</w:t>
            </w:r>
            <w:r w:rsidRPr="000A41CB">
              <w:t xml:space="preserve"> 10 мкФ, 35В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A41CB" w:rsidRPr="004363E2" w:rsidRDefault="000A41CB" w:rsidP="000A41CB">
            <w:pPr>
              <w:pStyle w:val="-5"/>
            </w:pPr>
            <w:r>
              <w:t>4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A41CB" w:rsidRPr="000A41CB" w:rsidRDefault="000A41CB" w:rsidP="000A41CB">
            <w:pPr>
              <w:pStyle w:val="-7"/>
              <w:rPr>
                <w:lang w:val="en-US"/>
              </w:rPr>
            </w:pPr>
            <w:r>
              <w:rPr>
                <w:lang w:val="en-US"/>
              </w:rPr>
              <w:t>SMD C</w:t>
            </w:r>
          </w:p>
        </w:tc>
      </w:tr>
      <w:tr w:rsidR="000A41CB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A41CB" w:rsidRPr="00592A0D" w:rsidRDefault="000A41CB" w:rsidP="000A41CB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A41CB" w:rsidRPr="00592A0D" w:rsidRDefault="000A41CB" w:rsidP="000A41CB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0A41CB" w:rsidRPr="00592A0D" w:rsidRDefault="000A41CB" w:rsidP="000A41CB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0A41CB" w:rsidRPr="004363E2" w:rsidRDefault="000A41CB" w:rsidP="000A41CB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A41CB" w:rsidRPr="004363E2" w:rsidRDefault="000A41CB" w:rsidP="000A41CB">
            <w:pPr>
              <w:pStyle w:val="-7"/>
            </w:pPr>
            <w:r>
              <w:t xml:space="preserve">Конденсатор </w:t>
            </w:r>
            <w:r w:rsidRPr="000A41CB">
              <w:t>TAJC336K010RNJ 33 мкФ, 10В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A41CB" w:rsidRPr="000A41CB" w:rsidRDefault="000A41CB" w:rsidP="000A41CB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A41CB" w:rsidRPr="004363E2" w:rsidRDefault="000A41CB" w:rsidP="000A41CB">
            <w:pPr>
              <w:pStyle w:val="-7"/>
            </w:pPr>
            <w:r>
              <w:rPr>
                <w:lang w:val="en-US"/>
              </w:rPr>
              <w:t>SMD C</w:t>
            </w:r>
          </w:p>
        </w:tc>
      </w:tr>
      <w:tr w:rsidR="000A41CB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A41CB" w:rsidRPr="00592A0D" w:rsidRDefault="000A41CB" w:rsidP="000A41CB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A41CB" w:rsidRPr="00592A0D" w:rsidRDefault="000A41CB" w:rsidP="000A41CB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0A41CB" w:rsidRPr="00592A0D" w:rsidRDefault="000A41CB" w:rsidP="000A41CB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0A41CB" w:rsidRPr="004363E2" w:rsidRDefault="000A41CB" w:rsidP="000A41CB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A41CB" w:rsidRPr="004363E2" w:rsidRDefault="000A41CB" w:rsidP="000A41CB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A41CB" w:rsidRPr="004363E2" w:rsidRDefault="000A41CB" w:rsidP="000A41CB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A41CB" w:rsidRPr="004363E2" w:rsidRDefault="000A41CB" w:rsidP="000A41CB">
            <w:pPr>
              <w:pStyle w:val="-7"/>
            </w:pPr>
          </w:p>
        </w:tc>
      </w:tr>
      <w:tr w:rsidR="000A41CB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A41CB" w:rsidRPr="00592A0D" w:rsidRDefault="000A41CB" w:rsidP="000A41CB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A41CB" w:rsidRPr="00592A0D" w:rsidRDefault="000A41CB" w:rsidP="000A41CB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0A41CB" w:rsidRPr="00592A0D" w:rsidRDefault="000A41CB" w:rsidP="000A41CB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0A41CB" w:rsidRPr="004363E2" w:rsidRDefault="000A41CB" w:rsidP="000A41CB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AD64D1" w:rsidRPr="002A0C46" w:rsidRDefault="002A0C46" w:rsidP="00AD64D1">
            <w:pPr>
              <w:pStyle w:val="-7"/>
            </w:pPr>
            <w:r>
              <w:t>Резистор ERJ8CWFR010V 0,01 </w:t>
            </w:r>
            <w:r w:rsidRPr="002A0C46">
              <w:t>Ом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A41CB" w:rsidRPr="00AD64D1" w:rsidRDefault="00AD64D1" w:rsidP="000A41CB">
            <w:pPr>
              <w:pStyle w:val="-5"/>
              <w:rPr>
                <w:lang w:val="en-US"/>
              </w:rPr>
            </w:pPr>
            <w:r w:rsidRPr="00AD64D1">
              <w:rPr>
                <w:highlight w:val="yellow"/>
                <w:lang w:val="en-US"/>
              </w:rPr>
              <w:t>4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A41CB" w:rsidRPr="004363E2" w:rsidRDefault="002A0C46" w:rsidP="000A41CB">
            <w:pPr>
              <w:pStyle w:val="-7"/>
            </w:pPr>
            <w:r>
              <w:t>1206</w:t>
            </w:r>
          </w:p>
        </w:tc>
      </w:tr>
      <w:tr w:rsidR="000A41CB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A41CB" w:rsidRPr="00592A0D" w:rsidRDefault="000A41CB" w:rsidP="000A41CB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A41CB" w:rsidRPr="00592A0D" w:rsidRDefault="000A41CB" w:rsidP="000A41CB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0A41CB" w:rsidRPr="00592A0D" w:rsidRDefault="000A41CB" w:rsidP="000A41CB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0A41CB" w:rsidRPr="004363E2" w:rsidRDefault="000A41CB" w:rsidP="000A41CB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E7F7E" w:rsidRPr="004363E2" w:rsidRDefault="002A0C46" w:rsidP="008F62D1">
            <w:pPr>
              <w:pStyle w:val="-7"/>
            </w:pPr>
            <w:r>
              <w:t xml:space="preserve">Резистор </w:t>
            </w:r>
            <w:r w:rsidRPr="009901AE">
              <w:rPr>
                <w:highlight w:val="yellow"/>
              </w:rPr>
              <w:t>RC0805JR-071RL</w:t>
            </w:r>
            <w:r>
              <w:t xml:space="preserve"> 1 </w:t>
            </w:r>
            <w:r w:rsidRPr="002A0C46">
              <w:t>Ом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A41CB" w:rsidRDefault="002A0C46" w:rsidP="000A41CB">
            <w:pPr>
              <w:pStyle w:val="-5"/>
            </w:pPr>
            <w:r>
              <w:t>7</w:t>
            </w:r>
          </w:p>
          <w:p w:rsidR="008F62D1" w:rsidRPr="008F62D1" w:rsidRDefault="008F62D1" w:rsidP="000A41CB">
            <w:pPr>
              <w:pStyle w:val="-5"/>
              <w:rPr>
                <w:lang w:val="en-US"/>
              </w:rPr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E7F7E" w:rsidRPr="004363E2" w:rsidRDefault="002A0C46" w:rsidP="008F62D1">
            <w:pPr>
              <w:pStyle w:val="-7"/>
            </w:pPr>
            <w:r>
              <w:t>0805</w:t>
            </w:r>
          </w:p>
        </w:tc>
      </w:tr>
      <w:tr w:rsidR="008F62D1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8F62D1" w:rsidRPr="00592A0D" w:rsidRDefault="008F62D1" w:rsidP="000A41CB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F62D1" w:rsidRPr="00592A0D" w:rsidRDefault="008F62D1" w:rsidP="000A41CB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8F62D1" w:rsidRPr="00592A0D" w:rsidRDefault="008F62D1" w:rsidP="000A41CB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8F62D1" w:rsidRPr="004363E2" w:rsidRDefault="008F62D1" w:rsidP="000A41CB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8F62D1" w:rsidRDefault="008F62D1" w:rsidP="008F62D1">
            <w:pPr>
              <w:pStyle w:val="-7"/>
            </w:pPr>
            <w:r w:rsidRPr="00AD64D1">
              <w:rPr>
                <w:highlight w:val="yellow"/>
              </w:rPr>
              <w:t>Резистор RC0805FR-07</w:t>
            </w:r>
            <w:r>
              <w:rPr>
                <w:highlight w:val="yellow"/>
                <w:lang w:val="en-US"/>
              </w:rPr>
              <w:t>270R</w:t>
            </w:r>
            <w:r w:rsidRPr="00AD64D1">
              <w:rPr>
                <w:highlight w:val="yellow"/>
              </w:rPr>
              <w:t xml:space="preserve">L </w:t>
            </w:r>
            <w:r>
              <w:rPr>
                <w:highlight w:val="yellow"/>
                <w:lang w:val="en-US"/>
              </w:rPr>
              <w:t>270</w:t>
            </w:r>
            <w:r w:rsidRPr="00AD64D1">
              <w:rPr>
                <w:highlight w:val="yellow"/>
              </w:rPr>
              <w:t> Ом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8F62D1" w:rsidRPr="00BC3379" w:rsidRDefault="00BC3379" w:rsidP="000A41CB">
            <w:pPr>
              <w:pStyle w:val="-5"/>
              <w:rPr>
                <w:lang w:val="en-US"/>
              </w:rPr>
            </w:pPr>
            <w:r w:rsidRPr="00BC3379">
              <w:rPr>
                <w:highlight w:val="yellow"/>
                <w:lang w:val="en-US"/>
              </w:rPr>
              <w:t>7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8F62D1" w:rsidRDefault="007F2230" w:rsidP="008F62D1">
            <w:pPr>
              <w:pStyle w:val="-7"/>
            </w:pPr>
            <w:r w:rsidRPr="007F2230">
              <w:rPr>
                <w:highlight w:val="yellow"/>
              </w:rPr>
              <w:t>0805</w:t>
            </w:r>
          </w:p>
        </w:tc>
      </w:tr>
      <w:tr w:rsidR="008F62D1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8F62D1" w:rsidRPr="00592A0D" w:rsidRDefault="008F62D1" w:rsidP="000A41CB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F62D1" w:rsidRPr="00592A0D" w:rsidRDefault="008F62D1" w:rsidP="000A41CB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8F62D1" w:rsidRPr="00592A0D" w:rsidRDefault="008F62D1" w:rsidP="000A41CB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8F62D1" w:rsidRPr="004363E2" w:rsidRDefault="008F62D1" w:rsidP="000A41CB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8F62D1" w:rsidRDefault="008F62D1" w:rsidP="009901AE">
            <w:pPr>
              <w:pStyle w:val="-7"/>
            </w:pPr>
            <w:r w:rsidRPr="00AD64D1">
              <w:rPr>
                <w:highlight w:val="yellow"/>
              </w:rPr>
              <w:t>Резистор RC0805FR-07</w:t>
            </w:r>
            <w:r>
              <w:rPr>
                <w:highlight w:val="yellow"/>
                <w:lang w:val="en-US"/>
              </w:rPr>
              <w:t>510R</w:t>
            </w:r>
            <w:r w:rsidRPr="00AD64D1">
              <w:rPr>
                <w:highlight w:val="yellow"/>
              </w:rPr>
              <w:t>L 5</w:t>
            </w:r>
            <w:r>
              <w:rPr>
                <w:highlight w:val="yellow"/>
                <w:lang w:val="en-US"/>
              </w:rPr>
              <w:t>10</w:t>
            </w:r>
            <w:r w:rsidRPr="00AD64D1">
              <w:rPr>
                <w:highlight w:val="yellow"/>
              </w:rPr>
              <w:t> Ом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8F62D1" w:rsidRPr="008F62D1" w:rsidRDefault="008F62D1" w:rsidP="000A41CB">
            <w:pPr>
              <w:pStyle w:val="-5"/>
              <w:rPr>
                <w:highlight w:val="yellow"/>
                <w:lang w:val="en-US"/>
              </w:rPr>
            </w:pPr>
            <w:r w:rsidRPr="008F62D1">
              <w:rPr>
                <w:highlight w:val="yellow"/>
                <w:lang w:val="en-US"/>
              </w:rPr>
              <w:t>4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8F62D1" w:rsidRPr="008F62D1" w:rsidRDefault="008F62D1" w:rsidP="000A41CB">
            <w:pPr>
              <w:pStyle w:val="-7"/>
              <w:rPr>
                <w:highlight w:val="yellow"/>
                <w:lang w:val="en-US"/>
              </w:rPr>
            </w:pPr>
            <w:r w:rsidRPr="008F62D1">
              <w:rPr>
                <w:highlight w:val="yellow"/>
                <w:lang w:val="en-US"/>
              </w:rPr>
              <w:t>0805</w:t>
            </w:r>
          </w:p>
        </w:tc>
      </w:tr>
      <w:tr w:rsidR="000A41CB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A41CB" w:rsidRPr="00592A0D" w:rsidRDefault="000A41CB" w:rsidP="000A41CB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A41CB" w:rsidRPr="00592A0D" w:rsidRDefault="000A41CB" w:rsidP="000A41CB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0A41CB" w:rsidRPr="00592A0D" w:rsidRDefault="000A41CB" w:rsidP="000A41CB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0A41CB" w:rsidRPr="004363E2" w:rsidRDefault="000A41CB" w:rsidP="000A41CB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A41CB" w:rsidRPr="004363E2" w:rsidRDefault="002A0C46" w:rsidP="0004630C">
            <w:pPr>
              <w:pStyle w:val="-7"/>
            </w:pPr>
            <w:r>
              <w:t>Резистор RC0805JR-07</w:t>
            </w:r>
            <w:r w:rsidR="0004630C" w:rsidRPr="0004630C">
              <w:rPr>
                <w:highlight w:val="yellow"/>
                <w:lang w:val="en-US"/>
              </w:rPr>
              <w:t>1</w:t>
            </w:r>
            <w:r>
              <w:t>KL 1 </w:t>
            </w:r>
            <w:r w:rsidRPr="002A0C46">
              <w:t>кОм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A41CB" w:rsidRPr="007C69DE" w:rsidRDefault="00423500" w:rsidP="000A41CB">
            <w:pPr>
              <w:pStyle w:val="-5"/>
              <w:rPr>
                <w:lang w:val="en-US"/>
              </w:rPr>
            </w:pPr>
            <w:r w:rsidRPr="00423500">
              <w:rPr>
                <w:highlight w:val="yellow"/>
                <w:lang w:val="en-US"/>
              </w:rPr>
              <w:t>10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A41CB" w:rsidRPr="004363E2" w:rsidRDefault="002A0C46" w:rsidP="000A41CB">
            <w:pPr>
              <w:pStyle w:val="-7"/>
            </w:pPr>
            <w:r>
              <w:t>0805</w:t>
            </w:r>
          </w:p>
        </w:tc>
      </w:tr>
      <w:tr w:rsidR="000A41CB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A41CB" w:rsidRPr="00592A0D" w:rsidRDefault="000A41CB" w:rsidP="000A41CB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A41CB" w:rsidRPr="00592A0D" w:rsidRDefault="000A41CB" w:rsidP="000A41CB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0A41CB" w:rsidRPr="00592A0D" w:rsidRDefault="000A41CB" w:rsidP="000A41CB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0A41CB" w:rsidRPr="004363E2" w:rsidRDefault="000A41CB" w:rsidP="000A41CB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AD64D1" w:rsidRPr="007D4276" w:rsidRDefault="002A0C46" w:rsidP="008F62D1">
            <w:pPr>
              <w:pStyle w:val="-7"/>
              <w:rPr>
                <w:highlight w:val="yellow"/>
              </w:rPr>
            </w:pPr>
            <w:r w:rsidRPr="00FD4943">
              <w:t>Резистор RC0805JR-072KL 2 кОм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AD630D" w:rsidRPr="000E7F7E" w:rsidRDefault="000E7F7E" w:rsidP="008F62D1">
            <w:pPr>
              <w:pStyle w:val="-5"/>
              <w:rPr>
                <w:lang w:val="en-US"/>
              </w:rPr>
            </w:pPr>
            <w:r w:rsidRPr="000E7F7E">
              <w:rPr>
                <w:highlight w:val="yellow"/>
                <w:lang w:val="en-US"/>
              </w:rPr>
              <w:t>12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E7F7E" w:rsidRPr="004363E2" w:rsidRDefault="002A0C46" w:rsidP="008F62D1">
            <w:pPr>
              <w:pStyle w:val="-7"/>
            </w:pPr>
            <w:r>
              <w:t>0805</w:t>
            </w:r>
          </w:p>
        </w:tc>
      </w:tr>
      <w:tr w:rsidR="008F62D1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8F62D1" w:rsidRPr="00592A0D" w:rsidRDefault="008F62D1" w:rsidP="000A41CB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F62D1" w:rsidRPr="00592A0D" w:rsidRDefault="008F62D1" w:rsidP="000A41CB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8F62D1" w:rsidRPr="00592A0D" w:rsidRDefault="008F62D1" w:rsidP="000A41CB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8F62D1" w:rsidRPr="004363E2" w:rsidRDefault="008F62D1" w:rsidP="000A41CB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8F62D1" w:rsidRPr="00FD4943" w:rsidRDefault="008F62D1" w:rsidP="008F62D1">
            <w:pPr>
              <w:pStyle w:val="-7"/>
            </w:pPr>
            <w:r w:rsidRPr="00AD64D1">
              <w:rPr>
                <w:highlight w:val="yellow"/>
              </w:rPr>
              <w:t>Резистор RC0805FR-07</w:t>
            </w:r>
            <w:r>
              <w:rPr>
                <w:highlight w:val="yellow"/>
                <w:lang w:val="en-US"/>
              </w:rPr>
              <w:t>5</w:t>
            </w:r>
            <w:r w:rsidRPr="00AD64D1">
              <w:rPr>
                <w:highlight w:val="yellow"/>
              </w:rPr>
              <w:t>K</w:t>
            </w:r>
            <w:r>
              <w:rPr>
                <w:highlight w:val="yellow"/>
                <w:lang w:val="en-US"/>
              </w:rPr>
              <w:t>1</w:t>
            </w:r>
            <w:r w:rsidRPr="00AD64D1">
              <w:rPr>
                <w:highlight w:val="yellow"/>
              </w:rPr>
              <w:t>L 5.</w:t>
            </w:r>
            <w:r>
              <w:rPr>
                <w:highlight w:val="yellow"/>
                <w:lang w:val="en-US"/>
              </w:rPr>
              <w:t>1</w:t>
            </w:r>
            <w:r w:rsidRPr="00AD64D1">
              <w:rPr>
                <w:highlight w:val="yellow"/>
              </w:rPr>
              <w:t> кОм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8F62D1" w:rsidRPr="000E7F7E" w:rsidRDefault="008F62D1" w:rsidP="000A41CB">
            <w:pPr>
              <w:pStyle w:val="-5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8F62D1" w:rsidRPr="008F62D1" w:rsidRDefault="008F62D1" w:rsidP="000A41CB">
            <w:pPr>
              <w:pStyle w:val="-7"/>
              <w:rPr>
                <w:lang w:val="en-US"/>
              </w:rPr>
            </w:pPr>
            <w:r w:rsidRPr="008F62D1">
              <w:rPr>
                <w:highlight w:val="yellow"/>
                <w:lang w:val="en-US"/>
              </w:rPr>
              <w:t>0805</w:t>
            </w:r>
          </w:p>
        </w:tc>
      </w:tr>
      <w:tr w:rsidR="008F62D1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8F62D1" w:rsidRPr="00592A0D" w:rsidRDefault="008F62D1" w:rsidP="000A41CB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F62D1" w:rsidRPr="00592A0D" w:rsidRDefault="008F62D1" w:rsidP="000A41CB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8F62D1" w:rsidRPr="00592A0D" w:rsidRDefault="008F62D1" w:rsidP="000A41CB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8F62D1" w:rsidRPr="004363E2" w:rsidRDefault="008F62D1" w:rsidP="000A41CB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8F62D1" w:rsidRPr="00AD64D1" w:rsidRDefault="008F62D1" w:rsidP="008F62D1">
            <w:pPr>
              <w:pStyle w:val="-7"/>
              <w:rPr>
                <w:highlight w:val="yellow"/>
              </w:rPr>
            </w:pPr>
            <w:r w:rsidRPr="00AD64D1">
              <w:rPr>
                <w:highlight w:val="yellow"/>
              </w:rPr>
              <w:t>Резистор RC0805FR-0710KL 10 кОм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8F62D1" w:rsidRDefault="00BC3379" w:rsidP="00BC3379">
            <w:pPr>
              <w:pStyle w:val="-5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7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8F62D1" w:rsidRPr="008F62D1" w:rsidRDefault="00BC3379" w:rsidP="00423500">
            <w:pPr>
              <w:pStyle w:val="-7"/>
              <w:ind w:left="0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0805</w:t>
            </w:r>
          </w:p>
        </w:tc>
      </w:tr>
      <w:tr w:rsidR="008F62D1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8F62D1" w:rsidRPr="00592A0D" w:rsidRDefault="008F62D1" w:rsidP="000A41CB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F62D1" w:rsidRPr="00592A0D" w:rsidRDefault="008F62D1" w:rsidP="000A41CB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8F62D1" w:rsidRPr="00592A0D" w:rsidRDefault="008F62D1" w:rsidP="000A41CB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8F62D1" w:rsidRPr="004363E2" w:rsidRDefault="008F62D1" w:rsidP="000A41CB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8F62D1" w:rsidRPr="00AD64D1" w:rsidRDefault="008F62D1" w:rsidP="008F62D1">
            <w:pPr>
              <w:pStyle w:val="-7"/>
              <w:rPr>
                <w:highlight w:val="yellow"/>
              </w:rPr>
            </w:pPr>
            <w:r w:rsidRPr="00AD64D1">
              <w:rPr>
                <w:highlight w:val="yellow"/>
              </w:rPr>
              <w:t>Резистор RC0805FR-07</w:t>
            </w:r>
            <w:r w:rsidRPr="00AD630D">
              <w:rPr>
                <w:highlight w:val="yellow"/>
              </w:rPr>
              <w:t>33</w:t>
            </w:r>
            <w:r w:rsidRPr="00AD64D1">
              <w:rPr>
                <w:highlight w:val="yellow"/>
              </w:rPr>
              <w:t xml:space="preserve">KL </w:t>
            </w:r>
            <w:r w:rsidRPr="00AD630D">
              <w:rPr>
                <w:highlight w:val="yellow"/>
              </w:rPr>
              <w:t>33</w:t>
            </w:r>
            <w:r w:rsidRPr="00AD64D1">
              <w:rPr>
                <w:highlight w:val="yellow"/>
              </w:rPr>
              <w:t> кОм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8F62D1" w:rsidRDefault="00BC3379" w:rsidP="000A41CB">
            <w:pPr>
              <w:pStyle w:val="-5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8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8F62D1" w:rsidRDefault="00BC3379" w:rsidP="00BC3379">
            <w:pPr>
              <w:pStyle w:val="-7"/>
              <w:ind w:left="0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0805</w:t>
            </w:r>
          </w:p>
        </w:tc>
      </w:tr>
      <w:tr w:rsidR="008F62D1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8F62D1" w:rsidRPr="00592A0D" w:rsidRDefault="008F62D1" w:rsidP="000A41CB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F62D1" w:rsidRPr="00592A0D" w:rsidRDefault="008F62D1" w:rsidP="000A41CB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8F62D1" w:rsidRPr="00592A0D" w:rsidRDefault="008F62D1" w:rsidP="000A41CB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8F62D1" w:rsidRPr="004363E2" w:rsidRDefault="008F62D1" w:rsidP="000A41CB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8F62D1" w:rsidRPr="00AD64D1" w:rsidRDefault="008F62D1" w:rsidP="008F62D1">
            <w:pPr>
              <w:pStyle w:val="-7"/>
              <w:rPr>
                <w:highlight w:val="yellow"/>
              </w:rPr>
            </w:pPr>
            <w:r w:rsidRPr="00AD64D1">
              <w:rPr>
                <w:highlight w:val="yellow"/>
              </w:rPr>
              <w:t>Резистор RC0805FR-07</w:t>
            </w:r>
            <w:r w:rsidRPr="00AD630D">
              <w:rPr>
                <w:highlight w:val="yellow"/>
              </w:rPr>
              <w:t>68</w:t>
            </w:r>
            <w:r w:rsidRPr="00AD64D1">
              <w:rPr>
                <w:highlight w:val="yellow"/>
              </w:rPr>
              <w:t xml:space="preserve">KL </w:t>
            </w:r>
            <w:r w:rsidRPr="0004630C">
              <w:rPr>
                <w:highlight w:val="yellow"/>
              </w:rPr>
              <w:t>68</w:t>
            </w:r>
            <w:r w:rsidRPr="00AD64D1">
              <w:rPr>
                <w:highlight w:val="yellow"/>
              </w:rPr>
              <w:t> кОм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8F62D1" w:rsidRDefault="00184CCD" w:rsidP="000A41CB">
            <w:pPr>
              <w:pStyle w:val="-5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4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8F62D1" w:rsidRDefault="00184CCD" w:rsidP="000A41CB">
            <w:pPr>
              <w:pStyle w:val="-7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0805</w:t>
            </w:r>
          </w:p>
        </w:tc>
      </w:tr>
      <w:tr w:rsidR="00C265D6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C265D6" w:rsidRPr="00592A0D" w:rsidRDefault="00C265D6" w:rsidP="000A41CB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C265D6" w:rsidRPr="00592A0D" w:rsidRDefault="00C265D6" w:rsidP="000A41CB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C265D6" w:rsidRPr="00592A0D" w:rsidRDefault="00C265D6" w:rsidP="000A41CB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C265D6" w:rsidRPr="004363E2" w:rsidRDefault="00C265D6" w:rsidP="000A41CB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C265D6" w:rsidRPr="00C265D6" w:rsidRDefault="00C265D6" w:rsidP="008F62D1">
            <w:pPr>
              <w:pStyle w:val="-7"/>
              <w:rPr>
                <w:highlight w:val="yellow"/>
              </w:rPr>
            </w:pPr>
            <w:r w:rsidRPr="00AD64D1">
              <w:rPr>
                <w:highlight w:val="yellow"/>
              </w:rPr>
              <w:t>Резистор RC0805FR</w:t>
            </w:r>
            <w:proofErr w:type="gramStart"/>
            <w:r>
              <w:rPr>
                <w:highlight w:val="yellow"/>
                <w:lang w:val="en-US"/>
              </w:rPr>
              <w:t xml:space="preserve"> </w:t>
            </w:r>
            <w:r>
              <w:rPr>
                <w:highlight w:val="yellow"/>
              </w:rPr>
              <w:t>?</w:t>
            </w:r>
            <w:proofErr w:type="gramEnd"/>
            <w:r>
              <w:rPr>
                <w:highlight w:val="yellow"/>
              </w:rPr>
              <w:t>??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C265D6" w:rsidRDefault="00C265D6" w:rsidP="000A41CB">
            <w:pPr>
              <w:pStyle w:val="-5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3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C265D6" w:rsidRDefault="00C265D6" w:rsidP="000A41CB">
            <w:pPr>
              <w:pStyle w:val="-7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0805</w:t>
            </w:r>
          </w:p>
        </w:tc>
      </w:tr>
      <w:tr w:rsidR="00C265D6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C265D6" w:rsidRPr="00592A0D" w:rsidRDefault="00C265D6" w:rsidP="000A41CB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C265D6" w:rsidRPr="00592A0D" w:rsidRDefault="00C265D6" w:rsidP="000A41CB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C265D6" w:rsidRPr="00592A0D" w:rsidRDefault="00C265D6" w:rsidP="000A41CB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C265D6" w:rsidRPr="004363E2" w:rsidRDefault="00C265D6" w:rsidP="000A41CB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C265D6" w:rsidRPr="005804F2" w:rsidRDefault="00C265D6" w:rsidP="008F62D1">
            <w:pPr>
              <w:pStyle w:val="-7"/>
              <w:rPr>
                <w:highlight w:val="yellow"/>
                <w:lang w:val="en-US"/>
              </w:rPr>
            </w:pPr>
            <w:r w:rsidRPr="00AD64D1">
              <w:rPr>
                <w:highlight w:val="yellow"/>
              </w:rPr>
              <w:t>Резистор RC0805FR</w:t>
            </w:r>
            <w:proofErr w:type="gramStart"/>
            <w:r>
              <w:rPr>
                <w:highlight w:val="yellow"/>
              </w:rPr>
              <w:t xml:space="preserve"> ?</w:t>
            </w:r>
            <w:proofErr w:type="gramEnd"/>
            <w:r>
              <w:rPr>
                <w:highlight w:val="yellow"/>
              </w:rPr>
              <w:t>??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C265D6" w:rsidRDefault="00C265D6" w:rsidP="000A41CB">
            <w:pPr>
              <w:pStyle w:val="-5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3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C265D6" w:rsidRDefault="00C265D6" w:rsidP="000A41CB">
            <w:pPr>
              <w:pStyle w:val="-7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0805</w:t>
            </w:r>
          </w:p>
        </w:tc>
      </w:tr>
      <w:tr w:rsidR="0016626C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6626C" w:rsidRPr="00592A0D" w:rsidRDefault="0016626C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6626C" w:rsidRPr="00592A0D" w:rsidRDefault="0016626C" w:rsidP="00A22C37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16626C" w:rsidRPr="00592A0D" w:rsidRDefault="0016626C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16626C" w:rsidRPr="004363E2" w:rsidRDefault="0016626C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6626C" w:rsidRPr="004363E2" w:rsidRDefault="0016626C" w:rsidP="00732245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6626C" w:rsidRPr="004363E2" w:rsidRDefault="0016626C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6626C" w:rsidRPr="004363E2" w:rsidRDefault="0016626C" w:rsidP="00A22C37">
            <w:pPr>
              <w:pStyle w:val="-7"/>
            </w:pPr>
          </w:p>
        </w:tc>
      </w:tr>
      <w:tr w:rsidR="00AC3B87" w:rsidRPr="00592A0D" w:rsidTr="00AA4C14">
        <w:trPr>
          <w:cantSplit/>
          <w:trHeight w:val="1089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AC3B87" w:rsidRPr="00592A0D" w:rsidRDefault="00AC3B87" w:rsidP="00AC3B87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AC3B87" w:rsidRPr="00592A0D" w:rsidRDefault="00AC3B87" w:rsidP="00AC3B87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AC3B87" w:rsidRPr="00592A0D" w:rsidRDefault="00AC3B87" w:rsidP="00AC3B87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AC3B87" w:rsidRPr="004363E2" w:rsidRDefault="00AC3B87" w:rsidP="00AC3B87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AC3B87" w:rsidRPr="00AD64D1" w:rsidRDefault="00AC3B87" w:rsidP="00375133">
            <w:pPr>
              <w:pStyle w:val="-7"/>
            </w:pPr>
            <w:r w:rsidRPr="00375133">
              <w:rPr>
                <w:highlight w:val="yellow"/>
              </w:rPr>
              <w:t xml:space="preserve">Аналоговый оптрон </w:t>
            </w:r>
            <w:r w:rsidR="00375133" w:rsidRPr="00375133">
              <w:rPr>
                <w:highlight w:val="yellow"/>
                <w:lang w:val="en-US"/>
              </w:rPr>
              <w:t>IL</w:t>
            </w:r>
            <w:r w:rsidR="00375133" w:rsidRPr="00AD64D1">
              <w:rPr>
                <w:highlight w:val="yellow"/>
              </w:rPr>
              <w:t>300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AC3B87" w:rsidRPr="004862A6" w:rsidRDefault="004862A6" w:rsidP="00AC3B87">
            <w:pPr>
              <w:pStyle w:val="-5"/>
              <w:rPr>
                <w:lang w:val="en-US"/>
              </w:rPr>
            </w:pPr>
            <w:r w:rsidRPr="004862A6">
              <w:rPr>
                <w:highlight w:val="yellow"/>
                <w:lang w:val="en-US"/>
              </w:rPr>
              <w:t>4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AC3B87" w:rsidRPr="00AD64D1" w:rsidRDefault="00AC3B87" w:rsidP="00AC3B87">
            <w:pPr>
              <w:pStyle w:val="-7"/>
            </w:pPr>
            <w:r>
              <w:rPr>
                <w:lang w:val="en-US"/>
              </w:rPr>
              <w:t>DIP</w:t>
            </w:r>
            <w:r w:rsidRPr="00AD64D1">
              <w:t>8</w:t>
            </w:r>
          </w:p>
        </w:tc>
      </w:tr>
      <w:tr w:rsidR="00AC3B87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AC3B87" w:rsidRPr="00592A0D" w:rsidRDefault="00AC3B87" w:rsidP="00AC3B87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AC3B87" w:rsidRPr="00592A0D" w:rsidRDefault="00AC3B87" w:rsidP="00AC3B87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AC3B87" w:rsidRPr="00592A0D" w:rsidRDefault="00AC3B87" w:rsidP="00AC3B87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AC3B87" w:rsidRPr="004363E2" w:rsidRDefault="00AC3B87" w:rsidP="00AC3B87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AC3B87" w:rsidRPr="004363E2" w:rsidRDefault="00AC3B87" w:rsidP="00AC3B87">
            <w:pPr>
              <w:pStyle w:val="-7"/>
            </w:pPr>
            <w:r w:rsidRPr="00AC3B87">
              <w:t>Драйвер IR2113SPBF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AC3B87" w:rsidRPr="004363E2" w:rsidRDefault="00E75BD2" w:rsidP="00AC3B87">
            <w:pPr>
              <w:pStyle w:val="-5"/>
            </w:pPr>
            <w:r>
              <w:t>3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AC3B87" w:rsidRPr="004363E2" w:rsidRDefault="00E75BD2" w:rsidP="00AC3B87">
            <w:pPr>
              <w:pStyle w:val="-7"/>
            </w:pPr>
            <w:r w:rsidRPr="00E75BD2">
              <w:t>SO-16W</w:t>
            </w:r>
          </w:p>
        </w:tc>
      </w:tr>
      <w:tr w:rsidR="00AC3B87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AC3B87" w:rsidRPr="00592A0D" w:rsidRDefault="00AC3B87" w:rsidP="00AC3B87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AC3B87" w:rsidRPr="00592A0D" w:rsidRDefault="00AC3B87" w:rsidP="00AC3B87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AC3B87" w:rsidRPr="00592A0D" w:rsidRDefault="00AC3B87" w:rsidP="00AC3B87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AC3B87" w:rsidRPr="004363E2" w:rsidRDefault="00AC3B87" w:rsidP="00AC3B87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AC3B87" w:rsidRPr="004363E2" w:rsidRDefault="00AC3B87" w:rsidP="00AC3B87">
            <w:pPr>
              <w:pStyle w:val="-7"/>
            </w:pPr>
            <w:r w:rsidRPr="00AC3B87">
              <w:t>Линейный стабилизатор L78L05ABUTR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AC3B87" w:rsidRPr="004363E2" w:rsidRDefault="00E75BD2" w:rsidP="00AC3B87">
            <w:pPr>
              <w:pStyle w:val="-5"/>
            </w:pPr>
            <w: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AC3B87" w:rsidRPr="004363E2" w:rsidRDefault="00E75BD2" w:rsidP="00AC3B87">
            <w:pPr>
              <w:pStyle w:val="-7"/>
            </w:pPr>
            <w:r w:rsidRPr="00E75BD2">
              <w:t>SOT89</w:t>
            </w:r>
          </w:p>
        </w:tc>
      </w:tr>
      <w:tr w:rsidR="00AC3B87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AC3B87" w:rsidRPr="00592A0D" w:rsidRDefault="00AC3B87" w:rsidP="00AC3B87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AC3B87" w:rsidRPr="00592A0D" w:rsidRDefault="00AC3B87" w:rsidP="00AC3B87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AC3B87" w:rsidRPr="00592A0D" w:rsidRDefault="00AC3B87" w:rsidP="00AC3B87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AC3B87" w:rsidRPr="004363E2" w:rsidRDefault="00AC3B87" w:rsidP="00AC3B87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AC3B87" w:rsidRPr="004363E2" w:rsidRDefault="00AC3B87" w:rsidP="00375133">
            <w:pPr>
              <w:pStyle w:val="-7"/>
            </w:pPr>
            <w:r w:rsidRPr="00375133">
              <w:rPr>
                <w:highlight w:val="yellow"/>
              </w:rPr>
              <w:t xml:space="preserve">Оптрон </w:t>
            </w:r>
            <w:r w:rsidR="00375133" w:rsidRPr="00375133">
              <w:rPr>
                <w:highlight w:val="yellow"/>
                <w:lang w:val="en-US"/>
              </w:rPr>
              <w:t>ACPL-024L</w:t>
            </w:r>
            <w:r w:rsidRPr="00375133">
              <w:rPr>
                <w:highlight w:val="yellow"/>
              </w:rPr>
              <w:t>-000E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AC3B87" w:rsidRPr="004363E2" w:rsidRDefault="00E75BD2" w:rsidP="00AC3B87">
            <w:pPr>
              <w:pStyle w:val="-5"/>
            </w:pPr>
            <w:r>
              <w:t>4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AC3B87" w:rsidRPr="004363E2" w:rsidRDefault="00E75BD2" w:rsidP="00AC3B87">
            <w:pPr>
              <w:pStyle w:val="-7"/>
            </w:pPr>
            <w:r w:rsidRPr="00E75BD2">
              <w:t>SOIC8</w:t>
            </w:r>
          </w:p>
        </w:tc>
      </w:tr>
      <w:tr w:rsidR="00AC3B87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AC3B87" w:rsidRPr="00592A0D" w:rsidRDefault="00AC3B87" w:rsidP="00AC3B87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AC3B87" w:rsidRPr="00592A0D" w:rsidRDefault="00AC3B87" w:rsidP="00AC3B87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AC3B87" w:rsidRPr="00592A0D" w:rsidRDefault="00AC3B87" w:rsidP="00AC3B87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AC3B87" w:rsidRPr="004363E2" w:rsidRDefault="00AC3B87" w:rsidP="00AC3B87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AC3B87" w:rsidRPr="004363E2" w:rsidRDefault="00AC3B87" w:rsidP="00AC3B87">
            <w:pPr>
              <w:pStyle w:val="-7"/>
            </w:pPr>
            <w:r>
              <w:t xml:space="preserve">Операционный усилитель </w:t>
            </w:r>
            <w:r w:rsidRPr="00AC3B87">
              <w:t>LMC7101AIM5X/NOPB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AC3B87" w:rsidRPr="004862A6" w:rsidRDefault="004862A6" w:rsidP="00AC3B87">
            <w:pPr>
              <w:pStyle w:val="-5"/>
              <w:rPr>
                <w:lang w:val="en-US"/>
              </w:rPr>
            </w:pPr>
            <w:r w:rsidRPr="004862A6">
              <w:rPr>
                <w:highlight w:val="yellow"/>
                <w:lang w:val="en-US"/>
              </w:rPr>
              <w:t>12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AC3B87" w:rsidRPr="004363E2" w:rsidRDefault="00E75BD2" w:rsidP="00AC3B87">
            <w:pPr>
              <w:pStyle w:val="-7"/>
            </w:pPr>
            <w:r w:rsidRPr="00E75BD2">
              <w:t>SOT23-5</w:t>
            </w:r>
          </w:p>
        </w:tc>
      </w:tr>
      <w:tr w:rsidR="005804F2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5804F2" w:rsidRPr="00592A0D" w:rsidRDefault="005804F2" w:rsidP="00AC3B87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5804F2" w:rsidRPr="00592A0D" w:rsidRDefault="005804F2" w:rsidP="00AC3B87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5804F2" w:rsidRPr="00592A0D" w:rsidRDefault="005804F2" w:rsidP="00AC3B87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5804F2" w:rsidRPr="004363E2" w:rsidRDefault="005804F2" w:rsidP="00AC3B87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5804F2" w:rsidRPr="00006B37" w:rsidRDefault="00006B37" w:rsidP="00AC3B87">
            <w:pPr>
              <w:pStyle w:val="-7"/>
              <w:rPr>
                <w:highlight w:val="yellow"/>
                <w:lang w:val="en-US"/>
              </w:rPr>
            </w:pPr>
            <w:r w:rsidRPr="00006B37">
              <w:rPr>
                <w:highlight w:val="yellow"/>
              </w:rPr>
              <w:t xml:space="preserve">Микросхема </w:t>
            </w:r>
            <w:r w:rsidRPr="00006B37">
              <w:rPr>
                <w:highlight w:val="yellow"/>
                <w:lang w:val="en-US"/>
              </w:rPr>
              <w:t>CD4043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5804F2" w:rsidRPr="00006B37" w:rsidRDefault="00006B37" w:rsidP="00AC3B87">
            <w:pPr>
              <w:pStyle w:val="-5"/>
              <w:rPr>
                <w:highlight w:val="yellow"/>
                <w:lang w:val="en-US"/>
              </w:rPr>
            </w:pPr>
            <w:r w:rsidRPr="00006B37">
              <w:rPr>
                <w:highlight w:val="yellow"/>
                <w:lang w:val="en-US"/>
              </w:rP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5804F2" w:rsidRPr="00006B37" w:rsidRDefault="00006B37" w:rsidP="00AC3B87">
            <w:pPr>
              <w:pStyle w:val="-7"/>
              <w:rPr>
                <w:highlight w:val="yellow"/>
                <w:lang w:val="en-US"/>
              </w:rPr>
            </w:pPr>
            <w:r w:rsidRPr="00006B37">
              <w:rPr>
                <w:highlight w:val="yellow"/>
                <w:lang w:val="en-US"/>
              </w:rPr>
              <w:t>DIP-16</w:t>
            </w:r>
          </w:p>
        </w:tc>
      </w:tr>
      <w:tr w:rsidR="00006B37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06B37" w:rsidRPr="00592A0D" w:rsidRDefault="00006B37" w:rsidP="00AC3B87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06B37" w:rsidRPr="00592A0D" w:rsidRDefault="00006B37" w:rsidP="00AC3B87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006B37" w:rsidRPr="00592A0D" w:rsidRDefault="00006B37" w:rsidP="00AC3B87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006B37" w:rsidRPr="004363E2" w:rsidRDefault="00006B37" w:rsidP="00AC3B87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06B37" w:rsidRPr="00006B37" w:rsidRDefault="00006B37" w:rsidP="00047BA7">
            <w:pPr>
              <w:pStyle w:val="-7"/>
              <w:rPr>
                <w:highlight w:val="yellow"/>
              </w:rPr>
            </w:pPr>
            <w:r w:rsidRPr="00006B37">
              <w:rPr>
                <w:highlight w:val="yellow"/>
              </w:rPr>
              <w:t>Компаратор</w:t>
            </w:r>
            <w:r w:rsidR="00047BA7">
              <w:rPr>
                <w:highlight w:val="yellow"/>
                <w:lang w:val="en-US"/>
              </w:rPr>
              <w:t xml:space="preserve"> </w:t>
            </w:r>
            <w:bookmarkStart w:id="7" w:name="_GoBack"/>
            <w:bookmarkEnd w:id="7"/>
            <w:r w:rsidRPr="00006B37">
              <w:rPr>
                <w:highlight w:val="yellow"/>
                <w:lang w:val="en-US"/>
              </w:rPr>
              <w:t>LM393</w:t>
            </w:r>
            <w:r w:rsidRPr="00006B37">
              <w:rPr>
                <w:highlight w:val="yellow"/>
              </w:rPr>
              <w:t>А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06B37" w:rsidRPr="00006B37" w:rsidRDefault="00006B37" w:rsidP="00AC3B87">
            <w:pPr>
              <w:pStyle w:val="-5"/>
              <w:rPr>
                <w:highlight w:val="yellow"/>
              </w:rPr>
            </w:pPr>
            <w:r>
              <w:rPr>
                <w:highlight w:val="yellow"/>
              </w:rPr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06B37" w:rsidRPr="00006B37" w:rsidRDefault="00006B37" w:rsidP="00AC3B87">
            <w:pPr>
              <w:pStyle w:val="-7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SOP-8</w:t>
            </w:r>
          </w:p>
        </w:tc>
      </w:tr>
      <w:tr w:rsidR="004862A6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862A6" w:rsidRPr="00592A0D" w:rsidRDefault="004862A6" w:rsidP="00AC3B87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862A6" w:rsidRPr="00592A0D" w:rsidRDefault="004862A6" w:rsidP="00AC3B87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4862A6" w:rsidRPr="00592A0D" w:rsidRDefault="004862A6" w:rsidP="00AC3B87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4862A6" w:rsidRPr="004363E2" w:rsidRDefault="004862A6" w:rsidP="00AC3B87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862A6" w:rsidRPr="00AA4C14" w:rsidRDefault="004862A6" w:rsidP="00AC3B87">
            <w:pPr>
              <w:pStyle w:val="-7"/>
              <w:rPr>
                <w:lang w:val="en-US"/>
              </w:rPr>
            </w:pPr>
            <w:r w:rsidRPr="00955420">
              <w:t>Диод</w:t>
            </w:r>
            <w:r w:rsidRPr="00955420">
              <w:rPr>
                <w:lang w:val="en-US"/>
              </w:rPr>
              <w:t xml:space="preserve"> VS-3EMH06-M3/5AT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862A6" w:rsidRPr="004363E2" w:rsidRDefault="004862A6" w:rsidP="00AC3B87">
            <w:pPr>
              <w:pStyle w:val="-5"/>
            </w:pPr>
            <w:r w:rsidRPr="004862A6">
              <w:rPr>
                <w:highlight w:val="yellow"/>
                <w:lang w:val="en-US"/>
              </w:rPr>
              <w:t>14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862A6" w:rsidRPr="004363E2" w:rsidRDefault="004862A6" w:rsidP="00AC3B87">
            <w:pPr>
              <w:pStyle w:val="-7"/>
            </w:pPr>
            <w:r w:rsidRPr="00E75BD2">
              <w:rPr>
                <w:lang w:val="en-US"/>
              </w:rPr>
              <w:t>SMA</w:t>
            </w:r>
          </w:p>
        </w:tc>
      </w:tr>
      <w:tr w:rsidR="00250716" w:rsidRPr="00592A0D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250716" w:rsidRPr="00592A0D" w:rsidRDefault="00250716" w:rsidP="00AC3B87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250716" w:rsidRPr="00592A0D" w:rsidRDefault="00250716" w:rsidP="00AC3B87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250716" w:rsidRPr="00592A0D" w:rsidRDefault="00250716" w:rsidP="00AC3B87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250716" w:rsidRPr="004363E2" w:rsidRDefault="00250716" w:rsidP="00AC3B87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250716" w:rsidRPr="00955420" w:rsidRDefault="00250716" w:rsidP="00AC3B87">
            <w:pPr>
              <w:pStyle w:val="-7"/>
            </w:pPr>
            <w:r>
              <w:t>Светодиод ИПД-156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250716" w:rsidRPr="00250716" w:rsidRDefault="00250716" w:rsidP="00AC3B87">
            <w:pPr>
              <w:pStyle w:val="-5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250716" w:rsidRPr="00E75BD2" w:rsidRDefault="00250716" w:rsidP="00AC3B87">
            <w:pPr>
              <w:pStyle w:val="-7"/>
              <w:rPr>
                <w:lang w:val="en-US"/>
              </w:rPr>
            </w:pPr>
          </w:p>
        </w:tc>
      </w:tr>
      <w:tr w:rsidR="004862A6" w:rsidRPr="00BD71F0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862A6" w:rsidRPr="00592A0D" w:rsidRDefault="004862A6" w:rsidP="00AC3B87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862A6" w:rsidRPr="00592A0D" w:rsidRDefault="004862A6" w:rsidP="00AC3B87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4862A6" w:rsidRPr="00592A0D" w:rsidRDefault="004862A6" w:rsidP="00AC3B87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4862A6" w:rsidRPr="004363E2" w:rsidRDefault="004862A6" w:rsidP="00AC3B87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862A6" w:rsidRPr="00BD71F0" w:rsidRDefault="004862A6" w:rsidP="00AC3B87">
            <w:pPr>
              <w:pStyle w:val="-7"/>
              <w:rPr>
                <w:lang w:val="en-US"/>
              </w:rPr>
            </w:pPr>
            <w:proofErr w:type="spellStart"/>
            <w:r w:rsidRPr="00BD71F0">
              <w:rPr>
                <w:lang w:val="en-US"/>
              </w:rPr>
              <w:t>Транзистор</w:t>
            </w:r>
            <w:proofErr w:type="spellEnd"/>
            <w:r w:rsidRPr="00BD71F0">
              <w:rPr>
                <w:lang w:val="en-US"/>
              </w:rPr>
              <w:t xml:space="preserve"> IRF530NPBF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862A6" w:rsidRPr="004862A6" w:rsidRDefault="004862A6" w:rsidP="00AC3B87">
            <w:pPr>
              <w:pStyle w:val="-5"/>
              <w:rPr>
                <w:lang w:val="en-US"/>
              </w:rPr>
            </w:pPr>
            <w:r>
              <w:t>7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862A6" w:rsidRPr="00BD71F0" w:rsidRDefault="004862A6" w:rsidP="00AC3B87">
            <w:pPr>
              <w:pStyle w:val="-7"/>
              <w:rPr>
                <w:lang w:val="en-US"/>
              </w:rPr>
            </w:pPr>
            <w:r w:rsidRPr="00E75BD2">
              <w:rPr>
                <w:lang w:val="en-US"/>
              </w:rPr>
              <w:t>TO220AB</w:t>
            </w:r>
          </w:p>
        </w:tc>
      </w:tr>
      <w:tr w:rsidR="004862A6" w:rsidRPr="00BD71F0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862A6" w:rsidRPr="00592A0D" w:rsidRDefault="004862A6" w:rsidP="00AC3B87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862A6" w:rsidRPr="00592A0D" w:rsidRDefault="004862A6" w:rsidP="00AC3B87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4862A6" w:rsidRPr="00592A0D" w:rsidRDefault="004862A6" w:rsidP="00AC3B87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4862A6" w:rsidRPr="004363E2" w:rsidRDefault="004862A6" w:rsidP="00AC3B87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862A6" w:rsidRPr="004862A6" w:rsidRDefault="004862A6" w:rsidP="00AC3B87">
            <w:pPr>
              <w:pStyle w:val="-7"/>
            </w:pPr>
            <w:r w:rsidRPr="004862A6">
              <w:rPr>
                <w:highlight w:val="yellow"/>
              </w:rPr>
              <w:t>Вилка СНП348-2ВП22-В</w:t>
            </w:r>
            <w:r w:rsidRPr="004862A6">
              <w:rPr>
                <w:highlight w:val="yellow"/>
              </w:rPr>
              <w:br/>
              <w:t>РЮМК.430420.013ТУ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862A6" w:rsidRPr="004862A6" w:rsidRDefault="004862A6" w:rsidP="00AC3B87">
            <w:pPr>
              <w:pStyle w:val="-5"/>
              <w:rPr>
                <w:lang w:val="en-US"/>
              </w:rPr>
            </w:pPr>
            <w:r w:rsidRPr="00AA4C14">
              <w:rPr>
                <w:highlight w:val="yellow"/>
                <w:lang w:val="en-US"/>
              </w:rP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862A6" w:rsidRPr="004862A6" w:rsidRDefault="004862A6" w:rsidP="00AC3B87">
            <w:pPr>
              <w:pStyle w:val="-7"/>
            </w:pPr>
          </w:p>
        </w:tc>
      </w:tr>
      <w:tr w:rsidR="004862A6" w:rsidRPr="00BD71F0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862A6" w:rsidRPr="00592A0D" w:rsidRDefault="004862A6" w:rsidP="00AC3B87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862A6" w:rsidRPr="00592A0D" w:rsidRDefault="004862A6" w:rsidP="00AC3B87">
            <w:pPr>
              <w:pStyle w:val="aff4"/>
              <w:rPr>
                <w:lang w:val="ru-RU"/>
              </w:rPr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4862A6" w:rsidRPr="00592A0D" w:rsidRDefault="004862A6" w:rsidP="00AC3B87">
            <w:pPr>
              <w:pStyle w:val="a"/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4862A6" w:rsidRPr="004363E2" w:rsidRDefault="004862A6" w:rsidP="00AC3B87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862A6" w:rsidRPr="00AA4C14" w:rsidRDefault="00AA4C14" w:rsidP="00AC3B87">
            <w:pPr>
              <w:pStyle w:val="-7"/>
              <w:rPr>
                <w:highlight w:val="yellow"/>
              </w:rPr>
            </w:pPr>
            <w:r w:rsidRPr="00AA4C14">
              <w:rPr>
                <w:highlight w:val="yellow"/>
              </w:rPr>
              <w:t>Вилка СНП394-16ВП21-2</w:t>
            </w:r>
            <w:r w:rsidRPr="00AA4C14">
              <w:rPr>
                <w:highlight w:val="yellow"/>
              </w:rPr>
              <w:br/>
              <w:t>РЮМК.430420.033ТУ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862A6" w:rsidRPr="00AA4C14" w:rsidRDefault="007F2230" w:rsidP="00AC3B87">
            <w:pPr>
              <w:pStyle w:val="-5"/>
            </w:pPr>
            <w:r w:rsidRPr="007F2230">
              <w:rPr>
                <w:highlight w:val="yellow"/>
                <w:lang w:val="en-US"/>
              </w:rP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862A6" w:rsidRPr="004862A6" w:rsidRDefault="004862A6" w:rsidP="00AC3B87">
            <w:pPr>
              <w:pStyle w:val="-7"/>
            </w:pPr>
          </w:p>
        </w:tc>
      </w:tr>
      <w:tr w:rsidR="004862A6" w:rsidRPr="00BD71F0" w:rsidTr="00AA4C1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862A6" w:rsidRPr="00BD71F0" w:rsidRDefault="004862A6" w:rsidP="007756DC">
            <w:pPr>
              <w:pStyle w:val="-5"/>
              <w:rPr>
                <w:lang w:val="en-US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862A6" w:rsidRPr="00BD71F0" w:rsidRDefault="004862A6" w:rsidP="00A22C37">
            <w:pPr>
              <w:pStyle w:val="aff4"/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4862A6" w:rsidRPr="00BD71F0" w:rsidRDefault="004862A6" w:rsidP="00A22C37">
            <w:pPr>
              <w:pStyle w:val="a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4862A6" w:rsidRPr="00BD71F0" w:rsidRDefault="004862A6" w:rsidP="007756DC">
            <w:pPr>
              <w:pStyle w:val="-7"/>
              <w:rPr>
                <w:lang w:val="en-US"/>
              </w:rPr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862A6" w:rsidRPr="00BD71F0" w:rsidRDefault="004862A6" w:rsidP="00732245">
            <w:pPr>
              <w:pStyle w:val="-7"/>
              <w:rPr>
                <w:lang w:val="en-US"/>
              </w:rPr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862A6" w:rsidRPr="00BD71F0" w:rsidRDefault="004862A6" w:rsidP="002959DE">
            <w:pPr>
              <w:pStyle w:val="-5"/>
              <w:rPr>
                <w:lang w:val="en-US"/>
              </w:rPr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862A6" w:rsidRPr="00BD71F0" w:rsidRDefault="004862A6" w:rsidP="00A22C37">
            <w:pPr>
              <w:pStyle w:val="-7"/>
              <w:rPr>
                <w:lang w:val="en-US"/>
              </w:rPr>
            </w:pPr>
          </w:p>
        </w:tc>
      </w:tr>
      <w:tr w:rsidR="004862A6" w:rsidRPr="00BD71F0" w:rsidTr="00B510D5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862A6" w:rsidRPr="00BD71F0" w:rsidRDefault="004862A6" w:rsidP="007756DC">
            <w:pPr>
              <w:pStyle w:val="-5"/>
              <w:rPr>
                <w:lang w:val="en-US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862A6" w:rsidRPr="00BD71F0" w:rsidRDefault="004862A6" w:rsidP="00A22C37">
            <w:pPr>
              <w:pStyle w:val="aff4"/>
            </w:pPr>
          </w:p>
        </w:tc>
        <w:tc>
          <w:tcPr>
            <w:tcW w:w="719" w:type="dxa"/>
            <w:tcBorders>
              <w:top w:val="nil"/>
              <w:bottom w:val="nil"/>
            </w:tcBorders>
          </w:tcPr>
          <w:p w:rsidR="004862A6" w:rsidRPr="00BD71F0" w:rsidRDefault="004862A6" w:rsidP="00A22C37">
            <w:pPr>
              <w:pStyle w:val="a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 w:rsidR="004862A6" w:rsidRPr="00BD71F0" w:rsidRDefault="004862A6" w:rsidP="007756DC">
            <w:pPr>
              <w:pStyle w:val="-7"/>
              <w:rPr>
                <w:lang w:val="en-US"/>
              </w:rPr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862A6" w:rsidRPr="00BD71F0" w:rsidRDefault="004862A6" w:rsidP="00732245">
            <w:pPr>
              <w:pStyle w:val="-7"/>
              <w:rPr>
                <w:lang w:val="en-US"/>
              </w:rPr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862A6" w:rsidRPr="00BD71F0" w:rsidRDefault="004862A6" w:rsidP="002959DE">
            <w:pPr>
              <w:pStyle w:val="-5"/>
              <w:rPr>
                <w:lang w:val="en-US"/>
              </w:rPr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862A6" w:rsidRPr="00BD71F0" w:rsidRDefault="004862A6" w:rsidP="00A22C37">
            <w:pPr>
              <w:pStyle w:val="-7"/>
              <w:rPr>
                <w:lang w:val="en-US"/>
              </w:rPr>
            </w:pPr>
          </w:p>
        </w:tc>
      </w:tr>
      <w:tr w:rsidR="004862A6" w:rsidRPr="00BD71F0" w:rsidTr="00B510D5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862A6" w:rsidRPr="00BD71F0" w:rsidRDefault="004862A6" w:rsidP="00213EEC">
            <w:pPr>
              <w:pStyle w:val="-5"/>
              <w:rPr>
                <w:lang w:val="en-US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2A6" w:rsidRPr="00BD71F0" w:rsidRDefault="004862A6" w:rsidP="00213EEC">
            <w:pPr>
              <w:pStyle w:val="aff4"/>
            </w:pP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2A6" w:rsidRPr="00BD71F0" w:rsidRDefault="004862A6" w:rsidP="0016626C">
            <w:pPr>
              <w:pStyle w:val="a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2A6" w:rsidRPr="00BD71F0" w:rsidRDefault="004862A6" w:rsidP="00213EEC">
            <w:pPr>
              <w:pStyle w:val="-7"/>
              <w:rPr>
                <w:lang w:val="en-US"/>
              </w:rPr>
            </w:pPr>
          </w:p>
        </w:tc>
        <w:tc>
          <w:tcPr>
            <w:tcW w:w="3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2A6" w:rsidRPr="00BD71F0" w:rsidRDefault="004862A6" w:rsidP="00213EEC">
            <w:pPr>
              <w:pStyle w:val="-7"/>
              <w:rPr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2A6" w:rsidRPr="00BD71F0" w:rsidRDefault="004862A6" w:rsidP="00213EEC">
            <w:pPr>
              <w:pStyle w:val="-5"/>
              <w:rPr>
                <w:lang w:val="en-US"/>
              </w:rPr>
            </w:pP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4862A6" w:rsidRPr="00BD71F0" w:rsidRDefault="004862A6" w:rsidP="00213EEC">
            <w:pPr>
              <w:pStyle w:val="-7"/>
              <w:rPr>
                <w:lang w:val="en-US"/>
              </w:rPr>
            </w:pPr>
          </w:p>
        </w:tc>
      </w:tr>
      <w:tr w:rsidR="004862A6" w:rsidRPr="00BD71F0" w:rsidTr="00B510D5">
        <w:trPr>
          <w:cantSplit/>
          <w:trHeight w:val="397"/>
          <w:jc w:val="center"/>
        </w:trPr>
        <w:tc>
          <w:tcPr>
            <w:tcW w:w="54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862A6" w:rsidRPr="00BD71F0" w:rsidRDefault="004862A6" w:rsidP="00213EEC">
            <w:pPr>
              <w:pStyle w:val="-5"/>
              <w:rPr>
                <w:lang w:val="en-US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862A6" w:rsidRPr="00BD71F0" w:rsidRDefault="004862A6" w:rsidP="00213EEC">
            <w:pPr>
              <w:pStyle w:val="aff4"/>
            </w:pP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862A6" w:rsidRPr="00BD71F0" w:rsidRDefault="004862A6" w:rsidP="00213EEC">
            <w:pPr>
              <w:pStyle w:val="a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862A6" w:rsidRPr="00BD71F0" w:rsidRDefault="004862A6" w:rsidP="00213EEC">
            <w:pPr>
              <w:pStyle w:val="-7"/>
              <w:rPr>
                <w:lang w:val="en-US"/>
              </w:rPr>
            </w:pPr>
          </w:p>
        </w:tc>
        <w:tc>
          <w:tcPr>
            <w:tcW w:w="35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862A6" w:rsidRPr="00BD71F0" w:rsidRDefault="004862A6" w:rsidP="00213EEC">
            <w:pPr>
              <w:pStyle w:val="-7"/>
              <w:rPr>
                <w:lang w:val="en-US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862A6" w:rsidRPr="00BD71F0" w:rsidRDefault="004862A6" w:rsidP="00213EEC">
            <w:pPr>
              <w:pStyle w:val="-5"/>
              <w:rPr>
                <w:lang w:val="en-US"/>
              </w:rPr>
            </w:pP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862A6" w:rsidRPr="00BD71F0" w:rsidRDefault="004862A6" w:rsidP="00213EEC">
            <w:pPr>
              <w:pStyle w:val="-7"/>
              <w:rPr>
                <w:lang w:val="en-US"/>
              </w:rPr>
            </w:pPr>
          </w:p>
        </w:tc>
      </w:tr>
    </w:tbl>
    <w:p w:rsidR="005E104A" w:rsidRPr="00AD32D6" w:rsidRDefault="005E104A" w:rsidP="00AD32D6">
      <w:pPr>
        <w:pStyle w:val="afffffe"/>
      </w:pPr>
      <w:r w:rsidRPr="00AD32D6">
        <w:br w:type="page"/>
      </w: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60"/>
        <w:gridCol w:w="887"/>
        <w:gridCol w:w="888"/>
        <w:gridCol w:w="888"/>
        <w:gridCol w:w="889"/>
        <w:gridCol w:w="1425"/>
        <w:gridCol w:w="1275"/>
        <w:gridCol w:w="1493"/>
        <w:gridCol w:w="1212"/>
        <w:gridCol w:w="873"/>
      </w:tblGrid>
      <w:tr w:rsidR="000362DA" w:rsidRPr="00A31D5A" w:rsidTr="000362DA">
        <w:trPr>
          <w:cantSplit/>
          <w:trHeight w:val="624"/>
        </w:trPr>
        <w:tc>
          <w:tcPr>
            <w:tcW w:w="1049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362DA" w:rsidRPr="00A31D5A" w:rsidRDefault="000362DA" w:rsidP="000362DA">
            <w:pPr>
              <w:pStyle w:val="aff0"/>
              <w:ind w:left="0"/>
            </w:pPr>
            <w:r w:rsidRPr="00A31D5A">
              <w:lastRenderedPageBreak/>
              <w:t>Лист регистрации изменений</w:t>
            </w: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  <w:r w:rsidRPr="00A31D5A">
              <w:t>Изм.</w:t>
            </w:r>
          </w:p>
        </w:tc>
        <w:tc>
          <w:tcPr>
            <w:tcW w:w="3552" w:type="dxa"/>
            <w:gridSpan w:val="4"/>
            <w:tcBorders>
              <w:top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  <w:r w:rsidRPr="00A31D5A">
              <w:t>Номера листов (страниц)</w:t>
            </w:r>
          </w:p>
        </w:tc>
        <w:tc>
          <w:tcPr>
            <w:tcW w:w="1425" w:type="dxa"/>
            <w:vMerge w:val="restart"/>
            <w:tcBorders>
              <w:top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  <w:r w:rsidRPr="00A31D5A">
              <w:t>Всего листов (страниц) в документе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  <w:r w:rsidRPr="00A31D5A">
              <w:t>Номер документа</w:t>
            </w:r>
          </w:p>
        </w:tc>
        <w:tc>
          <w:tcPr>
            <w:tcW w:w="1493" w:type="dxa"/>
            <w:vMerge w:val="restart"/>
            <w:tcBorders>
              <w:top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  <w:r w:rsidRPr="00A31D5A">
              <w:t xml:space="preserve">Входящий номер </w:t>
            </w:r>
            <w:proofErr w:type="spellStart"/>
            <w:proofErr w:type="gramStart"/>
            <w:r w:rsidRPr="00A31D5A">
              <w:t>сопро-водительного</w:t>
            </w:r>
            <w:proofErr w:type="spellEnd"/>
            <w:proofErr w:type="gramEnd"/>
            <w:r w:rsidRPr="00A31D5A">
              <w:t xml:space="preserve"> документа </w:t>
            </w:r>
            <w:r w:rsidRPr="00A31D5A">
              <w:br/>
              <w:t>и дата</w:t>
            </w:r>
          </w:p>
        </w:tc>
        <w:tc>
          <w:tcPr>
            <w:tcW w:w="1212" w:type="dxa"/>
            <w:vMerge w:val="restart"/>
            <w:tcBorders>
              <w:top w:val="single" w:sz="4" w:space="0" w:color="auto"/>
            </w:tcBorders>
            <w:vAlign w:val="center"/>
          </w:tcPr>
          <w:p w:rsidR="000362DA" w:rsidRPr="00A31D5A" w:rsidRDefault="000362DA" w:rsidP="000D3AC7">
            <w:pPr>
              <w:pStyle w:val="aff0"/>
            </w:pPr>
            <w:r w:rsidRPr="00A31D5A">
              <w:t>Подпись</w:t>
            </w:r>
          </w:p>
        </w:tc>
        <w:tc>
          <w:tcPr>
            <w:tcW w:w="873" w:type="dxa"/>
            <w:vMerge w:val="restart"/>
            <w:tcBorders>
              <w:top w:val="single" w:sz="4" w:space="0" w:color="auto"/>
              <w:right w:val="nil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  <w:r w:rsidRPr="00A31D5A">
              <w:t>Дата</w:t>
            </w:r>
          </w:p>
        </w:tc>
      </w:tr>
      <w:tr w:rsidR="000362DA" w:rsidRPr="00A31D5A" w:rsidTr="000362DA">
        <w:trPr>
          <w:cantSplit/>
          <w:trHeight w:val="693"/>
        </w:trPr>
        <w:tc>
          <w:tcPr>
            <w:tcW w:w="660" w:type="dxa"/>
            <w:vMerge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</w:p>
        </w:tc>
        <w:tc>
          <w:tcPr>
            <w:tcW w:w="8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362DA" w:rsidRPr="00A31D5A" w:rsidRDefault="000362DA" w:rsidP="000D3AC7">
            <w:pPr>
              <w:pStyle w:val="aff0"/>
            </w:pPr>
            <w:proofErr w:type="spellStart"/>
            <w:proofErr w:type="gramStart"/>
            <w:r w:rsidRPr="00A31D5A">
              <w:t>изме-н</w:t>
            </w:r>
            <w:r w:rsidR="000D3AC7">
              <w:t>ё</w:t>
            </w:r>
            <w:r w:rsidRPr="00A31D5A">
              <w:t>нных</w:t>
            </w:r>
            <w:proofErr w:type="spellEnd"/>
            <w:proofErr w:type="gramEnd"/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362DA" w:rsidRPr="00A31D5A" w:rsidRDefault="000D3AC7" w:rsidP="000C63A1">
            <w:pPr>
              <w:pStyle w:val="aff0"/>
            </w:pPr>
            <w:proofErr w:type="spellStart"/>
            <w:proofErr w:type="gramStart"/>
            <w:r>
              <w:t>заме-нё</w:t>
            </w:r>
            <w:r w:rsidR="000362DA" w:rsidRPr="00A31D5A">
              <w:t>нных</w:t>
            </w:r>
            <w:proofErr w:type="spellEnd"/>
            <w:proofErr w:type="gramEnd"/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  <w:r w:rsidRPr="00A31D5A">
              <w:t>новых</w:t>
            </w:r>
          </w:p>
        </w:tc>
        <w:tc>
          <w:tcPr>
            <w:tcW w:w="8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  <w:proofErr w:type="spellStart"/>
            <w:r w:rsidRPr="00A31D5A">
              <w:t>анну-лиро-ванных</w:t>
            </w:r>
            <w:proofErr w:type="spellEnd"/>
          </w:p>
        </w:tc>
        <w:tc>
          <w:tcPr>
            <w:tcW w:w="1425" w:type="dxa"/>
            <w:vMerge/>
            <w:tcBorders>
              <w:bottom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</w:p>
        </w:tc>
        <w:tc>
          <w:tcPr>
            <w:tcW w:w="1493" w:type="dxa"/>
            <w:vMerge/>
            <w:tcBorders>
              <w:bottom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</w:p>
        </w:tc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</w:p>
        </w:tc>
        <w:tc>
          <w:tcPr>
            <w:tcW w:w="873" w:type="dxa"/>
            <w:vMerge/>
            <w:tcBorders>
              <w:bottom w:val="single" w:sz="4" w:space="0" w:color="auto"/>
              <w:right w:val="nil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single" w:sz="4" w:space="0" w:color="auto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73232B">
        <w:trPr>
          <w:cantSplit/>
          <w:trHeight w:val="61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</w:tbl>
    <w:p w:rsidR="0044676A" w:rsidRPr="00E554DA" w:rsidRDefault="0044676A"/>
    <w:sectPr w:rsidR="0044676A" w:rsidRPr="00E554DA" w:rsidSect="00DC5BC3">
      <w:headerReference w:type="first" r:id="rId10"/>
      <w:endnotePr>
        <w:numFmt w:val="decimal"/>
      </w:endnotePr>
      <w:pgSz w:w="11906" w:h="16838"/>
      <w:pgMar w:top="567" w:right="340" w:bottom="1134" w:left="1077" w:header="142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4A34" w:rsidRDefault="00594A34" w:rsidP="000D286C">
      <w:pPr>
        <w:ind w:firstLine="0"/>
      </w:pPr>
      <w:r>
        <w:t xml:space="preserve">   </w:t>
      </w:r>
      <w:r>
        <w:separator/>
      </w:r>
    </w:p>
  </w:endnote>
  <w:endnote w:type="continuationSeparator" w:id="0">
    <w:p w:rsidR="00594A34" w:rsidRPr="0057564C" w:rsidRDefault="00594A34" w:rsidP="0057564C">
      <w:pPr>
        <w:pStyle w:val="afa"/>
      </w:pPr>
    </w:p>
  </w:endnote>
  <w:endnote w:type="continuationNotice" w:id="1">
    <w:p w:rsidR="00594A34" w:rsidRDefault="00594A34">
      <w:pPr>
        <w:spacing w:line="240" w:lineRule="auto"/>
      </w:pP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4A34" w:rsidRDefault="00594A34" w:rsidP="000F39CB">
      <w:r>
        <w:separator/>
      </w:r>
    </w:p>
  </w:footnote>
  <w:footnote w:type="continuationSeparator" w:id="0">
    <w:p w:rsidR="00594A34" w:rsidRDefault="00594A34" w:rsidP="000F39C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626C" w:rsidRDefault="00F65913">
    <w:pPr>
      <w:pStyle w:val="af8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6" type="#_x0000_t202" style="position:absolute;left:0;text-align:left;margin-left:13.3pt;margin-top:24.95pt;width:568.2pt;height:808.5pt;z-index:251685888;mso-position-horizontal-relative:page;mso-position-vertical-relative:page" filled="f" stroked="f">
          <v:textbox style="mso-next-textbox:#_x0000_s2106">
            <w:txbxContent>
              <w:tbl>
                <w:tblPr>
                  <w:tblW w:w="11159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/>
                </w:tblPr>
                <w:tblGrid>
                  <w:gridCol w:w="283"/>
                  <w:gridCol w:w="397"/>
                  <w:gridCol w:w="596"/>
                  <w:gridCol w:w="593"/>
                  <w:gridCol w:w="966"/>
                  <w:gridCol w:w="567"/>
                  <w:gridCol w:w="851"/>
                  <w:gridCol w:w="850"/>
                  <w:gridCol w:w="3686"/>
                  <w:gridCol w:w="1619"/>
                  <w:gridCol w:w="751"/>
                </w:tblGrid>
                <w:tr w:rsidR="0016626C" w:rsidRPr="000F39CB" w:rsidTr="00901449">
                  <w:trPr>
                    <w:cantSplit/>
                    <w:trHeight w:val="7367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 w:val="restart"/>
                      <w:textDirection w:val="btL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16626C" w:rsidRPr="000F39CB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16626C" w:rsidRPr="003D1FE3" w:rsidRDefault="0016626C" w:rsidP="00514ED6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16626C" w:rsidRPr="000F39CB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16626C" w:rsidRPr="003D1FE3" w:rsidRDefault="0016626C" w:rsidP="00514ED6">
                      <w:pPr>
                        <w:pStyle w:val="afc"/>
                      </w:pPr>
                      <w:r w:rsidRPr="003D1FE3">
                        <w:t xml:space="preserve">Инв. № </w:t>
                      </w:r>
                      <w:proofErr w:type="spellStart"/>
                      <w:r w:rsidRPr="003D1FE3">
                        <w:t>дубл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16626C" w:rsidRPr="000F39CB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16626C" w:rsidRPr="003D1FE3" w:rsidRDefault="0016626C" w:rsidP="00514ED6">
                      <w:pPr>
                        <w:pStyle w:val="afc"/>
                      </w:pPr>
                      <w:proofErr w:type="spellStart"/>
                      <w:r w:rsidRPr="003D1FE3">
                        <w:t>Взам</w:t>
                      </w:r>
                      <w:proofErr w:type="spellEnd"/>
                      <w:r w:rsidRPr="003D1FE3">
                        <w:t>. инв. №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16626C" w:rsidRPr="000F39CB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16626C" w:rsidRPr="003D1FE3" w:rsidRDefault="0016626C" w:rsidP="00514ED6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16626C" w:rsidRPr="000F39CB" w:rsidTr="00901449">
                  <w:trPr>
                    <w:cantSplit/>
                    <w:trHeight w:val="576"/>
                  </w:trPr>
                  <w:tc>
                    <w:tcPr>
                      <w:tcW w:w="283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16626C" w:rsidRPr="003D1FE3" w:rsidRDefault="0016626C" w:rsidP="00514ED6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7" w:type="dxa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  <w:tcBorders>
                        <w:bottom w:val="single" w:sz="4" w:space="0" w:color="auto"/>
                      </w:tcBorders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16626C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:rsidR="0016626C" w:rsidRPr="003D1FE3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 w:val="restart"/>
                      <w:vAlign w:val="center"/>
                    </w:tcPr>
                    <w:p w:rsidR="0016626C" w:rsidRPr="000F39CB" w:rsidRDefault="004F3E2A" w:rsidP="006F1FCC">
                      <w:pPr>
                        <w:pStyle w:val="aff4"/>
                        <w:rPr>
                          <w:rFonts w:eastAsiaTheme="minorHAnsi"/>
                        </w:rPr>
                      </w:pPr>
                      <w:r w:rsidRPr="004F3E2A">
                        <w:rPr>
                          <w:rFonts w:eastAsiaTheme="minorHAnsi"/>
                        </w:rPr>
                        <w:t>ВБМА.431111.003</w:t>
                      </w:r>
                    </w:p>
                  </w:tc>
                  <w:tc>
                    <w:tcPr>
                      <w:tcW w:w="751" w:type="dxa"/>
                      <w:tcBorders>
                        <w:bottom w:val="single" w:sz="4" w:space="0" w:color="auto"/>
                      </w:tcBorders>
                    </w:tcPr>
                    <w:p w:rsidR="0016626C" w:rsidRPr="004120B6" w:rsidRDefault="0016626C" w:rsidP="00514ED6">
                      <w:pPr>
                        <w:pStyle w:val="afc"/>
                      </w:pPr>
                      <w:r>
                        <w:t>Лист</w:t>
                      </w:r>
                    </w:p>
                  </w:tc>
                </w:tr>
                <w:tr w:rsidR="0016626C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:rsidR="0016626C" w:rsidRPr="003D1FE3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/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 w:val="restart"/>
                      <w:vAlign w:val="center"/>
                    </w:tcPr>
                    <w:p w:rsidR="0016626C" w:rsidRPr="00DA10CE" w:rsidRDefault="00F65913" w:rsidP="00514ED6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 w:rsidR="0016626C">
                        <w:rPr>
                          <w:noProof/>
                        </w:rPr>
                        <w:instrText xml:space="preserve"> PAGE 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971937"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</w:tr>
                <w:tr w:rsidR="0016626C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16626C" w:rsidRPr="003D1FE3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D908B7" w:rsidRDefault="0016626C" w:rsidP="00514ED6">
                      <w:pPr>
                        <w:pStyle w:val="afc"/>
                      </w:pPr>
                      <w:r>
                        <w:t>Изм.</w:t>
                      </w: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0F39CB" w:rsidRDefault="0016626C" w:rsidP="00514ED6">
                      <w:pPr>
                        <w:pStyle w:val="afc"/>
                      </w:pPr>
                      <w:r>
                        <w:t>Лист</w:t>
                      </w: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0F39CB" w:rsidRDefault="0016626C" w:rsidP="00514ED6">
                      <w:pPr>
                        <w:pStyle w:val="afc"/>
                      </w:pPr>
                      <w:r w:rsidRPr="003D1FE3">
                        <w:t>№ докум.</w:t>
                      </w: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3D1FE3" w:rsidRDefault="0016626C" w:rsidP="00514ED6">
                      <w:pPr>
                        <w:pStyle w:val="afc"/>
                      </w:pPr>
                      <w:proofErr w:type="spellStart"/>
                      <w:r w:rsidRPr="003D1FE3">
                        <w:t>Подп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511DE9" w:rsidRDefault="0016626C" w:rsidP="00514ED6">
                      <w:pPr>
                        <w:pStyle w:val="afc"/>
                      </w:pPr>
                      <w:r w:rsidRPr="003D1FE3">
                        <w:t>Дата</w:t>
                      </w:r>
                    </w:p>
                  </w:tc>
                  <w:tc>
                    <w:tcPr>
                      <w:tcW w:w="5305" w:type="dxa"/>
                      <w:gridSpan w:val="2"/>
                      <w:vMerge/>
                      <w:tcBorders>
                        <w:bottom w:val="single" w:sz="4" w:space="0" w:color="auto"/>
                      </w:tcBorders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/>
                      <w:tcBorders>
                        <w:bottom w:val="single" w:sz="4" w:space="0" w:color="auto"/>
                      </w:tcBorders>
                    </w:tcPr>
                    <w:p w:rsidR="0016626C" w:rsidRPr="000F39CB" w:rsidRDefault="0016626C" w:rsidP="00901449">
                      <w:pPr>
                        <w:rPr>
                          <w:rFonts w:eastAsiaTheme="minorHAnsi"/>
                        </w:rPr>
                      </w:pPr>
                    </w:p>
                  </w:tc>
                </w:tr>
                <w:tr w:rsidR="0016626C" w:rsidRPr="000F39CB" w:rsidTr="00901449">
                  <w:trPr>
                    <w:cantSplit/>
                    <w:trHeight w:val="438"/>
                  </w:trPr>
                  <w:tc>
                    <w:tcPr>
                      <w:tcW w:w="2835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16626C" w:rsidRPr="00F83288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5954" w:type="dxa"/>
                      <w:gridSpan w:val="4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16626C" w:rsidRPr="00F83288" w:rsidRDefault="0016626C" w:rsidP="00E74489">
                      <w:pPr>
                        <w:pStyle w:val="afc"/>
                      </w:pPr>
                      <w:r>
                        <w:t>Копировал</w:t>
                      </w:r>
                    </w:p>
                  </w:tc>
                  <w:tc>
                    <w:tcPr>
                      <w:tcW w:w="2370" w:type="dxa"/>
                      <w:gridSpan w:val="2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16626C" w:rsidRPr="00F83288" w:rsidRDefault="0016626C" w:rsidP="00E74489">
                      <w:pPr>
                        <w:pStyle w:val="afc"/>
                      </w:pPr>
                      <w:r>
                        <w:t>Формат А</w:t>
                      </w:r>
                      <w:proofErr w:type="gramStart"/>
                      <w:r>
                        <w:t>4</w:t>
                      </w:r>
                      <w:proofErr w:type="gramEnd"/>
                    </w:p>
                  </w:tc>
                </w:tr>
              </w:tbl>
              <w:p w:rsidR="0016626C" w:rsidRDefault="0016626C" w:rsidP="00901449">
                <w:pPr>
                  <w:pStyle w:val="16"/>
                </w:pPr>
              </w:p>
            </w:txbxContent>
          </v:textbox>
          <w10:wrap anchorx="page" anchory="page"/>
          <w10:anchorlock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626C" w:rsidRDefault="00F65913" w:rsidP="00452A89">
    <w:pPr>
      <w:pStyle w:val="aff2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7" type="#_x0000_t202" style="position:absolute;left:0;text-align:left;margin-left:10.75pt;margin-top:24.1pt;width:568.2pt;height:803.75pt;z-index:251692032;mso-position-horizontal-relative:page;mso-position-vertical-relative:page" filled="f" stroked="f">
          <v:textbox style="mso-next-textbox:#_x0000_s2117">
            <w:txbxContent>
              <w:tbl>
                <w:tblPr>
                  <w:tblW w:w="11159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/>
                </w:tblPr>
                <w:tblGrid>
                  <w:gridCol w:w="283"/>
                  <w:gridCol w:w="397"/>
                  <w:gridCol w:w="2155"/>
                  <w:gridCol w:w="5954"/>
                  <w:gridCol w:w="2370"/>
                </w:tblGrid>
                <w:tr w:rsidR="0016626C" w:rsidRPr="000F39CB" w:rsidTr="00CE5EFE">
                  <w:trPr>
                    <w:cantSplit/>
                    <w:trHeight w:val="7367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 w:val="restart"/>
                      <w:textDirection w:val="btL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16626C" w:rsidRPr="000F39CB" w:rsidTr="00CE5EFE">
                  <w:trPr>
                    <w:cantSplit/>
                    <w:trHeight w:val="1984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16626C" w:rsidRPr="003D1FE3" w:rsidRDefault="0016626C" w:rsidP="00514ED6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16626C" w:rsidRPr="000F39CB" w:rsidTr="00CE5EFE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16626C" w:rsidRPr="003D1FE3" w:rsidRDefault="0016626C" w:rsidP="00514ED6">
                      <w:pPr>
                        <w:pStyle w:val="afc"/>
                      </w:pPr>
                      <w:r w:rsidRPr="003D1FE3">
                        <w:t xml:space="preserve">Инв. № </w:t>
                      </w:r>
                      <w:proofErr w:type="spellStart"/>
                      <w:r w:rsidRPr="003D1FE3">
                        <w:t>дубл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16626C" w:rsidRPr="000F39CB" w:rsidTr="00CE5EFE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16626C" w:rsidRPr="003D1FE3" w:rsidRDefault="0016626C" w:rsidP="00514ED6">
                      <w:pPr>
                        <w:pStyle w:val="afc"/>
                      </w:pPr>
                      <w:proofErr w:type="spellStart"/>
                      <w:r w:rsidRPr="003D1FE3">
                        <w:t>Взам</w:t>
                      </w:r>
                      <w:proofErr w:type="spellEnd"/>
                      <w:r w:rsidRPr="003D1FE3">
                        <w:t>. инв. №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16626C" w:rsidRPr="000F39CB" w:rsidTr="00CE5EFE">
                  <w:trPr>
                    <w:cantSplit/>
                    <w:trHeight w:val="1984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16626C" w:rsidRPr="003D1FE3" w:rsidRDefault="0016626C" w:rsidP="00514ED6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16626C" w:rsidRPr="000F39CB" w:rsidTr="00CE5EFE">
                  <w:trPr>
                    <w:cantSplit/>
                    <w:trHeight w:val="1417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16626C" w:rsidRPr="003D1FE3" w:rsidRDefault="0016626C" w:rsidP="00514ED6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  <w:tcBorders>
                        <w:bottom w:val="single" w:sz="4" w:space="0" w:color="auto"/>
                      </w:tcBorders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16626C" w:rsidRPr="000F39CB" w:rsidTr="00CE5EFE">
                  <w:trPr>
                    <w:cantSplit/>
                    <w:trHeight w:val="438"/>
                  </w:trPr>
                  <w:tc>
                    <w:tcPr>
                      <w:tcW w:w="2835" w:type="dxa"/>
                      <w:gridSpan w:val="3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16626C" w:rsidRPr="00F83288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5954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16626C" w:rsidRPr="00F83288" w:rsidRDefault="0016626C" w:rsidP="00E74489">
                      <w:pPr>
                        <w:pStyle w:val="afc"/>
                      </w:pPr>
                      <w:r>
                        <w:t>Копировал</w:t>
                      </w:r>
                    </w:p>
                  </w:tc>
                  <w:tc>
                    <w:tcPr>
                      <w:tcW w:w="2368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16626C" w:rsidRPr="00F83288" w:rsidRDefault="0016626C" w:rsidP="00E74489">
                      <w:pPr>
                        <w:pStyle w:val="afc"/>
                      </w:pPr>
                      <w:r>
                        <w:t>Формат А</w:t>
                      </w:r>
                      <w:proofErr w:type="gramStart"/>
                      <w:r>
                        <w:t>4</w:t>
                      </w:r>
                      <w:proofErr w:type="gramEnd"/>
                    </w:p>
                  </w:tc>
                </w:tr>
              </w:tbl>
              <w:p w:rsidR="0016626C" w:rsidRDefault="0016626C" w:rsidP="00CE5EFE">
                <w:pPr>
                  <w:pStyle w:val="16"/>
                </w:pPr>
              </w:p>
            </w:txbxContent>
          </v:textbox>
          <w10:wrap anchorx="page" anchory="page"/>
          <w10:anchorlock/>
        </v:shape>
      </w:pict>
    </w:r>
    <w:r w:rsidR="0016626C">
      <w:t>Утвержден</w:t>
    </w:r>
  </w:p>
  <w:p w:rsidR="0016626C" w:rsidRDefault="0063355C" w:rsidP="00452A89">
    <w:pPr>
      <w:pStyle w:val="aff2"/>
    </w:pPr>
    <w:r w:rsidRPr="0063355C">
      <w:t>ВБМА.431111.003</w:t>
    </w:r>
    <w:r w:rsidR="0016626C">
      <w:t>-ЛУ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626C" w:rsidRDefault="00F65913">
    <w:pPr>
      <w:pStyle w:val="af8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left:0;text-align:left;margin-left:13.3pt;margin-top:24.95pt;width:568.2pt;height:807.85pt;z-index:251683840;mso-position-horizontal-relative:page;mso-position-vertical-relative:page" filled="f" stroked="f">
          <v:textbox style="mso-next-textbox:#_x0000_s2105">
            <w:txbxContent>
              <w:tbl>
                <w:tblPr>
                  <w:tblW w:w="11160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/>
                </w:tblPr>
                <w:tblGrid>
                  <w:gridCol w:w="279"/>
                  <w:gridCol w:w="57"/>
                  <w:gridCol w:w="337"/>
                  <w:gridCol w:w="596"/>
                  <w:gridCol w:w="595"/>
                  <w:gridCol w:w="963"/>
                  <w:gridCol w:w="569"/>
                  <w:gridCol w:w="851"/>
                  <w:gridCol w:w="855"/>
                  <w:gridCol w:w="829"/>
                  <w:gridCol w:w="2676"/>
                  <w:gridCol w:w="40"/>
                  <w:gridCol w:w="129"/>
                  <w:gridCol w:w="150"/>
                  <w:gridCol w:w="279"/>
                  <w:gridCol w:w="279"/>
                  <w:gridCol w:w="838"/>
                  <w:gridCol w:w="838"/>
                </w:tblGrid>
                <w:tr w:rsidR="0016626C" w:rsidRPr="000F39CB" w:rsidTr="007F50C0">
                  <w:trPr>
                    <w:cantSplit/>
                    <w:trHeight w:val="2835"/>
                  </w:trPr>
                  <w:tc>
                    <w:tcPr>
                      <w:tcW w:w="336" w:type="dxa"/>
                      <w:gridSpan w:val="2"/>
                      <w:tcBorders>
                        <w:top w:val="single" w:sz="4" w:space="0" w:color="auto"/>
                        <w:left w:val="single" w:sz="4" w:space="0" w:color="auto"/>
                      </w:tcBorders>
                      <w:textDirection w:val="btLr"/>
                      <w:vAlign w:val="center"/>
                    </w:tcPr>
                    <w:p w:rsidR="0016626C" w:rsidRPr="000F39CB" w:rsidRDefault="0016626C" w:rsidP="00514ED6">
                      <w:pPr>
                        <w:pStyle w:val="afc"/>
                      </w:pPr>
                      <w:proofErr w:type="spellStart"/>
                      <w:r w:rsidRPr="00D77B3B">
                        <w:t>Перв</w:t>
                      </w:r>
                      <w:proofErr w:type="spellEnd"/>
                      <w:r w:rsidRPr="00D77B3B">
                        <w:t xml:space="preserve">. </w:t>
                      </w:r>
                      <w:proofErr w:type="spellStart"/>
                      <w:r w:rsidRPr="00D77B3B">
                        <w:t>примен</w:t>
                      </w:r>
                      <w:proofErr w:type="spellEnd"/>
                      <w:r>
                        <w:t>.</w:t>
                      </w:r>
                    </w:p>
                  </w:tc>
                  <w:tc>
                    <w:tcPr>
                      <w:tcW w:w="337" w:type="dxa"/>
                      <w:tcBorders>
                        <w:top w:val="single" w:sz="4" w:space="0" w:color="auto"/>
                        <w:left w:val="nil"/>
                      </w:tcBorders>
                      <w:textDirection w:val="btLr"/>
                      <w:vAlign w:val="center"/>
                    </w:tcPr>
                    <w:p w:rsidR="0016626C" w:rsidRPr="000F39CB" w:rsidRDefault="00F65913" w:rsidP="00514ED6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 w:rsidR="0016626C">
                        <w:rPr>
                          <w:noProof/>
                        </w:rPr>
                        <w:instrText xml:space="preserve"> ref OneUse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971937">
                        <w:rPr>
                          <w:noProof/>
                        </w:rPr>
                        <w:t>ВБМА.431111.003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  <w:tc>
                    <w:tcPr>
                      <w:tcW w:w="10487" w:type="dxa"/>
                      <w:gridSpan w:val="15"/>
                      <w:vMerge w:val="restart"/>
                      <w:tcBorders>
                        <w:bottom w:val="nil"/>
                      </w:tcBorders>
                      <w:vAlign w:val="center"/>
                    </w:tcPr>
                    <w:p w:rsidR="0016626C" w:rsidRPr="000F39CB" w:rsidRDefault="0016626C" w:rsidP="00136FBA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16626C" w:rsidRPr="000F39CB" w:rsidTr="007F50C0">
                  <w:trPr>
                    <w:cantSplit/>
                    <w:trHeight w:val="2835"/>
                  </w:trPr>
                  <w:tc>
                    <w:tcPr>
                      <w:tcW w:w="336" w:type="dxa"/>
                      <w:gridSpan w:val="2"/>
                      <w:tcBorders>
                        <w:top w:val="single" w:sz="4" w:space="0" w:color="auto"/>
                        <w:left w:val="single" w:sz="4" w:space="0" w:color="auto"/>
                      </w:tcBorders>
                      <w:textDirection w:val="btLr"/>
                      <w:vAlign w:val="center"/>
                    </w:tcPr>
                    <w:p w:rsidR="0016626C" w:rsidRPr="000F39CB" w:rsidRDefault="0016626C" w:rsidP="00514ED6">
                      <w:pPr>
                        <w:pStyle w:val="afc"/>
                      </w:pPr>
                      <w:r w:rsidRPr="00D77B3B">
                        <w:t>Справ. №</w:t>
                      </w:r>
                    </w:p>
                  </w:tc>
                  <w:tc>
                    <w:tcPr>
                      <w:tcW w:w="337" w:type="dxa"/>
                      <w:tcBorders>
                        <w:top w:val="single" w:sz="4" w:space="0" w:color="auto"/>
                        <w:left w:val="nil"/>
                      </w:tcBorders>
                      <w:textDirection w:val="btLr"/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87" w:type="dxa"/>
                      <w:gridSpan w:val="15"/>
                      <w:vMerge/>
                      <w:tcBorders>
                        <w:bottom w:val="nil"/>
                      </w:tcBorders>
                      <w:vAlign w:val="center"/>
                    </w:tcPr>
                    <w:p w:rsidR="0016626C" w:rsidRPr="000F39CB" w:rsidRDefault="0016626C" w:rsidP="00136FBA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16626C" w:rsidRPr="000F39CB" w:rsidTr="007F50C0">
                  <w:trPr>
                    <w:cantSplit/>
                    <w:trHeight w:val="1644"/>
                  </w:trPr>
                  <w:tc>
                    <w:tcPr>
                      <w:tcW w:w="673" w:type="dxa"/>
                      <w:gridSpan w:val="3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16626C" w:rsidRPr="002E58BF" w:rsidRDefault="0016626C">
                      <w:pPr>
                        <w:jc w:val="center"/>
                        <w:rPr>
                          <w:rFonts w:eastAsiaTheme="minorHAnsi"/>
                          <w:sz w:val="20"/>
                          <w:lang w:val="en-US"/>
                        </w:rPr>
                      </w:pPr>
                    </w:p>
                  </w:tc>
                  <w:tc>
                    <w:tcPr>
                      <w:tcW w:w="10487" w:type="dxa"/>
                      <w:gridSpan w:val="15"/>
                      <w:vMerge/>
                      <w:tcBorders>
                        <w:bottom w:val="nil"/>
                      </w:tcBorders>
                      <w:vAlign w:val="center"/>
                    </w:tcPr>
                    <w:p w:rsidR="0016626C" w:rsidRPr="000F39CB" w:rsidRDefault="0016626C" w:rsidP="00136FBA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16626C" w:rsidRPr="000F39CB" w:rsidTr="007F50C0">
                  <w:trPr>
                    <w:cantSplit/>
                    <w:trHeight w:val="1984"/>
                  </w:trPr>
                  <w:tc>
                    <w:tcPr>
                      <w:tcW w:w="279" w:type="dxa"/>
                      <w:textDirection w:val="btLr"/>
                      <w:vAlign w:val="center"/>
                    </w:tcPr>
                    <w:p w:rsidR="0016626C" w:rsidRPr="003D1FE3" w:rsidRDefault="0016626C" w:rsidP="00514ED6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4" w:type="dxa"/>
                      <w:gridSpan w:val="2"/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87" w:type="dxa"/>
                      <w:gridSpan w:val="15"/>
                      <w:vMerge/>
                      <w:tcBorders>
                        <w:bottom w:val="nil"/>
                      </w:tcBorders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16626C" w:rsidRPr="000F39CB" w:rsidTr="007F50C0">
                  <w:trPr>
                    <w:cantSplit/>
                    <w:trHeight w:val="1417"/>
                  </w:trPr>
                  <w:tc>
                    <w:tcPr>
                      <w:tcW w:w="279" w:type="dxa"/>
                      <w:textDirection w:val="btLr"/>
                      <w:vAlign w:val="center"/>
                    </w:tcPr>
                    <w:p w:rsidR="0016626C" w:rsidRPr="003D1FE3" w:rsidRDefault="0016626C" w:rsidP="00514ED6">
                      <w:pPr>
                        <w:pStyle w:val="afc"/>
                      </w:pPr>
                      <w:r w:rsidRPr="003D1FE3">
                        <w:t xml:space="preserve">Инв. № </w:t>
                      </w:r>
                      <w:proofErr w:type="spellStart"/>
                      <w:r w:rsidRPr="003D1FE3">
                        <w:t>дубл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394" w:type="dxa"/>
                      <w:gridSpan w:val="2"/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87" w:type="dxa"/>
                      <w:gridSpan w:val="15"/>
                      <w:vMerge/>
                      <w:tcBorders>
                        <w:bottom w:val="nil"/>
                      </w:tcBorders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16626C" w:rsidRPr="000F39CB" w:rsidTr="007F50C0">
                  <w:trPr>
                    <w:cantSplit/>
                    <w:trHeight w:val="1417"/>
                  </w:trPr>
                  <w:tc>
                    <w:tcPr>
                      <w:tcW w:w="279" w:type="dxa"/>
                      <w:textDirection w:val="btLr"/>
                      <w:vAlign w:val="center"/>
                    </w:tcPr>
                    <w:p w:rsidR="0016626C" w:rsidRPr="003D1FE3" w:rsidRDefault="0016626C" w:rsidP="00514ED6">
                      <w:pPr>
                        <w:pStyle w:val="afc"/>
                      </w:pPr>
                      <w:proofErr w:type="spellStart"/>
                      <w:r w:rsidRPr="003D1FE3">
                        <w:t>Взам</w:t>
                      </w:r>
                      <w:proofErr w:type="spellEnd"/>
                      <w:r w:rsidRPr="003D1FE3">
                        <w:t>. инв. №</w:t>
                      </w:r>
                    </w:p>
                  </w:tc>
                  <w:tc>
                    <w:tcPr>
                      <w:tcW w:w="394" w:type="dxa"/>
                      <w:gridSpan w:val="2"/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87" w:type="dxa"/>
                      <w:gridSpan w:val="15"/>
                      <w:vMerge/>
                      <w:tcBorders>
                        <w:bottom w:val="nil"/>
                      </w:tcBorders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16626C" w:rsidRPr="000F39CB" w:rsidTr="00942EEA">
                  <w:trPr>
                    <w:cantSplit/>
                    <w:trHeight w:val="794"/>
                  </w:trPr>
                  <w:tc>
                    <w:tcPr>
                      <w:tcW w:w="279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16626C" w:rsidRPr="003D1FE3" w:rsidRDefault="0016626C" w:rsidP="00514ED6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4" w:type="dxa"/>
                      <w:gridSpan w:val="2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4429" w:type="dxa"/>
                      <w:gridSpan w:val="6"/>
                      <w:tcBorders>
                        <w:top w:val="nil"/>
                        <w:bottom w:val="nil"/>
                      </w:tcBorders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829" w:type="dxa"/>
                      <w:tcBorders>
                        <w:top w:val="single" w:sz="4" w:space="0" w:color="000000" w:themeColor="text1"/>
                        <w:bottom w:val="single" w:sz="4" w:space="0" w:color="auto"/>
                        <w:right w:val="single" w:sz="4" w:space="0" w:color="000000" w:themeColor="text1"/>
                      </w:tcBorders>
                      <w:vAlign w:val="center"/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2676" w:type="dxa"/>
                      <w:tcBorders>
                        <w:top w:val="single" w:sz="4" w:space="0" w:color="000000" w:themeColor="text1"/>
                        <w:bottom w:val="single" w:sz="4" w:space="0" w:color="auto"/>
                        <w:right w:val="single" w:sz="4" w:space="0" w:color="000000" w:themeColor="text1"/>
                      </w:tcBorders>
                      <w:vAlign w:val="center"/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2553" w:type="dxa"/>
                      <w:gridSpan w:val="7"/>
                      <w:tcBorders>
                        <w:top w:val="single" w:sz="4" w:space="0" w:color="000000" w:themeColor="text1"/>
                        <w:left w:val="single" w:sz="4" w:space="0" w:color="000000" w:themeColor="text1"/>
                        <w:bottom w:val="single" w:sz="4" w:space="0" w:color="auto"/>
                      </w:tcBorders>
                      <w:vAlign w:val="center"/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</w:tr>
                <w:tr w:rsidR="0016626C" w:rsidRPr="000F39CB" w:rsidTr="002E58BF">
                  <w:trPr>
                    <w:cantSplit/>
                    <w:trHeight w:val="321"/>
                  </w:trPr>
                  <w:tc>
                    <w:tcPr>
                      <w:tcW w:w="279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16626C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4429" w:type="dxa"/>
                      <w:gridSpan w:val="6"/>
                      <w:tcBorders>
                        <w:top w:val="nil"/>
                        <w:bottom w:val="single" w:sz="4" w:space="0" w:color="auto"/>
                      </w:tcBorders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6058" w:type="dxa"/>
                      <w:gridSpan w:val="9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0F39CB" w:rsidRDefault="0016626C" w:rsidP="00EE0651">
                      <w:pPr>
                        <w:pStyle w:val="L"/>
                      </w:pPr>
                    </w:p>
                  </w:tc>
                </w:tr>
                <w:tr w:rsidR="0016626C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/>
                      <w:textDirection w:val="btLr"/>
                      <w:vAlign w:val="center"/>
                    </w:tcPr>
                    <w:p w:rsidR="0016626C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right w:val="single" w:sz="4" w:space="0" w:color="auto"/>
                      </w:tcBorders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595" w:type="dxa"/>
                      <w:tcBorders>
                        <w:right w:val="single" w:sz="4" w:space="0" w:color="auto"/>
                      </w:tcBorders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1532" w:type="dxa"/>
                      <w:gridSpan w:val="2"/>
                      <w:tcBorders>
                        <w:right w:val="single" w:sz="4" w:space="0" w:color="auto"/>
                      </w:tcBorders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right w:val="single" w:sz="4" w:space="0" w:color="auto"/>
                      </w:tcBorders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855" w:type="dxa"/>
                      <w:tcBorders>
                        <w:right w:val="single" w:sz="4" w:space="0" w:color="auto"/>
                      </w:tcBorders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6058" w:type="dxa"/>
                      <w:gridSpan w:val="9"/>
                      <w:vMerge w:val="restart"/>
                      <w:tcBorders>
                        <w:left w:val="single" w:sz="4" w:space="0" w:color="auto"/>
                      </w:tcBorders>
                      <w:vAlign w:val="center"/>
                    </w:tcPr>
                    <w:p w:rsidR="0016626C" w:rsidRPr="000F39CB" w:rsidRDefault="004F3E2A" w:rsidP="00B731DE">
                      <w:pPr>
                        <w:pStyle w:val="aff4"/>
                        <w:rPr>
                          <w:rFonts w:eastAsiaTheme="minorHAnsi"/>
                        </w:rPr>
                      </w:pPr>
                      <w:r w:rsidRPr="004F3E2A">
                        <w:rPr>
                          <w:rFonts w:eastAsiaTheme="minorHAnsi"/>
                        </w:rPr>
                        <w:t>ВБМА.431111.003</w:t>
                      </w:r>
                    </w:p>
                  </w:tc>
                </w:tr>
                <w:tr w:rsidR="0016626C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/>
                      <w:textDirection w:val="btLr"/>
                      <w:vAlign w:val="center"/>
                    </w:tcPr>
                    <w:p w:rsidR="0016626C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right w:val="single" w:sz="4" w:space="0" w:color="auto"/>
                      </w:tcBorders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595" w:type="dxa"/>
                      <w:tcBorders>
                        <w:right w:val="single" w:sz="4" w:space="0" w:color="auto"/>
                      </w:tcBorders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1532" w:type="dxa"/>
                      <w:gridSpan w:val="2"/>
                      <w:tcBorders>
                        <w:right w:val="single" w:sz="4" w:space="0" w:color="auto"/>
                      </w:tcBorders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right w:val="single" w:sz="4" w:space="0" w:color="auto"/>
                      </w:tcBorders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855" w:type="dxa"/>
                      <w:tcBorders>
                        <w:right w:val="single" w:sz="4" w:space="0" w:color="auto"/>
                      </w:tcBorders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6058" w:type="dxa"/>
                      <w:gridSpan w:val="9"/>
                      <w:vMerge/>
                      <w:tcBorders>
                        <w:left w:val="single" w:sz="4" w:space="0" w:color="auto"/>
                      </w:tcBorders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</w:tr>
                <w:tr w:rsidR="0016626C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16626C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right w:val="single" w:sz="4" w:space="0" w:color="auto"/>
                      </w:tcBorders>
                      <w:vAlign w:val="center"/>
                    </w:tcPr>
                    <w:p w:rsidR="0016626C" w:rsidRPr="00D908B7" w:rsidRDefault="0016626C" w:rsidP="00514ED6">
                      <w:pPr>
                        <w:pStyle w:val="afc"/>
                      </w:pPr>
                      <w:r>
                        <w:t>Изм.</w:t>
                      </w:r>
                    </w:p>
                  </w:tc>
                  <w:tc>
                    <w:tcPr>
                      <w:tcW w:w="595" w:type="dxa"/>
                      <w:tcBorders>
                        <w:right w:val="single" w:sz="4" w:space="0" w:color="auto"/>
                      </w:tcBorders>
                      <w:vAlign w:val="center"/>
                    </w:tcPr>
                    <w:p w:rsidR="0016626C" w:rsidRPr="000F39CB" w:rsidRDefault="0016626C" w:rsidP="00514ED6">
                      <w:pPr>
                        <w:pStyle w:val="afc"/>
                      </w:pPr>
                      <w:r>
                        <w:t>Лист</w:t>
                      </w:r>
                    </w:p>
                  </w:tc>
                  <w:tc>
                    <w:tcPr>
                      <w:tcW w:w="1532" w:type="dxa"/>
                      <w:gridSpan w:val="2"/>
                      <w:tcBorders>
                        <w:right w:val="single" w:sz="4" w:space="0" w:color="auto"/>
                      </w:tcBorders>
                      <w:vAlign w:val="center"/>
                    </w:tcPr>
                    <w:p w:rsidR="0016626C" w:rsidRPr="000F39CB" w:rsidRDefault="0016626C" w:rsidP="00514ED6">
                      <w:pPr>
                        <w:pStyle w:val="afc"/>
                      </w:pPr>
                      <w:r w:rsidRPr="003D1FE3">
                        <w:t>№ докум.</w:t>
                      </w:r>
                    </w:p>
                  </w:tc>
                  <w:tc>
                    <w:tcPr>
                      <w:tcW w:w="851" w:type="dxa"/>
                      <w:tcBorders>
                        <w:right w:val="single" w:sz="4" w:space="0" w:color="auto"/>
                      </w:tcBorders>
                      <w:vAlign w:val="center"/>
                    </w:tcPr>
                    <w:p w:rsidR="0016626C" w:rsidRPr="003D1FE3" w:rsidRDefault="0016626C" w:rsidP="00514ED6">
                      <w:pPr>
                        <w:pStyle w:val="afc"/>
                      </w:pPr>
                      <w:proofErr w:type="spellStart"/>
                      <w:r w:rsidRPr="003D1FE3">
                        <w:t>Подп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855" w:type="dxa"/>
                      <w:tcBorders>
                        <w:right w:val="single" w:sz="4" w:space="0" w:color="auto"/>
                      </w:tcBorders>
                      <w:vAlign w:val="center"/>
                    </w:tcPr>
                    <w:p w:rsidR="0016626C" w:rsidRPr="00511DE9" w:rsidRDefault="0016626C" w:rsidP="00514ED6">
                      <w:pPr>
                        <w:pStyle w:val="afc"/>
                      </w:pPr>
                      <w:r w:rsidRPr="003D1FE3">
                        <w:t>Дата</w:t>
                      </w:r>
                    </w:p>
                  </w:tc>
                  <w:tc>
                    <w:tcPr>
                      <w:tcW w:w="6058" w:type="dxa"/>
                      <w:gridSpan w:val="9"/>
                      <w:vMerge/>
                      <w:tcBorders>
                        <w:left w:val="single" w:sz="4" w:space="0" w:color="auto"/>
                      </w:tcBorders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</w:tr>
                <w:tr w:rsidR="0016626C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 w:val="restart"/>
                      <w:textDirection w:val="btLr"/>
                      <w:vAlign w:val="center"/>
                    </w:tcPr>
                    <w:p w:rsidR="0016626C" w:rsidRPr="003D1FE3" w:rsidRDefault="0016626C" w:rsidP="00514ED6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4" w:type="dxa"/>
                      <w:gridSpan w:val="2"/>
                      <w:vMerge w:val="restart"/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91" w:type="dxa"/>
                      <w:gridSpan w:val="2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16626C" w:rsidRPr="003D1FE3" w:rsidRDefault="0016626C" w:rsidP="00514ED6">
                      <w:pPr>
                        <w:pStyle w:val="L"/>
                      </w:pPr>
                      <w:proofErr w:type="spellStart"/>
                      <w:r w:rsidRPr="003D1FE3">
                        <w:t>Разраб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1532" w:type="dxa"/>
                      <w:gridSpan w:val="2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16626C" w:rsidRPr="00951E40" w:rsidRDefault="00F65913" w:rsidP="00514ED6">
                      <w:pPr>
                        <w:pStyle w:val="L"/>
                      </w:pPr>
                      <w:r>
                        <w:fldChar w:fldCharType="begin"/>
                      </w:r>
                      <w:r w:rsidR="0016626C">
                        <w:instrText xml:space="preserve"> </w:instrText>
                      </w:r>
                      <w:r w:rsidR="0016626C">
                        <w:rPr>
                          <w:lang w:val="en-US"/>
                        </w:rPr>
                        <w:instrText>REF CreateFIO</w:instrText>
                      </w:r>
                      <w:r w:rsidR="0016626C">
                        <w:instrText xml:space="preserve"> </w:instrText>
                      </w:r>
                      <w:r>
                        <w:fldChar w:fldCharType="separate"/>
                      </w:r>
                      <w:r w:rsidR="00971937">
                        <w:rPr>
                          <w:noProof/>
                        </w:rPr>
                        <w:t>Гордиенко</w:t>
                      </w:r>
                      <w:r>
                        <w:fldChar w:fldCharType="end"/>
                      </w: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855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3545" w:type="dxa"/>
                      <w:gridSpan w:val="3"/>
                      <w:vMerge w:val="restart"/>
                      <w:tcBorders>
                        <w:left w:val="single" w:sz="4" w:space="0" w:color="auto"/>
                      </w:tcBorders>
                      <w:vAlign w:val="center"/>
                    </w:tcPr>
                    <w:p w:rsidR="0016626C" w:rsidRPr="008D3969" w:rsidRDefault="00F65913" w:rsidP="008D3969">
                      <w:pPr>
                        <w:pStyle w:val="aff4"/>
                        <w:spacing w:line="240" w:lineRule="auto"/>
                        <w:rPr>
                          <w:rFonts w:eastAsiaTheme="minorHAnsi"/>
                          <w:lang w:val="ru-RU"/>
                        </w:rPr>
                      </w:pPr>
                      <w:fldSimple w:instr=" REF MakeName  \* MERGEFORMAT ">
                        <w:r w:rsidR="00971937">
                          <w:rPr>
                            <w:noProof/>
                          </w:rPr>
                          <w:t>Плата преобразователя частоты</w:t>
                        </w:r>
                      </w:fldSimple>
                    </w:p>
                  </w:tc>
                  <w:tc>
                    <w:tcPr>
                      <w:tcW w:w="837" w:type="dxa"/>
                      <w:gridSpan w:val="4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:rsidR="0016626C" w:rsidRPr="000F39CB" w:rsidRDefault="0016626C" w:rsidP="00514ED6">
                      <w:pPr>
                        <w:pStyle w:val="afc"/>
                      </w:pPr>
                      <w:r>
                        <w:t>Лит.</w:t>
                      </w:r>
                    </w:p>
                  </w:tc>
                  <w:tc>
                    <w:tcPr>
                      <w:tcW w:w="838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:rsidR="0016626C" w:rsidRPr="000F39CB" w:rsidRDefault="0016626C" w:rsidP="00514ED6">
                      <w:pPr>
                        <w:pStyle w:val="afc"/>
                      </w:pPr>
                      <w:r>
                        <w:t>Лист</w:t>
                      </w:r>
                    </w:p>
                  </w:tc>
                  <w:tc>
                    <w:tcPr>
                      <w:tcW w:w="838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:rsidR="0016626C" w:rsidRPr="000F39CB" w:rsidRDefault="0016626C" w:rsidP="00514ED6">
                      <w:pPr>
                        <w:pStyle w:val="afc"/>
                      </w:pPr>
                      <w:r>
                        <w:t>Листов</w:t>
                      </w:r>
                    </w:p>
                  </w:tc>
                </w:tr>
                <w:tr w:rsidR="0016626C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/>
                      <w:textDirection w:val="btLr"/>
                      <w:vAlign w:val="center"/>
                    </w:tcPr>
                    <w:p w:rsidR="0016626C" w:rsidRPr="003D1FE3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91" w:type="dxa"/>
                      <w:gridSpan w:val="2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16626C" w:rsidRPr="003D1FE3" w:rsidRDefault="0016626C" w:rsidP="00514ED6">
                      <w:pPr>
                        <w:pStyle w:val="L"/>
                      </w:pPr>
                      <w:proofErr w:type="spellStart"/>
                      <w:r w:rsidRPr="003D1FE3">
                        <w:t>Пров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1532" w:type="dxa"/>
                      <w:gridSpan w:val="2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16626C" w:rsidRPr="00951E40" w:rsidRDefault="00F65913" w:rsidP="00514ED6">
                      <w:pPr>
                        <w:pStyle w:val="L"/>
                      </w:pPr>
                      <w:fldSimple w:instr=" REF CheckFIO  \* MERGEFORMAT ">
                        <w:r w:rsidR="00971937">
                          <w:rPr>
                            <w:noProof/>
                          </w:rPr>
                          <w:t>Тумазов</w:t>
                        </w:r>
                      </w:fldSimple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855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3545" w:type="dxa"/>
                      <w:gridSpan w:val="3"/>
                      <w:vMerge/>
                      <w:tcBorders>
                        <w:left w:val="single" w:sz="4" w:space="0" w:color="auto"/>
                      </w:tcBorders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279" w:type="dxa"/>
                      <w:gridSpan w:val="2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279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279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838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  <w:vAlign w:val="center"/>
                    </w:tcPr>
                    <w:p w:rsidR="0016626C" w:rsidRPr="000C63A1" w:rsidRDefault="00F65913" w:rsidP="000C63A1">
                      <w:pPr>
                        <w:pStyle w:val="afc"/>
                      </w:pPr>
                      <w:r w:rsidRPr="00673F0F">
                        <w:rPr>
                          <w:rStyle w:val="affff8"/>
                        </w:rPr>
                        <w:fldChar w:fldCharType="begin"/>
                      </w:r>
                      <w:r w:rsidR="0016626C" w:rsidRPr="00673F0F">
                        <w:rPr>
                          <w:rStyle w:val="affff8"/>
                        </w:rPr>
                        <w:instrText xml:space="preserve"> PAGE </w:instrText>
                      </w:r>
                      <w:r w:rsidRPr="00673F0F">
                        <w:rPr>
                          <w:rStyle w:val="affff8"/>
                        </w:rPr>
                        <w:fldChar w:fldCharType="separate"/>
                      </w:r>
                      <w:r w:rsidR="00971937">
                        <w:rPr>
                          <w:rStyle w:val="affff8"/>
                          <w:noProof/>
                        </w:rPr>
                        <w:t>2</w:t>
                      </w:r>
                      <w:r w:rsidRPr="00673F0F">
                        <w:rPr>
                          <w:rStyle w:val="affff8"/>
                        </w:rPr>
                        <w:fldChar w:fldCharType="end"/>
                      </w:r>
                    </w:p>
                  </w:tc>
                  <w:tc>
                    <w:tcPr>
                      <w:tcW w:w="838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  <w:vAlign w:val="center"/>
                    </w:tcPr>
                    <w:p w:rsidR="0016626C" w:rsidRPr="00AC1A8C" w:rsidRDefault="00F65913" w:rsidP="000C63A1">
                      <w:pPr>
                        <w:pStyle w:val="afc"/>
                      </w:pPr>
                      <w:r w:rsidRPr="003D1FE3">
                        <w:rPr>
                          <w:rStyle w:val="affff8"/>
                        </w:rPr>
                        <w:fldChar w:fldCharType="begin"/>
                      </w:r>
                      <w:r w:rsidR="0016626C" w:rsidRPr="003D1FE3">
                        <w:rPr>
                          <w:rStyle w:val="affff8"/>
                        </w:rPr>
                        <w:instrText xml:space="preserve"> NUMPAGES </w:instrText>
                      </w:r>
                      <w:r w:rsidRPr="003D1FE3">
                        <w:rPr>
                          <w:rStyle w:val="affff8"/>
                        </w:rPr>
                        <w:fldChar w:fldCharType="separate"/>
                      </w:r>
                      <w:r w:rsidR="00971937">
                        <w:rPr>
                          <w:rStyle w:val="affff8"/>
                          <w:noProof/>
                        </w:rPr>
                        <w:t>5</w:t>
                      </w:r>
                      <w:r w:rsidRPr="003D1FE3">
                        <w:rPr>
                          <w:rStyle w:val="affff8"/>
                        </w:rPr>
                        <w:fldChar w:fldCharType="end"/>
                      </w:r>
                    </w:p>
                  </w:tc>
                </w:tr>
                <w:tr w:rsidR="0016626C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/>
                      <w:textDirection w:val="btLr"/>
                      <w:vAlign w:val="center"/>
                    </w:tcPr>
                    <w:p w:rsidR="0016626C" w:rsidRPr="003D1FE3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91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3D1FE3" w:rsidRDefault="0016626C" w:rsidP="00514ED6">
                      <w:pPr>
                        <w:pStyle w:val="L"/>
                      </w:pPr>
                    </w:p>
                  </w:tc>
                  <w:tc>
                    <w:tcPr>
                      <w:tcW w:w="1532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951E40" w:rsidRDefault="0016626C" w:rsidP="00514ED6">
                      <w:pPr>
                        <w:pStyle w:val="L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855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3545" w:type="dxa"/>
                      <w:gridSpan w:val="3"/>
                      <w:vMerge/>
                      <w:tcBorders>
                        <w:left w:val="single" w:sz="4" w:space="0" w:color="auto"/>
                      </w:tcBorders>
                      <w:vAlign w:val="center"/>
                    </w:tcPr>
                    <w:p w:rsidR="0016626C" w:rsidRPr="004120B6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2513" w:type="dxa"/>
                      <w:gridSpan w:val="6"/>
                      <w:vMerge w:val="restart"/>
                      <w:vAlign w:val="center"/>
                    </w:tcPr>
                    <w:p w:rsidR="0016626C" w:rsidRPr="004120B6" w:rsidRDefault="0016626C" w:rsidP="00514ED6">
                      <w:pPr>
                        <w:pStyle w:val="afc"/>
                      </w:pPr>
                    </w:p>
                  </w:tc>
                </w:tr>
                <w:tr w:rsidR="0016626C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/>
                      <w:textDirection w:val="btLr"/>
                      <w:vAlign w:val="center"/>
                    </w:tcPr>
                    <w:p w:rsidR="0016626C" w:rsidRPr="003D1FE3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91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3D1FE3" w:rsidRDefault="0016626C" w:rsidP="00514ED6">
                      <w:pPr>
                        <w:pStyle w:val="L"/>
                      </w:pPr>
                      <w:r w:rsidRPr="003D1FE3">
                        <w:t>Н. контр.</w:t>
                      </w:r>
                    </w:p>
                  </w:tc>
                  <w:tc>
                    <w:tcPr>
                      <w:tcW w:w="1532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951E40" w:rsidRDefault="0016626C" w:rsidP="00514ED6">
                      <w:pPr>
                        <w:pStyle w:val="L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855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3545" w:type="dxa"/>
                      <w:gridSpan w:val="3"/>
                      <w:vMerge/>
                      <w:tcBorders>
                        <w:left w:val="single" w:sz="4" w:space="0" w:color="auto"/>
                      </w:tcBorders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2513" w:type="dxa"/>
                      <w:gridSpan w:val="6"/>
                      <w:vMerge/>
                    </w:tcPr>
                    <w:p w:rsidR="0016626C" w:rsidRPr="000F39CB" w:rsidRDefault="0016626C" w:rsidP="00514ED6">
                      <w:pPr>
                        <w:pStyle w:val="afc"/>
                      </w:pPr>
                    </w:p>
                  </w:tc>
                </w:tr>
                <w:tr w:rsidR="0016626C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16626C" w:rsidRPr="003D1FE3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0F39CB" w:rsidRDefault="0016626C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91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3D1FE3" w:rsidRDefault="0016626C" w:rsidP="00514ED6">
                      <w:pPr>
                        <w:pStyle w:val="L"/>
                      </w:pPr>
                      <w:r w:rsidRPr="003D1FE3">
                        <w:t>Утв.</w:t>
                      </w:r>
                    </w:p>
                  </w:tc>
                  <w:tc>
                    <w:tcPr>
                      <w:tcW w:w="1532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5E5576" w:rsidRDefault="0016626C" w:rsidP="00514ED6">
                      <w:pPr>
                        <w:pStyle w:val="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16626C" w:rsidRPr="005E5576" w:rsidRDefault="0016626C" w:rsidP="00514ED6">
                      <w:pPr>
                        <w:pStyle w:val="afc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c>
                  <w:tc>
                    <w:tcPr>
                      <w:tcW w:w="855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16626C" w:rsidRPr="005E5576" w:rsidRDefault="0016626C" w:rsidP="00514ED6">
                      <w:pPr>
                        <w:pStyle w:val="afc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c>
                  <w:tc>
                    <w:tcPr>
                      <w:tcW w:w="3545" w:type="dxa"/>
                      <w:gridSpan w:val="3"/>
                      <w:vMerge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:rsidR="0016626C" w:rsidRPr="000F39CB" w:rsidRDefault="0016626C" w:rsidP="00D908B7">
                      <w:pPr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513" w:type="dxa"/>
                      <w:gridSpan w:val="6"/>
                      <w:vMerge/>
                      <w:tcBorders>
                        <w:bottom w:val="single" w:sz="4" w:space="0" w:color="auto"/>
                      </w:tcBorders>
                    </w:tcPr>
                    <w:p w:rsidR="0016626C" w:rsidRPr="000F39CB" w:rsidRDefault="0016626C" w:rsidP="00D908B7">
                      <w:pPr>
                        <w:rPr>
                          <w:rFonts w:eastAsiaTheme="minorHAnsi"/>
                        </w:rPr>
                      </w:pPr>
                    </w:p>
                  </w:tc>
                </w:tr>
                <w:tr w:rsidR="0016626C" w:rsidRPr="000F39CB" w:rsidTr="007F50C0">
                  <w:trPr>
                    <w:cantSplit/>
                    <w:trHeight w:val="438"/>
                  </w:trPr>
                  <w:tc>
                    <w:tcPr>
                      <w:tcW w:w="2827" w:type="dxa"/>
                      <w:gridSpan w:val="6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16626C" w:rsidRPr="00F83288" w:rsidRDefault="0016626C" w:rsidP="00514ED6">
                      <w:pPr>
                        <w:pStyle w:val="afc"/>
                      </w:pPr>
                    </w:p>
                  </w:tc>
                  <w:tc>
                    <w:tcPr>
                      <w:tcW w:w="5949" w:type="dxa"/>
                      <w:gridSpan w:val="7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16626C" w:rsidRPr="00F83288" w:rsidRDefault="0016626C" w:rsidP="00E74489">
                      <w:pPr>
                        <w:pStyle w:val="afc"/>
                      </w:pPr>
                      <w:r>
                        <w:t>Копировал</w:t>
                      </w:r>
                    </w:p>
                  </w:tc>
                  <w:tc>
                    <w:tcPr>
                      <w:tcW w:w="2384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16626C" w:rsidRPr="00F83288" w:rsidRDefault="0016626C" w:rsidP="00E74489">
                      <w:pPr>
                        <w:pStyle w:val="afc"/>
                      </w:pPr>
                      <w:r>
                        <w:t>Формат А</w:t>
                      </w:r>
                      <w:proofErr w:type="gramStart"/>
                      <w:r>
                        <w:t>4</w:t>
                      </w:r>
                      <w:proofErr w:type="gramEnd"/>
                    </w:p>
                  </w:tc>
                </w:tr>
              </w:tbl>
              <w:p w:rsidR="0016626C" w:rsidRDefault="0016626C" w:rsidP="006145B0">
                <w:pPr>
                  <w:pStyle w:val="16"/>
                </w:pPr>
              </w:p>
            </w:txbxContent>
          </v:textbox>
          <w10:wrap anchorx="page" anchory="page"/>
          <w10:anchorlock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91773"/>
    <w:multiLevelType w:val="hybridMultilevel"/>
    <w:tmpl w:val="A2C4A1B2"/>
    <w:lvl w:ilvl="0" w:tplc="C90C46BA">
      <w:start w:val="1"/>
      <w:numFmt w:val="bullet"/>
      <w:pStyle w:val="--1"/>
      <w:suff w:val="space"/>
      <w:lvlText w:val=""/>
      <w:lvlJc w:val="left"/>
      <w:pPr>
        <w:ind w:left="57" w:firstLine="0"/>
      </w:pPr>
      <w:rPr>
        <w:rFonts w:ascii="Symbol" w:eastAsia="MS Mincho" w:hAnsi="Symbol" w:cs="Times New Roman" w:hint="default"/>
        <w:sz w:val="2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B8F61D4"/>
    <w:multiLevelType w:val="hybridMultilevel"/>
    <w:tmpl w:val="833AB8D6"/>
    <w:lvl w:ilvl="0" w:tplc="7220CDCC">
      <w:start w:val="1"/>
      <w:numFmt w:val="decimal"/>
      <w:pStyle w:val="-2"/>
      <w:suff w:val="space"/>
      <w:lvlText w:val="%1)"/>
      <w:lvlJc w:val="left"/>
      <w:pPr>
        <w:ind w:left="0" w:firstLine="113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DA1DD9"/>
    <w:multiLevelType w:val="hybridMultilevel"/>
    <w:tmpl w:val="47BA0A82"/>
    <w:lvl w:ilvl="0" w:tplc="D0FA8038">
      <w:start w:val="1"/>
      <w:numFmt w:val="decimal"/>
      <w:pStyle w:val="a"/>
      <w:suff w:val="nothing"/>
      <w:lvlText w:val="%1"/>
      <w:lvlJc w:val="left"/>
      <w:pPr>
        <w:ind w:left="284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91057E"/>
    <w:multiLevelType w:val="hybridMultilevel"/>
    <w:tmpl w:val="43F8DE78"/>
    <w:lvl w:ilvl="0" w:tplc="EF66D266">
      <w:start w:val="1"/>
      <w:numFmt w:val="decimal"/>
      <w:pStyle w:val="a0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A033D4"/>
    <w:multiLevelType w:val="hybridMultilevel"/>
    <w:tmpl w:val="23C831EC"/>
    <w:lvl w:ilvl="0" w:tplc="B874B650">
      <w:start w:val="1"/>
      <w:numFmt w:val="russianLower"/>
      <w:pStyle w:val="a1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B708DE"/>
    <w:multiLevelType w:val="hybridMultilevel"/>
    <w:tmpl w:val="EAF203EC"/>
    <w:lvl w:ilvl="0" w:tplc="F9EECF32">
      <w:start w:val="1"/>
      <w:numFmt w:val="bullet"/>
      <w:pStyle w:val="-0"/>
      <w:suff w:val="space"/>
      <w:lvlText w:val=""/>
      <w:lvlJc w:val="left"/>
      <w:pPr>
        <w:ind w:left="0" w:firstLine="2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DD5DF9"/>
    <w:multiLevelType w:val="multilevel"/>
    <w:tmpl w:val="0419001D"/>
    <w:styleLink w:val="-"/>
    <w:lvl w:ilvl="0">
      <w:start w:val="1"/>
      <w:numFmt w:val="russianUpper"/>
      <w:lvlText w:val="%1)"/>
      <w:lvlJc w:val="left"/>
      <w:pPr>
        <w:ind w:left="360" w:hanging="360"/>
      </w:pPr>
      <w:rPr>
        <w:rFonts w:ascii="Times New Roman" w:hAnsi="Times New Roman"/>
        <w:sz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Times New Roman" w:hAnsi="Times New Roman"/>
        <w:sz w:val="24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ascii="Times New Roman" w:hAnsi="Times New Roman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36D378B6"/>
    <w:multiLevelType w:val="multilevel"/>
    <w:tmpl w:val="B1629758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39CB669F"/>
    <w:multiLevelType w:val="hybridMultilevel"/>
    <w:tmpl w:val="195648BA"/>
    <w:lvl w:ilvl="0" w:tplc="FC7EF45E">
      <w:start w:val="1"/>
      <w:numFmt w:val="bullet"/>
      <w:pStyle w:val="-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4D343E"/>
    <w:multiLevelType w:val="hybridMultilevel"/>
    <w:tmpl w:val="C3AC2198"/>
    <w:lvl w:ilvl="0" w:tplc="68B6AD36">
      <w:start w:val="1"/>
      <w:numFmt w:val="decimal"/>
      <w:pStyle w:val="a2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BC36EA"/>
    <w:multiLevelType w:val="hybridMultilevel"/>
    <w:tmpl w:val="5C1C3BC4"/>
    <w:lvl w:ilvl="0" w:tplc="8AF44502">
      <w:start w:val="1"/>
      <w:numFmt w:val="decimal"/>
      <w:pStyle w:val="a3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576F7766"/>
    <w:multiLevelType w:val="multilevel"/>
    <w:tmpl w:val="67E64F9A"/>
    <w:lvl w:ilvl="0">
      <w:start w:val="1"/>
      <w:numFmt w:val="russianUpper"/>
      <w:pStyle w:val="10"/>
      <w:suff w:val="nothing"/>
      <w:lvlText w:val="Приложение 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pStyle w:val="11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20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30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pStyle w:val="40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suff w:val="space"/>
      <w:lvlText w:val="%7"/>
      <w:lvlJc w:val="left"/>
      <w:pPr>
        <w:ind w:left="0" w:firstLine="709"/>
      </w:pPr>
      <w:rPr>
        <w:rFonts w:hint="default"/>
      </w:rPr>
    </w:lvl>
    <w:lvl w:ilvl="7">
      <w:start w:val="1"/>
      <w:numFmt w:val="none"/>
      <w:suff w:val="space"/>
      <w:lvlText w:val="%8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space"/>
      <w:lvlText w:val="%9"/>
      <w:lvlJc w:val="left"/>
      <w:pPr>
        <w:ind w:left="0" w:firstLine="709"/>
      </w:pPr>
      <w:rPr>
        <w:rFonts w:hint="default"/>
      </w:rPr>
    </w:lvl>
  </w:abstractNum>
  <w:abstractNum w:abstractNumId="12">
    <w:nsid w:val="5C450C75"/>
    <w:multiLevelType w:val="hybridMultilevel"/>
    <w:tmpl w:val="32487634"/>
    <w:lvl w:ilvl="0" w:tplc="0ADA97DA">
      <w:start w:val="1"/>
      <w:numFmt w:val="decimal"/>
      <w:pStyle w:val="--2"/>
      <w:suff w:val="space"/>
      <w:lvlText w:val="%1)"/>
      <w:lvlJc w:val="left"/>
      <w:pPr>
        <w:ind w:left="0" w:firstLine="482"/>
      </w:pPr>
      <w:rPr>
        <w:rFonts w:ascii="Times New Roman" w:hAnsi="Times New Roman" w:hint="default"/>
        <w:b w:val="0"/>
        <w:i w:val="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>
    <w:nsid w:val="62B57C6B"/>
    <w:multiLevelType w:val="multilevel"/>
    <w:tmpl w:val="9F809214"/>
    <w:lvl w:ilvl="0">
      <w:start w:val="1"/>
      <w:numFmt w:val="russianUpper"/>
      <w:lvlText w:val="%1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1">
      <w:start w:val="1"/>
      <w:numFmt w:val="decimal"/>
      <w:pStyle w:val="1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2">
      <w:start w:val="1"/>
      <w:numFmt w:val="decimal"/>
      <w:pStyle w:val="21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709"/>
      </w:pPr>
      <w:rPr>
        <w:rFonts w:hint="default"/>
      </w:rPr>
    </w:lvl>
  </w:abstractNum>
  <w:abstractNum w:abstractNumId="14">
    <w:nsid w:val="63DE1028"/>
    <w:multiLevelType w:val="hybridMultilevel"/>
    <w:tmpl w:val="859AE042"/>
    <w:lvl w:ilvl="0" w:tplc="FABA5AD8">
      <w:start w:val="1"/>
      <w:numFmt w:val="bullet"/>
      <w:pStyle w:val="-10"/>
      <w:suff w:val="space"/>
      <w:lvlText w:val=""/>
      <w:lvlJc w:val="left"/>
      <w:pPr>
        <w:ind w:left="0" w:firstLine="709"/>
      </w:pPr>
      <w:rPr>
        <w:rFonts w:ascii="Symbol" w:eastAsia="MS Mincho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353141"/>
    <w:multiLevelType w:val="multilevel"/>
    <w:tmpl w:val="0450BAFC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pStyle w:val="22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>
    <w:nsid w:val="68F13BC2"/>
    <w:multiLevelType w:val="hybridMultilevel"/>
    <w:tmpl w:val="9A343050"/>
    <w:lvl w:ilvl="0" w:tplc="9B4EA192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2D067C0"/>
    <w:multiLevelType w:val="hybridMultilevel"/>
    <w:tmpl w:val="9000B1D6"/>
    <w:lvl w:ilvl="0" w:tplc="D2B60B28">
      <w:start w:val="1"/>
      <w:numFmt w:val="bullet"/>
      <w:pStyle w:val="-3"/>
      <w:suff w:val="space"/>
      <w:lvlText w:val=""/>
      <w:lvlJc w:val="left"/>
      <w:pPr>
        <w:ind w:left="0" w:firstLine="127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8482EF8"/>
    <w:multiLevelType w:val="multilevel"/>
    <w:tmpl w:val="6ECA9AF6"/>
    <w:styleLink w:val="23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>
    <w:nsid w:val="7B9B45D2"/>
    <w:multiLevelType w:val="multilevel"/>
    <w:tmpl w:val="D144AFC8"/>
    <w:styleLink w:val="13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8"/>
  </w:num>
  <w:num w:numId="2">
    <w:abstractNumId w:val="17"/>
  </w:num>
  <w:num w:numId="3">
    <w:abstractNumId w:val="18"/>
  </w:num>
  <w:num w:numId="4">
    <w:abstractNumId w:val="19"/>
  </w:num>
  <w:num w:numId="5">
    <w:abstractNumId w:val="6"/>
  </w:num>
  <w:num w:numId="6">
    <w:abstractNumId w:val="2"/>
    <w:lvlOverride w:ilvl="0">
      <w:startOverride w:val="15"/>
    </w:lvlOverride>
  </w:num>
  <w:num w:numId="7">
    <w:abstractNumId w:val="2"/>
    <w:lvlOverride w:ilvl="0">
      <w:startOverride w:val="25"/>
    </w:lvlOverride>
  </w:num>
  <w:num w:numId="8">
    <w:abstractNumId w:val="2"/>
    <w:lvlOverride w:ilvl="0">
      <w:startOverride w:val="29"/>
    </w:lvlOverride>
  </w:num>
  <w:num w:numId="9">
    <w:abstractNumId w:val="2"/>
    <w:lvlOverride w:ilvl="0">
      <w:startOverride w:val="34"/>
    </w:lvlOverride>
  </w:num>
  <w:num w:numId="10">
    <w:abstractNumId w:val="2"/>
    <w:lvlOverride w:ilvl="0">
      <w:startOverride w:val="39"/>
    </w:lvlOverride>
  </w:num>
  <w:num w:numId="11">
    <w:abstractNumId w:val="12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5"/>
  </w:num>
  <w:num w:numId="14">
    <w:abstractNumId w:val="8"/>
  </w:num>
  <w:num w:numId="15">
    <w:abstractNumId w:val="1"/>
  </w:num>
  <w:num w:numId="16">
    <w:abstractNumId w:val="9"/>
  </w:num>
  <w:num w:numId="17">
    <w:abstractNumId w:val="16"/>
  </w:num>
  <w:num w:numId="18">
    <w:abstractNumId w:val="3"/>
  </w:num>
  <w:num w:numId="19">
    <w:abstractNumId w:val="7"/>
  </w:num>
  <w:num w:numId="20">
    <w:abstractNumId w:val="4"/>
  </w:num>
  <w:num w:numId="21">
    <w:abstractNumId w:val="2"/>
  </w:num>
  <w:num w:numId="22">
    <w:abstractNumId w:val="5"/>
  </w:num>
  <w:num w:numId="23">
    <w:abstractNumId w:val="13"/>
  </w:num>
  <w:num w:numId="24">
    <w:abstractNumId w:val="10"/>
  </w:num>
  <w:num w:numId="25">
    <w:abstractNumId w:val="11"/>
  </w:num>
  <w:num w:numId="26">
    <w:abstractNumId w:val="12"/>
  </w:num>
  <w:num w:numId="27">
    <w:abstractNumId w:val="0"/>
  </w:num>
  <w:num w:numId="28">
    <w:abstractNumId w:val="14"/>
  </w:num>
  <w:num w:numId="29">
    <w:abstractNumId w:val="2"/>
  </w:num>
  <w:num w:numId="30">
    <w:abstractNumId w:val="2"/>
  </w:num>
  <w:num w:numId="31">
    <w:abstractNumId w:val="2"/>
  </w:num>
  <w:num w:numId="32">
    <w:abstractNumId w:val="2"/>
    <w:lvlOverride w:ilvl="0">
      <w:startOverride w:val="50"/>
    </w:lvlOverride>
  </w:num>
  <w:num w:numId="33">
    <w:abstractNumId w:val="2"/>
  </w:num>
  <w:num w:numId="34">
    <w:abstractNumId w:val="2"/>
    <w:lvlOverride w:ilvl="0">
      <w:startOverride w:val="1"/>
    </w:lvlOverride>
  </w:num>
  <w:numIdMacAtCleanup w:val="2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attachedTemplate r:id="rId1"/>
  <w:defaultTabStop w:val="708"/>
  <w:drawingGridHorizontalSpacing w:val="120"/>
  <w:displayHorizontalDrawingGridEvery w:val="2"/>
  <w:characterSpacingControl w:val="doNotCompress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  <w:endnote w:id="1"/>
  </w:endnotePr>
  <w:compat/>
  <w:rsids>
    <w:rsidRoot w:val="0085713E"/>
    <w:rsid w:val="0000195A"/>
    <w:rsid w:val="0000195C"/>
    <w:rsid w:val="00003F0B"/>
    <w:rsid w:val="00006218"/>
    <w:rsid w:val="00006B37"/>
    <w:rsid w:val="00013C23"/>
    <w:rsid w:val="00015906"/>
    <w:rsid w:val="000213A4"/>
    <w:rsid w:val="0002621B"/>
    <w:rsid w:val="00026441"/>
    <w:rsid w:val="0003115A"/>
    <w:rsid w:val="0003189B"/>
    <w:rsid w:val="000362DA"/>
    <w:rsid w:val="00043E24"/>
    <w:rsid w:val="0004488D"/>
    <w:rsid w:val="000456C9"/>
    <w:rsid w:val="00045DF1"/>
    <w:rsid w:val="0004630C"/>
    <w:rsid w:val="0004695F"/>
    <w:rsid w:val="00047BA7"/>
    <w:rsid w:val="00051499"/>
    <w:rsid w:val="0005315C"/>
    <w:rsid w:val="00053CA2"/>
    <w:rsid w:val="00056C22"/>
    <w:rsid w:val="000571ED"/>
    <w:rsid w:val="00062949"/>
    <w:rsid w:val="0007352C"/>
    <w:rsid w:val="00073C6F"/>
    <w:rsid w:val="00074C88"/>
    <w:rsid w:val="0007751C"/>
    <w:rsid w:val="00083A18"/>
    <w:rsid w:val="000865D1"/>
    <w:rsid w:val="00093AED"/>
    <w:rsid w:val="00094451"/>
    <w:rsid w:val="0009507D"/>
    <w:rsid w:val="000960A7"/>
    <w:rsid w:val="00096CDD"/>
    <w:rsid w:val="0009778C"/>
    <w:rsid w:val="000A169F"/>
    <w:rsid w:val="000A1D1D"/>
    <w:rsid w:val="000A2321"/>
    <w:rsid w:val="000A3E22"/>
    <w:rsid w:val="000A41CB"/>
    <w:rsid w:val="000A4C26"/>
    <w:rsid w:val="000B3E39"/>
    <w:rsid w:val="000B786E"/>
    <w:rsid w:val="000C0BC1"/>
    <w:rsid w:val="000C11E8"/>
    <w:rsid w:val="000C28EC"/>
    <w:rsid w:val="000C63A1"/>
    <w:rsid w:val="000D1F85"/>
    <w:rsid w:val="000D252B"/>
    <w:rsid w:val="000D286C"/>
    <w:rsid w:val="000D3AC7"/>
    <w:rsid w:val="000D6B2C"/>
    <w:rsid w:val="000D743E"/>
    <w:rsid w:val="000E144B"/>
    <w:rsid w:val="000E15B9"/>
    <w:rsid w:val="000E32E4"/>
    <w:rsid w:val="000E4325"/>
    <w:rsid w:val="000E7F7E"/>
    <w:rsid w:val="000F0DCA"/>
    <w:rsid w:val="000F1337"/>
    <w:rsid w:val="000F392C"/>
    <w:rsid w:val="000F39CB"/>
    <w:rsid w:val="00104386"/>
    <w:rsid w:val="00107E50"/>
    <w:rsid w:val="00112325"/>
    <w:rsid w:val="00114716"/>
    <w:rsid w:val="001215F4"/>
    <w:rsid w:val="00133530"/>
    <w:rsid w:val="001338E9"/>
    <w:rsid w:val="00133911"/>
    <w:rsid w:val="001344B7"/>
    <w:rsid w:val="00136FBA"/>
    <w:rsid w:val="0014255F"/>
    <w:rsid w:val="001427A9"/>
    <w:rsid w:val="00143350"/>
    <w:rsid w:val="00143D70"/>
    <w:rsid w:val="00144D0A"/>
    <w:rsid w:val="00155BDD"/>
    <w:rsid w:val="00157A36"/>
    <w:rsid w:val="001627F8"/>
    <w:rsid w:val="0016626C"/>
    <w:rsid w:val="00171012"/>
    <w:rsid w:val="001712E2"/>
    <w:rsid w:val="00173CF3"/>
    <w:rsid w:val="00175228"/>
    <w:rsid w:val="0017600B"/>
    <w:rsid w:val="00176426"/>
    <w:rsid w:val="001801F9"/>
    <w:rsid w:val="001827AB"/>
    <w:rsid w:val="00183C18"/>
    <w:rsid w:val="00184B2A"/>
    <w:rsid w:val="00184CCD"/>
    <w:rsid w:val="001919CA"/>
    <w:rsid w:val="001931F8"/>
    <w:rsid w:val="001A29A2"/>
    <w:rsid w:val="001A3ED3"/>
    <w:rsid w:val="001A7F5B"/>
    <w:rsid w:val="001B2CB0"/>
    <w:rsid w:val="001B5EE8"/>
    <w:rsid w:val="001C6C07"/>
    <w:rsid w:val="001D0581"/>
    <w:rsid w:val="001D4EBC"/>
    <w:rsid w:val="001D699C"/>
    <w:rsid w:val="001E1777"/>
    <w:rsid w:val="001E6BAA"/>
    <w:rsid w:val="001F14AB"/>
    <w:rsid w:val="00202564"/>
    <w:rsid w:val="00204C44"/>
    <w:rsid w:val="00204F4E"/>
    <w:rsid w:val="00207E53"/>
    <w:rsid w:val="0021053F"/>
    <w:rsid w:val="0021152E"/>
    <w:rsid w:val="002115BD"/>
    <w:rsid w:val="00211A90"/>
    <w:rsid w:val="002135D4"/>
    <w:rsid w:val="00213EEC"/>
    <w:rsid w:val="00223390"/>
    <w:rsid w:val="0022370F"/>
    <w:rsid w:val="0022593D"/>
    <w:rsid w:val="00231224"/>
    <w:rsid w:val="0023413F"/>
    <w:rsid w:val="00240BEA"/>
    <w:rsid w:val="00241629"/>
    <w:rsid w:val="00247E87"/>
    <w:rsid w:val="00250716"/>
    <w:rsid w:val="00272D55"/>
    <w:rsid w:val="002742AF"/>
    <w:rsid w:val="00277423"/>
    <w:rsid w:val="00277CB5"/>
    <w:rsid w:val="00280584"/>
    <w:rsid w:val="00283908"/>
    <w:rsid w:val="00291551"/>
    <w:rsid w:val="002921D5"/>
    <w:rsid w:val="00293945"/>
    <w:rsid w:val="002956BE"/>
    <w:rsid w:val="002959DE"/>
    <w:rsid w:val="002A0756"/>
    <w:rsid w:val="002A0C46"/>
    <w:rsid w:val="002A4925"/>
    <w:rsid w:val="002B2049"/>
    <w:rsid w:val="002B3771"/>
    <w:rsid w:val="002C154D"/>
    <w:rsid w:val="002C2FA1"/>
    <w:rsid w:val="002C5EF9"/>
    <w:rsid w:val="002D31FF"/>
    <w:rsid w:val="002E171A"/>
    <w:rsid w:val="002E50A2"/>
    <w:rsid w:val="002E58BF"/>
    <w:rsid w:val="002F2A7C"/>
    <w:rsid w:val="002F318A"/>
    <w:rsid w:val="00300F63"/>
    <w:rsid w:val="00310933"/>
    <w:rsid w:val="00312988"/>
    <w:rsid w:val="00317AAD"/>
    <w:rsid w:val="003210A7"/>
    <w:rsid w:val="00332FF8"/>
    <w:rsid w:val="0033322B"/>
    <w:rsid w:val="00336DAD"/>
    <w:rsid w:val="003419A7"/>
    <w:rsid w:val="00346029"/>
    <w:rsid w:val="003526E8"/>
    <w:rsid w:val="00352DC8"/>
    <w:rsid w:val="00357533"/>
    <w:rsid w:val="00357C2C"/>
    <w:rsid w:val="00360762"/>
    <w:rsid w:val="00360E67"/>
    <w:rsid w:val="00361A08"/>
    <w:rsid w:val="00364B0C"/>
    <w:rsid w:val="00370AEB"/>
    <w:rsid w:val="003731A8"/>
    <w:rsid w:val="00375133"/>
    <w:rsid w:val="0039257B"/>
    <w:rsid w:val="00395EFA"/>
    <w:rsid w:val="003A2777"/>
    <w:rsid w:val="003A7442"/>
    <w:rsid w:val="003A7ADE"/>
    <w:rsid w:val="003C2810"/>
    <w:rsid w:val="003C3D15"/>
    <w:rsid w:val="003D4175"/>
    <w:rsid w:val="003D62BD"/>
    <w:rsid w:val="003D7A24"/>
    <w:rsid w:val="003E49A8"/>
    <w:rsid w:val="003E4C0B"/>
    <w:rsid w:val="003E6555"/>
    <w:rsid w:val="003F54C0"/>
    <w:rsid w:val="003F6E2C"/>
    <w:rsid w:val="0040111F"/>
    <w:rsid w:val="004032A3"/>
    <w:rsid w:val="004120B6"/>
    <w:rsid w:val="0041283B"/>
    <w:rsid w:val="00412E12"/>
    <w:rsid w:val="00423500"/>
    <w:rsid w:val="00424005"/>
    <w:rsid w:val="004243B7"/>
    <w:rsid w:val="0043469D"/>
    <w:rsid w:val="00434CA2"/>
    <w:rsid w:val="004363E2"/>
    <w:rsid w:val="00441C02"/>
    <w:rsid w:val="00441FFF"/>
    <w:rsid w:val="00442412"/>
    <w:rsid w:val="00442851"/>
    <w:rsid w:val="004449C4"/>
    <w:rsid w:val="00445DC2"/>
    <w:rsid w:val="0044676A"/>
    <w:rsid w:val="00446874"/>
    <w:rsid w:val="0045048A"/>
    <w:rsid w:val="004523A6"/>
    <w:rsid w:val="004524C2"/>
    <w:rsid w:val="00452A89"/>
    <w:rsid w:val="00453B9A"/>
    <w:rsid w:val="00456230"/>
    <w:rsid w:val="00460148"/>
    <w:rsid w:val="004611AC"/>
    <w:rsid w:val="004664B2"/>
    <w:rsid w:val="0047135B"/>
    <w:rsid w:val="00474403"/>
    <w:rsid w:val="00476ED6"/>
    <w:rsid w:val="004802A2"/>
    <w:rsid w:val="004814E7"/>
    <w:rsid w:val="00486064"/>
    <w:rsid w:val="004862A6"/>
    <w:rsid w:val="00493D88"/>
    <w:rsid w:val="004A226A"/>
    <w:rsid w:val="004A7B47"/>
    <w:rsid w:val="004B3C10"/>
    <w:rsid w:val="004B4B2F"/>
    <w:rsid w:val="004B59D3"/>
    <w:rsid w:val="004B7034"/>
    <w:rsid w:val="004C06AA"/>
    <w:rsid w:val="004C0C44"/>
    <w:rsid w:val="004D0530"/>
    <w:rsid w:val="004D2A62"/>
    <w:rsid w:val="004D7D14"/>
    <w:rsid w:val="004E094D"/>
    <w:rsid w:val="004E36FA"/>
    <w:rsid w:val="004E4F38"/>
    <w:rsid w:val="004E6D4F"/>
    <w:rsid w:val="004E6E6D"/>
    <w:rsid w:val="004F147E"/>
    <w:rsid w:val="004F3E2A"/>
    <w:rsid w:val="005003BB"/>
    <w:rsid w:val="00503F12"/>
    <w:rsid w:val="005051FC"/>
    <w:rsid w:val="0051109C"/>
    <w:rsid w:val="00511DE9"/>
    <w:rsid w:val="00514B8B"/>
    <w:rsid w:val="00514ED6"/>
    <w:rsid w:val="00515720"/>
    <w:rsid w:val="00516948"/>
    <w:rsid w:val="005218E6"/>
    <w:rsid w:val="005222F6"/>
    <w:rsid w:val="005252D0"/>
    <w:rsid w:val="0052674F"/>
    <w:rsid w:val="005323F9"/>
    <w:rsid w:val="00532548"/>
    <w:rsid w:val="00541BF3"/>
    <w:rsid w:val="005435ED"/>
    <w:rsid w:val="005447CF"/>
    <w:rsid w:val="00550190"/>
    <w:rsid w:val="00554E29"/>
    <w:rsid w:val="005559D7"/>
    <w:rsid w:val="00555C0D"/>
    <w:rsid w:val="0056390C"/>
    <w:rsid w:val="00563AE5"/>
    <w:rsid w:val="00564F15"/>
    <w:rsid w:val="0057564C"/>
    <w:rsid w:val="005804F2"/>
    <w:rsid w:val="00584CF3"/>
    <w:rsid w:val="0058613B"/>
    <w:rsid w:val="00592A0D"/>
    <w:rsid w:val="00594341"/>
    <w:rsid w:val="00594A34"/>
    <w:rsid w:val="0059523B"/>
    <w:rsid w:val="005A6E2B"/>
    <w:rsid w:val="005B0D98"/>
    <w:rsid w:val="005B482F"/>
    <w:rsid w:val="005B4B8F"/>
    <w:rsid w:val="005B5076"/>
    <w:rsid w:val="005B542E"/>
    <w:rsid w:val="005C2F18"/>
    <w:rsid w:val="005C3C7D"/>
    <w:rsid w:val="005C41F1"/>
    <w:rsid w:val="005D1331"/>
    <w:rsid w:val="005D5F46"/>
    <w:rsid w:val="005E104A"/>
    <w:rsid w:val="005E153B"/>
    <w:rsid w:val="005E322F"/>
    <w:rsid w:val="005E4907"/>
    <w:rsid w:val="005E5576"/>
    <w:rsid w:val="005F0FE7"/>
    <w:rsid w:val="005F4B9D"/>
    <w:rsid w:val="00602890"/>
    <w:rsid w:val="006051DF"/>
    <w:rsid w:val="00613234"/>
    <w:rsid w:val="0061424F"/>
    <w:rsid w:val="006145B0"/>
    <w:rsid w:val="00620222"/>
    <w:rsid w:val="0062275B"/>
    <w:rsid w:val="00626730"/>
    <w:rsid w:val="00626C45"/>
    <w:rsid w:val="00627FE5"/>
    <w:rsid w:val="00630178"/>
    <w:rsid w:val="0063355C"/>
    <w:rsid w:val="00634267"/>
    <w:rsid w:val="00637043"/>
    <w:rsid w:val="00642338"/>
    <w:rsid w:val="0064247F"/>
    <w:rsid w:val="006439D9"/>
    <w:rsid w:val="00660867"/>
    <w:rsid w:val="00661390"/>
    <w:rsid w:val="006625CA"/>
    <w:rsid w:val="00664466"/>
    <w:rsid w:val="006655EE"/>
    <w:rsid w:val="00665776"/>
    <w:rsid w:val="00670842"/>
    <w:rsid w:val="006708C1"/>
    <w:rsid w:val="0067304B"/>
    <w:rsid w:val="00673F0F"/>
    <w:rsid w:val="006762E9"/>
    <w:rsid w:val="00677876"/>
    <w:rsid w:val="00677E66"/>
    <w:rsid w:val="00683326"/>
    <w:rsid w:val="00687569"/>
    <w:rsid w:val="006945F0"/>
    <w:rsid w:val="006A0B6B"/>
    <w:rsid w:val="006A308E"/>
    <w:rsid w:val="006A55C8"/>
    <w:rsid w:val="006A5D72"/>
    <w:rsid w:val="006A67D6"/>
    <w:rsid w:val="006B1CA8"/>
    <w:rsid w:val="006B2286"/>
    <w:rsid w:val="006C34F5"/>
    <w:rsid w:val="006C5B8C"/>
    <w:rsid w:val="006D00DD"/>
    <w:rsid w:val="006D2F8A"/>
    <w:rsid w:val="006D3CC9"/>
    <w:rsid w:val="006D5089"/>
    <w:rsid w:val="006D6010"/>
    <w:rsid w:val="006E1160"/>
    <w:rsid w:val="006E4436"/>
    <w:rsid w:val="006E46FC"/>
    <w:rsid w:val="006E4AFA"/>
    <w:rsid w:val="006F1FCC"/>
    <w:rsid w:val="006F4C9A"/>
    <w:rsid w:val="006F5DB2"/>
    <w:rsid w:val="006F5DC1"/>
    <w:rsid w:val="007000BD"/>
    <w:rsid w:val="0070491A"/>
    <w:rsid w:val="00710BC9"/>
    <w:rsid w:val="0072051D"/>
    <w:rsid w:val="007206CF"/>
    <w:rsid w:val="007210A8"/>
    <w:rsid w:val="00732245"/>
    <w:rsid w:val="0073232B"/>
    <w:rsid w:val="007327B2"/>
    <w:rsid w:val="00732E1A"/>
    <w:rsid w:val="00735DBD"/>
    <w:rsid w:val="007427E0"/>
    <w:rsid w:val="007436A6"/>
    <w:rsid w:val="00745656"/>
    <w:rsid w:val="00751DEB"/>
    <w:rsid w:val="00761D86"/>
    <w:rsid w:val="00763E5F"/>
    <w:rsid w:val="0076441B"/>
    <w:rsid w:val="00765FCF"/>
    <w:rsid w:val="00766A05"/>
    <w:rsid w:val="007709A7"/>
    <w:rsid w:val="007729D1"/>
    <w:rsid w:val="007756DC"/>
    <w:rsid w:val="00776F46"/>
    <w:rsid w:val="00776FFA"/>
    <w:rsid w:val="007779AA"/>
    <w:rsid w:val="00777EE6"/>
    <w:rsid w:val="007831BC"/>
    <w:rsid w:val="00783871"/>
    <w:rsid w:val="00787040"/>
    <w:rsid w:val="00794588"/>
    <w:rsid w:val="00796C43"/>
    <w:rsid w:val="00797965"/>
    <w:rsid w:val="00797AC0"/>
    <w:rsid w:val="007A06EB"/>
    <w:rsid w:val="007A4B5F"/>
    <w:rsid w:val="007A5F6A"/>
    <w:rsid w:val="007B1AAA"/>
    <w:rsid w:val="007C2BF9"/>
    <w:rsid w:val="007C316E"/>
    <w:rsid w:val="007C69DE"/>
    <w:rsid w:val="007C6D3A"/>
    <w:rsid w:val="007C7482"/>
    <w:rsid w:val="007D1DCB"/>
    <w:rsid w:val="007D4276"/>
    <w:rsid w:val="007D7E36"/>
    <w:rsid w:val="007E4A05"/>
    <w:rsid w:val="007E72CE"/>
    <w:rsid w:val="007E7C55"/>
    <w:rsid w:val="007F062F"/>
    <w:rsid w:val="007F2230"/>
    <w:rsid w:val="007F50C0"/>
    <w:rsid w:val="007F5B68"/>
    <w:rsid w:val="007F615D"/>
    <w:rsid w:val="007F7650"/>
    <w:rsid w:val="008055DC"/>
    <w:rsid w:val="0081183F"/>
    <w:rsid w:val="008147DD"/>
    <w:rsid w:val="00827A87"/>
    <w:rsid w:val="00831A86"/>
    <w:rsid w:val="00837D3E"/>
    <w:rsid w:val="008424C9"/>
    <w:rsid w:val="008424EA"/>
    <w:rsid w:val="0084289A"/>
    <w:rsid w:val="00842E12"/>
    <w:rsid w:val="008445E4"/>
    <w:rsid w:val="00844C46"/>
    <w:rsid w:val="00844F74"/>
    <w:rsid w:val="00847C9D"/>
    <w:rsid w:val="00852EEE"/>
    <w:rsid w:val="00853064"/>
    <w:rsid w:val="00854D38"/>
    <w:rsid w:val="00856F01"/>
    <w:rsid w:val="0085713E"/>
    <w:rsid w:val="00863E78"/>
    <w:rsid w:val="008704F0"/>
    <w:rsid w:val="0087217D"/>
    <w:rsid w:val="0087309E"/>
    <w:rsid w:val="0087614F"/>
    <w:rsid w:val="008800CF"/>
    <w:rsid w:val="00885522"/>
    <w:rsid w:val="00890098"/>
    <w:rsid w:val="00890481"/>
    <w:rsid w:val="008914BC"/>
    <w:rsid w:val="00893C9C"/>
    <w:rsid w:val="008973CA"/>
    <w:rsid w:val="008A2852"/>
    <w:rsid w:val="008B55BB"/>
    <w:rsid w:val="008B6D89"/>
    <w:rsid w:val="008C1C92"/>
    <w:rsid w:val="008C32F7"/>
    <w:rsid w:val="008C47AD"/>
    <w:rsid w:val="008C49DC"/>
    <w:rsid w:val="008C6120"/>
    <w:rsid w:val="008D25B6"/>
    <w:rsid w:val="008D3969"/>
    <w:rsid w:val="008D45D9"/>
    <w:rsid w:val="008D4841"/>
    <w:rsid w:val="008E23CD"/>
    <w:rsid w:val="008E442F"/>
    <w:rsid w:val="008F2106"/>
    <w:rsid w:val="008F62D1"/>
    <w:rsid w:val="00901449"/>
    <w:rsid w:val="00906781"/>
    <w:rsid w:val="00907878"/>
    <w:rsid w:val="00910DF4"/>
    <w:rsid w:val="00915B70"/>
    <w:rsid w:val="00916021"/>
    <w:rsid w:val="0092108D"/>
    <w:rsid w:val="00922781"/>
    <w:rsid w:val="00924A80"/>
    <w:rsid w:val="00926649"/>
    <w:rsid w:val="00926E8B"/>
    <w:rsid w:val="009329AE"/>
    <w:rsid w:val="00933F49"/>
    <w:rsid w:val="0093482E"/>
    <w:rsid w:val="00935C8C"/>
    <w:rsid w:val="009407CD"/>
    <w:rsid w:val="0094149E"/>
    <w:rsid w:val="00942EEA"/>
    <w:rsid w:val="00945EA0"/>
    <w:rsid w:val="00951E40"/>
    <w:rsid w:val="00951EAF"/>
    <w:rsid w:val="009544F8"/>
    <w:rsid w:val="00954507"/>
    <w:rsid w:val="00955420"/>
    <w:rsid w:val="00956721"/>
    <w:rsid w:val="009613F1"/>
    <w:rsid w:val="00962C09"/>
    <w:rsid w:val="00963E0F"/>
    <w:rsid w:val="00970037"/>
    <w:rsid w:val="00971937"/>
    <w:rsid w:val="009722D9"/>
    <w:rsid w:val="00976BA3"/>
    <w:rsid w:val="00980F01"/>
    <w:rsid w:val="0098795F"/>
    <w:rsid w:val="009901AE"/>
    <w:rsid w:val="00990648"/>
    <w:rsid w:val="009906B3"/>
    <w:rsid w:val="00997523"/>
    <w:rsid w:val="009A161D"/>
    <w:rsid w:val="009C2FA7"/>
    <w:rsid w:val="009C64D1"/>
    <w:rsid w:val="009D3491"/>
    <w:rsid w:val="009D728F"/>
    <w:rsid w:val="009E1329"/>
    <w:rsid w:val="009E2DB0"/>
    <w:rsid w:val="009E44AA"/>
    <w:rsid w:val="009F2505"/>
    <w:rsid w:val="009F4220"/>
    <w:rsid w:val="009F6AFA"/>
    <w:rsid w:val="009F7E7D"/>
    <w:rsid w:val="00A00803"/>
    <w:rsid w:val="00A03D3B"/>
    <w:rsid w:val="00A14CB5"/>
    <w:rsid w:val="00A22C37"/>
    <w:rsid w:val="00A234FB"/>
    <w:rsid w:val="00A24BD3"/>
    <w:rsid w:val="00A31927"/>
    <w:rsid w:val="00A33E3F"/>
    <w:rsid w:val="00A36367"/>
    <w:rsid w:val="00A447E1"/>
    <w:rsid w:val="00A46E46"/>
    <w:rsid w:val="00A60871"/>
    <w:rsid w:val="00A62FE5"/>
    <w:rsid w:val="00A641FE"/>
    <w:rsid w:val="00A6500D"/>
    <w:rsid w:val="00A66050"/>
    <w:rsid w:val="00A70AE0"/>
    <w:rsid w:val="00A7747F"/>
    <w:rsid w:val="00A836E1"/>
    <w:rsid w:val="00A85C98"/>
    <w:rsid w:val="00A95F88"/>
    <w:rsid w:val="00A97C60"/>
    <w:rsid w:val="00AA1F12"/>
    <w:rsid w:val="00AA29C5"/>
    <w:rsid w:val="00AA3D21"/>
    <w:rsid w:val="00AA49A7"/>
    <w:rsid w:val="00AA4C14"/>
    <w:rsid w:val="00AB1BC8"/>
    <w:rsid w:val="00AB6057"/>
    <w:rsid w:val="00AC1A8C"/>
    <w:rsid w:val="00AC2941"/>
    <w:rsid w:val="00AC2A93"/>
    <w:rsid w:val="00AC3575"/>
    <w:rsid w:val="00AC3951"/>
    <w:rsid w:val="00AC3B87"/>
    <w:rsid w:val="00AD1733"/>
    <w:rsid w:val="00AD2FCA"/>
    <w:rsid w:val="00AD32D6"/>
    <w:rsid w:val="00AD3BD7"/>
    <w:rsid w:val="00AD4FA1"/>
    <w:rsid w:val="00AD630D"/>
    <w:rsid w:val="00AD64D1"/>
    <w:rsid w:val="00AE3DF9"/>
    <w:rsid w:val="00B00486"/>
    <w:rsid w:val="00B03EB5"/>
    <w:rsid w:val="00B043FE"/>
    <w:rsid w:val="00B06CEB"/>
    <w:rsid w:val="00B13714"/>
    <w:rsid w:val="00B15094"/>
    <w:rsid w:val="00B251EE"/>
    <w:rsid w:val="00B27C00"/>
    <w:rsid w:val="00B30D2B"/>
    <w:rsid w:val="00B31B73"/>
    <w:rsid w:val="00B34BDE"/>
    <w:rsid w:val="00B3712C"/>
    <w:rsid w:val="00B4001F"/>
    <w:rsid w:val="00B41E16"/>
    <w:rsid w:val="00B4347E"/>
    <w:rsid w:val="00B510D5"/>
    <w:rsid w:val="00B559B3"/>
    <w:rsid w:val="00B60C82"/>
    <w:rsid w:val="00B65E14"/>
    <w:rsid w:val="00B731DE"/>
    <w:rsid w:val="00B75203"/>
    <w:rsid w:val="00B77ADC"/>
    <w:rsid w:val="00B8044C"/>
    <w:rsid w:val="00B92698"/>
    <w:rsid w:val="00BA0550"/>
    <w:rsid w:val="00BA1594"/>
    <w:rsid w:val="00BA290F"/>
    <w:rsid w:val="00BA3751"/>
    <w:rsid w:val="00BB05B3"/>
    <w:rsid w:val="00BB4E6B"/>
    <w:rsid w:val="00BB761C"/>
    <w:rsid w:val="00BC02A5"/>
    <w:rsid w:val="00BC3379"/>
    <w:rsid w:val="00BC5BD2"/>
    <w:rsid w:val="00BD03BA"/>
    <w:rsid w:val="00BD12E3"/>
    <w:rsid w:val="00BD53E2"/>
    <w:rsid w:val="00BD5C30"/>
    <w:rsid w:val="00BD71F0"/>
    <w:rsid w:val="00BE1BBE"/>
    <w:rsid w:val="00BE1FBE"/>
    <w:rsid w:val="00BE28F7"/>
    <w:rsid w:val="00BE4C59"/>
    <w:rsid w:val="00BE7D01"/>
    <w:rsid w:val="00BF1510"/>
    <w:rsid w:val="00BF2203"/>
    <w:rsid w:val="00BF3A3A"/>
    <w:rsid w:val="00BF711E"/>
    <w:rsid w:val="00BF7961"/>
    <w:rsid w:val="00C02A32"/>
    <w:rsid w:val="00C02D37"/>
    <w:rsid w:val="00C03B6F"/>
    <w:rsid w:val="00C049F3"/>
    <w:rsid w:val="00C04B66"/>
    <w:rsid w:val="00C052E1"/>
    <w:rsid w:val="00C06BD4"/>
    <w:rsid w:val="00C07A23"/>
    <w:rsid w:val="00C10D45"/>
    <w:rsid w:val="00C238F0"/>
    <w:rsid w:val="00C24A20"/>
    <w:rsid w:val="00C265D6"/>
    <w:rsid w:val="00C27E8E"/>
    <w:rsid w:val="00C3184E"/>
    <w:rsid w:val="00C35928"/>
    <w:rsid w:val="00C406B0"/>
    <w:rsid w:val="00C5001E"/>
    <w:rsid w:val="00C51E0D"/>
    <w:rsid w:val="00C60242"/>
    <w:rsid w:val="00C62ABC"/>
    <w:rsid w:val="00C63CC0"/>
    <w:rsid w:val="00C63CC6"/>
    <w:rsid w:val="00C66056"/>
    <w:rsid w:val="00C6692A"/>
    <w:rsid w:val="00C67534"/>
    <w:rsid w:val="00C810BD"/>
    <w:rsid w:val="00C8380B"/>
    <w:rsid w:val="00C91414"/>
    <w:rsid w:val="00C92B6C"/>
    <w:rsid w:val="00CA2FB6"/>
    <w:rsid w:val="00CA7B60"/>
    <w:rsid w:val="00CB0DC2"/>
    <w:rsid w:val="00CB240C"/>
    <w:rsid w:val="00CB39F3"/>
    <w:rsid w:val="00CB7114"/>
    <w:rsid w:val="00CC0130"/>
    <w:rsid w:val="00CC2ADD"/>
    <w:rsid w:val="00CC331F"/>
    <w:rsid w:val="00CC3D76"/>
    <w:rsid w:val="00CC4E6E"/>
    <w:rsid w:val="00CD2C10"/>
    <w:rsid w:val="00CD3B77"/>
    <w:rsid w:val="00CE12DB"/>
    <w:rsid w:val="00CE1926"/>
    <w:rsid w:val="00CE37CC"/>
    <w:rsid w:val="00CE5EFE"/>
    <w:rsid w:val="00CE6D7E"/>
    <w:rsid w:val="00CF08EC"/>
    <w:rsid w:val="00CF4239"/>
    <w:rsid w:val="00D12F2F"/>
    <w:rsid w:val="00D15B01"/>
    <w:rsid w:val="00D17D13"/>
    <w:rsid w:val="00D2647A"/>
    <w:rsid w:val="00D31E39"/>
    <w:rsid w:val="00D32459"/>
    <w:rsid w:val="00D3309E"/>
    <w:rsid w:val="00D37D63"/>
    <w:rsid w:val="00D45216"/>
    <w:rsid w:val="00D47A07"/>
    <w:rsid w:val="00D62768"/>
    <w:rsid w:val="00D65B18"/>
    <w:rsid w:val="00D71B9D"/>
    <w:rsid w:val="00D73272"/>
    <w:rsid w:val="00D7550B"/>
    <w:rsid w:val="00D776C3"/>
    <w:rsid w:val="00D77B3B"/>
    <w:rsid w:val="00D8441A"/>
    <w:rsid w:val="00D8510E"/>
    <w:rsid w:val="00D90630"/>
    <w:rsid w:val="00D908B7"/>
    <w:rsid w:val="00D91BA7"/>
    <w:rsid w:val="00D922B8"/>
    <w:rsid w:val="00D92F64"/>
    <w:rsid w:val="00D9696C"/>
    <w:rsid w:val="00DA10CE"/>
    <w:rsid w:val="00DB4F3A"/>
    <w:rsid w:val="00DC0E72"/>
    <w:rsid w:val="00DC5BC3"/>
    <w:rsid w:val="00DD1808"/>
    <w:rsid w:val="00DD46D1"/>
    <w:rsid w:val="00DD5B2B"/>
    <w:rsid w:val="00DF07F7"/>
    <w:rsid w:val="00DF1F66"/>
    <w:rsid w:val="00E011E9"/>
    <w:rsid w:val="00E01228"/>
    <w:rsid w:val="00E17F4E"/>
    <w:rsid w:val="00E22E69"/>
    <w:rsid w:val="00E23A27"/>
    <w:rsid w:val="00E3357A"/>
    <w:rsid w:val="00E406FE"/>
    <w:rsid w:val="00E4212F"/>
    <w:rsid w:val="00E44302"/>
    <w:rsid w:val="00E5300D"/>
    <w:rsid w:val="00E5515B"/>
    <w:rsid w:val="00E554DA"/>
    <w:rsid w:val="00E57840"/>
    <w:rsid w:val="00E57ADC"/>
    <w:rsid w:val="00E57B58"/>
    <w:rsid w:val="00E61E8B"/>
    <w:rsid w:val="00E6318B"/>
    <w:rsid w:val="00E7099F"/>
    <w:rsid w:val="00E70E2B"/>
    <w:rsid w:val="00E72A19"/>
    <w:rsid w:val="00E74489"/>
    <w:rsid w:val="00E75BD2"/>
    <w:rsid w:val="00E768E9"/>
    <w:rsid w:val="00E82C60"/>
    <w:rsid w:val="00E84B79"/>
    <w:rsid w:val="00E85387"/>
    <w:rsid w:val="00E8724B"/>
    <w:rsid w:val="00E901C1"/>
    <w:rsid w:val="00E91803"/>
    <w:rsid w:val="00E92B12"/>
    <w:rsid w:val="00E93AB3"/>
    <w:rsid w:val="00EA052E"/>
    <w:rsid w:val="00EA1352"/>
    <w:rsid w:val="00EA3DE8"/>
    <w:rsid w:val="00EA4087"/>
    <w:rsid w:val="00EB1352"/>
    <w:rsid w:val="00EB1B40"/>
    <w:rsid w:val="00EB34F6"/>
    <w:rsid w:val="00EB497D"/>
    <w:rsid w:val="00EB5331"/>
    <w:rsid w:val="00EB58EC"/>
    <w:rsid w:val="00EB68FE"/>
    <w:rsid w:val="00EC3512"/>
    <w:rsid w:val="00EC4D1B"/>
    <w:rsid w:val="00EC62EB"/>
    <w:rsid w:val="00ED1B42"/>
    <w:rsid w:val="00ED2031"/>
    <w:rsid w:val="00ED2667"/>
    <w:rsid w:val="00ED5FA0"/>
    <w:rsid w:val="00ED69C8"/>
    <w:rsid w:val="00EE0651"/>
    <w:rsid w:val="00EE12F3"/>
    <w:rsid w:val="00EE1C98"/>
    <w:rsid w:val="00EF46C5"/>
    <w:rsid w:val="00EF6E48"/>
    <w:rsid w:val="00EF7D3E"/>
    <w:rsid w:val="00F0171E"/>
    <w:rsid w:val="00F06EAC"/>
    <w:rsid w:val="00F1234E"/>
    <w:rsid w:val="00F12FD3"/>
    <w:rsid w:val="00F14AD7"/>
    <w:rsid w:val="00F17A87"/>
    <w:rsid w:val="00F17CC5"/>
    <w:rsid w:val="00F22EAC"/>
    <w:rsid w:val="00F23045"/>
    <w:rsid w:val="00F26BBA"/>
    <w:rsid w:val="00F26D5F"/>
    <w:rsid w:val="00F3160C"/>
    <w:rsid w:val="00F33E32"/>
    <w:rsid w:val="00F36656"/>
    <w:rsid w:val="00F36AD2"/>
    <w:rsid w:val="00F37D7F"/>
    <w:rsid w:val="00F425CF"/>
    <w:rsid w:val="00F4277F"/>
    <w:rsid w:val="00F512E4"/>
    <w:rsid w:val="00F602EE"/>
    <w:rsid w:val="00F60E63"/>
    <w:rsid w:val="00F646A8"/>
    <w:rsid w:val="00F65913"/>
    <w:rsid w:val="00F66C67"/>
    <w:rsid w:val="00F674B6"/>
    <w:rsid w:val="00F67690"/>
    <w:rsid w:val="00F75B65"/>
    <w:rsid w:val="00F8004A"/>
    <w:rsid w:val="00F81290"/>
    <w:rsid w:val="00F83288"/>
    <w:rsid w:val="00F85C95"/>
    <w:rsid w:val="00F867CB"/>
    <w:rsid w:val="00F901BB"/>
    <w:rsid w:val="00F935C7"/>
    <w:rsid w:val="00F94087"/>
    <w:rsid w:val="00F97071"/>
    <w:rsid w:val="00FA0E47"/>
    <w:rsid w:val="00FA1EDC"/>
    <w:rsid w:val="00FA4EF0"/>
    <w:rsid w:val="00FB3B49"/>
    <w:rsid w:val="00FD1D52"/>
    <w:rsid w:val="00FD2C1C"/>
    <w:rsid w:val="00FD4943"/>
    <w:rsid w:val="00FD532E"/>
    <w:rsid w:val="00FD78F7"/>
    <w:rsid w:val="00FE0B3B"/>
    <w:rsid w:val="00FE5107"/>
    <w:rsid w:val="00FF1363"/>
    <w:rsid w:val="00FF7F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uiPriority="0"/>
    <w:lsdException w:name="annotation reference" w:uiPriority="0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5">
    <w:name w:val="Normal"/>
    <w:qFormat/>
    <w:rsid w:val="006D00DD"/>
    <w:pPr>
      <w:spacing w:line="360" w:lineRule="auto"/>
      <w:ind w:firstLine="709"/>
    </w:pPr>
    <w:rPr>
      <w:sz w:val="26"/>
      <w:szCs w:val="24"/>
      <w:lang w:eastAsia="en-US" w:bidi="en-US"/>
    </w:rPr>
  </w:style>
  <w:style w:type="paragraph" w:styleId="14">
    <w:name w:val="heading 1"/>
    <w:basedOn w:val="a5"/>
    <w:next w:val="a5"/>
    <w:link w:val="15"/>
    <w:uiPriority w:val="9"/>
    <w:qFormat/>
    <w:rsid w:val="006D00DD"/>
    <w:pPr>
      <w:keepNext/>
      <w:pageBreakBefore/>
      <w:spacing w:after="360" w:line="240" w:lineRule="auto"/>
      <w:ind w:firstLine="0"/>
      <w:jc w:val="center"/>
      <w:outlineLvl w:val="0"/>
    </w:pPr>
    <w:rPr>
      <w:rFonts w:eastAsiaTheme="majorEastAsia" w:cstheme="majorBidi"/>
      <w:b/>
      <w:bCs/>
      <w:sz w:val="28"/>
      <w:szCs w:val="32"/>
    </w:rPr>
  </w:style>
  <w:style w:type="paragraph" w:styleId="24">
    <w:name w:val="heading 2"/>
    <w:basedOn w:val="a5"/>
    <w:next w:val="a5"/>
    <w:link w:val="25"/>
    <w:uiPriority w:val="9"/>
    <w:semiHidden/>
    <w:unhideWhenUsed/>
    <w:rsid w:val="002959DE"/>
    <w:pPr>
      <w:keepNext/>
      <w:keepLines/>
      <w:spacing w:before="240" w:after="240"/>
      <w:outlineLvl w:val="1"/>
    </w:pPr>
    <w:rPr>
      <w:rFonts w:eastAsiaTheme="majorEastAsia" w:cstheme="majorBidi"/>
      <w:bCs/>
      <w:sz w:val="28"/>
      <w:szCs w:val="26"/>
    </w:rPr>
  </w:style>
  <w:style w:type="paragraph" w:styleId="31">
    <w:name w:val="heading 3"/>
    <w:basedOn w:val="a5"/>
    <w:next w:val="a5"/>
    <w:link w:val="32"/>
    <w:uiPriority w:val="9"/>
    <w:semiHidden/>
    <w:unhideWhenUsed/>
    <w:rsid w:val="002959DE"/>
    <w:pPr>
      <w:keepNext/>
      <w:spacing w:before="240" w:after="60"/>
      <w:outlineLvl w:val="2"/>
    </w:pPr>
    <w:rPr>
      <w:b/>
      <w:bCs/>
      <w:szCs w:val="26"/>
    </w:rPr>
  </w:style>
  <w:style w:type="paragraph" w:styleId="41">
    <w:name w:val="heading 4"/>
    <w:basedOn w:val="a5"/>
    <w:next w:val="a5"/>
    <w:link w:val="42"/>
    <w:uiPriority w:val="9"/>
    <w:semiHidden/>
    <w:unhideWhenUsed/>
    <w:rsid w:val="00247E8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5"/>
    <w:next w:val="a5"/>
    <w:link w:val="50"/>
    <w:uiPriority w:val="9"/>
    <w:semiHidden/>
    <w:unhideWhenUsed/>
    <w:rsid w:val="00247E87"/>
    <w:pPr>
      <w:spacing w:before="240" w:after="60"/>
      <w:outlineLvl w:val="4"/>
    </w:pPr>
    <w:rPr>
      <w:b/>
      <w:bCs/>
      <w:i/>
      <w:iCs/>
      <w:szCs w:val="26"/>
    </w:rPr>
  </w:style>
  <w:style w:type="paragraph" w:styleId="6">
    <w:name w:val="heading 6"/>
    <w:basedOn w:val="a5"/>
    <w:next w:val="a5"/>
    <w:link w:val="60"/>
    <w:uiPriority w:val="9"/>
    <w:semiHidden/>
    <w:unhideWhenUsed/>
    <w:rsid w:val="00247E8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5"/>
    <w:next w:val="a5"/>
    <w:link w:val="70"/>
    <w:uiPriority w:val="9"/>
    <w:semiHidden/>
    <w:unhideWhenUsed/>
    <w:rsid w:val="00247E87"/>
    <w:pPr>
      <w:spacing w:before="240" w:after="60"/>
      <w:outlineLvl w:val="6"/>
    </w:pPr>
  </w:style>
  <w:style w:type="paragraph" w:styleId="8">
    <w:name w:val="heading 8"/>
    <w:basedOn w:val="a5"/>
    <w:next w:val="a5"/>
    <w:link w:val="80"/>
    <w:uiPriority w:val="9"/>
    <w:semiHidden/>
    <w:unhideWhenUsed/>
    <w:rsid w:val="00247E87"/>
    <w:pPr>
      <w:spacing w:before="240" w:after="60"/>
      <w:outlineLvl w:val="7"/>
    </w:pPr>
    <w:rPr>
      <w:i/>
      <w:iCs/>
    </w:rPr>
  </w:style>
  <w:style w:type="paragraph" w:styleId="9">
    <w:name w:val="heading 9"/>
    <w:basedOn w:val="a5"/>
    <w:next w:val="a5"/>
    <w:link w:val="90"/>
    <w:uiPriority w:val="9"/>
    <w:semiHidden/>
    <w:unhideWhenUsed/>
    <w:rsid w:val="00247E87"/>
    <w:pPr>
      <w:spacing w:before="240" w:after="60"/>
      <w:outlineLvl w:val="8"/>
    </w:pPr>
    <w:rPr>
      <w:sz w:val="22"/>
      <w:szCs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5">
    <w:name w:val="Заголовок 1 Знак"/>
    <w:basedOn w:val="a6"/>
    <w:link w:val="14"/>
    <w:uiPriority w:val="9"/>
    <w:rsid w:val="006D00DD"/>
    <w:rPr>
      <w:rFonts w:eastAsiaTheme="majorEastAsia" w:cstheme="majorBidi"/>
      <w:b/>
      <w:bCs/>
      <w:sz w:val="28"/>
      <w:szCs w:val="32"/>
      <w:lang w:eastAsia="en-US" w:bidi="en-US"/>
    </w:rPr>
  </w:style>
  <w:style w:type="character" w:customStyle="1" w:styleId="25">
    <w:name w:val="Заголовок 2 Знак"/>
    <w:basedOn w:val="a6"/>
    <w:link w:val="24"/>
    <w:uiPriority w:val="9"/>
    <w:semiHidden/>
    <w:rsid w:val="009906B3"/>
    <w:rPr>
      <w:rFonts w:eastAsiaTheme="majorEastAsia" w:cstheme="majorBidi"/>
      <w:bCs/>
      <w:sz w:val="28"/>
      <w:szCs w:val="26"/>
      <w:lang w:eastAsia="en-US" w:bidi="en-US"/>
    </w:rPr>
  </w:style>
  <w:style w:type="character" w:customStyle="1" w:styleId="32">
    <w:name w:val="Заголовок 3 Знак"/>
    <w:basedOn w:val="a6"/>
    <w:link w:val="31"/>
    <w:uiPriority w:val="9"/>
    <w:semiHidden/>
    <w:rsid w:val="00247E87"/>
    <w:rPr>
      <w:b/>
      <w:bCs/>
      <w:sz w:val="26"/>
      <w:szCs w:val="26"/>
      <w:lang w:eastAsia="en-US" w:bidi="en-US"/>
    </w:rPr>
  </w:style>
  <w:style w:type="character" w:customStyle="1" w:styleId="42">
    <w:name w:val="Заголовок 4 Знак"/>
    <w:basedOn w:val="a6"/>
    <w:link w:val="41"/>
    <w:uiPriority w:val="9"/>
    <w:rsid w:val="00247E87"/>
    <w:rPr>
      <w:b/>
      <w:bCs/>
      <w:sz w:val="28"/>
      <w:szCs w:val="28"/>
    </w:rPr>
  </w:style>
  <w:style w:type="character" w:customStyle="1" w:styleId="50">
    <w:name w:val="Заголовок 5 Знак"/>
    <w:basedOn w:val="a6"/>
    <w:link w:val="5"/>
    <w:uiPriority w:val="9"/>
    <w:semiHidden/>
    <w:rsid w:val="00247E87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6"/>
    <w:link w:val="6"/>
    <w:uiPriority w:val="9"/>
    <w:semiHidden/>
    <w:rsid w:val="00247E87"/>
    <w:rPr>
      <w:b/>
      <w:bCs/>
    </w:rPr>
  </w:style>
  <w:style w:type="character" w:customStyle="1" w:styleId="70">
    <w:name w:val="Заголовок 7 Знак"/>
    <w:basedOn w:val="a6"/>
    <w:link w:val="7"/>
    <w:uiPriority w:val="9"/>
    <w:semiHidden/>
    <w:rsid w:val="00247E87"/>
    <w:rPr>
      <w:sz w:val="24"/>
      <w:szCs w:val="24"/>
    </w:rPr>
  </w:style>
  <w:style w:type="character" w:customStyle="1" w:styleId="80">
    <w:name w:val="Заголовок 8 Знак"/>
    <w:basedOn w:val="a6"/>
    <w:link w:val="8"/>
    <w:uiPriority w:val="9"/>
    <w:semiHidden/>
    <w:rsid w:val="00247E87"/>
    <w:rPr>
      <w:i/>
      <w:iCs/>
      <w:sz w:val="24"/>
      <w:szCs w:val="24"/>
    </w:rPr>
  </w:style>
  <w:style w:type="character" w:customStyle="1" w:styleId="90">
    <w:name w:val="Заголовок 9 Знак"/>
    <w:basedOn w:val="a6"/>
    <w:link w:val="9"/>
    <w:uiPriority w:val="9"/>
    <w:semiHidden/>
    <w:rsid w:val="00247E87"/>
    <w:rPr>
      <w:rFonts w:ascii="Times New Roman" w:eastAsia="Times New Roman" w:hAnsi="Times New Roman"/>
    </w:rPr>
  </w:style>
  <w:style w:type="paragraph" w:styleId="a9">
    <w:name w:val="Title"/>
    <w:basedOn w:val="a5"/>
    <w:next w:val="a5"/>
    <w:link w:val="aa"/>
    <w:qFormat/>
    <w:rsid w:val="006D00DD"/>
    <w:pPr>
      <w:keepNext/>
      <w:pageBreakBefore/>
      <w:spacing w:line="480" w:lineRule="auto"/>
      <w:ind w:firstLine="0"/>
      <w:jc w:val="center"/>
    </w:pPr>
    <w:rPr>
      <w:rFonts w:eastAsiaTheme="majorEastAsia" w:cstheme="majorBidi"/>
      <w:b/>
      <w:sz w:val="28"/>
      <w:szCs w:val="20"/>
      <w:lang w:eastAsia="ru-RU" w:bidi="ar-SA"/>
    </w:rPr>
  </w:style>
  <w:style w:type="character" w:customStyle="1" w:styleId="aa">
    <w:name w:val="Название Знак"/>
    <w:basedOn w:val="a6"/>
    <w:link w:val="a9"/>
    <w:rsid w:val="006D00DD"/>
    <w:rPr>
      <w:rFonts w:eastAsiaTheme="majorEastAsia" w:cstheme="majorBidi"/>
      <w:b/>
      <w:sz w:val="28"/>
    </w:rPr>
  </w:style>
  <w:style w:type="character" w:styleId="ab">
    <w:name w:val="Strong"/>
    <w:basedOn w:val="a6"/>
    <w:uiPriority w:val="22"/>
    <w:rsid w:val="00247E87"/>
    <w:rPr>
      <w:b/>
      <w:bCs/>
    </w:rPr>
  </w:style>
  <w:style w:type="character" w:styleId="ac">
    <w:name w:val="Emphasis"/>
    <w:basedOn w:val="a6"/>
    <w:uiPriority w:val="20"/>
    <w:rsid w:val="00247E87"/>
    <w:rPr>
      <w:rFonts w:ascii="Times New Roman" w:hAnsi="Times New Roman"/>
      <w:b/>
      <w:i/>
      <w:iCs/>
    </w:rPr>
  </w:style>
  <w:style w:type="paragraph" w:styleId="ad">
    <w:name w:val="No Spacing"/>
    <w:basedOn w:val="a5"/>
    <w:link w:val="ae"/>
    <w:uiPriority w:val="1"/>
    <w:rsid w:val="00620222"/>
    <w:rPr>
      <w:szCs w:val="32"/>
      <w:lang w:eastAsia="ru-RU" w:bidi="ar-SA"/>
    </w:rPr>
  </w:style>
  <w:style w:type="character" w:customStyle="1" w:styleId="ae">
    <w:name w:val="Без интервала Знак"/>
    <w:basedOn w:val="a6"/>
    <w:link w:val="ad"/>
    <w:uiPriority w:val="1"/>
    <w:rsid w:val="00BD12E3"/>
    <w:rPr>
      <w:rFonts w:ascii="Times New Roman" w:hAnsi="Times New Roman"/>
      <w:sz w:val="26"/>
      <w:szCs w:val="32"/>
    </w:rPr>
  </w:style>
  <w:style w:type="paragraph" w:styleId="af">
    <w:name w:val="List Paragraph"/>
    <w:basedOn w:val="a5"/>
    <w:uiPriority w:val="34"/>
    <w:rsid w:val="002959DE"/>
    <w:pPr>
      <w:ind w:left="720"/>
      <w:contextualSpacing/>
    </w:pPr>
  </w:style>
  <w:style w:type="paragraph" w:styleId="26">
    <w:name w:val="Quote"/>
    <w:basedOn w:val="a5"/>
    <w:next w:val="a5"/>
    <w:link w:val="27"/>
    <w:uiPriority w:val="29"/>
    <w:rsid w:val="00247E87"/>
    <w:rPr>
      <w:i/>
    </w:rPr>
  </w:style>
  <w:style w:type="character" w:customStyle="1" w:styleId="27">
    <w:name w:val="Цитата 2 Знак"/>
    <w:basedOn w:val="a6"/>
    <w:link w:val="26"/>
    <w:uiPriority w:val="29"/>
    <w:rsid w:val="00247E87"/>
    <w:rPr>
      <w:i/>
      <w:sz w:val="24"/>
      <w:szCs w:val="24"/>
    </w:rPr>
  </w:style>
  <w:style w:type="paragraph" w:styleId="af0">
    <w:name w:val="Intense Quote"/>
    <w:basedOn w:val="a5"/>
    <w:next w:val="a5"/>
    <w:link w:val="af1"/>
    <w:uiPriority w:val="30"/>
    <w:rsid w:val="00247E87"/>
    <w:pPr>
      <w:ind w:left="720" w:right="720"/>
    </w:pPr>
    <w:rPr>
      <w:b/>
      <w:i/>
      <w:szCs w:val="22"/>
    </w:rPr>
  </w:style>
  <w:style w:type="character" w:customStyle="1" w:styleId="af1">
    <w:name w:val="Выделенная цитата Знак"/>
    <w:basedOn w:val="a6"/>
    <w:link w:val="af0"/>
    <w:uiPriority w:val="30"/>
    <w:rsid w:val="00247E87"/>
    <w:rPr>
      <w:b/>
      <w:i/>
      <w:sz w:val="24"/>
    </w:rPr>
  </w:style>
  <w:style w:type="character" w:styleId="af2">
    <w:name w:val="Subtle Emphasis"/>
    <w:uiPriority w:val="19"/>
    <w:rsid w:val="00247E87"/>
    <w:rPr>
      <w:i/>
      <w:color w:val="5A5A5A"/>
    </w:rPr>
  </w:style>
  <w:style w:type="character" w:styleId="af3">
    <w:name w:val="Intense Emphasis"/>
    <w:basedOn w:val="a6"/>
    <w:uiPriority w:val="21"/>
    <w:rsid w:val="00247E87"/>
    <w:rPr>
      <w:b/>
      <w:i/>
      <w:sz w:val="24"/>
      <w:szCs w:val="24"/>
      <w:u w:val="single"/>
    </w:rPr>
  </w:style>
  <w:style w:type="character" w:styleId="af4">
    <w:name w:val="Subtle Reference"/>
    <w:basedOn w:val="a6"/>
    <w:uiPriority w:val="31"/>
    <w:rsid w:val="00E406FE"/>
    <w:rPr>
      <w:sz w:val="24"/>
      <w:szCs w:val="24"/>
      <w:u w:val="single"/>
    </w:rPr>
  </w:style>
  <w:style w:type="character" w:styleId="af5">
    <w:name w:val="Intense Reference"/>
    <w:basedOn w:val="a6"/>
    <w:uiPriority w:val="32"/>
    <w:rsid w:val="00247E87"/>
    <w:rPr>
      <w:b/>
      <w:sz w:val="24"/>
      <w:u w:val="single"/>
    </w:rPr>
  </w:style>
  <w:style w:type="character" w:styleId="af6">
    <w:name w:val="Book Title"/>
    <w:basedOn w:val="a6"/>
    <w:uiPriority w:val="33"/>
    <w:rsid w:val="00247E87"/>
    <w:rPr>
      <w:rFonts w:ascii="Times New Roman" w:eastAsia="Times New Roman" w:hAnsi="Times New Roman"/>
      <w:b/>
      <w:i/>
      <w:sz w:val="24"/>
      <w:szCs w:val="24"/>
    </w:rPr>
  </w:style>
  <w:style w:type="paragraph" w:styleId="af7">
    <w:name w:val="TOC Heading"/>
    <w:basedOn w:val="14"/>
    <w:next w:val="a5"/>
    <w:uiPriority w:val="39"/>
    <w:semiHidden/>
    <w:unhideWhenUsed/>
    <w:qFormat/>
    <w:rsid w:val="009906B3"/>
    <w:pPr>
      <w:keepLines/>
      <w:pageBreakBefore w:val="0"/>
      <w:spacing w:before="480" w:after="0" w:line="360" w:lineRule="auto"/>
      <w:ind w:firstLine="709"/>
      <w:jc w:val="both"/>
      <w:outlineLvl w:val="9"/>
    </w:pPr>
    <w:rPr>
      <w:rFonts w:asciiTheme="majorHAnsi" w:hAnsiTheme="majorHAnsi"/>
      <w:color w:val="A5A5A5" w:themeColor="accent1" w:themeShade="BF"/>
      <w:szCs w:val="28"/>
    </w:rPr>
  </w:style>
  <w:style w:type="paragraph" w:styleId="af8">
    <w:name w:val="header"/>
    <w:basedOn w:val="a5"/>
    <w:link w:val="af9"/>
    <w:uiPriority w:val="99"/>
    <w:unhideWhenUsed/>
    <w:rsid w:val="000F39CB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6"/>
    <w:link w:val="af8"/>
    <w:uiPriority w:val="99"/>
    <w:rsid w:val="000F39CB"/>
    <w:rPr>
      <w:sz w:val="24"/>
      <w:szCs w:val="24"/>
    </w:rPr>
  </w:style>
  <w:style w:type="paragraph" w:styleId="afa">
    <w:name w:val="footer"/>
    <w:basedOn w:val="a5"/>
    <w:link w:val="afb"/>
    <w:uiPriority w:val="99"/>
    <w:unhideWhenUsed/>
    <w:rsid w:val="00E406FE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6"/>
    <w:link w:val="afa"/>
    <w:uiPriority w:val="99"/>
    <w:rsid w:val="000F39CB"/>
    <w:rPr>
      <w:sz w:val="26"/>
      <w:szCs w:val="24"/>
      <w:lang w:eastAsia="en-US" w:bidi="en-US"/>
    </w:rPr>
  </w:style>
  <w:style w:type="paragraph" w:styleId="16">
    <w:name w:val="toc 1"/>
    <w:aliases w:val="Содержание,bedaav - оглавление 1,Template_content"/>
    <w:basedOn w:val="a5"/>
    <w:next w:val="a5"/>
    <w:link w:val="17"/>
    <w:autoRedefine/>
    <w:uiPriority w:val="39"/>
    <w:qFormat/>
    <w:rsid w:val="006D00DD"/>
    <w:pPr>
      <w:tabs>
        <w:tab w:val="right" w:leader="dot" w:pos="9639"/>
      </w:tabs>
      <w:suppressAutoHyphens/>
      <w:ind w:left="210" w:right="851" w:hanging="210"/>
      <w:jc w:val="left"/>
    </w:pPr>
    <w:rPr>
      <w:noProof/>
      <w:szCs w:val="20"/>
    </w:rPr>
  </w:style>
  <w:style w:type="character" w:customStyle="1" w:styleId="17">
    <w:name w:val="Оглавление 1 Знак"/>
    <w:aliases w:val="Содержание Знак,bedaav - оглавление 1 Знак,Template_content Знак"/>
    <w:basedOn w:val="a6"/>
    <w:link w:val="16"/>
    <w:uiPriority w:val="39"/>
    <w:rsid w:val="006D00DD"/>
    <w:rPr>
      <w:noProof/>
      <w:sz w:val="26"/>
      <w:lang w:eastAsia="en-US" w:bidi="en-US"/>
    </w:rPr>
  </w:style>
  <w:style w:type="paragraph" w:customStyle="1" w:styleId="afc">
    <w:name w:val="Шрифт штампа центр"/>
    <w:link w:val="afd"/>
    <w:qFormat/>
    <w:rsid w:val="006D00DD"/>
    <w:pPr>
      <w:ind w:left="-119" w:right="-124"/>
      <w:jc w:val="center"/>
    </w:pPr>
    <w:rPr>
      <w:sz w:val="24"/>
      <w:szCs w:val="32"/>
    </w:rPr>
  </w:style>
  <w:style w:type="character" w:customStyle="1" w:styleId="afd">
    <w:name w:val="Шрифт штампа центр Знак"/>
    <w:basedOn w:val="a6"/>
    <w:link w:val="afc"/>
    <w:rsid w:val="006D00DD"/>
    <w:rPr>
      <w:sz w:val="24"/>
      <w:szCs w:val="32"/>
    </w:rPr>
  </w:style>
  <w:style w:type="table" w:styleId="afe">
    <w:name w:val="Table Grid"/>
    <w:basedOn w:val="a7"/>
    <w:uiPriority w:val="59"/>
    <w:rsid w:val="00E406F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">
    <w:name w:val="Шрифт штампа L"/>
    <w:basedOn w:val="afc"/>
    <w:link w:val="L0"/>
    <w:qFormat/>
    <w:rsid w:val="006D00DD"/>
    <w:pPr>
      <w:ind w:left="0" w:right="0"/>
      <w:contextualSpacing/>
      <w:jc w:val="left"/>
    </w:pPr>
  </w:style>
  <w:style w:type="character" w:customStyle="1" w:styleId="L0">
    <w:name w:val="Шрифт штампа L Знак"/>
    <w:basedOn w:val="afd"/>
    <w:link w:val="L"/>
    <w:rsid w:val="006D00DD"/>
    <w:rPr>
      <w:sz w:val="24"/>
      <w:szCs w:val="32"/>
    </w:rPr>
  </w:style>
  <w:style w:type="paragraph" w:customStyle="1" w:styleId="18">
    <w:name w:val="Номерной 1"/>
    <w:basedOn w:val="a5"/>
    <w:next w:val="a5"/>
    <w:link w:val="19"/>
    <w:rsid w:val="00620222"/>
    <w:pPr>
      <w:keepNext/>
      <w:pageBreakBefore/>
      <w:contextualSpacing/>
      <w:outlineLvl w:val="0"/>
    </w:pPr>
    <w:rPr>
      <w:kern w:val="32"/>
      <w:sz w:val="32"/>
      <w:szCs w:val="32"/>
      <w:lang w:eastAsia="ru-RU" w:bidi="ar-SA"/>
    </w:rPr>
  </w:style>
  <w:style w:type="character" w:customStyle="1" w:styleId="19">
    <w:name w:val="Номерной 1 Знак"/>
    <w:basedOn w:val="a6"/>
    <w:link w:val="18"/>
    <w:rsid w:val="00BD12E3"/>
    <w:rPr>
      <w:kern w:val="32"/>
      <w:sz w:val="32"/>
      <w:szCs w:val="32"/>
    </w:rPr>
  </w:style>
  <w:style w:type="paragraph" w:customStyle="1" w:styleId="28">
    <w:name w:val="Номерной 2"/>
    <w:basedOn w:val="18"/>
    <w:next w:val="a5"/>
    <w:link w:val="29"/>
    <w:rsid w:val="00620222"/>
    <w:pPr>
      <w:pageBreakBefore w:val="0"/>
      <w:numPr>
        <w:ilvl w:val="1"/>
      </w:numPr>
      <w:ind w:firstLine="709"/>
      <w:outlineLvl w:val="1"/>
    </w:pPr>
    <w:rPr>
      <w:sz w:val="28"/>
    </w:rPr>
  </w:style>
  <w:style w:type="character" w:customStyle="1" w:styleId="29">
    <w:name w:val="Номерной 2 Знак"/>
    <w:basedOn w:val="19"/>
    <w:link w:val="28"/>
    <w:rsid w:val="00BD12E3"/>
    <w:rPr>
      <w:kern w:val="32"/>
      <w:sz w:val="28"/>
      <w:szCs w:val="32"/>
    </w:rPr>
  </w:style>
  <w:style w:type="paragraph" w:customStyle="1" w:styleId="33">
    <w:name w:val="Номерной 3"/>
    <w:basedOn w:val="28"/>
    <w:next w:val="a5"/>
    <w:link w:val="34"/>
    <w:rsid w:val="00620222"/>
    <w:pPr>
      <w:numPr>
        <w:ilvl w:val="2"/>
      </w:numPr>
      <w:ind w:firstLine="709"/>
      <w:outlineLvl w:val="2"/>
    </w:pPr>
    <w:rPr>
      <w:sz w:val="26"/>
    </w:rPr>
  </w:style>
  <w:style w:type="character" w:customStyle="1" w:styleId="34">
    <w:name w:val="Номерной 3 Знак"/>
    <w:basedOn w:val="29"/>
    <w:link w:val="33"/>
    <w:rsid w:val="00BD12E3"/>
    <w:rPr>
      <w:kern w:val="32"/>
      <w:sz w:val="26"/>
      <w:szCs w:val="32"/>
    </w:rPr>
  </w:style>
  <w:style w:type="paragraph" w:customStyle="1" w:styleId="43">
    <w:name w:val="Номерной 4"/>
    <w:basedOn w:val="33"/>
    <w:next w:val="a5"/>
    <w:link w:val="44"/>
    <w:rsid w:val="00620222"/>
    <w:pPr>
      <w:numPr>
        <w:ilvl w:val="3"/>
      </w:numPr>
      <w:ind w:firstLine="709"/>
      <w:outlineLvl w:val="3"/>
    </w:pPr>
    <w:rPr>
      <w:bCs/>
      <w:szCs w:val="26"/>
    </w:rPr>
  </w:style>
  <w:style w:type="character" w:customStyle="1" w:styleId="44">
    <w:name w:val="Номерной 4 Знак"/>
    <w:basedOn w:val="34"/>
    <w:link w:val="43"/>
    <w:rsid w:val="00BD12E3"/>
    <w:rPr>
      <w:bCs/>
      <w:kern w:val="32"/>
      <w:sz w:val="26"/>
      <w:szCs w:val="26"/>
    </w:rPr>
  </w:style>
  <w:style w:type="paragraph" w:customStyle="1" w:styleId="160">
    <w:name w:val="Обычный+16+центр"/>
    <w:basedOn w:val="a5"/>
    <w:link w:val="161"/>
    <w:qFormat/>
    <w:rsid w:val="006D00DD"/>
    <w:pPr>
      <w:ind w:firstLine="0"/>
      <w:jc w:val="center"/>
    </w:pPr>
    <w:rPr>
      <w:sz w:val="32"/>
      <w:szCs w:val="32"/>
      <w:lang w:eastAsia="ru-RU" w:bidi="ar-SA"/>
    </w:rPr>
  </w:style>
  <w:style w:type="character" w:customStyle="1" w:styleId="161">
    <w:name w:val="Обычный+16+центр Знак"/>
    <w:basedOn w:val="a6"/>
    <w:link w:val="160"/>
    <w:rsid w:val="006D00DD"/>
    <w:rPr>
      <w:sz w:val="32"/>
      <w:szCs w:val="32"/>
    </w:rPr>
  </w:style>
  <w:style w:type="paragraph" w:customStyle="1" w:styleId="1a">
    <w:name w:val="Заголовок1"/>
    <w:basedOn w:val="a5"/>
    <w:next w:val="a5"/>
    <w:link w:val="1b"/>
    <w:rsid w:val="00620222"/>
    <w:pPr>
      <w:keepNext/>
      <w:pageBreakBefore/>
      <w:outlineLvl w:val="0"/>
    </w:pPr>
    <w:rPr>
      <w:sz w:val="32"/>
      <w:lang w:eastAsia="ru-RU" w:bidi="ar-SA"/>
    </w:rPr>
  </w:style>
  <w:style w:type="character" w:customStyle="1" w:styleId="1b">
    <w:name w:val="Заголовок1 Знак"/>
    <w:basedOn w:val="a6"/>
    <w:link w:val="1a"/>
    <w:rsid w:val="00BD12E3"/>
    <w:rPr>
      <w:rFonts w:ascii="Times New Roman" w:hAnsi="Times New Roman"/>
      <w:sz w:val="32"/>
      <w:szCs w:val="24"/>
    </w:rPr>
  </w:style>
  <w:style w:type="paragraph" w:customStyle="1" w:styleId="2a">
    <w:name w:val="Заголовок2"/>
    <w:basedOn w:val="1a"/>
    <w:next w:val="a5"/>
    <w:link w:val="2b"/>
    <w:rsid w:val="00620222"/>
    <w:pPr>
      <w:pageBreakBefore w:val="0"/>
      <w:outlineLvl w:val="1"/>
    </w:pPr>
    <w:rPr>
      <w:sz w:val="28"/>
      <w:szCs w:val="28"/>
    </w:rPr>
  </w:style>
  <w:style w:type="character" w:customStyle="1" w:styleId="2b">
    <w:name w:val="Заголовок2 Знак"/>
    <w:basedOn w:val="1b"/>
    <w:link w:val="2a"/>
    <w:rsid w:val="00BD12E3"/>
    <w:rPr>
      <w:rFonts w:ascii="Times New Roman" w:hAnsi="Times New Roman"/>
      <w:sz w:val="28"/>
      <w:szCs w:val="28"/>
    </w:rPr>
  </w:style>
  <w:style w:type="paragraph" w:customStyle="1" w:styleId="35">
    <w:name w:val="Заголовок3"/>
    <w:basedOn w:val="2a"/>
    <w:next w:val="a5"/>
    <w:link w:val="36"/>
    <w:rsid w:val="00620222"/>
    <w:pPr>
      <w:outlineLvl w:val="2"/>
    </w:pPr>
    <w:rPr>
      <w:sz w:val="26"/>
      <w:szCs w:val="26"/>
    </w:rPr>
  </w:style>
  <w:style w:type="character" w:customStyle="1" w:styleId="36">
    <w:name w:val="Заголовок3 Знак"/>
    <w:basedOn w:val="2b"/>
    <w:link w:val="35"/>
    <w:rsid w:val="00BD12E3"/>
    <w:rPr>
      <w:rFonts w:ascii="Times New Roman" w:hAnsi="Times New Roman"/>
      <w:sz w:val="26"/>
      <w:szCs w:val="26"/>
    </w:rPr>
  </w:style>
  <w:style w:type="paragraph" w:customStyle="1" w:styleId="45">
    <w:name w:val="Заголовок4"/>
    <w:basedOn w:val="35"/>
    <w:next w:val="a5"/>
    <w:link w:val="46"/>
    <w:rsid w:val="00620222"/>
    <w:pPr>
      <w:keepNext w:val="0"/>
      <w:outlineLvl w:val="3"/>
    </w:pPr>
  </w:style>
  <w:style w:type="character" w:customStyle="1" w:styleId="46">
    <w:name w:val="Заголовок4 Знак"/>
    <w:basedOn w:val="36"/>
    <w:link w:val="45"/>
    <w:rsid w:val="00BD12E3"/>
    <w:rPr>
      <w:rFonts w:ascii="Times New Roman" w:hAnsi="Times New Roman"/>
      <w:sz w:val="26"/>
      <w:szCs w:val="26"/>
    </w:rPr>
  </w:style>
  <w:style w:type="paragraph" w:customStyle="1" w:styleId="-1">
    <w:name w:val="Перечисление-1"/>
    <w:basedOn w:val="a5"/>
    <w:link w:val="-11"/>
    <w:qFormat/>
    <w:rsid w:val="006D00DD"/>
    <w:pPr>
      <w:numPr>
        <w:numId w:val="14"/>
      </w:numPr>
    </w:pPr>
    <w:rPr>
      <w:snapToGrid w:val="0"/>
      <w:szCs w:val="20"/>
      <w:lang w:eastAsia="ru-RU" w:bidi="ar-SA"/>
    </w:rPr>
  </w:style>
  <w:style w:type="character" w:customStyle="1" w:styleId="-11">
    <w:name w:val="Перечисление-1 Знак"/>
    <w:basedOn w:val="a6"/>
    <w:link w:val="-1"/>
    <w:qFormat/>
    <w:rsid w:val="006D00DD"/>
    <w:rPr>
      <w:snapToGrid w:val="0"/>
      <w:sz w:val="26"/>
    </w:rPr>
  </w:style>
  <w:style w:type="paragraph" w:customStyle="1" w:styleId="a3">
    <w:name w:val="Перечень"/>
    <w:basedOn w:val="a5"/>
    <w:link w:val="aff"/>
    <w:qFormat/>
    <w:rsid w:val="006D00DD"/>
    <w:pPr>
      <w:numPr>
        <w:numId w:val="24"/>
      </w:numPr>
    </w:pPr>
  </w:style>
  <w:style w:type="character" w:customStyle="1" w:styleId="aff">
    <w:name w:val="Перечень Знак"/>
    <w:basedOn w:val="a6"/>
    <w:link w:val="a3"/>
    <w:rsid w:val="006D00DD"/>
    <w:rPr>
      <w:sz w:val="26"/>
      <w:szCs w:val="24"/>
      <w:lang w:eastAsia="en-US" w:bidi="en-US"/>
    </w:rPr>
  </w:style>
  <w:style w:type="paragraph" w:customStyle="1" w:styleId="-2">
    <w:name w:val="Перечисление-2"/>
    <w:basedOn w:val="a5"/>
    <w:link w:val="-20"/>
    <w:qFormat/>
    <w:rsid w:val="006D00DD"/>
    <w:pPr>
      <w:numPr>
        <w:numId w:val="15"/>
      </w:numPr>
    </w:pPr>
    <w:rPr>
      <w:lang w:eastAsia="ru-RU" w:bidi="ar-SA"/>
    </w:rPr>
  </w:style>
  <w:style w:type="character" w:customStyle="1" w:styleId="-20">
    <w:name w:val="Перечисление-2 Знак"/>
    <w:basedOn w:val="a6"/>
    <w:link w:val="-2"/>
    <w:rsid w:val="006D00DD"/>
    <w:rPr>
      <w:sz w:val="26"/>
      <w:szCs w:val="24"/>
    </w:rPr>
  </w:style>
  <w:style w:type="paragraph" w:customStyle="1" w:styleId="120">
    <w:name w:val="Шрифт штапа 12"/>
    <w:basedOn w:val="afc"/>
    <w:link w:val="121"/>
    <w:rsid w:val="00620222"/>
    <w:rPr>
      <w:szCs w:val="24"/>
    </w:rPr>
  </w:style>
  <w:style w:type="character" w:customStyle="1" w:styleId="121">
    <w:name w:val="Шрифт штапа 12 Знак"/>
    <w:basedOn w:val="afd"/>
    <w:link w:val="120"/>
    <w:rsid w:val="00BD12E3"/>
    <w:rPr>
      <w:sz w:val="24"/>
      <w:szCs w:val="24"/>
    </w:rPr>
  </w:style>
  <w:style w:type="paragraph" w:customStyle="1" w:styleId="162">
    <w:name w:val="Заголовок+16+центр"/>
    <w:basedOn w:val="1a"/>
    <w:next w:val="a5"/>
    <w:link w:val="163"/>
    <w:rsid w:val="00620222"/>
    <w:pPr>
      <w:ind w:firstLine="0"/>
      <w:contextualSpacing/>
      <w:jc w:val="center"/>
    </w:pPr>
  </w:style>
  <w:style w:type="character" w:customStyle="1" w:styleId="163">
    <w:name w:val="Заголовок+16+центр Знак"/>
    <w:basedOn w:val="1b"/>
    <w:link w:val="162"/>
    <w:rsid w:val="00BD12E3"/>
    <w:rPr>
      <w:rFonts w:ascii="Times New Roman" w:hAnsi="Times New Roman"/>
      <w:sz w:val="32"/>
      <w:szCs w:val="24"/>
    </w:rPr>
  </w:style>
  <w:style w:type="paragraph" w:customStyle="1" w:styleId="130">
    <w:name w:val="Заголовок+13+центр"/>
    <w:basedOn w:val="162"/>
    <w:next w:val="a5"/>
    <w:link w:val="131"/>
    <w:rsid w:val="00620222"/>
    <w:rPr>
      <w:sz w:val="26"/>
      <w:szCs w:val="26"/>
    </w:rPr>
  </w:style>
  <w:style w:type="character" w:customStyle="1" w:styleId="131">
    <w:name w:val="Заголовок+13+центр Знак"/>
    <w:basedOn w:val="163"/>
    <w:link w:val="130"/>
    <w:rsid w:val="00BD12E3"/>
    <w:rPr>
      <w:rFonts w:ascii="Times New Roman" w:hAnsi="Times New Roman"/>
      <w:sz w:val="26"/>
      <w:szCs w:val="26"/>
    </w:rPr>
  </w:style>
  <w:style w:type="paragraph" w:customStyle="1" w:styleId="1c">
    <w:name w:val="Номер1"/>
    <w:basedOn w:val="a5"/>
    <w:next w:val="a5"/>
    <w:link w:val="1d"/>
    <w:rsid w:val="00620222"/>
    <w:pPr>
      <w:keepNext/>
      <w:pageBreakBefore/>
      <w:ind w:firstLine="1134"/>
      <w:jc w:val="center"/>
      <w:outlineLvl w:val="0"/>
    </w:pPr>
    <w:rPr>
      <w:sz w:val="32"/>
    </w:rPr>
  </w:style>
  <w:style w:type="character" w:customStyle="1" w:styleId="1d">
    <w:name w:val="Номер1 Знак"/>
    <w:basedOn w:val="a6"/>
    <w:link w:val="1c"/>
    <w:rsid w:val="00BD12E3"/>
    <w:rPr>
      <w:sz w:val="32"/>
      <w:szCs w:val="24"/>
      <w:lang w:eastAsia="en-US" w:bidi="en-US"/>
    </w:rPr>
  </w:style>
  <w:style w:type="paragraph" w:customStyle="1" w:styleId="2c">
    <w:name w:val="Номер2"/>
    <w:basedOn w:val="a5"/>
    <w:link w:val="2d"/>
    <w:rsid w:val="00620222"/>
  </w:style>
  <w:style w:type="character" w:customStyle="1" w:styleId="2d">
    <w:name w:val="Номер2 Знак"/>
    <w:basedOn w:val="a6"/>
    <w:link w:val="2c"/>
    <w:rsid w:val="00BD12E3"/>
    <w:rPr>
      <w:sz w:val="26"/>
      <w:szCs w:val="24"/>
      <w:lang w:eastAsia="en-US" w:bidi="en-US"/>
    </w:rPr>
  </w:style>
  <w:style w:type="paragraph" w:customStyle="1" w:styleId="aff0">
    <w:name w:val="ЛРИ"/>
    <w:basedOn w:val="-4"/>
    <w:link w:val="aff1"/>
    <w:qFormat/>
    <w:rsid w:val="006D00DD"/>
    <w:pPr>
      <w:spacing w:line="240" w:lineRule="auto"/>
      <w:ind w:left="-113" w:right="-113"/>
      <w:contextualSpacing/>
    </w:pPr>
    <w:rPr>
      <w:szCs w:val="32"/>
    </w:rPr>
  </w:style>
  <w:style w:type="character" w:customStyle="1" w:styleId="aff1">
    <w:name w:val="ЛРИ Знак"/>
    <w:basedOn w:val="a6"/>
    <w:link w:val="aff0"/>
    <w:rsid w:val="0003115A"/>
    <w:rPr>
      <w:sz w:val="24"/>
      <w:szCs w:val="32"/>
      <w:lang w:eastAsia="en-US" w:bidi="en-US"/>
    </w:rPr>
  </w:style>
  <w:style w:type="paragraph" w:customStyle="1" w:styleId="aff2">
    <w:name w:val="Обычный без отступа"/>
    <w:basedOn w:val="a5"/>
    <w:link w:val="aff3"/>
    <w:qFormat/>
    <w:rsid w:val="006D00DD"/>
    <w:pPr>
      <w:ind w:firstLine="0"/>
    </w:pPr>
    <w:rPr>
      <w:szCs w:val="20"/>
    </w:rPr>
  </w:style>
  <w:style w:type="character" w:customStyle="1" w:styleId="aff3">
    <w:name w:val="Обычный без отступа Знак"/>
    <w:basedOn w:val="a6"/>
    <w:link w:val="aff2"/>
    <w:rsid w:val="006D00DD"/>
    <w:rPr>
      <w:sz w:val="26"/>
      <w:lang w:eastAsia="en-US" w:bidi="en-US"/>
    </w:rPr>
  </w:style>
  <w:style w:type="paragraph" w:customStyle="1" w:styleId="aff4">
    <w:name w:val="Обычный центр"/>
    <w:basedOn w:val="a5"/>
    <w:next w:val="a5"/>
    <w:link w:val="aff5"/>
    <w:qFormat/>
    <w:rsid w:val="006D00DD"/>
    <w:pPr>
      <w:ind w:firstLine="0"/>
      <w:jc w:val="center"/>
    </w:pPr>
    <w:rPr>
      <w:szCs w:val="20"/>
      <w:lang w:val="en-US"/>
    </w:rPr>
  </w:style>
  <w:style w:type="character" w:customStyle="1" w:styleId="aff5">
    <w:name w:val="Обычный центр Знак"/>
    <w:basedOn w:val="a6"/>
    <w:link w:val="aff4"/>
    <w:rsid w:val="006D00DD"/>
    <w:rPr>
      <w:sz w:val="26"/>
      <w:lang w:val="en-US" w:eastAsia="en-US" w:bidi="en-US"/>
    </w:rPr>
  </w:style>
  <w:style w:type="paragraph" w:customStyle="1" w:styleId="37">
    <w:name w:val="Номер3"/>
    <w:basedOn w:val="2c"/>
    <w:next w:val="a5"/>
    <w:link w:val="38"/>
    <w:rsid w:val="00620222"/>
    <w:pPr>
      <w:numPr>
        <w:ilvl w:val="2"/>
      </w:numPr>
      <w:ind w:firstLine="709"/>
    </w:pPr>
  </w:style>
  <w:style w:type="character" w:customStyle="1" w:styleId="38">
    <w:name w:val="Номер3 Знак"/>
    <w:basedOn w:val="2d"/>
    <w:link w:val="37"/>
    <w:rsid w:val="00BD12E3"/>
    <w:rPr>
      <w:sz w:val="26"/>
      <w:szCs w:val="24"/>
      <w:lang w:eastAsia="en-US" w:bidi="en-US"/>
    </w:rPr>
  </w:style>
  <w:style w:type="paragraph" w:customStyle="1" w:styleId="-5">
    <w:name w:val="Табл-центр"/>
    <w:basedOn w:val="a5"/>
    <w:link w:val="-6"/>
    <w:qFormat/>
    <w:rsid w:val="006D00DD"/>
    <w:pPr>
      <w:ind w:firstLine="0"/>
      <w:contextualSpacing/>
      <w:jc w:val="center"/>
    </w:pPr>
    <w:rPr>
      <w:szCs w:val="32"/>
      <w:lang w:eastAsia="ru-RU" w:bidi="ar-SA"/>
    </w:rPr>
  </w:style>
  <w:style w:type="character" w:customStyle="1" w:styleId="-6">
    <w:name w:val="Табл-центр Знак"/>
    <w:basedOn w:val="a6"/>
    <w:link w:val="-5"/>
    <w:rsid w:val="006D00DD"/>
    <w:rPr>
      <w:sz w:val="26"/>
      <w:szCs w:val="32"/>
    </w:rPr>
  </w:style>
  <w:style w:type="paragraph" w:customStyle="1" w:styleId="-7">
    <w:name w:val="Табл-слева"/>
    <w:basedOn w:val="a5"/>
    <w:link w:val="-8"/>
    <w:qFormat/>
    <w:rsid w:val="006D00DD"/>
    <w:pPr>
      <w:ind w:left="57" w:firstLine="0"/>
      <w:contextualSpacing/>
      <w:jc w:val="left"/>
    </w:pPr>
    <w:rPr>
      <w:rFonts w:eastAsia="MS Mincho" w:cstheme="minorHAnsi"/>
      <w:lang w:eastAsia="ru-RU" w:bidi="ar-SA"/>
    </w:rPr>
  </w:style>
  <w:style w:type="character" w:customStyle="1" w:styleId="-8">
    <w:name w:val="Табл-слева Знак"/>
    <w:basedOn w:val="a6"/>
    <w:link w:val="-7"/>
    <w:rsid w:val="006D00DD"/>
    <w:rPr>
      <w:rFonts w:eastAsia="MS Mincho" w:cstheme="minorHAnsi"/>
      <w:sz w:val="26"/>
      <w:szCs w:val="24"/>
    </w:rPr>
  </w:style>
  <w:style w:type="paragraph" w:customStyle="1" w:styleId="47">
    <w:name w:val="Номер4"/>
    <w:basedOn w:val="37"/>
    <w:next w:val="a5"/>
    <w:link w:val="48"/>
    <w:rsid w:val="00620222"/>
    <w:pPr>
      <w:numPr>
        <w:ilvl w:val="3"/>
      </w:numPr>
      <w:ind w:firstLine="709"/>
    </w:pPr>
  </w:style>
  <w:style w:type="character" w:customStyle="1" w:styleId="48">
    <w:name w:val="Номер4 Знак"/>
    <w:basedOn w:val="38"/>
    <w:link w:val="47"/>
    <w:rsid w:val="00BD12E3"/>
    <w:rPr>
      <w:sz w:val="26"/>
      <w:szCs w:val="24"/>
      <w:lang w:eastAsia="en-US" w:bidi="en-US"/>
    </w:rPr>
  </w:style>
  <w:style w:type="paragraph" w:customStyle="1" w:styleId="aff6">
    <w:name w:val="Таблица№"/>
    <w:basedOn w:val="a5"/>
    <w:next w:val="a5"/>
    <w:link w:val="aff7"/>
    <w:rsid w:val="00620222"/>
    <w:pPr>
      <w:keepNext/>
      <w:spacing w:before="120" w:after="20"/>
      <w:ind w:firstLine="0"/>
    </w:pPr>
    <w:rPr>
      <w:lang w:eastAsia="ru-RU" w:bidi="ar-SA"/>
    </w:rPr>
  </w:style>
  <w:style w:type="character" w:customStyle="1" w:styleId="aff7">
    <w:name w:val="Таблица№ Знак"/>
    <w:basedOn w:val="a6"/>
    <w:link w:val="aff6"/>
    <w:rsid w:val="00BD12E3"/>
    <w:rPr>
      <w:sz w:val="26"/>
      <w:szCs w:val="24"/>
    </w:rPr>
  </w:style>
  <w:style w:type="paragraph" w:customStyle="1" w:styleId="--">
    <w:name w:val="Табл-слева-Ж"/>
    <w:basedOn w:val="-7"/>
    <w:next w:val="-7"/>
    <w:link w:val="--0"/>
    <w:qFormat/>
    <w:rsid w:val="006D00DD"/>
    <w:rPr>
      <w:b/>
    </w:rPr>
  </w:style>
  <w:style w:type="character" w:customStyle="1" w:styleId="--0">
    <w:name w:val="Табл-слева-Ж Знак"/>
    <w:basedOn w:val="-8"/>
    <w:link w:val="--"/>
    <w:rsid w:val="006D00DD"/>
    <w:rPr>
      <w:rFonts w:eastAsia="MS Mincho" w:cstheme="minorHAnsi"/>
      <w:b/>
      <w:sz w:val="26"/>
      <w:szCs w:val="24"/>
    </w:rPr>
  </w:style>
  <w:style w:type="paragraph" w:customStyle="1" w:styleId="aff8">
    <w:name w:val="Перечень без (.)"/>
    <w:basedOn w:val="a5"/>
    <w:link w:val="aff9"/>
    <w:rsid w:val="00ED2667"/>
    <w:rPr>
      <w:snapToGrid w:val="0"/>
      <w:szCs w:val="20"/>
      <w:lang w:eastAsia="ru-RU" w:bidi="ar-SA"/>
    </w:rPr>
  </w:style>
  <w:style w:type="character" w:customStyle="1" w:styleId="aff9">
    <w:name w:val="Перечень без (.) Знак"/>
    <w:basedOn w:val="a6"/>
    <w:link w:val="aff8"/>
    <w:rsid w:val="00ED2667"/>
    <w:rPr>
      <w:snapToGrid w:val="0"/>
      <w:sz w:val="24"/>
    </w:rPr>
  </w:style>
  <w:style w:type="paragraph" w:customStyle="1" w:styleId="affa">
    <w:name w:val="Перечень без (.) без отступов"/>
    <w:basedOn w:val="aff8"/>
    <w:link w:val="affb"/>
    <w:rsid w:val="00ED2667"/>
    <w:pPr>
      <w:ind w:firstLine="0"/>
    </w:pPr>
  </w:style>
  <w:style w:type="character" w:customStyle="1" w:styleId="affb">
    <w:name w:val="Перечень без (.) без отступов Знак"/>
    <w:basedOn w:val="aff9"/>
    <w:link w:val="affa"/>
    <w:rsid w:val="00ED2667"/>
    <w:rPr>
      <w:snapToGrid w:val="0"/>
      <w:sz w:val="24"/>
    </w:rPr>
  </w:style>
  <w:style w:type="paragraph" w:customStyle="1" w:styleId="a0">
    <w:name w:val="Перечень без отступов"/>
    <w:basedOn w:val="-2"/>
    <w:link w:val="affc"/>
    <w:qFormat/>
    <w:rsid w:val="006D00DD"/>
    <w:pPr>
      <w:numPr>
        <w:numId w:val="18"/>
      </w:numPr>
    </w:pPr>
  </w:style>
  <w:style w:type="character" w:customStyle="1" w:styleId="affc">
    <w:name w:val="Перечень без отступов Знак"/>
    <w:basedOn w:val="-20"/>
    <w:link w:val="a0"/>
    <w:rsid w:val="006D00DD"/>
    <w:rPr>
      <w:sz w:val="26"/>
      <w:szCs w:val="24"/>
    </w:rPr>
  </w:style>
  <w:style w:type="paragraph" w:customStyle="1" w:styleId="affd">
    <w:name w:val="Код программы"/>
    <w:basedOn w:val="a5"/>
    <w:link w:val="affe"/>
    <w:rsid w:val="00620222"/>
    <w:pPr>
      <w:ind w:left="709" w:firstLine="0"/>
      <w:contextualSpacing/>
      <w:jc w:val="left"/>
    </w:pPr>
    <w:rPr>
      <w:rFonts w:ascii="Courier New" w:hAnsi="Courier New" w:cs="Courier New"/>
      <w:sz w:val="20"/>
      <w:lang w:val="en-US"/>
    </w:rPr>
  </w:style>
  <w:style w:type="character" w:customStyle="1" w:styleId="affe">
    <w:name w:val="Код программы Знак"/>
    <w:basedOn w:val="a6"/>
    <w:link w:val="affd"/>
    <w:rsid w:val="00BD12E3"/>
    <w:rPr>
      <w:rFonts w:ascii="Courier New" w:hAnsi="Courier New" w:cs="Courier New"/>
      <w:szCs w:val="24"/>
      <w:lang w:val="en-US" w:eastAsia="en-US" w:bidi="en-US"/>
    </w:rPr>
  </w:style>
  <w:style w:type="paragraph" w:customStyle="1" w:styleId="--3">
    <w:name w:val="Табл-центр-Ж"/>
    <w:basedOn w:val="-5"/>
    <w:link w:val="--4"/>
    <w:qFormat/>
    <w:rsid w:val="006D00DD"/>
    <w:rPr>
      <w:b/>
    </w:rPr>
  </w:style>
  <w:style w:type="character" w:customStyle="1" w:styleId="--4">
    <w:name w:val="Табл-центр-Ж Знак"/>
    <w:basedOn w:val="-6"/>
    <w:link w:val="--3"/>
    <w:rsid w:val="006D00DD"/>
    <w:rPr>
      <w:b/>
      <w:sz w:val="26"/>
      <w:szCs w:val="32"/>
    </w:rPr>
  </w:style>
  <w:style w:type="paragraph" w:customStyle="1" w:styleId="Courier">
    <w:name w:val="Обычный+Courier"/>
    <w:basedOn w:val="a5"/>
    <w:link w:val="Courier0"/>
    <w:qFormat/>
    <w:rsid w:val="006D00DD"/>
    <w:pPr>
      <w:contextualSpacing/>
      <w:jc w:val="left"/>
    </w:pPr>
    <w:rPr>
      <w:rFonts w:ascii="Courier New" w:hAnsi="Courier New" w:cs="Courier New"/>
      <w:sz w:val="20"/>
      <w:szCs w:val="20"/>
    </w:rPr>
  </w:style>
  <w:style w:type="character" w:customStyle="1" w:styleId="Courier0">
    <w:name w:val="Обычный+Courier Знак"/>
    <w:basedOn w:val="a6"/>
    <w:link w:val="Courier"/>
    <w:rsid w:val="006D00DD"/>
    <w:rPr>
      <w:rFonts w:ascii="Courier New" w:hAnsi="Courier New" w:cs="Courier New"/>
      <w:lang w:eastAsia="en-US" w:bidi="en-US"/>
    </w:rPr>
  </w:style>
  <w:style w:type="paragraph" w:customStyle="1" w:styleId="afff">
    <w:name w:val="Обычный центр Ж"/>
    <w:basedOn w:val="aff4"/>
    <w:link w:val="afff0"/>
    <w:qFormat/>
    <w:rsid w:val="006D00DD"/>
    <w:rPr>
      <w:b/>
    </w:rPr>
  </w:style>
  <w:style w:type="character" w:customStyle="1" w:styleId="afff0">
    <w:name w:val="Обычный центр Ж Знак"/>
    <w:basedOn w:val="aff5"/>
    <w:link w:val="afff"/>
    <w:locked/>
    <w:rsid w:val="006D00DD"/>
    <w:rPr>
      <w:b/>
      <w:sz w:val="26"/>
      <w:lang w:val="en-US" w:eastAsia="en-US" w:bidi="en-US"/>
    </w:rPr>
  </w:style>
  <w:style w:type="paragraph" w:customStyle="1" w:styleId="-9">
    <w:name w:val="Таблица-продолжение"/>
    <w:basedOn w:val="a5"/>
    <w:next w:val="-5"/>
    <w:link w:val="-a"/>
    <w:rsid w:val="009906B3"/>
    <w:pPr>
      <w:keepNext/>
      <w:pageBreakBefore/>
      <w:ind w:firstLine="0"/>
    </w:pPr>
    <w:rPr>
      <w:i/>
    </w:rPr>
  </w:style>
  <w:style w:type="character" w:customStyle="1" w:styleId="-a">
    <w:name w:val="Таблица-продолжение Знак"/>
    <w:basedOn w:val="a6"/>
    <w:link w:val="-9"/>
    <w:rsid w:val="009906B3"/>
    <w:rPr>
      <w:i/>
      <w:sz w:val="24"/>
      <w:szCs w:val="24"/>
      <w:lang w:eastAsia="en-US" w:bidi="en-US"/>
    </w:rPr>
  </w:style>
  <w:style w:type="paragraph" w:customStyle="1" w:styleId="afff1">
    <w:name w:val="ТаблицаА"/>
    <w:basedOn w:val="aff6"/>
    <w:link w:val="afff2"/>
    <w:rsid w:val="00620222"/>
    <w:pPr>
      <w:contextualSpacing/>
    </w:pPr>
  </w:style>
  <w:style w:type="character" w:customStyle="1" w:styleId="afff2">
    <w:name w:val="ТаблицаА Знак"/>
    <w:basedOn w:val="aff7"/>
    <w:link w:val="afff1"/>
    <w:rsid w:val="00BD12E3"/>
    <w:rPr>
      <w:sz w:val="26"/>
      <w:szCs w:val="24"/>
    </w:rPr>
  </w:style>
  <w:style w:type="paragraph" w:customStyle="1" w:styleId="D">
    <w:name w:val="ТаблицаD"/>
    <w:basedOn w:val="afff1"/>
    <w:next w:val="-5"/>
    <w:link w:val="D0"/>
    <w:rsid w:val="00620222"/>
  </w:style>
  <w:style w:type="character" w:customStyle="1" w:styleId="D0">
    <w:name w:val="ТаблицаD Знак"/>
    <w:basedOn w:val="afff2"/>
    <w:link w:val="D"/>
    <w:rsid w:val="00BD12E3"/>
    <w:rPr>
      <w:sz w:val="26"/>
      <w:szCs w:val="24"/>
    </w:rPr>
  </w:style>
  <w:style w:type="paragraph" w:customStyle="1" w:styleId="afff3">
    <w:name w:val="Обычный+курсив"/>
    <w:basedOn w:val="a5"/>
    <w:next w:val="a5"/>
    <w:link w:val="afff4"/>
    <w:qFormat/>
    <w:rsid w:val="006D00DD"/>
    <w:pPr>
      <w:keepNext/>
    </w:pPr>
    <w:rPr>
      <w:i/>
      <w:szCs w:val="20"/>
    </w:rPr>
  </w:style>
  <w:style w:type="character" w:customStyle="1" w:styleId="afff4">
    <w:name w:val="Обычный+курсив Знак"/>
    <w:basedOn w:val="a6"/>
    <w:link w:val="afff3"/>
    <w:rsid w:val="006D00DD"/>
    <w:rPr>
      <w:i/>
      <w:sz w:val="26"/>
      <w:lang w:eastAsia="en-US" w:bidi="en-US"/>
    </w:rPr>
  </w:style>
  <w:style w:type="paragraph" w:customStyle="1" w:styleId="-a0">
    <w:name w:val="Перечисление - a"/>
    <w:basedOn w:val="a5"/>
    <w:next w:val="a5"/>
    <w:link w:val="-a1"/>
    <w:rsid w:val="00620222"/>
    <w:pPr>
      <w:ind w:firstLine="992"/>
    </w:pPr>
  </w:style>
  <w:style w:type="character" w:customStyle="1" w:styleId="-a1">
    <w:name w:val="Перечисление - a Знак"/>
    <w:basedOn w:val="a6"/>
    <w:link w:val="-a0"/>
    <w:rsid w:val="00BD12E3"/>
    <w:rPr>
      <w:sz w:val="26"/>
      <w:szCs w:val="24"/>
      <w:lang w:eastAsia="en-US" w:bidi="en-US"/>
    </w:rPr>
  </w:style>
  <w:style w:type="paragraph" w:customStyle="1" w:styleId="51">
    <w:name w:val="Обычный+отступ+5"/>
    <w:basedOn w:val="a5"/>
    <w:link w:val="52"/>
    <w:qFormat/>
    <w:rsid w:val="006D00DD"/>
    <w:pPr>
      <w:ind w:left="2268" w:right="284" w:firstLine="0"/>
      <w:jc w:val="left"/>
    </w:pPr>
    <w:rPr>
      <w:szCs w:val="20"/>
    </w:rPr>
  </w:style>
  <w:style w:type="character" w:customStyle="1" w:styleId="52">
    <w:name w:val="Обычный+отступ+5 Знак"/>
    <w:basedOn w:val="a6"/>
    <w:link w:val="51"/>
    <w:rsid w:val="006D00DD"/>
    <w:rPr>
      <w:sz w:val="26"/>
      <w:lang w:eastAsia="en-US" w:bidi="en-US"/>
    </w:rPr>
  </w:style>
  <w:style w:type="paragraph" w:customStyle="1" w:styleId="afff5">
    <w:name w:val="Обычный+отступ+заглавные"/>
    <w:basedOn w:val="51"/>
    <w:next w:val="51"/>
    <w:link w:val="afff6"/>
    <w:qFormat/>
    <w:rsid w:val="006D00DD"/>
    <w:rPr>
      <w:caps/>
    </w:rPr>
  </w:style>
  <w:style w:type="character" w:customStyle="1" w:styleId="afff6">
    <w:name w:val="Обычный+отступ+заглавные Знак"/>
    <w:basedOn w:val="52"/>
    <w:link w:val="afff5"/>
    <w:rsid w:val="006D00DD"/>
    <w:rPr>
      <w:caps/>
      <w:sz w:val="26"/>
      <w:lang w:eastAsia="en-US" w:bidi="en-US"/>
    </w:rPr>
  </w:style>
  <w:style w:type="paragraph" w:customStyle="1" w:styleId="U">
    <w:name w:val="Обычный+центр+U"/>
    <w:basedOn w:val="aff4"/>
    <w:next w:val="aff2"/>
    <w:link w:val="U0"/>
    <w:qFormat/>
    <w:rsid w:val="006D00DD"/>
    <w:rPr>
      <w:u w:val="single"/>
    </w:rPr>
  </w:style>
  <w:style w:type="character" w:customStyle="1" w:styleId="U0">
    <w:name w:val="Обычный+центр+U Знак"/>
    <w:basedOn w:val="aff5"/>
    <w:link w:val="U"/>
    <w:rsid w:val="006D00DD"/>
    <w:rPr>
      <w:sz w:val="26"/>
      <w:u w:val="single"/>
      <w:lang w:val="en-US" w:eastAsia="en-US" w:bidi="en-US"/>
    </w:rPr>
  </w:style>
  <w:style w:type="paragraph" w:customStyle="1" w:styleId="afff7">
    <w:name w:val="Обычный без отступа + заглавные"/>
    <w:basedOn w:val="aff2"/>
    <w:next w:val="aff2"/>
    <w:link w:val="afff8"/>
    <w:qFormat/>
    <w:rsid w:val="006D00DD"/>
    <w:rPr>
      <w:caps/>
    </w:rPr>
  </w:style>
  <w:style w:type="character" w:customStyle="1" w:styleId="afff8">
    <w:name w:val="Обычный без отступа + заглавные Знак"/>
    <w:basedOn w:val="aff3"/>
    <w:link w:val="afff7"/>
    <w:rsid w:val="006D00DD"/>
    <w:rPr>
      <w:caps/>
      <w:sz w:val="26"/>
      <w:lang w:eastAsia="en-US" w:bidi="en-US"/>
    </w:rPr>
  </w:style>
  <w:style w:type="paragraph" w:styleId="afff9">
    <w:name w:val="Balloon Text"/>
    <w:basedOn w:val="a5"/>
    <w:link w:val="afffa"/>
    <w:uiPriority w:val="99"/>
    <w:semiHidden/>
    <w:unhideWhenUsed/>
    <w:rsid w:val="00E406F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a">
    <w:name w:val="Текст выноски Знак"/>
    <w:basedOn w:val="a6"/>
    <w:link w:val="afff9"/>
    <w:uiPriority w:val="99"/>
    <w:semiHidden/>
    <w:rsid w:val="00BA1594"/>
    <w:rPr>
      <w:rFonts w:ascii="Tahoma" w:hAnsi="Tahoma" w:cs="Tahoma"/>
      <w:sz w:val="16"/>
      <w:szCs w:val="16"/>
      <w:lang w:eastAsia="en-US" w:bidi="en-US"/>
    </w:rPr>
  </w:style>
  <w:style w:type="paragraph" w:styleId="2e">
    <w:name w:val="toc 2"/>
    <w:aliases w:val="Содержание 2"/>
    <w:basedOn w:val="16"/>
    <w:next w:val="a5"/>
    <w:autoRedefine/>
    <w:uiPriority w:val="39"/>
    <w:semiHidden/>
    <w:unhideWhenUsed/>
    <w:qFormat/>
    <w:rsid w:val="006D00DD"/>
    <w:pPr>
      <w:ind w:left="607" w:hanging="397"/>
    </w:pPr>
    <w:rPr>
      <w:rFonts w:eastAsiaTheme="majorEastAsia"/>
    </w:rPr>
  </w:style>
  <w:style w:type="paragraph" w:styleId="39">
    <w:name w:val="toc 3"/>
    <w:aliases w:val="Содержание 3"/>
    <w:basedOn w:val="2e"/>
    <w:next w:val="a5"/>
    <w:autoRedefine/>
    <w:uiPriority w:val="39"/>
    <w:semiHidden/>
    <w:unhideWhenUsed/>
    <w:qFormat/>
    <w:rsid w:val="006D00DD"/>
    <w:pPr>
      <w:ind w:left="1219" w:hanging="595"/>
    </w:pPr>
  </w:style>
  <w:style w:type="paragraph" w:styleId="afffb">
    <w:name w:val="caption"/>
    <w:basedOn w:val="a5"/>
    <w:next w:val="a5"/>
    <w:link w:val="afffc"/>
    <w:uiPriority w:val="35"/>
    <w:semiHidden/>
    <w:unhideWhenUsed/>
    <w:qFormat/>
    <w:rsid w:val="006D00DD"/>
    <w:pPr>
      <w:ind w:firstLine="0"/>
      <w:jc w:val="left"/>
    </w:pPr>
    <w:rPr>
      <w:bCs/>
      <w:szCs w:val="18"/>
    </w:rPr>
  </w:style>
  <w:style w:type="character" w:customStyle="1" w:styleId="afffc">
    <w:name w:val="Название объекта Знак"/>
    <w:basedOn w:val="a6"/>
    <w:link w:val="afffb"/>
    <w:uiPriority w:val="35"/>
    <w:semiHidden/>
    <w:rsid w:val="009906B3"/>
    <w:rPr>
      <w:bCs/>
      <w:sz w:val="26"/>
      <w:szCs w:val="18"/>
      <w:lang w:eastAsia="en-US" w:bidi="en-US"/>
    </w:rPr>
  </w:style>
  <w:style w:type="paragraph" w:customStyle="1" w:styleId="-3">
    <w:name w:val="Перечисление-3"/>
    <w:basedOn w:val="-2"/>
    <w:link w:val="-30"/>
    <w:rsid w:val="009906B3"/>
    <w:pPr>
      <w:numPr>
        <w:numId w:val="2"/>
      </w:numPr>
    </w:pPr>
  </w:style>
  <w:style w:type="character" w:customStyle="1" w:styleId="-30">
    <w:name w:val="Перечисление-3 Знак"/>
    <w:basedOn w:val="-20"/>
    <w:link w:val="-3"/>
    <w:rsid w:val="009906B3"/>
    <w:rPr>
      <w:sz w:val="26"/>
      <w:szCs w:val="24"/>
    </w:rPr>
  </w:style>
  <w:style w:type="paragraph" w:customStyle="1" w:styleId="afffd">
    <w:name w:val="Обычный центр + заглавные"/>
    <w:basedOn w:val="aff4"/>
    <w:next w:val="a5"/>
    <w:link w:val="afffe"/>
    <w:qFormat/>
    <w:rsid w:val="006D00DD"/>
    <w:rPr>
      <w:caps/>
    </w:rPr>
  </w:style>
  <w:style w:type="character" w:customStyle="1" w:styleId="afffe">
    <w:name w:val="Обычный центр + заглавные Знак"/>
    <w:basedOn w:val="aff5"/>
    <w:link w:val="afffd"/>
    <w:rsid w:val="006D00DD"/>
    <w:rPr>
      <w:caps/>
      <w:sz w:val="26"/>
      <w:lang w:val="en-US" w:eastAsia="en-US" w:bidi="en-US"/>
    </w:rPr>
  </w:style>
  <w:style w:type="paragraph" w:customStyle="1" w:styleId="150">
    <w:name w:val="Обычный без отсупа с интервалом 1.5"/>
    <w:basedOn w:val="aff2"/>
    <w:link w:val="151"/>
    <w:rsid w:val="009906B3"/>
    <w:rPr>
      <w:rFonts w:eastAsia="MS Mincho"/>
    </w:rPr>
  </w:style>
  <w:style w:type="character" w:customStyle="1" w:styleId="151">
    <w:name w:val="Обычный без отсупа с интервалом 1.5 Знак"/>
    <w:basedOn w:val="aff3"/>
    <w:link w:val="150"/>
    <w:rsid w:val="009906B3"/>
    <w:rPr>
      <w:rFonts w:eastAsia="MS Mincho"/>
      <w:sz w:val="26"/>
      <w:lang w:eastAsia="en-US" w:bidi="en-US"/>
    </w:rPr>
  </w:style>
  <w:style w:type="paragraph" w:customStyle="1" w:styleId="152">
    <w:name w:val="Обычный центр+заглавные+1.5"/>
    <w:basedOn w:val="afffd"/>
    <w:next w:val="a5"/>
    <w:link w:val="153"/>
    <w:rsid w:val="009906B3"/>
  </w:style>
  <w:style w:type="character" w:customStyle="1" w:styleId="153">
    <w:name w:val="Обычный центр+заглавные+1.5 Знак"/>
    <w:basedOn w:val="afffe"/>
    <w:link w:val="152"/>
    <w:rsid w:val="009906B3"/>
    <w:rPr>
      <w:caps/>
      <w:sz w:val="26"/>
      <w:lang w:val="en-US" w:eastAsia="en-US" w:bidi="en-US"/>
    </w:rPr>
  </w:style>
  <w:style w:type="paragraph" w:customStyle="1" w:styleId="154">
    <w:name w:val="Обычный центр + 1.5"/>
    <w:basedOn w:val="aff4"/>
    <w:link w:val="155"/>
    <w:rsid w:val="009906B3"/>
  </w:style>
  <w:style w:type="character" w:customStyle="1" w:styleId="155">
    <w:name w:val="Обычный центр + 1.5 Знак"/>
    <w:basedOn w:val="aff5"/>
    <w:link w:val="154"/>
    <w:rsid w:val="009906B3"/>
    <w:rPr>
      <w:sz w:val="26"/>
      <w:lang w:val="en-US" w:eastAsia="en-US" w:bidi="en-US"/>
    </w:rPr>
  </w:style>
  <w:style w:type="paragraph" w:customStyle="1" w:styleId="10">
    <w:name w:val="Приложение 1"/>
    <w:basedOn w:val="a5"/>
    <w:next w:val="affff"/>
    <w:link w:val="1e"/>
    <w:qFormat/>
    <w:rsid w:val="006D00DD"/>
    <w:pPr>
      <w:pageBreakBefore/>
      <w:numPr>
        <w:numId w:val="25"/>
      </w:numPr>
      <w:spacing w:after="360"/>
      <w:jc w:val="center"/>
      <w:outlineLvl w:val="3"/>
    </w:pPr>
    <w:rPr>
      <w:b/>
      <w:sz w:val="28"/>
      <w:szCs w:val="20"/>
      <w:lang w:val="en-US"/>
    </w:rPr>
  </w:style>
  <w:style w:type="character" w:customStyle="1" w:styleId="1e">
    <w:name w:val="Приложение 1 Знак"/>
    <w:basedOn w:val="a6"/>
    <w:link w:val="10"/>
    <w:rsid w:val="006D00DD"/>
    <w:rPr>
      <w:b/>
      <w:sz w:val="28"/>
      <w:lang w:val="en-US" w:eastAsia="en-US" w:bidi="en-US"/>
    </w:rPr>
  </w:style>
  <w:style w:type="paragraph" w:customStyle="1" w:styleId="affff0">
    <w:name w:val="Таблица_№"/>
    <w:basedOn w:val="a5"/>
    <w:next w:val="a5"/>
    <w:link w:val="affff1"/>
    <w:qFormat/>
    <w:rsid w:val="006D00DD"/>
    <w:pPr>
      <w:keepNext/>
      <w:spacing w:before="240"/>
      <w:ind w:firstLine="0"/>
      <w:contextualSpacing/>
    </w:pPr>
    <w:rPr>
      <w:bCs/>
      <w:szCs w:val="18"/>
    </w:rPr>
  </w:style>
  <w:style w:type="character" w:customStyle="1" w:styleId="affff1">
    <w:name w:val="Таблица_№ Знак"/>
    <w:basedOn w:val="a6"/>
    <w:link w:val="affff0"/>
    <w:rsid w:val="006D00DD"/>
    <w:rPr>
      <w:bCs/>
      <w:sz w:val="26"/>
      <w:szCs w:val="18"/>
      <w:lang w:eastAsia="en-US" w:bidi="en-US"/>
    </w:rPr>
  </w:style>
  <w:style w:type="paragraph" w:customStyle="1" w:styleId="affff2">
    <w:name w:val="Рисунок_формат"/>
    <w:basedOn w:val="aff2"/>
    <w:next w:val="a5"/>
    <w:link w:val="affff3"/>
    <w:qFormat/>
    <w:rsid w:val="006D00DD"/>
    <w:pPr>
      <w:keepNext/>
      <w:spacing w:before="240"/>
      <w:jc w:val="center"/>
    </w:pPr>
    <w:rPr>
      <w:noProof/>
    </w:rPr>
  </w:style>
  <w:style w:type="character" w:customStyle="1" w:styleId="affff3">
    <w:name w:val="Рисунок_формат Знак"/>
    <w:basedOn w:val="aff3"/>
    <w:link w:val="affff2"/>
    <w:rsid w:val="006D00DD"/>
    <w:rPr>
      <w:noProof/>
      <w:sz w:val="26"/>
      <w:lang w:eastAsia="en-US" w:bidi="en-US"/>
    </w:rPr>
  </w:style>
  <w:style w:type="paragraph" w:customStyle="1" w:styleId="affff4">
    <w:name w:val="Рисунок_№"/>
    <w:basedOn w:val="a5"/>
    <w:next w:val="a5"/>
    <w:link w:val="affff5"/>
    <w:qFormat/>
    <w:rsid w:val="006D00DD"/>
    <w:pPr>
      <w:spacing w:after="240"/>
      <w:ind w:firstLine="0"/>
      <w:jc w:val="center"/>
    </w:pPr>
    <w:rPr>
      <w:bCs/>
      <w:szCs w:val="18"/>
    </w:rPr>
  </w:style>
  <w:style w:type="character" w:customStyle="1" w:styleId="affff5">
    <w:name w:val="Рисунок_№ Знак"/>
    <w:basedOn w:val="a6"/>
    <w:link w:val="affff4"/>
    <w:rsid w:val="006D00DD"/>
    <w:rPr>
      <w:bCs/>
      <w:sz w:val="26"/>
      <w:szCs w:val="18"/>
      <w:lang w:eastAsia="en-US" w:bidi="en-US"/>
    </w:rPr>
  </w:style>
  <w:style w:type="paragraph" w:customStyle="1" w:styleId="1">
    <w:name w:val="Нумерованный заголовок 1"/>
    <w:basedOn w:val="a5"/>
    <w:next w:val="a5"/>
    <w:link w:val="1f"/>
    <w:qFormat/>
    <w:rsid w:val="006D00DD"/>
    <w:pPr>
      <w:pageBreakBefore/>
      <w:numPr>
        <w:numId w:val="19"/>
      </w:numPr>
      <w:spacing w:after="360"/>
      <w:contextualSpacing/>
      <w:outlineLvl w:val="0"/>
    </w:pPr>
    <w:rPr>
      <w:b/>
      <w:sz w:val="28"/>
      <w:szCs w:val="20"/>
    </w:rPr>
  </w:style>
  <w:style w:type="character" w:customStyle="1" w:styleId="1f">
    <w:name w:val="Нумерованный заголовок 1 Знак"/>
    <w:basedOn w:val="a6"/>
    <w:link w:val="1"/>
    <w:rsid w:val="006D00DD"/>
    <w:rPr>
      <w:b/>
      <w:sz w:val="28"/>
      <w:lang w:eastAsia="en-US" w:bidi="en-US"/>
    </w:rPr>
  </w:style>
  <w:style w:type="paragraph" w:customStyle="1" w:styleId="2">
    <w:name w:val="Нумерованный заголовок 2"/>
    <w:basedOn w:val="1"/>
    <w:next w:val="a5"/>
    <w:link w:val="2f"/>
    <w:qFormat/>
    <w:rsid w:val="006D00DD"/>
    <w:pPr>
      <w:keepNext/>
      <w:pageBreakBefore w:val="0"/>
      <w:numPr>
        <w:ilvl w:val="1"/>
      </w:numPr>
      <w:spacing w:before="360"/>
      <w:outlineLvl w:val="1"/>
    </w:pPr>
    <w:rPr>
      <w:sz w:val="26"/>
    </w:rPr>
  </w:style>
  <w:style w:type="character" w:customStyle="1" w:styleId="2f">
    <w:name w:val="Нумерованный заголовок 2 Знак"/>
    <w:basedOn w:val="a6"/>
    <w:link w:val="2"/>
    <w:rsid w:val="006D00DD"/>
    <w:rPr>
      <w:b/>
      <w:sz w:val="26"/>
      <w:lang w:eastAsia="en-US" w:bidi="en-US"/>
    </w:rPr>
  </w:style>
  <w:style w:type="paragraph" w:customStyle="1" w:styleId="3a">
    <w:name w:val="Нумерованный заголовок 3"/>
    <w:basedOn w:val="a5"/>
    <w:next w:val="a5"/>
    <w:link w:val="3b"/>
    <w:qFormat/>
    <w:rsid w:val="006D00DD"/>
    <w:pPr>
      <w:keepNext/>
      <w:spacing w:before="360" w:after="360"/>
      <w:outlineLvl w:val="2"/>
    </w:pPr>
  </w:style>
  <w:style w:type="character" w:customStyle="1" w:styleId="3b">
    <w:name w:val="Нумерованный заголовок 3 Знак"/>
    <w:basedOn w:val="a6"/>
    <w:link w:val="3a"/>
    <w:rsid w:val="006D00DD"/>
    <w:rPr>
      <w:sz w:val="26"/>
      <w:szCs w:val="24"/>
      <w:lang w:eastAsia="en-US" w:bidi="en-US"/>
    </w:rPr>
  </w:style>
  <w:style w:type="paragraph" w:customStyle="1" w:styleId="49">
    <w:name w:val="Нумерованный заголовок 4"/>
    <w:basedOn w:val="3a"/>
    <w:next w:val="a5"/>
    <w:link w:val="4a"/>
    <w:rsid w:val="003E4C0B"/>
    <w:rPr>
      <w:rFonts w:eastAsia="MS Mincho"/>
    </w:rPr>
  </w:style>
  <w:style w:type="character" w:customStyle="1" w:styleId="4a">
    <w:name w:val="Нумерованный заголовок 4 Знак"/>
    <w:basedOn w:val="3b"/>
    <w:link w:val="49"/>
    <w:rsid w:val="003E4C0B"/>
    <w:rPr>
      <w:rFonts w:eastAsia="MS Mincho"/>
      <w:sz w:val="26"/>
      <w:szCs w:val="24"/>
      <w:lang w:eastAsia="en-US" w:bidi="en-US"/>
    </w:rPr>
  </w:style>
  <w:style w:type="paragraph" w:customStyle="1" w:styleId="22">
    <w:name w:val="Нумерованный абзац 2"/>
    <w:basedOn w:val="a5"/>
    <w:link w:val="2f0"/>
    <w:qFormat/>
    <w:rsid w:val="006D00DD"/>
    <w:pPr>
      <w:numPr>
        <w:ilvl w:val="1"/>
        <w:numId w:val="13"/>
      </w:numPr>
    </w:pPr>
  </w:style>
  <w:style w:type="character" w:customStyle="1" w:styleId="2f0">
    <w:name w:val="Нумерованный абзац 2 Знак"/>
    <w:basedOn w:val="a6"/>
    <w:link w:val="22"/>
    <w:rsid w:val="006D00DD"/>
    <w:rPr>
      <w:sz w:val="26"/>
      <w:szCs w:val="24"/>
      <w:lang w:eastAsia="en-US" w:bidi="en-US"/>
    </w:rPr>
  </w:style>
  <w:style w:type="paragraph" w:customStyle="1" w:styleId="3">
    <w:name w:val="Нумерованный абзац 3"/>
    <w:basedOn w:val="22"/>
    <w:link w:val="3c"/>
    <w:qFormat/>
    <w:rsid w:val="006D00DD"/>
    <w:pPr>
      <w:numPr>
        <w:ilvl w:val="2"/>
        <w:numId w:val="19"/>
      </w:numPr>
    </w:pPr>
  </w:style>
  <w:style w:type="character" w:customStyle="1" w:styleId="3c">
    <w:name w:val="Нумерованный абзац 3 Знак"/>
    <w:basedOn w:val="2f0"/>
    <w:link w:val="3"/>
    <w:rsid w:val="006D00DD"/>
    <w:rPr>
      <w:sz w:val="26"/>
      <w:szCs w:val="24"/>
      <w:lang w:eastAsia="en-US" w:bidi="en-US"/>
    </w:rPr>
  </w:style>
  <w:style w:type="paragraph" w:customStyle="1" w:styleId="U1">
    <w:name w:val="Обычный+U"/>
    <w:basedOn w:val="U"/>
    <w:link w:val="U2"/>
    <w:qFormat/>
    <w:rsid w:val="006D00DD"/>
    <w:pPr>
      <w:jc w:val="both"/>
    </w:pPr>
  </w:style>
  <w:style w:type="character" w:customStyle="1" w:styleId="U2">
    <w:name w:val="Обычный+U Знак"/>
    <w:basedOn w:val="U0"/>
    <w:link w:val="U1"/>
    <w:rsid w:val="006D00DD"/>
    <w:rPr>
      <w:sz w:val="26"/>
      <w:u w:val="single"/>
      <w:lang w:val="en-US" w:eastAsia="en-US" w:bidi="en-US"/>
    </w:rPr>
  </w:style>
  <w:style w:type="paragraph" w:customStyle="1" w:styleId="-caps">
    <w:name w:val="Название-caps"/>
    <w:basedOn w:val="aff4"/>
    <w:next w:val="a5"/>
    <w:link w:val="-caps0"/>
    <w:autoRedefine/>
    <w:rsid w:val="009906B3"/>
    <w:pPr>
      <w:keepNext/>
      <w:pageBreakBefore/>
      <w:spacing w:after="240"/>
    </w:pPr>
    <w:rPr>
      <w:rFonts w:eastAsiaTheme="majorEastAsia" w:cstheme="majorBidi"/>
      <w:sz w:val="28"/>
    </w:rPr>
  </w:style>
  <w:style w:type="character" w:customStyle="1" w:styleId="-caps0">
    <w:name w:val="Название-caps Знак"/>
    <w:basedOn w:val="aff5"/>
    <w:link w:val="-caps"/>
    <w:rsid w:val="009906B3"/>
    <w:rPr>
      <w:rFonts w:eastAsiaTheme="majorEastAsia" w:cstheme="majorBidi"/>
      <w:sz w:val="28"/>
      <w:lang w:val="en-US" w:eastAsia="en-US" w:bidi="en-US"/>
    </w:rPr>
  </w:style>
  <w:style w:type="paragraph" w:customStyle="1" w:styleId="a2">
    <w:name w:val="Перечень (.)"/>
    <w:basedOn w:val="a5"/>
    <w:link w:val="affff6"/>
    <w:qFormat/>
    <w:rsid w:val="006D00DD"/>
    <w:pPr>
      <w:numPr>
        <w:numId w:val="16"/>
      </w:numPr>
    </w:pPr>
    <w:rPr>
      <w:snapToGrid w:val="0"/>
      <w:szCs w:val="20"/>
      <w:lang w:eastAsia="ru-RU" w:bidi="ar-SA"/>
    </w:rPr>
  </w:style>
  <w:style w:type="character" w:customStyle="1" w:styleId="affff6">
    <w:name w:val="Перечень (.) Знак"/>
    <w:basedOn w:val="a6"/>
    <w:link w:val="a2"/>
    <w:rsid w:val="006D00DD"/>
    <w:rPr>
      <w:snapToGrid w:val="0"/>
      <w:sz w:val="26"/>
    </w:rPr>
  </w:style>
  <w:style w:type="paragraph" w:customStyle="1" w:styleId="a4">
    <w:name w:val="Перечень (.) без отступов"/>
    <w:basedOn w:val="a2"/>
    <w:link w:val="affff7"/>
    <w:qFormat/>
    <w:rsid w:val="006D00DD"/>
    <w:pPr>
      <w:numPr>
        <w:numId w:val="17"/>
      </w:numPr>
    </w:pPr>
  </w:style>
  <w:style w:type="character" w:customStyle="1" w:styleId="affff7">
    <w:name w:val="Перечень (.) без отступов Знак"/>
    <w:basedOn w:val="affff6"/>
    <w:link w:val="a4"/>
    <w:rsid w:val="006D00DD"/>
    <w:rPr>
      <w:snapToGrid w:val="0"/>
      <w:sz w:val="26"/>
    </w:rPr>
  </w:style>
  <w:style w:type="paragraph" w:customStyle="1" w:styleId="4">
    <w:name w:val="Нумерованный абзац 4"/>
    <w:basedOn w:val="3"/>
    <w:link w:val="4b"/>
    <w:qFormat/>
    <w:rsid w:val="006D00DD"/>
    <w:pPr>
      <w:numPr>
        <w:ilvl w:val="3"/>
      </w:numPr>
    </w:pPr>
    <w:rPr>
      <w:rFonts w:eastAsia="MS Mincho"/>
    </w:rPr>
  </w:style>
  <w:style w:type="character" w:customStyle="1" w:styleId="4b">
    <w:name w:val="Нумерованный абзац 4 Знак"/>
    <w:basedOn w:val="3c"/>
    <w:link w:val="4"/>
    <w:rsid w:val="006D00DD"/>
    <w:rPr>
      <w:rFonts w:eastAsia="MS Mincho"/>
      <w:sz w:val="26"/>
      <w:szCs w:val="24"/>
      <w:lang w:eastAsia="en-US" w:bidi="en-US"/>
    </w:rPr>
  </w:style>
  <w:style w:type="character" w:styleId="affff8">
    <w:name w:val="page number"/>
    <w:basedOn w:val="a6"/>
    <w:rsid w:val="00951E40"/>
  </w:style>
  <w:style w:type="paragraph" w:customStyle="1" w:styleId="a1">
    <w:name w:val="Перечисление а)"/>
    <w:basedOn w:val="af"/>
    <w:link w:val="affff9"/>
    <w:qFormat/>
    <w:rsid w:val="006D00DD"/>
    <w:pPr>
      <w:numPr>
        <w:numId w:val="20"/>
      </w:numPr>
      <w:shd w:val="clear" w:color="auto" w:fill="FFFFFF"/>
      <w:tabs>
        <w:tab w:val="left" w:pos="619"/>
      </w:tabs>
    </w:pPr>
    <w:rPr>
      <w:color w:val="000000"/>
      <w:spacing w:val="-1"/>
    </w:rPr>
  </w:style>
  <w:style w:type="character" w:customStyle="1" w:styleId="affff9">
    <w:name w:val="Перечисление а) Знак"/>
    <w:basedOn w:val="a6"/>
    <w:link w:val="a1"/>
    <w:rsid w:val="006D00DD"/>
    <w:rPr>
      <w:color w:val="000000"/>
      <w:spacing w:val="-1"/>
      <w:sz w:val="26"/>
      <w:szCs w:val="24"/>
      <w:shd w:val="clear" w:color="auto" w:fill="FFFFFF"/>
      <w:lang w:eastAsia="en-US" w:bidi="en-US"/>
    </w:rPr>
  </w:style>
  <w:style w:type="paragraph" w:customStyle="1" w:styleId="affffa">
    <w:name w:val="Формула с номером"/>
    <w:basedOn w:val="a5"/>
    <w:autoRedefine/>
    <w:rsid w:val="00317AAD"/>
    <w:pPr>
      <w:ind w:firstLine="0"/>
      <w:jc w:val="left"/>
    </w:pPr>
    <w:rPr>
      <w:rFonts w:eastAsia="MS Mincho"/>
      <w:lang w:eastAsia="ru-RU" w:bidi="ar-SA"/>
    </w:rPr>
  </w:style>
  <w:style w:type="paragraph" w:customStyle="1" w:styleId="affffb">
    <w:name w:val="Обычный (сноски"/>
    <w:aliases w:val="примечания)"/>
    <w:basedOn w:val="a5"/>
    <w:link w:val="affffc"/>
    <w:rsid w:val="00910DF4"/>
    <w:rPr>
      <w:sz w:val="24"/>
    </w:rPr>
  </w:style>
  <w:style w:type="character" w:customStyle="1" w:styleId="affffc">
    <w:name w:val="Обычный (сноски Знак"/>
    <w:aliases w:val="примечания) Знак"/>
    <w:basedOn w:val="a6"/>
    <w:link w:val="affffb"/>
    <w:rsid w:val="00910DF4"/>
    <w:rPr>
      <w:sz w:val="24"/>
      <w:szCs w:val="24"/>
      <w:lang w:eastAsia="en-US" w:bidi="en-US"/>
    </w:rPr>
  </w:style>
  <w:style w:type="paragraph" w:customStyle="1" w:styleId="2f1">
    <w:name w:val="Приложение 2"/>
    <w:basedOn w:val="a5"/>
    <w:next w:val="a5"/>
    <w:link w:val="2f2"/>
    <w:rsid w:val="009906B3"/>
    <w:pPr>
      <w:keepNext/>
      <w:spacing w:before="240" w:after="240"/>
      <w:ind w:firstLine="0"/>
    </w:pPr>
  </w:style>
  <w:style w:type="character" w:customStyle="1" w:styleId="2f2">
    <w:name w:val="Приложение 2 Знак"/>
    <w:basedOn w:val="a6"/>
    <w:link w:val="2f1"/>
    <w:rsid w:val="009906B3"/>
    <w:rPr>
      <w:sz w:val="26"/>
      <w:szCs w:val="24"/>
      <w:lang w:eastAsia="en-US" w:bidi="en-US"/>
    </w:rPr>
  </w:style>
  <w:style w:type="paragraph" w:customStyle="1" w:styleId="3d">
    <w:name w:val="Приложение 3"/>
    <w:basedOn w:val="a5"/>
    <w:link w:val="3e"/>
    <w:rsid w:val="009906B3"/>
    <w:pPr>
      <w:keepNext/>
      <w:spacing w:before="120" w:after="240"/>
      <w:ind w:firstLine="0"/>
    </w:pPr>
  </w:style>
  <w:style w:type="character" w:customStyle="1" w:styleId="3e">
    <w:name w:val="Приложение 3 Знак"/>
    <w:basedOn w:val="a6"/>
    <w:link w:val="3d"/>
    <w:rsid w:val="009906B3"/>
    <w:rPr>
      <w:sz w:val="24"/>
      <w:szCs w:val="24"/>
      <w:lang w:eastAsia="en-US" w:bidi="en-US"/>
    </w:rPr>
  </w:style>
  <w:style w:type="paragraph" w:customStyle="1" w:styleId="4c">
    <w:name w:val="Приложение 4"/>
    <w:basedOn w:val="3d"/>
    <w:next w:val="a5"/>
    <w:link w:val="4d"/>
    <w:rsid w:val="009906B3"/>
    <w:pPr>
      <w:numPr>
        <w:ilvl w:val="3"/>
      </w:numPr>
    </w:pPr>
  </w:style>
  <w:style w:type="character" w:customStyle="1" w:styleId="4d">
    <w:name w:val="Приложение 4 Знак"/>
    <w:basedOn w:val="3e"/>
    <w:link w:val="4c"/>
    <w:rsid w:val="009906B3"/>
    <w:rPr>
      <w:sz w:val="24"/>
      <w:szCs w:val="24"/>
      <w:lang w:eastAsia="en-US" w:bidi="en-US"/>
    </w:rPr>
  </w:style>
  <w:style w:type="paragraph" w:customStyle="1" w:styleId="61">
    <w:name w:val="Обычный + 6пт интервал"/>
    <w:basedOn w:val="a5"/>
    <w:link w:val="62"/>
    <w:qFormat/>
    <w:rsid w:val="006D00DD"/>
    <w:pPr>
      <w:spacing w:before="120" w:after="120"/>
    </w:pPr>
  </w:style>
  <w:style w:type="character" w:customStyle="1" w:styleId="62">
    <w:name w:val="Обычный + 6пт интервал Знак"/>
    <w:basedOn w:val="a6"/>
    <w:link w:val="61"/>
    <w:rsid w:val="006D00DD"/>
    <w:rPr>
      <w:sz w:val="26"/>
      <w:szCs w:val="24"/>
      <w:lang w:eastAsia="en-US" w:bidi="en-US"/>
    </w:rPr>
  </w:style>
  <w:style w:type="paragraph" w:customStyle="1" w:styleId="a">
    <w:name w:val="Перечень (.) + центр"/>
    <w:link w:val="affffd"/>
    <w:qFormat/>
    <w:rsid w:val="006D00DD"/>
    <w:pPr>
      <w:numPr>
        <w:numId w:val="21"/>
      </w:numPr>
      <w:jc w:val="center"/>
    </w:pPr>
    <w:rPr>
      <w:snapToGrid w:val="0"/>
      <w:sz w:val="26"/>
    </w:rPr>
  </w:style>
  <w:style w:type="character" w:customStyle="1" w:styleId="affffd">
    <w:name w:val="Перечень (.) + центр Знак"/>
    <w:basedOn w:val="affff7"/>
    <w:link w:val="a"/>
    <w:rsid w:val="006D00DD"/>
  </w:style>
  <w:style w:type="paragraph" w:customStyle="1" w:styleId="-0">
    <w:name w:val="Перечисление-0"/>
    <w:link w:val="-00"/>
    <w:qFormat/>
    <w:rsid w:val="006D00DD"/>
    <w:pPr>
      <w:numPr>
        <w:numId w:val="22"/>
      </w:numPr>
      <w:spacing w:line="360" w:lineRule="auto"/>
    </w:pPr>
    <w:rPr>
      <w:snapToGrid w:val="0"/>
      <w:sz w:val="26"/>
    </w:rPr>
  </w:style>
  <w:style w:type="character" w:customStyle="1" w:styleId="-00">
    <w:name w:val="Перечисление-0 Знак"/>
    <w:basedOn w:val="-11"/>
    <w:link w:val="-0"/>
    <w:rsid w:val="006D00DD"/>
    <w:rPr>
      <w:snapToGrid w:val="0"/>
      <w:sz w:val="26"/>
    </w:rPr>
  </w:style>
  <w:style w:type="character" w:styleId="affffe">
    <w:name w:val="annotation reference"/>
    <w:basedOn w:val="a6"/>
    <w:unhideWhenUsed/>
    <w:rsid w:val="00E406FE"/>
    <w:rPr>
      <w:sz w:val="16"/>
      <w:szCs w:val="16"/>
    </w:rPr>
  </w:style>
  <w:style w:type="paragraph" w:styleId="afffff">
    <w:name w:val="annotation text"/>
    <w:basedOn w:val="a5"/>
    <w:link w:val="afffff0"/>
    <w:uiPriority w:val="99"/>
    <w:unhideWhenUsed/>
    <w:rsid w:val="00E406FE"/>
    <w:pPr>
      <w:spacing w:line="240" w:lineRule="auto"/>
    </w:pPr>
    <w:rPr>
      <w:sz w:val="20"/>
      <w:szCs w:val="20"/>
    </w:rPr>
  </w:style>
  <w:style w:type="character" w:customStyle="1" w:styleId="afffff0">
    <w:name w:val="Текст примечания Знак"/>
    <w:basedOn w:val="a6"/>
    <w:link w:val="afffff"/>
    <w:uiPriority w:val="99"/>
    <w:rsid w:val="00EA052E"/>
    <w:rPr>
      <w:lang w:eastAsia="en-US" w:bidi="en-US"/>
    </w:rPr>
  </w:style>
  <w:style w:type="paragraph" w:styleId="afffff1">
    <w:name w:val="annotation subject"/>
    <w:basedOn w:val="a5"/>
    <w:next w:val="a5"/>
    <w:link w:val="afffff2"/>
    <w:uiPriority w:val="99"/>
    <w:semiHidden/>
    <w:unhideWhenUsed/>
    <w:rsid w:val="00E406FE"/>
    <w:pPr>
      <w:spacing w:line="240" w:lineRule="auto"/>
    </w:pPr>
    <w:rPr>
      <w:b/>
      <w:bCs/>
      <w:sz w:val="20"/>
      <w:szCs w:val="20"/>
    </w:rPr>
  </w:style>
  <w:style w:type="character" w:customStyle="1" w:styleId="afffff2">
    <w:name w:val="Тема примечания Знак"/>
    <w:basedOn w:val="afffff0"/>
    <w:link w:val="afffff1"/>
    <w:uiPriority w:val="99"/>
    <w:semiHidden/>
    <w:rsid w:val="00EA052E"/>
    <w:rPr>
      <w:b/>
      <w:bCs/>
      <w:lang w:eastAsia="en-US" w:bidi="en-US"/>
    </w:rPr>
  </w:style>
  <w:style w:type="character" w:customStyle="1" w:styleId="FontStyle184">
    <w:name w:val="Font Style184"/>
    <w:uiPriority w:val="99"/>
    <w:rsid w:val="00A22C37"/>
    <w:rPr>
      <w:rFonts w:ascii="Times New Roman" w:hAnsi="Times New Roman" w:cs="Times New Roman"/>
      <w:sz w:val="26"/>
      <w:szCs w:val="26"/>
    </w:rPr>
  </w:style>
  <w:style w:type="character" w:styleId="afffff3">
    <w:name w:val="footnote reference"/>
    <w:basedOn w:val="a6"/>
    <w:unhideWhenUsed/>
    <w:rsid w:val="00970037"/>
    <w:rPr>
      <w:vertAlign w:val="superscript"/>
    </w:rPr>
  </w:style>
  <w:style w:type="paragraph" w:styleId="afffff4">
    <w:name w:val="footnote text"/>
    <w:basedOn w:val="a5"/>
    <w:link w:val="afffff5"/>
    <w:uiPriority w:val="99"/>
    <w:semiHidden/>
    <w:unhideWhenUsed/>
    <w:rsid w:val="00E406FE"/>
    <w:pPr>
      <w:spacing w:line="240" w:lineRule="auto"/>
    </w:pPr>
    <w:rPr>
      <w:sz w:val="20"/>
      <w:szCs w:val="20"/>
    </w:rPr>
  </w:style>
  <w:style w:type="character" w:customStyle="1" w:styleId="afffff5">
    <w:name w:val="Текст сноски Знак"/>
    <w:basedOn w:val="a6"/>
    <w:link w:val="afffff4"/>
    <w:uiPriority w:val="99"/>
    <w:semiHidden/>
    <w:rsid w:val="00E22E69"/>
    <w:rPr>
      <w:lang w:eastAsia="en-US" w:bidi="en-US"/>
    </w:rPr>
  </w:style>
  <w:style w:type="paragraph" w:styleId="afffff6">
    <w:name w:val="endnote text"/>
    <w:basedOn w:val="a5"/>
    <w:link w:val="afffff7"/>
    <w:uiPriority w:val="99"/>
    <w:semiHidden/>
    <w:unhideWhenUsed/>
    <w:rsid w:val="00DC5BC3"/>
    <w:pPr>
      <w:spacing w:line="240" w:lineRule="auto"/>
    </w:pPr>
    <w:rPr>
      <w:sz w:val="20"/>
      <w:szCs w:val="20"/>
    </w:rPr>
  </w:style>
  <w:style w:type="character" w:customStyle="1" w:styleId="afffff7">
    <w:name w:val="Текст концевой сноски Знак"/>
    <w:basedOn w:val="a6"/>
    <w:link w:val="afffff6"/>
    <w:uiPriority w:val="99"/>
    <w:semiHidden/>
    <w:rsid w:val="00DC5BC3"/>
    <w:rPr>
      <w:lang w:eastAsia="en-US" w:bidi="en-US"/>
    </w:rPr>
  </w:style>
  <w:style w:type="character" w:styleId="afffff8">
    <w:name w:val="endnote reference"/>
    <w:basedOn w:val="a6"/>
    <w:uiPriority w:val="99"/>
    <w:semiHidden/>
    <w:unhideWhenUsed/>
    <w:rsid w:val="00DC5BC3"/>
    <w:rPr>
      <w:vertAlign w:val="superscript"/>
    </w:rPr>
  </w:style>
  <w:style w:type="paragraph" w:customStyle="1" w:styleId="afffff9">
    <w:name w:val="Раздел"/>
    <w:basedOn w:val="a5"/>
    <w:next w:val="a5"/>
    <w:rsid w:val="00B03EB5"/>
    <w:pPr>
      <w:pageBreakBefore/>
      <w:suppressAutoHyphens/>
      <w:spacing w:after="120" w:line="240" w:lineRule="auto"/>
      <w:ind w:firstLine="567"/>
      <w:jc w:val="center"/>
    </w:pPr>
    <w:rPr>
      <w:caps/>
      <w:sz w:val="24"/>
      <w:lang w:eastAsia="ru-RU" w:bidi="ar-SA"/>
    </w:rPr>
  </w:style>
  <w:style w:type="character" w:styleId="afffffa">
    <w:name w:val="Placeholder Text"/>
    <w:basedOn w:val="a6"/>
    <w:uiPriority w:val="99"/>
    <w:semiHidden/>
    <w:rsid w:val="001801F9"/>
    <w:rPr>
      <w:color w:val="808080"/>
    </w:rPr>
  </w:style>
  <w:style w:type="paragraph" w:customStyle="1" w:styleId="afffffb">
    <w:name w:val="Копировал"/>
    <w:aliases w:val="Формат А4"/>
    <w:basedOn w:val="afc"/>
    <w:rsid w:val="00514ED6"/>
    <w:rPr>
      <w:sz w:val="20"/>
    </w:rPr>
  </w:style>
  <w:style w:type="paragraph" w:customStyle="1" w:styleId="-b">
    <w:name w:val="Таблица-шапка"/>
    <w:basedOn w:val="-5"/>
    <w:rsid w:val="004524C2"/>
    <w:pPr>
      <w:spacing w:line="240" w:lineRule="auto"/>
    </w:pPr>
  </w:style>
  <w:style w:type="character" w:styleId="afffffc">
    <w:name w:val="Hyperlink"/>
    <w:basedOn w:val="a6"/>
    <w:uiPriority w:val="99"/>
    <w:unhideWhenUsed/>
    <w:rsid w:val="002959DE"/>
    <w:rPr>
      <w:color w:val="5F5F5F" w:themeColor="hyperlink"/>
      <w:u w:val="single"/>
    </w:rPr>
  </w:style>
  <w:style w:type="numbering" w:customStyle="1" w:styleId="-">
    <w:name w:val="ПРИЛОЖЕНИЯ - абзацы!"/>
    <w:uiPriority w:val="99"/>
    <w:rsid w:val="00E406FE"/>
    <w:pPr>
      <w:numPr>
        <w:numId w:val="5"/>
      </w:numPr>
    </w:pPr>
  </w:style>
  <w:style w:type="character" w:customStyle="1" w:styleId="afffffd">
    <w:name w:val="Файл"/>
    <w:rsid w:val="00E406FE"/>
    <w:rPr>
      <w:rFonts w:ascii="Arial" w:hAnsi="Arial"/>
      <w:i/>
      <w:sz w:val="24"/>
      <w:vertAlign w:val="baseline"/>
    </w:rPr>
  </w:style>
  <w:style w:type="paragraph" w:customStyle="1" w:styleId="-c">
    <w:name w:val="Табл-шапка"/>
    <w:basedOn w:val="-5"/>
    <w:qFormat/>
    <w:rsid w:val="006D00DD"/>
    <w:pPr>
      <w:spacing w:line="240" w:lineRule="auto"/>
    </w:pPr>
  </w:style>
  <w:style w:type="numbering" w:customStyle="1" w:styleId="23">
    <w:name w:val="Стиль2"/>
    <w:uiPriority w:val="99"/>
    <w:rsid w:val="00E406FE"/>
    <w:pPr>
      <w:numPr>
        <w:numId w:val="3"/>
      </w:numPr>
    </w:pPr>
  </w:style>
  <w:style w:type="numbering" w:customStyle="1" w:styleId="13">
    <w:name w:val="Стиль1"/>
    <w:uiPriority w:val="99"/>
    <w:rsid w:val="00E406FE"/>
    <w:pPr>
      <w:numPr>
        <w:numId w:val="4"/>
      </w:numPr>
    </w:pPr>
  </w:style>
  <w:style w:type="paragraph" w:customStyle="1" w:styleId="1f0">
    <w:name w:val="Содержание1"/>
    <w:basedOn w:val="16"/>
    <w:rsid w:val="00E406FE"/>
    <w:pPr>
      <w:tabs>
        <w:tab w:val="right" w:leader="dot" w:pos="9345"/>
      </w:tabs>
      <w:ind w:right="423"/>
    </w:pPr>
    <w:rPr>
      <w:lang w:eastAsia="ru-RU" w:bidi="ar-SA"/>
    </w:rPr>
  </w:style>
  <w:style w:type="paragraph" w:customStyle="1" w:styleId="afffffe">
    <w:name w:val="Примечание/сноска"/>
    <w:basedOn w:val="a5"/>
    <w:next w:val="a5"/>
    <w:qFormat/>
    <w:rsid w:val="006D00DD"/>
    <w:rPr>
      <w:sz w:val="24"/>
      <w:szCs w:val="26"/>
      <w:lang w:eastAsia="ru-RU" w:bidi="ar-SA"/>
    </w:rPr>
  </w:style>
  <w:style w:type="paragraph" w:customStyle="1" w:styleId="affff">
    <w:name w:val="Прил.Текст"/>
    <w:basedOn w:val="a5"/>
    <w:qFormat/>
    <w:rsid w:val="006D00DD"/>
    <w:rPr>
      <w:sz w:val="24"/>
    </w:rPr>
  </w:style>
  <w:style w:type="paragraph" w:customStyle="1" w:styleId="-4">
    <w:name w:val="Прил.Табл-центр"/>
    <w:basedOn w:val="affff"/>
    <w:qFormat/>
    <w:rsid w:val="006D00DD"/>
    <w:pPr>
      <w:ind w:firstLine="0"/>
      <w:jc w:val="center"/>
    </w:pPr>
  </w:style>
  <w:style w:type="paragraph" w:customStyle="1" w:styleId="-d">
    <w:name w:val="Прил.Табл-слева"/>
    <w:basedOn w:val="affff"/>
    <w:qFormat/>
    <w:rsid w:val="006D00DD"/>
    <w:pPr>
      <w:ind w:left="57" w:firstLine="0"/>
      <w:jc w:val="left"/>
    </w:pPr>
  </w:style>
  <w:style w:type="paragraph" w:customStyle="1" w:styleId="affffff">
    <w:name w:val="Прил.Таблица_№"/>
    <w:basedOn w:val="affff0"/>
    <w:next w:val="a5"/>
    <w:qFormat/>
    <w:rsid w:val="006D00DD"/>
    <w:rPr>
      <w:sz w:val="24"/>
      <w:szCs w:val="24"/>
    </w:rPr>
  </w:style>
  <w:style w:type="paragraph" w:customStyle="1" w:styleId="affffff0">
    <w:name w:val="Прил.Рисунок_№"/>
    <w:basedOn w:val="affff4"/>
    <w:next w:val="a5"/>
    <w:qFormat/>
    <w:rsid w:val="006D00DD"/>
    <w:rPr>
      <w:sz w:val="24"/>
    </w:rPr>
  </w:style>
  <w:style w:type="paragraph" w:customStyle="1" w:styleId="20">
    <w:name w:val="Прил.Нум.заголовок 2"/>
    <w:basedOn w:val="a5"/>
    <w:next w:val="affff"/>
    <w:link w:val="2f3"/>
    <w:qFormat/>
    <w:rsid w:val="006D00DD"/>
    <w:pPr>
      <w:keepNext/>
      <w:numPr>
        <w:ilvl w:val="2"/>
        <w:numId w:val="25"/>
      </w:numPr>
      <w:spacing w:before="360" w:after="360"/>
    </w:pPr>
    <w:rPr>
      <w:b/>
      <w:sz w:val="24"/>
    </w:rPr>
  </w:style>
  <w:style w:type="paragraph" w:customStyle="1" w:styleId="11">
    <w:name w:val="Прил.Нум.заголовок 1"/>
    <w:basedOn w:val="a5"/>
    <w:next w:val="affff"/>
    <w:link w:val="1f1"/>
    <w:qFormat/>
    <w:rsid w:val="006D00DD"/>
    <w:pPr>
      <w:keepNext/>
      <w:numPr>
        <w:ilvl w:val="1"/>
        <w:numId w:val="25"/>
      </w:numPr>
      <w:spacing w:before="360" w:after="360"/>
    </w:pPr>
    <w:rPr>
      <w:b/>
    </w:rPr>
  </w:style>
  <w:style w:type="paragraph" w:customStyle="1" w:styleId="40">
    <w:name w:val="Прил.Абзац 4"/>
    <w:basedOn w:val="30"/>
    <w:next w:val="affff"/>
    <w:qFormat/>
    <w:rsid w:val="006D00DD"/>
    <w:pPr>
      <w:numPr>
        <w:ilvl w:val="4"/>
      </w:numPr>
    </w:pPr>
  </w:style>
  <w:style w:type="paragraph" w:customStyle="1" w:styleId="30">
    <w:name w:val="Прил.Абзац 3"/>
    <w:basedOn w:val="21"/>
    <w:next w:val="affff"/>
    <w:qFormat/>
    <w:rsid w:val="006D00DD"/>
    <w:pPr>
      <w:numPr>
        <w:ilvl w:val="3"/>
        <w:numId w:val="25"/>
      </w:numPr>
    </w:pPr>
  </w:style>
  <w:style w:type="paragraph" w:customStyle="1" w:styleId="21">
    <w:name w:val="Прил.Абзац 2"/>
    <w:basedOn w:val="20"/>
    <w:next w:val="affff"/>
    <w:qFormat/>
    <w:rsid w:val="006D00DD"/>
    <w:pPr>
      <w:keepNext w:val="0"/>
      <w:numPr>
        <w:numId w:val="23"/>
      </w:numPr>
      <w:spacing w:before="0" w:after="0"/>
    </w:pPr>
    <w:rPr>
      <w:b w:val="0"/>
    </w:rPr>
  </w:style>
  <w:style w:type="paragraph" w:customStyle="1" w:styleId="12">
    <w:name w:val="Прил.Абзац 1"/>
    <w:basedOn w:val="11"/>
    <w:next w:val="affff"/>
    <w:qFormat/>
    <w:rsid w:val="006D00DD"/>
    <w:pPr>
      <w:keepNext w:val="0"/>
      <w:numPr>
        <w:numId w:val="23"/>
      </w:numPr>
      <w:spacing w:after="0"/>
    </w:pPr>
    <w:rPr>
      <w:b w:val="0"/>
      <w:sz w:val="24"/>
    </w:rPr>
  </w:style>
  <w:style w:type="paragraph" w:customStyle="1" w:styleId="affffff1">
    <w:name w:val="ПРЕДУПРЕЖДЕНИЯ текст"/>
    <w:qFormat/>
    <w:rsid w:val="006D00DD"/>
    <w:pPr>
      <w:spacing w:after="360"/>
      <w:jc w:val="center"/>
    </w:pPr>
    <w:rPr>
      <w:i/>
      <w:szCs w:val="22"/>
      <w:lang w:eastAsia="en-US" w:bidi="en-US"/>
    </w:rPr>
  </w:style>
  <w:style w:type="paragraph" w:customStyle="1" w:styleId="affffff2">
    <w:name w:val="ПРЕДУПРЕЖДЕНИЕ"/>
    <w:basedOn w:val="a5"/>
    <w:next w:val="a5"/>
    <w:qFormat/>
    <w:rsid w:val="006D00DD"/>
    <w:pPr>
      <w:keepNext/>
      <w:spacing w:after="160" w:line="240" w:lineRule="auto"/>
      <w:ind w:firstLine="0"/>
      <w:jc w:val="center"/>
    </w:pPr>
    <w:rPr>
      <w:b/>
      <w:caps/>
      <w:sz w:val="24"/>
      <w:u w:val="single"/>
    </w:rPr>
  </w:style>
  <w:style w:type="paragraph" w:customStyle="1" w:styleId="affffff3">
    <w:name w:val="ОСНОВНОЙ ТЕКСТ"/>
    <w:uiPriority w:val="99"/>
    <w:rsid w:val="00E406FE"/>
    <w:pPr>
      <w:spacing w:line="360" w:lineRule="auto"/>
      <w:ind w:firstLine="709"/>
    </w:pPr>
    <w:rPr>
      <w:sz w:val="26"/>
      <w:szCs w:val="26"/>
      <w:lang w:val="en-US"/>
    </w:rPr>
  </w:style>
  <w:style w:type="paragraph" w:styleId="4e">
    <w:name w:val="toc 4"/>
    <w:basedOn w:val="39"/>
    <w:next w:val="a5"/>
    <w:autoRedefine/>
    <w:uiPriority w:val="39"/>
    <w:semiHidden/>
    <w:unhideWhenUsed/>
    <w:qFormat/>
    <w:rsid w:val="006D00DD"/>
    <w:pPr>
      <w:ind w:left="1531" w:hanging="1531"/>
      <w:outlineLvl w:val="3"/>
    </w:pPr>
  </w:style>
  <w:style w:type="paragraph" w:customStyle="1" w:styleId="affffff4">
    <w:name w:val="Обычный справа"/>
    <w:basedOn w:val="a5"/>
    <w:next w:val="a5"/>
    <w:link w:val="affffff5"/>
    <w:qFormat/>
    <w:rsid w:val="006D00DD"/>
    <w:pPr>
      <w:ind w:firstLine="0"/>
      <w:jc w:val="right"/>
    </w:pPr>
    <w:rPr>
      <w:szCs w:val="20"/>
      <w:lang w:val="en-US"/>
    </w:rPr>
  </w:style>
  <w:style w:type="paragraph" w:customStyle="1" w:styleId="affffff6">
    <w:name w:val="Команды"/>
    <w:basedOn w:val="a5"/>
    <w:link w:val="affffff7"/>
    <w:qFormat/>
    <w:rsid w:val="006D00DD"/>
    <w:pPr>
      <w:spacing w:before="120" w:after="120" w:line="240" w:lineRule="auto"/>
      <w:ind w:firstLine="0"/>
      <w:jc w:val="center"/>
    </w:pPr>
    <w:rPr>
      <w:rFonts w:cs="Courier New"/>
      <w:szCs w:val="20"/>
    </w:rPr>
  </w:style>
  <w:style w:type="character" w:customStyle="1" w:styleId="affffff5">
    <w:name w:val="Обычный справа Знак"/>
    <w:basedOn w:val="a6"/>
    <w:link w:val="affffff4"/>
    <w:rsid w:val="006D00DD"/>
    <w:rPr>
      <w:sz w:val="26"/>
      <w:lang w:val="en-US" w:eastAsia="en-US" w:bidi="en-US"/>
    </w:rPr>
  </w:style>
  <w:style w:type="character" w:customStyle="1" w:styleId="1f1">
    <w:name w:val="Прил.Нум.заголовок 1 Знак"/>
    <w:basedOn w:val="a6"/>
    <w:link w:val="11"/>
    <w:rsid w:val="006D00DD"/>
    <w:rPr>
      <w:b/>
      <w:sz w:val="26"/>
      <w:szCs w:val="24"/>
      <w:lang w:eastAsia="en-US" w:bidi="en-US"/>
    </w:rPr>
  </w:style>
  <w:style w:type="character" w:customStyle="1" w:styleId="2f3">
    <w:name w:val="Прил.Нум.заголовок 2 Знак"/>
    <w:basedOn w:val="a6"/>
    <w:link w:val="20"/>
    <w:rsid w:val="006D00DD"/>
    <w:rPr>
      <w:b/>
      <w:sz w:val="24"/>
      <w:szCs w:val="24"/>
      <w:lang w:eastAsia="en-US" w:bidi="en-US"/>
    </w:rPr>
  </w:style>
  <w:style w:type="character" w:customStyle="1" w:styleId="affffff7">
    <w:name w:val="Команды Знак"/>
    <w:basedOn w:val="a6"/>
    <w:link w:val="affffff6"/>
    <w:rsid w:val="006D00DD"/>
    <w:rPr>
      <w:rFonts w:cs="Courier New"/>
      <w:sz w:val="26"/>
      <w:lang w:eastAsia="en-US" w:bidi="en-US"/>
    </w:rPr>
  </w:style>
  <w:style w:type="paragraph" w:customStyle="1" w:styleId="-e">
    <w:name w:val="Прил.Табл-шапка"/>
    <w:basedOn w:val="-4"/>
    <w:qFormat/>
    <w:rsid w:val="006D00DD"/>
    <w:pPr>
      <w:spacing w:line="240" w:lineRule="auto"/>
    </w:pPr>
  </w:style>
  <w:style w:type="paragraph" w:customStyle="1" w:styleId="-f">
    <w:name w:val="Табл-раздел"/>
    <w:basedOn w:val="-5"/>
    <w:link w:val="-f0"/>
    <w:qFormat/>
    <w:rsid w:val="006D00DD"/>
    <w:rPr>
      <w:sz w:val="28"/>
      <w:u w:val="single"/>
    </w:rPr>
  </w:style>
  <w:style w:type="character" w:customStyle="1" w:styleId="-f0">
    <w:name w:val="Табл-раздел Знак"/>
    <w:basedOn w:val="-6"/>
    <w:link w:val="-f"/>
    <w:rsid w:val="006D00DD"/>
    <w:rPr>
      <w:sz w:val="28"/>
      <w:szCs w:val="32"/>
      <w:u w:val="single"/>
    </w:rPr>
  </w:style>
  <w:style w:type="paragraph" w:customStyle="1" w:styleId="--2">
    <w:name w:val="Табл-переч-2"/>
    <w:basedOn w:val="a5"/>
    <w:link w:val="--20"/>
    <w:qFormat/>
    <w:rsid w:val="006D00DD"/>
    <w:pPr>
      <w:numPr>
        <w:numId w:val="26"/>
      </w:numPr>
      <w:jc w:val="left"/>
    </w:pPr>
  </w:style>
  <w:style w:type="character" w:customStyle="1" w:styleId="--20">
    <w:name w:val="Табл-переч-2 Знак"/>
    <w:basedOn w:val="-20"/>
    <w:link w:val="--2"/>
    <w:rsid w:val="006D00DD"/>
    <w:rPr>
      <w:sz w:val="26"/>
      <w:szCs w:val="24"/>
      <w:lang w:eastAsia="en-US" w:bidi="en-US"/>
    </w:rPr>
  </w:style>
  <w:style w:type="paragraph" w:customStyle="1" w:styleId="--1">
    <w:name w:val="Табл-переч-1"/>
    <w:basedOn w:val="a5"/>
    <w:qFormat/>
    <w:rsid w:val="006D00DD"/>
    <w:pPr>
      <w:numPr>
        <w:numId w:val="27"/>
      </w:numPr>
      <w:jc w:val="left"/>
    </w:pPr>
    <w:rPr>
      <w:snapToGrid w:val="0"/>
    </w:rPr>
  </w:style>
  <w:style w:type="paragraph" w:customStyle="1" w:styleId="-10">
    <w:name w:val="Прил.Перечисление-1"/>
    <w:basedOn w:val="-1"/>
    <w:qFormat/>
    <w:rsid w:val="006D00DD"/>
    <w:pPr>
      <w:numPr>
        <w:numId w:val="28"/>
      </w:numPr>
    </w:pPr>
    <w:rPr>
      <w:sz w:val="24"/>
    </w:rPr>
  </w:style>
  <w:style w:type="paragraph" w:styleId="affffff8">
    <w:name w:val="Document Map"/>
    <w:basedOn w:val="a5"/>
    <w:link w:val="affffff9"/>
    <w:uiPriority w:val="99"/>
    <w:semiHidden/>
    <w:unhideWhenUsed/>
    <w:rsid w:val="00D8510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ff9">
    <w:name w:val="Схема документа Знак"/>
    <w:basedOn w:val="a6"/>
    <w:link w:val="affffff8"/>
    <w:uiPriority w:val="99"/>
    <w:semiHidden/>
    <w:rsid w:val="00D8510E"/>
    <w:rPr>
      <w:rFonts w:ascii="Tahoma" w:hAnsi="Tahoma" w:cs="Tahoma"/>
      <w:sz w:val="16"/>
      <w:szCs w:val="16"/>
      <w:lang w:eastAsia="en-US" w:bidi="en-US"/>
    </w:rPr>
  </w:style>
  <w:style w:type="paragraph" w:customStyle="1" w:styleId="formattext">
    <w:name w:val="formattext"/>
    <w:basedOn w:val="a5"/>
    <w:rsid w:val="006051DF"/>
    <w:pPr>
      <w:spacing w:before="100" w:beforeAutospacing="1" w:after="100" w:afterAutospacing="1" w:line="240" w:lineRule="auto"/>
      <w:ind w:firstLine="0"/>
      <w:jc w:val="left"/>
    </w:pPr>
    <w:rPr>
      <w:sz w:val="24"/>
      <w:lang w:eastAsia="ru-RU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94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1043;&#1086;&#1088;&#1076;&#1080;&#1077;&#1085;&#1082;&#1086;\SVN\mkti\tp\kd\electronic\controller\imported_board\kd_sp(2).dotx" TargetMode="External"/></Relationships>
</file>

<file path=word/theme/theme1.xml><?xml version="1.0" encoding="utf-8"?>
<a:theme xmlns:a="http://schemas.openxmlformats.org/drawingml/2006/main" name="Тема Offic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NR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911548-7EC6-41A5-82B7-9956F402F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kd_sp(2).dotx</Template>
  <TotalTime>1514</TotalTime>
  <Pages>1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sp</vt:lpstr>
    </vt:vector>
  </TitlesOfParts>
  <Company/>
  <LinksUpToDate>false</LinksUpToDate>
  <CharactersWithSpaces>3938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</dc:title>
  <dc:subject/>
  <dc:creator>Гордиенко Михаил Александрович</dc:creator>
  <cp:keywords/>
  <dc:description/>
  <cp:lastModifiedBy>ashapovalenko</cp:lastModifiedBy>
  <cp:revision>120</cp:revision>
  <cp:lastPrinted>2018-05-23T13:54:00Z</cp:lastPrinted>
  <dcterms:created xsi:type="dcterms:W3CDTF">2023-12-13T11:12:00Z</dcterms:created>
  <dcterms:modified xsi:type="dcterms:W3CDTF">2025-09-30T09:46:00Z</dcterms:modified>
</cp:coreProperties>
</file>