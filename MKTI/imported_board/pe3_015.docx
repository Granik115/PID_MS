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"/>
        <w:tblW w:w="10431" w:type="dxa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236"/>
        <w:gridCol w:w="567"/>
        <w:gridCol w:w="2211"/>
      </w:tblGrid>
      <w:tr w:rsidR="004F78E1" w14:paraId="286AFC99" w14:textId="77777777" w:rsidTr="008B458C">
        <w:trPr>
          <w:trHeight w:val="850"/>
          <w:tblHeader/>
        </w:trPr>
        <w:tc>
          <w:tcPr>
            <w:tcW w:w="1417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B304C8" w14:textId="77777777" w:rsidR="004F78E1" w:rsidRPr="005267D9" w:rsidRDefault="00CA01F6" w:rsidP="00F17819">
            <w:pPr>
              <w:pStyle w:val="-f1"/>
            </w:pP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MakeName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наименование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 "Автоматизированное рабочее место"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Плата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Плата микроконтроллера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0" w:name="MakeName"/>
            <w:r w:rsidR="00F04E47">
              <w:rPr>
                <w:noProof/>
              </w:rPr>
              <w:t>Плата микроконтроллера</w:t>
            </w:r>
            <w:bookmarkEnd w:id="0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SET DecNum </w:instrText>
            </w:r>
            <w:r w:rsidRPr="005267D9">
              <w:fldChar w:fldCharType="begin"/>
            </w:r>
            <w:r w:rsidR="004F78E1" w:rsidRPr="005267D9">
              <w:instrText xml:space="preserve"> FILLIN "Введите обозначение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ВБМА.466453.002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ВБМА.469435.000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1" w:name="DecNum"/>
            <w:r w:rsidR="00F04E47">
              <w:rPr>
                <w:noProof/>
              </w:rPr>
              <w:t>ВБМА.469435.000</w:t>
            </w:r>
            <w:bookmarkEnd w:id="1"/>
            <w:r w:rsidRPr="005267D9">
              <w:fldChar w:fldCharType="end"/>
            </w:r>
            <w:r w:rsidR="004F78E1" w:rsidRPr="005267D9">
              <w:t xml:space="preserve"> </w:t>
            </w:r>
            <w:bookmarkStart w:id="2" w:name="OLE_LINK1"/>
            <w:bookmarkStart w:id="3" w:name="OLE_LINK2"/>
            <w:r w:rsidRPr="005267D9">
              <w:fldChar w:fldCharType="begin"/>
            </w:r>
            <w:r w:rsidR="004F78E1" w:rsidRPr="005267D9">
              <w:instrText xml:space="preserve"> SET OneUse </w:instrText>
            </w:r>
            <w:r w:rsidRPr="005267D9">
              <w:fldChar w:fldCharType="begin"/>
            </w:r>
            <w:r w:rsidR="004F78E1" w:rsidRPr="005267D9">
              <w:instrText xml:space="preserve"> FILLIN "Введите первичную применяемость"\d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F78E1" w:rsidRPr="005267D9">
              <w:rPr>
                <w:noProof/>
              </w:rPr>
              <w:instrText>ВБМА.466453.002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4" w:name="OneUse"/>
            <w:bookmarkEnd w:id="4"/>
            <w:r w:rsidR="00F04E47">
              <w:rPr>
                <w:noProof/>
              </w:rPr>
              <w:t xml:space="preserve"> </w:t>
            </w:r>
            <w:r w:rsidRPr="005267D9">
              <w:fldChar w:fldCharType="end"/>
            </w:r>
            <w:bookmarkEnd w:id="2"/>
            <w:bookmarkEnd w:id="3"/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CreateFIO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разработчика документа"\d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Яковлева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Яковлева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Гордиенко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5" w:name="CreateFIO"/>
            <w:r w:rsidR="00F04E47">
              <w:rPr>
                <w:noProof/>
              </w:rPr>
              <w:t>Гордиенко</w:t>
            </w:r>
            <w:bookmarkEnd w:id="5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rPr>
                <w:lang w:val="en-US"/>
              </w:rPr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CheckFIO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проверившего документ"\d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Коршунова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F04E47" w:rsidRPr="005267D9">
              <w:rPr>
                <w:noProof/>
              </w:rPr>
              <w:instrText>Червонцев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F04E47">
              <w:instrText>Тумазов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rPr>
                <w:lang w:val="en-US"/>
              </w:rPr>
              <w:fldChar w:fldCharType="separate"/>
            </w:r>
            <w:bookmarkStart w:id="6" w:name="CheckFIO"/>
            <w:r w:rsidR="00F04E47">
              <w:rPr>
                <w:noProof/>
              </w:rPr>
              <w:t>Тумазов</w:t>
            </w:r>
            <w:bookmarkEnd w:id="6"/>
            <w:r w:rsidRPr="005267D9">
              <w:rPr>
                <w:lang w:val="en-US"/>
              </w:rPr>
              <w:fldChar w:fldCharType="end"/>
            </w:r>
            <w:r w:rsidR="004F78E1" w:rsidRPr="005267D9">
              <w:t xml:space="preserve">Поз. </w:t>
            </w:r>
            <w:r w:rsidR="004F78E1" w:rsidRPr="005267D9">
              <w:br/>
              <w:t>обозначение</w:t>
            </w:r>
          </w:p>
        </w:tc>
        <w:tc>
          <w:tcPr>
            <w:tcW w:w="623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CB49A5" w14:textId="77777777" w:rsidR="004F78E1" w:rsidRPr="000E2AAB" w:rsidRDefault="004F78E1" w:rsidP="00F17819">
            <w:pPr>
              <w:pStyle w:val="-f1"/>
            </w:pPr>
            <w:r w:rsidRPr="000E2AAB">
              <w:t>Наименование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D50260" w14:textId="77777777" w:rsidR="004F78E1" w:rsidRPr="00AA5461" w:rsidRDefault="004F78E1" w:rsidP="00F17819">
            <w:pPr>
              <w:pStyle w:val="-f1"/>
            </w:pPr>
            <w:r w:rsidRPr="00AA5461">
              <w:t>Кол.</w:t>
            </w:r>
          </w:p>
        </w:tc>
        <w:tc>
          <w:tcPr>
            <w:tcW w:w="2211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C908FF" w14:textId="77777777" w:rsidR="004F78E1" w:rsidRPr="000E2AAB" w:rsidRDefault="004F78E1" w:rsidP="00F17819">
            <w:pPr>
              <w:pStyle w:val="-f1"/>
            </w:pPr>
            <w:r w:rsidRPr="000E2AAB">
              <w:t>Примечание</w:t>
            </w:r>
          </w:p>
        </w:tc>
      </w:tr>
      <w:tr w:rsidR="004F78E1" w14:paraId="41C20158" w14:textId="77777777" w:rsidTr="005267D9">
        <w:trPr>
          <w:trHeight w:val="454"/>
        </w:trPr>
        <w:tc>
          <w:tcPr>
            <w:tcW w:w="141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B694AE1" w14:textId="77777777" w:rsidR="004F78E1" w:rsidRDefault="004F78E1" w:rsidP="005E6C3D">
            <w:pPr>
              <w:pStyle w:val="-5"/>
            </w:pPr>
          </w:p>
        </w:tc>
        <w:tc>
          <w:tcPr>
            <w:tcW w:w="6236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16A76A7" w14:textId="77777777" w:rsidR="004F78E1" w:rsidRDefault="004F78E1" w:rsidP="005E6C3D">
            <w:pPr>
              <w:pStyle w:val="-5"/>
            </w:pP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C56A122" w14:textId="77777777" w:rsidR="004F78E1" w:rsidRDefault="004F78E1" w:rsidP="005E6C3D">
            <w:pPr>
              <w:pStyle w:val="-"/>
            </w:pPr>
          </w:p>
        </w:tc>
        <w:tc>
          <w:tcPr>
            <w:tcW w:w="2211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2708598" w14:textId="77777777" w:rsidR="004F78E1" w:rsidRDefault="004F78E1" w:rsidP="005E6C3D">
            <w:pPr>
              <w:pStyle w:val="-5"/>
            </w:pPr>
          </w:p>
        </w:tc>
      </w:tr>
      <w:tr w:rsidR="002F7993" w14:paraId="325B61E2" w14:textId="77777777" w:rsidTr="005267D9">
        <w:trPr>
          <w:trHeight w:val="454"/>
        </w:trPr>
        <w:tc>
          <w:tcPr>
            <w:tcW w:w="141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4ABA60BD" w14:textId="77777777" w:rsidR="002F7993" w:rsidRDefault="002F7993" w:rsidP="005E6C3D">
            <w:pPr>
              <w:pStyle w:val="-5"/>
            </w:pPr>
          </w:p>
        </w:tc>
        <w:tc>
          <w:tcPr>
            <w:tcW w:w="6236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B1E0F58" w14:textId="77777777" w:rsidR="002F7993" w:rsidRPr="007B64CD" w:rsidRDefault="002F7993" w:rsidP="007B64CD">
            <w:pPr>
              <w:pStyle w:val="-5"/>
              <w:jc w:val="center"/>
              <w:rPr>
                <w:u w:val="single"/>
              </w:rPr>
            </w:pPr>
            <w:r w:rsidRPr="007B64CD">
              <w:rPr>
                <w:u w:val="single"/>
              </w:rPr>
              <w:t>Устройства</w:t>
            </w: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7B3F9741" w14:textId="77777777" w:rsidR="002F7993" w:rsidRDefault="002F7993" w:rsidP="005E6C3D">
            <w:pPr>
              <w:pStyle w:val="-"/>
            </w:pPr>
          </w:p>
        </w:tc>
        <w:tc>
          <w:tcPr>
            <w:tcW w:w="2211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19A9538" w14:textId="77777777" w:rsidR="002F7993" w:rsidRDefault="002F7993" w:rsidP="005E6C3D">
            <w:pPr>
              <w:pStyle w:val="-5"/>
            </w:pPr>
          </w:p>
        </w:tc>
      </w:tr>
      <w:tr w:rsidR="005E6C3D" w14:paraId="0DB7D99A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6C6DB16" w14:textId="77777777" w:rsidR="005E6C3D" w:rsidRPr="00466395" w:rsidRDefault="005E6C3D" w:rsidP="005E6C3D">
            <w:pPr>
              <w:pStyle w:val="-5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А1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52CB16E4" w14:textId="3ABDDCF1" w:rsidR="005E6C3D" w:rsidRPr="00466395" w:rsidRDefault="005E6C3D" w:rsidP="00985EFA">
            <w:pPr>
              <w:pStyle w:val="-5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Приёмник навигационный МНП-М7</w:t>
            </w:r>
            <w:r w:rsidR="00985EFA">
              <w:rPr>
                <w:iCs/>
                <w:color w:val="000000"/>
              </w:rPr>
              <w:br/>
            </w:r>
            <w:r w:rsidRPr="00466395">
              <w:rPr>
                <w:iCs/>
                <w:color w:val="000000"/>
              </w:rPr>
              <w:t>ЦВИЯ.468157.113-02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43A1639" w14:textId="77777777" w:rsidR="005E6C3D" w:rsidRPr="00466395" w:rsidRDefault="005E6C3D" w:rsidP="005E6C3D">
            <w:pPr>
              <w:pStyle w:val="-"/>
              <w:rPr>
                <w:iCs/>
                <w:color w:val="000000"/>
              </w:rPr>
            </w:pPr>
            <w:r w:rsidRPr="00466395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3736A0A" w14:textId="77777777" w:rsidR="005E6C3D" w:rsidRDefault="005E6C3D" w:rsidP="005E6C3D">
            <w:pPr>
              <w:pStyle w:val="-5"/>
            </w:pPr>
          </w:p>
        </w:tc>
      </w:tr>
      <w:tr w:rsidR="00985EFA" w14:paraId="00DD7AA0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CB667AE" w14:textId="186EAB2B" w:rsidR="00985EFA" w:rsidRPr="00985EFA" w:rsidRDefault="00985EFA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A2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4A53D482" w14:textId="77777777" w:rsidR="00985EFA" w:rsidRDefault="00536E4F" w:rsidP="00985EFA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Модуль </w:t>
            </w:r>
            <w:r>
              <w:rPr>
                <w:iCs/>
                <w:color w:val="000000"/>
                <w:lang w:val="en-US"/>
              </w:rPr>
              <w:t xml:space="preserve">SFP </w:t>
            </w:r>
            <w:r>
              <w:rPr>
                <w:iCs/>
                <w:color w:val="000000"/>
              </w:rPr>
              <w:t>в составе:</w:t>
            </w:r>
          </w:p>
          <w:p w14:paraId="3129ED1B" w14:textId="77777777" w:rsidR="00536E4F" w:rsidRDefault="00536E4F" w:rsidP="00536E4F">
            <w:pPr>
              <w:pStyle w:val="--1"/>
            </w:pPr>
            <w:r w:rsidRPr="00536E4F">
              <w:t>Разъем UE75-A20-1000T</w:t>
            </w:r>
            <w:r>
              <w:t>;</w:t>
            </w:r>
          </w:p>
          <w:p w14:paraId="21FFB0D3" w14:textId="77777777" w:rsidR="002B538E" w:rsidRDefault="002B538E" w:rsidP="002B538E">
            <w:pPr>
              <w:pStyle w:val="--1"/>
            </w:pPr>
            <w:r w:rsidRPr="002B538E">
              <w:t>Кожух SD-74737-010</w:t>
            </w:r>
            <w:r>
              <w:t>;</w:t>
            </w:r>
          </w:p>
          <w:p w14:paraId="3CB451AE" w14:textId="20F4C0D5" w:rsidR="002B538E" w:rsidRPr="00536E4F" w:rsidRDefault="002B538E" w:rsidP="002B538E">
            <w:pPr>
              <w:pStyle w:val="--1"/>
            </w:pPr>
            <w:r w:rsidRPr="002B538E">
              <w:t>Модуль оптический FT-S01-M312LD-MII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CAE6763" w14:textId="5CBA7622" w:rsidR="00985EFA" w:rsidRPr="00466395" w:rsidRDefault="002B538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0F86E4" w14:textId="77777777" w:rsidR="00985EFA" w:rsidRDefault="00985EFA" w:rsidP="005E6C3D">
            <w:pPr>
              <w:pStyle w:val="-5"/>
            </w:pPr>
          </w:p>
          <w:p w14:paraId="03C6C8FA" w14:textId="77777777" w:rsid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Amphenol</w:t>
            </w:r>
          </w:p>
          <w:p w14:paraId="5F511EE4" w14:textId="77777777" w:rsid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Molex</w:t>
            </w:r>
          </w:p>
          <w:p w14:paraId="79C11F5F" w14:textId="15808791" w:rsidR="002B538E" w:rsidRPr="002B538E" w:rsidRDefault="002B538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FIBO</w:t>
            </w:r>
          </w:p>
        </w:tc>
      </w:tr>
      <w:tr w:rsidR="00985EFA" w14:paraId="449E85F3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D23F06D" w14:textId="461B044B" w:rsidR="00985EFA" w:rsidRPr="00466395" w:rsidRDefault="00985EFA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76CB588A" w14:textId="77777777" w:rsidR="00985EFA" w:rsidRPr="00466395" w:rsidRDefault="00985EFA" w:rsidP="00985EFA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10A941" w14:textId="77777777" w:rsidR="00985EFA" w:rsidRPr="00466395" w:rsidRDefault="00985EFA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43A1E06" w14:textId="77777777" w:rsidR="00985EFA" w:rsidRDefault="00985EFA" w:rsidP="005E6C3D">
            <w:pPr>
              <w:pStyle w:val="-5"/>
            </w:pPr>
          </w:p>
        </w:tc>
      </w:tr>
      <w:tr w:rsidR="00985EFA" w14:paraId="1FEBEB89" w14:textId="77777777" w:rsidTr="005267D9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9577AD" w14:textId="77777777" w:rsidR="00985EFA" w:rsidRPr="00466395" w:rsidRDefault="00985EFA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3C1D0CA0" w14:textId="6B65CD5E" w:rsidR="00985EFA" w:rsidRPr="007B64CD" w:rsidRDefault="002B538E" w:rsidP="007B64CD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7B64CD">
              <w:rPr>
                <w:iCs/>
                <w:color w:val="000000"/>
                <w:u w:val="single"/>
              </w:rPr>
              <w:t>Конденсаторы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17A3BCE" w14:textId="77777777" w:rsidR="00985EFA" w:rsidRPr="00466395" w:rsidRDefault="00985EFA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5513F9" w14:textId="77777777" w:rsidR="00985EFA" w:rsidRDefault="00985EFA" w:rsidP="005E6C3D">
            <w:pPr>
              <w:pStyle w:val="-5"/>
            </w:pPr>
          </w:p>
        </w:tc>
      </w:tr>
      <w:tr w:rsidR="007B64CD" w14:paraId="0E746B0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6E32FF8" w14:textId="77777777" w:rsidR="007B64CD" w:rsidRDefault="007B64C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4B3F538" w14:textId="587B801F" w:rsidR="007B64CD" w:rsidRPr="00216FB9" w:rsidRDefault="007B64CD" w:rsidP="007E30F7">
            <w:pPr>
              <w:pStyle w:val="-5"/>
              <w:jc w:val="center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Конденсатор</w:t>
            </w:r>
            <w:r>
              <w:rPr>
                <w:iCs/>
                <w:color w:val="000000"/>
              </w:rPr>
              <w:t>ы</w:t>
            </w:r>
            <w:r w:rsidRPr="00216FB9">
              <w:rPr>
                <w:iCs/>
                <w:color w:val="000000"/>
              </w:rPr>
              <w:t xml:space="preserve"> К10-79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АЖЯР.673511.002ТУ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D31AB2" w14:textId="77777777" w:rsidR="007B64CD" w:rsidRDefault="007B64C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B3DEBB" w14:textId="77777777" w:rsidR="007B64CD" w:rsidRDefault="007B64CD" w:rsidP="005E6C3D">
            <w:pPr>
              <w:pStyle w:val="-5"/>
            </w:pPr>
          </w:p>
        </w:tc>
      </w:tr>
      <w:tr w:rsidR="007B64CD" w14:paraId="3F08C5B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F8F72B4" w14:textId="77777777" w:rsidR="007B64CD" w:rsidRDefault="007B64C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D30374F" w14:textId="29FDF46F" w:rsidR="007B64CD" w:rsidRPr="00216FB9" w:rsidRDefault="007B64CD" w:rsidP="007E30F7">
            <w:pPr>
              <w:pStyle w:val="-5"/>
              <w:jc w:val="center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Конденс</w:t>
            </w:r>
            <w:r>
              <w:rPr>
                <w:iCs/>
                <w:color w:val="000000"/>
              </w:rPr>
              <w:t xml:space="preserve">аторы К53-68 </w:t>
            </w:r>
            <w:r w:rsidRPr="00216FB9">
              <w:rPr>
                <w:iCs/>
                <w:color w:val="000000"/>
              </w:rPr>
              <w:t>АЖЯР.673546.007ТУ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DC6BC52" w14:textId="77777777" w:rsidR="007B64CD" w:rsidRDefault="007B64C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C3381D6" w14:textId="77777777" w:rsidR="007B64CD" w:rsidRDefault="007B64CD" w:rsidP="005E6C3D">
            <w:pPr>
              <w:pStyle w:val="-5"/>
            </w:pPr>
          </w:p>
        </w:tc>
      </w:tr>
      <w:tr w:rsidR="00985EFA" w14:paraId="7931572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F00F84" w14:textId="4EEADBF8" w:rsidR="00985EFA" w:rsidRPr="00466395" w:rsidRDefault="00216FB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3902AD2" w14:textId="3D601E8E" w:rsidR="00985EFA" w:rsidRPr="00466395" w:rsidRDefault="00216FB9" w:rsidP="007E30F7">
            <w:pPr>
              <w:pStyle w:val="-5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C79B65" w14:textId="7C6F79B6" w:rsidR="00985EFA" w:rsidRPr="00466395" w:rsidRDefault="00216FB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0A15B1D" w14:textId="3BDD0740" w:rsidR="00985EFA" w:rsidRDefault="006A46B7" w:rsidP="005E6C3D">
            <w:pPr>
              <w:pStyle w:val="-5"/>
            </w:pPr>
            <w:r>
              <w:t>Керам</w:t>
            </w:r>
            <w:r w:rsidR="00B75A8E">
              <w:t>ика</w:t>
            </w:r>
            <w:r>
              <w:t>, 0603</w:t>
            </w:r>
          </w:p>
        </w:tc>
      </w:tr>
      <w:tr w:rsidR="00985EFA" w14:paraId="0AD3F31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4A717C" w14:textId="36B2304D" w:rsidR="00985EFA" w:rsidRPr="00466395" w:rsidRDefault="00216FB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0F084F5" w14:textId="0E54A5CD" w:rsidR="00985EFA" w:rsidRPr="00466395" w:rsidRDefault="00216FB9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К53-68 «D»-25В-68мкФ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29557D" w14:textId="6889471A" w:rsidR="00985EFA" w:rsidRPr="00466395" w:rsidRDefault="00216FB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AC175E1" w14:textId="2CA1E7D3" w:rsidR="00985EFA" w:rsidRDefault="004B1E2B" w:rsidP="005E6C3D">
            <w:pPr>
              <w:pStyle w:val="-5"/>
            </w:pPr>
            <w:r>
              <w:t>Т</w:t>
            </w:r>
            <w:r w:rsidR="00B75A8E">
              <w:t>антал</w:t>
            </w:r>
          </w:p>
        </w:tc>
      </w:tr>
      <w:tr w:rsidR="00985EFA" w14:paraId="788146F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C1C4F0C" w14:textId="5EE40E70" w:rsidR="00985EFA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1180EA" w14:textId="606964F7" w:rsidR="00985EFA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216FB9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216FB9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8B46BB" w14:textId="68A6F757" w:rsidR="00985EFA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2556D8" w14:textId="28972397" w:rsidR="00985EFA" w:rsidRDefault="00B75A8E" w:rsidP="006A46B7">
            <w:pPr>
              <w:pStyle w:val="-5"/>
            </w:pPr>
            <w:r>
              <w:t>Керамика, 0603</w:t>
            </w:r>
          </w:p>
        </w:tc>
      </w:tr>
      <w:tr w:rsidR="00216FB9" w14:paraId="49CCC49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312B93" w14:textId="07A3DF4F" w:rsidR="00216FB9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C61B25F" w14:textId="223C4001" w:rsidR="00216FB9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CA5FFF">
              <w:rPr>
                <w:iCs/>
                <w:color w:val="000000"/>
              </w:rPr>
              <w:t>К10-79-25В-Н90-0,47</w:t>
            </w:r>
            <w:r w:rsidR="00F17988"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мкФ</w:t>
            </w:r>
            <w:r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04A5AD" w14:textId="1371AC04" w:rsidR="00216FB9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54BC69" w14:textId="4B68F3CD" w:rsidR="00216FB9" w:rsidRDefault="00B75A8E" w:rsidP="005E6C3D">
            <w:pPr>
              <w:pStyle w:val="-5"/>
            </w:pPr>
            <w:r>
              <w:t>Керамика, 1206</w:t>
            </w:r>
          </w:p>
        </w:tc>
      </w:tr>
      <w:tr w:rsidR="00216FB9" w14:paraId="4399325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EAFC7FA" w14:textId="641BA40E" w:rsidR="00216FB9" w:rsidRPr="00466395" w:rsidRDefault="00CA5FF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С5, С6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979D4F" w14:textId="01E930F9" w:rsidR="00216FB9" w:rsidRPr="00466395" w:rsidRDefault="00CA5FFF" w:rsidP="007E30F7">
            <w:pPr>
              <w:pStyle w:val="-5"/>
              <w:rPr>
                <w:iCs/>
                <w:color w:val="000000"/>
              </w:rPr>
            </w:pPr>
            <w:r w:rsidRPr="00CA5FFF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CA5FF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B7AB13A" w14:textId="0AE0E3C2" w:rsidR="00216FB9" w:rsidRPr="00466395" w:rsidRDefault="00CA5FF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EDA328" w14:textId="6DDCD573" w:rsidR="00216FB9" w:rsidRDefault="00B75A8E" w:rsidP="005E6C3D">
            <w:pPr>
              <w:pStyle w:val="-5"/>
            </w:pPr>
            <w:r>
              <w:t>Керамика, 0603</w:t>
            </w:r>
          </w:p>
        </w:tc>
      </w:tr>
      <w:tr w:rsidR="00216FB9" w14:paraId="03000BA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AB8B001" w14:textId="5490BFDC" w:rsidR="00216FB9" w:rsidRPr="00466395" w:rsidRDefault="007B64CD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44C677" w14:textId="7C702D9E" w:rsidR="00216FB9" w:rsidRPr="00466395" w:rsidRDefault="007B64CD" w:rsidP="007E30F7">
            <w:pPr>
              <w:pStyle w:val="-5"/>
              <w:rPr>
                <w:iCs/>
                <w:color w:val="000000"/>
              </w:rPr>
            </w:pPr>
            <w:r w:rsidRPr="007B64CD">
              <w:rPr>
                <w:iCs/>
                <w:color w:val="000000"/>
              </w:rPr>
              <w:t>К10-79-25В-Н90-0,47</w:t>
            </w:r>
            <w:r w:rsidR="00F17988">
              <w:rPr>
                <w:iCs/>
                <w:color w:val="000000"/>
              </w:rPr>
              <w:t xml:space="preserve"> </w:t>
            </w:r>
            <w:r w:rsidRPr="007B64CD">
              <w:rPr>
                <w:iCs/>
                <w:color w:val="000000"/>
              </w:rPr>
              <w:t>мкФ</w:t>
            </w:r>
            <w:r>
              <w:rPr>
                <w:iCs/>
                <w:color w:val="000000"/>
              </w:rPr>
              <w:t xml:space="preserve"> </w:t>
            </w:r>
            <w:r w:rsidRPr="007B64CD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7EB498" w14:textId="12CCECB5" w:rsidR="00216FB9" w:rsidRPr="00466395" w:rsidRDefault="007B64CD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E32499" w14:textId="697B15E2" w:rsidR="00216FB9" w:rsidRDefault="00B75A8E" w:rsidP="005E6C3D">
            <w:pPr>
              <w:pStyle w:val="-5"/>
            </w:pPr>
            <w:r>
              <w:t>Керамика, 1206</w:t>
            </w:r>
          </w:p>
        </w:tc>
      </w:tr>
      <w:tr w:rsidR="00216FB9" w14:paraId="7959E14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178B9C" w14:textId="12A74267" w:rsidR="00216FB9" w:rsidRPr="00466395" w:rsidRDefault="009D5CB0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С8–С11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53EA5D" w14:textId="23A53EA3" w:rsidR="00216FB9" w:rsidRPr="00466395" w:rsidRDefault="009D5CB0" w:rsidP="007E30F7">
            <w:pPr>
              <w:pStyle w:val="-5"/>
              <w:rPr>
                <w:iCs/>
                <w:color w:val="000000"/>
              </w:rPr>
            </w:pPr>
            <w:r w:rsidRPr="009D5CB0">
              <w:rPr>
                <w:iCs/>
                <w:color w:val="000000"/>
              </w:rPr>
              <w:t>К10-79-10В-Н90-0,1 мкФ</w:t>
            </w:r>
            <w:r>
              <w:rPr>
                <w:iCs/>
                <w:color w:val="000000"/>
              </w:rPr>
              <w:t xml:space="preserve"> </w:t>
            </w:r>
            <w:r w:rsidRPr="009D5CB0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F52D404" w14:textId="7500BCBD" w:rsidR="00216FB9" w:rsidRPr="00466395" w:rsidRDefault="0088473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79C7C4F" w14:textId="6CAF41C5" w:rsidR="00216FB9" w:rsidRDefault="0088473F" w:rsidP="005E6C3D">
            <w:pPr>
              <w:pStyle w:val="-5"/>
            </w:pPr>
            <w:r>
              <w:t>Керамика, 0603</w:t>
            </w:r>
          </w:p>
        </w:tc>
      </w:tr>
      <w:tr w:rsidR="00216FB9" w14:paraId="1BA86C5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6CE8FE" w14:textId="347F71EC" w:rsidR="00216FB9" w:rsidRPr="00466395" w:rsidRDefault="004A00A3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С12</w:t>
            </w:r>
            <w:r w:rsidR="00C3169F">
              <w:rPr>
                <w:iCs/>
                <w:color w:val="000000"/>
              </w:rPr>
              <w:t>, С13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0333D46" w14:textId="33C0CB74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К53-68 «C»-10В-100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8C2A0EF" w14:textId="128E9AF8" w:rsidR="00216FB9" w:rsidRPr="00466395" w:rsidRDefault="00A836C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DA4F06D" w14:textId="24A2BF38" w:rsidR="00216FB9" w:rsidRDefault="00A836CE" w:rsidP="005E6C3D">
            <w:pPr>
              <w:pStyle w:val="-5"/>
            </w:pPr>
            <w:r>
              <w:t>Тантал</w:t>
            </w:r>
          </w:p>
        </w:tc>
      </w:tr>
      <w:tr w:rsidR="00216FB9" w14:paraId="5D7CD02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127839A" w14:textId="2A64D570" w:rsidR="00216FB9" w:rsidRPr="00466395" w:rsidRDefault="00C3169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С14–С17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3F074C0" w14:textId="1F7B2A26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К10-79-10В-Н90-0,1 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ABBC05E" w14:textId="03DBC47C" w:rsidR="00216FB9" w:rsidRPr="00466395" w:rsidRDefault="00A836C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FCFAF16" w14:textId="1CE218B1" w:rsidR="00216FB9" w:rsidRDefault="00A836CE" w:rsidP="005E6C3D">
            <w:pPr>
              <w:pStyle w:val="-5"/>
            </w:pPr>
            <w:r>
              <w:t>Керамика, 0603</w:t>
            </w:r>
          </w:p>
        </w:tc>
      </w:tr>
      <w:tr w:rsidR="00216FB9" w14:paraId="206C2000" w14:textId="77777777" w:rsidTr="00B1501E">
        <w:trPr>
          <w:trHeight w:val="454"/>
        </w:trPr>
        <w:tc>
          <w:tcPr>
            <w:tcW w:w="141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8D274D6" w14:textId="36960196" w:rsidR="00216FB9" w:rsidRPr="00466395" w:rsidRDefault="00C3169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С18</w:t>
            </w:r>
          </w:p>
        </w:tc>
        <w:tc>
          <w:tcPr>
            <w:tcW w:w="6236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CD91AE4" w14:textId="7FF2C4F7" w:rsidR="00216FB9" w:rsidRPr="00466395" w:rsidRDefault="00C3169F" w:rsidP="007E30F7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К10-79-10В-Н90-2.2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2FE9A546" w14:textId="16D3D08C" w:rsidR="00216FB9" w:rsidRPr="00466395" w:rsidRDefault="0049536F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1763F6E" w14:textId="2867A904" w:rsidR="00216FB9" w:rsidRDefault="00A836CE" w:rsidP="005E6C3D">
            <w:pPr>
              <w:pStyle w:val="-5"/>
            </w:pPr>
            <w:r>
              <w:t>Керамика, 1812</w:t>
            </w:r>
          </w:p>
        </w:tc>
      </w:tr>
      <w:tr w:rsidR="00216FB9" w14:paraId="559D2AA1" w14:textId="77777777" w:rsidTr="00B1501E">
        <w:trPr>
          <w:trHeight w:val="454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3F04869" w14:textId="5D3694CB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16BB6F" w14:textId="70433434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721829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single" w:sz="4" w:space="0" w:color="000000" w:themeColor="text1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B9CB373" w14:textId="77777777" w:rsidR="00216FB9" w:rsidRDefault="00216FB9" w:rsidP="005E6C3D">
            <w:pPr>
              <w:pStyle w:val="-5"/>
            </w:pPr>
          </w:p>
        </w:tc>
      </w:tr>
      <w:tr w:rsidR="00216FB9" w14:paraId="55AB7ABA" w14:textId="77777777" w:rsidTr="00B1501E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EA5AC8" w14:textId="4D658F18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A9908F" w14:textId="11F70AC9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1B98FD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6C8EFFC" w14:textId="77777777" w:rsidR="00216FB9" w:rsidRDefault="00216FB9" w:rsidP="005E6C3D">
            <w:pPr>
              <w:pStyle w:val="-5"/>
            </w:pPr>
          </w:p>
        </w:tc>
      </w:tr>
      <w:tr w:rsidR="00216FB9" w14:paraId="522FEDDC" w14:textId="77777777" w:rsidTr="00B1501E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105C5D3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82E719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9E893C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2A7B2B11" w14:textId="77777777" w:rsidR="00216FB9" w:rsidRDefault="00216FB9" w:rsidP="005E6C3D">
            <w:pPr>
              <w:pStyle w:val="-5"/>
            </w:pPr>
          </w:p>
        </w:tc>
      </w:tr>
      <w:tr w:rsidR="00216FB9" w14:paraId="686C38AC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C8C79E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19ED5E8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81197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74BBEC7C" w14:textId="77777777" w:rsidR="00216FB9" w:rsidRDefault="00216FB9" w:rsidP="005E6C3D">
            <w:pPr>
              <w:pStyle w:val="-5"/>
            </w:pPr>
          </w:p>
        </w:tc>
      </w:tr>
      <w:tr w:rsidR="00216FB9" w14:paraId="4FBEEACA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694B4F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7B07B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6E4C909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2011CEA" w14:textId="77777777" w:rsidR="00216FB9" w:rsidRDefault="00216FB9" w:rsidP="005E6C3D">
            <w:pPr>
              <w:pStyle w:val="-5"/>
            </w:pPr>
          </w:p>
        </w:tc>
      </w:tr>
      <w:tr w:rsidR="00216FB9" w14:paraId="2636AD18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A7CAE9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20389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228D56D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139069C7" w14:textId="77777777" w:rsidR="00216FB9" w:rsidRDefault="00216FB9" w:rsidP="005E6C3D">
            <w:pPr>
              <w:pStyle w:val="-5"/>
            </w:pPr>
          </w:p>
        </w:tc>
      </w:tr>
      <w:tr w:rsidR="00216FB9" w14:paraId="6B0C5179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EA8D37C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DC60A45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184EB2E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33F3620" w14:textId="77777777" w:rsidR="00216FB9" w:rsidRDefault="00216FB9" w:rsidP="005E6C3D">
            <w:pPr>
              <w:pStyle w:val="-5"/>
            </w:pPr>
          </w:p>
        </w:tc>
      </w:tr>
      <w:tr w:rsidR="00216FB9" w14:paraId="246B6180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122FDE1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72831E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1D02C5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E00167C" w14:textId="77777777" w:rsidR="00216FB9" w:rsidRDefault="00216FB9" w:rsidP="005E6C3D">
            <w:pPr>
              <w:pStyle w:val="-5"/>
            </w:pPr>
          </w:p>
        </w:tc>
      </w:tr>
      <w:tr w:rsidR="00216FB9" w14:paraId="5E517FA8" w14:textId="77777777" w:rsidTr="00C3169F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158BD61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4660316" w14:textId="0A6496D4" w:rsidR="00216FB9" w:rsidRPr="00466395" w:rsidRDefault="00C00D75" w:rsidP="00C00D75">
            <w:pPr>
              <w:pStyle w:val="-5"/>
              <w:tabs>
                <w:tab w:val="left" w:pos="5340"/>
              </w:tabs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ab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8913C75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6C929B3" w14:textId="77777777" w:rsidR="00216FB9" w:rsidRDefault="00216FB9" w:rsidP="005E6C3D">
            <w:pPr>
              <w:pStyle w:val="-5"/>
            </w:pPr>
          </w:p>
        </w:tc>
      </w:tr>
      <w:tr w:rsidR="00216FB9" w14:paraId="301EC6DC" w14:textId="77777777" w:rsidTr="00C3169F">
        <w:trPr>
          <w:trHeight w:val="454"/>
        </w:trPr>
        <w:tc>
          <w:tcPr>
            <w:tcW w:w="141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3C5E590B" w14:textId="77777777" w:rsidR="00216FB9" w:rsidRPr="00466395" w:rsidRDefault="00216FB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0A8AE1CD" w14:textId="77777777" w:rsidR="00216FB9" w:rsidRPr="00466395" w:rsidRDefault="00216FB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0D05310B" w14:textId="77777777" w:rsidR="00216FB9" w:rsidRPr="00466395" w:rsidRDefault="00216FB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1B3735FC" w14:textId="77777777" w:rsidR="00216FB9" w:rsidRDefault="00216FB9" w:rsidP="005E6C3D">
            <w:pPr>
              <w:pStyle w:val="-5"/>
            </w:pPr>
          </w:p>
        </w:tc>
      </w:tr>
      <w:tr w:rsidR="00B1501E" w14:paraId="6290ED6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21C8580" w14:textId="58F6DA5D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С19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B3A4BB3" w14:textId="530CB55E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К10-79-10В-Н90-0,1 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67707D1" w14:textId="56F43A37" w:rsidR="00B1501E" w:rsidRPr="00466395" w:rsidRDefault="0049536F" w:rsidP="00B1501E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73A516" w14:textId="2BCBD6A5" w:rsidR="00B1501E" w:rsidRDefault="00A836CE" w:rsidP="00B1501E">
            <w:pPr>
              <w:pStyle w:val="-5"/>
            </w:pPr>
            <w:r>
              <w:t>Керамика, 0603</w:t>
            </w:r>
          </w:p>
        </w:tc>
      </w:tr>
      <w:tr w:rsidR="00B1501E" w14:paraId="069F3FC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51FCEF" w14:textId="2F72B887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7613DA1" w14:textId="14B1CFDA" w:rsidR="00B1501E" w:rsidRPr="00466395" w:rsidRDefault="00B1501E" w:rsidP="00B1501E">
            <w:pPr>
              <w:pStyle w:val="-5"/>
              <w:rPr>
                <w:iCs/>
                <w:color w:val="000000"/>
              </w:rPr>
            </w:pPr>
            <w:r w:rsidRPr="00C3169F">
              <w:rPr>
                <w:iCs/>
                <w:color w:val="000000"/>
              </w:rPr>
              <w:t>К10-79-10В-Н90-2.2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мкФ</w:t>
            </w:r>
            <w:r w:rsidR="00F17988">
              <w:rPr>
                <w:iCs/>
                <w:color w:val="000000"/>
              </w:rPr>
              <w:t xml:space="preserve"> </w:t>
            </w:r>
            <w:r w:rsidRPr="00C3169F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863D68" w14:textId="726A2206" w:rsidR="00B1501E" w:rsidRPr="00466395" w:rsidRDefault="0049536F" w:rsidP="00B1501E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0EE722E" w14:textId="7365289A" w:rsidR="00B1501E" w:rsidRDefault="00A836CE" w:rsidP="00B1501E">
            <w:pPr>
              <w:pStyle w:val="-5"/>
            </w:pPr>
            <w:r>
              <w:t>Керамика, 1812</w:t>
            </w:r>
          </w:p>
        </w:tc>
      </w:tr>
      <w:tr w:rsidR="00985EFA" w14:paraId="5AB78EA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2EDF3AD" w14:textId="2F2F1748" w:rsidR="00985EFA" w:rsidRPr="00466395" w:rsidRDefault="006A5CA2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С21</w:t>
            </w:r>
            <w:r w:rsidR="00B91035">
              <w:rPr>
                <w:iCs/>
                <w:color w:val="000000"/>
              </w:rPr>
              <w:t>–С28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DAA1315" w14:textId="653936A4" w:rsidR="00985EFA" w:rsidRPr="00521358" w:rsidRDefault="00B4401B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К10-79-10В-Н90-0,1 мк</w:t>
            </w:r>
            <w:r>
              <w:rPr>
                <w:iCs/>
                <w:color w:val="000000"/>
              </w:rPr>
              <w:t>Ф</w:t>
            </w:r>
            <w:r w:rsidR="00521358">
              <w:rPr>
                <w:iCs/>
                <w:color w:val="000000"/>
                <w:lang w:val="en-US"/>
              </w:rPr>
              <w:t xml:space="preserve"> </w:t>
            </w:r>
            <w:r w:rsidR="00521358" w:rsidRPr="00521358">
              <w:rPr>
                <w:iCs/>
                <w:color w:val="000000"/>
                <w:lang w:val="en-US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0AAE14C" w14:textId="427E2A4A" w:rsidR="00985EFA" w:rsidRPr="00706198" w:rsidRDefault="0070619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920430" w14:textId="6298ED8A" w:rsidR="00985E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985EFA" w14:paraId="60995FC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DA818F" w14:textId="762E81FC" w:rsidR="00985EFA" w:rsidRPr="00706198" w:rsidRDefault="0070619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C29, C30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2A905D7" w14:textId="304ACEDF" w:rsidR="00985EFA" w:rsidRPr="00466395" w:rsidRDefault="00706198" w:rsidP="007E30F7">
            <w:pPr>
              <w:pStyle w:val="-5"/>
              <w:rPr>
                <w:iCs/>
                <w:color w:val="000000"/>
              </w:rPr>
            </w:pPr>
            <w:r w:rsidRPr="00706198">
              <w:rPr>
                <w:iCs/>
                <w:color w:val="000000"/>
              </w:rPr>
              <w:t>К10-79-50В-Н30-1000</w:t>
            </w:r>
            <w:r>
              <w:rPr>
                <w:iCs/>
                <w:color w:val="000000"/>
                <w:lang w:val="en-US"/>
              </w:rPr>
              <w:t xml:space="preserve"> </w:t>
            </w:r>
            <w:r w:rsidRPr="00706198">
              <w:rPr>
                <w:iCs/>
                <w:color w:val="000000"/>
              </w:rPr>
              <w:t>пФ</w:t>
            </w:r>
            <w:r>
              <w:rPr>
                <w:iCs/>
                <w:color w:val="000000"/>
                <w:lang w:val="en-US"/>
              </w:rPr>
              <w:t xml:space="preserve"> </w:t>
            </w:r>
            <w:r w:rsidRPr="00706198">
              <w:rPr>
                <w:iCs/>
                <w:color w:val="000000"/>
              </w:rPr>
              <w:t>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9520078" w14:textId="3A5AED04" w:rsidR="00985EFA" w:rsidRPr="00706198" w:rsidRDefault="0070619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9E8BCA2" w14:textId="1FDDC397" w:rsidR="00985E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7059D2A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BA24E1" w14:textId="18400E90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C31, C32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9258630" w14:textId="01609C8E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F99869F" w14:textId="2DC619F3" w:rsidR="00411BFA" w:rsidRPr="00274E5E" w:rsidRDefault="00274E5E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FCE81E4" w14:textId="19A54662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10CC2DD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63F8F2D" w14:textId="49E19BDC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</w:t>
            </w:r>
            <w:r w:rsidR="008F7832">
              <w:rPr>
                <w:iCs/>
                <w:color w:val="000000"/>
                <w:lang w:val="en-US"/>
              </w:rPr>
              <w:t>33–</w:t>
            </w:r>
            <w:r>
              <w:rPr>
                <w:iCs/>
                <w:color w:val="000000"/>
                <w:lang w:val="en-US"/>
              </w:rPr>
              <w:t>C40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F646592" w14:textId="3908CE8E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998307" w14:textId="53B95292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8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144A074" w14:textId="7489DED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494CF89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7A27216" w14:textId="0082EC9F" w:rsidR="00411BFA" w:rsidRDefault="00A70C1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C41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DFF747B" w14:textId="5160E526" w:rsidR="00411BFA" w:rsidRPr="00706198" w:rsidRDefault="00A70C17" w:rsidP="007E30F7">
            <w:pPr>
              <w:pStyle w:val="-5"/>
              <w:rPr>
                <w:iCs/>
                <w:color w:val="000000"/>
              </w:rPr>
            </w:pPr>
            <w:r w:rsidRPr="00A70C17">
              <w:rPr>
                <w:iCs/>
                <w:color w:val="000000"/>
              </w:rPr>
              <w:t>К53-68 «B»-6.3В-10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C247F41" w14:textId="0D43C0D8" w:rsidR="00411BFA" w:rsidRDefault="00A70C1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F32C219" w14:textId="07D9B0F1" w:rsidR="00411BFA" w:rsidRPr="00A70C17" w:rsidRDefault="00A70C17" w:rsidP="005E6C3D">
            <w:pPr>
              <w:pStyle w:val="-5"/>
              <w:rPr>
                <w:lang w:val="en-US"/>
              </w:rPr>
            </w:pPr>
            <w:r>
              <w:t>Тантал</w:t>
            </w:r>
          </w:p>
        </w:tc>
      </w:tr>
      <w:tr w:rsidR="00411BFA" w14:paraId="1EC3570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CE0D54" w14:textId="671E763B" w:rsidR="00411BFA" w:rsidRDefault="00A84C0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</w:t>
            </w:r>
            <w:r w:rsidR="00526EF1">
              <w:rPr>
                <w:iCs/>
                <w:color w:val="000000"/>
                <w:lang w:val="en-US"/>
              </w:rPr>
              <w:t>42–</w:t>
            </w:r>
            <w:r>
              <w:rPr>
                <w:iCs/>
                <w:color w:val="000000"/>
                <w:lang w:val="en-US"/>
              </w:rPr>
              <w:t>C53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E22B15" w14:textId="3AE1CAE3" w:rsidR="00411BFA" w:rsidRPr="00706198" w:rsidRDefault="00A84C0F" w:rsidP="007E30F7">
            <w:pPr>
              <w:pStyle w:val="-5"/>
              <w:rPr>
                <w:iCs/>
                <w:color w:val="000000"/>
              </w:rPr>
            </w:pPr>
            <w:r w:rsidRPr="00A84C0F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D9B76C1" w14:textId="07A17CF0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027B7CF" w14:textId="6837A624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368D488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B273401" w14:textId="33254A6E" w:rsidR="00411BFA" w:rsidRDefault="00526EF1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C54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02ED0B" w14:textId="5C0B37CD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4CA14E" w14:textId="5942CB1E" w:rsidR="00411BFA" w:rsidRPr="00B01308" w:rsidRDefault="00B01308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FD4ECCD" w14:textId="39ED959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5B3CE15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4E1545" w14:textId="08273A8C" w:rsidR="00411BFA" w:rsidRDefault="00526EF1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2C56F7">
              <w:rPr>
                <w:iCs/>
                <w:color w:val="000000"/>
                <w:lang w:val="en-US"/>
              </w:rPr>
              <w:t>C55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992E23E" w14:textId="0313175B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К53-68 «D»-25В-68мкФ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2FE26C2" w14:textId="0E73AE8A" w:rsidR="00411BFA" w:rsidRDefault="00526EF1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B21D031" w14:textId="7C25B44A" w:rsidR="00411BFA" w:rsidRPr="00526EF1" w:rsidRDefault="00526EF1" w:rsidP="005E6C3D">
            <w:pPr>
              <w:pStyle w:val="-5"/>
            </w:pPr>
            <w:r>
              <w:t>Тантал</w:t>
            </w:r>
          </w:p>
        </w:tc>
      </w:tr>
      <w:tr w:rsidR="00411BFA" w14:paraId="53033AA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81E5FE" w14:textId="237658C5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C61387C" w14:textId="6B8F050D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C0C683" w14:textId="68C1AF3E" w:rsidR="00411BFA" w:rsidRPr="00526EF1" w:rsidRDefault="00526EF1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68C64CA" w14:textId="6A91560A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112E649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522A6A" w14:textId="265DBC8C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F31E432" w14:textId="669CD2A2" w:rsidR="00411BFA" w:rsidRPr="00706198" w:rsidRDefault="00526EF1" w:rsidP="007E30F7">
            <w:pPr>
              <w:pStyle w:val="-5"/>
              <w:rPr>
                <w:iCs/>
                <w:color w:val="000000"/>
              </w:rPr>
            </w:pPr>
            <w:r w:rsidRPr="00526EF1">
              <w:rPr>
                <w:iCs/>
                <w:color w:val="000000"/>
              </w:rPr>
              <w:t>К53-68 «C»-10В-100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0C3B24" w14:textId="2949867E" w:rsidR="00411BFA" w:rsidRPr="00526EF1" w:rsidRDefault="00526EF1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4599EA" w14:textId="53587448" w:rsidR="00411BFA" w:rsidRDefault="00526EF1" w:rsidP="005E6C3D">
            <w:pPr>
              <w:pStyle w:val="-5"/>
            </w:pPr>
            <w:r>
              <w:t>Тантал</w:t>
            </w:r>
          </w:p>
        </w:tc>
      </w:tr>
      <w:tr w:rsidR="00411BFA" w14:paraId="519126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8628AF4" w14:textId="68D2ECC9" w:rsidR="00411BFA" w:rsidRPr="00526EF1" w:rsidRDefault="00526EF1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С58–С63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7799C36" w14:textId="1E113871" w:rsidR="00411BFA" w:rsidRPr="00706198" w:rsidRDefault="00201015" w:rsidP="007E30F7">
            <w:pPr>
              <w:pStyle w:val="-5"/>
              <w:rPr>
                <w:iCs/>
                <w:color w:val="000000"/>
              </w:rPr>
            </w:pPr>
            <w:r w:rsidRPr="00201015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F6AC146" w14:textId="62E591EB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6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856570" w14:textId="649EABB3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234AF33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E1FD467" w14:textId="7C50BF6B" w:rsidR="00411BFA" w:rsidRPr="00201015" w:rsidRDefault="00201015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С64–С66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624435E" w14:textId="66A7524D" w:rsidR="00411BFA" w:rsidRPr="00706198" w:rsidRDefault="00201015" w:rsidP="007E30F7">
            <w:pPr>
              <w:pStyle w:val="-5"/>
              <w:rPr>
                <w:iCs/>
                <w:color w:val="000000"/>
              </w:rPr>
            </w:pPr>
            <w:r w:rsidRPr="00201015">
              <w:rPr>
                <w:iCs/>
                <w:color w:val="000000"/>
              </w:rPr>
              <w:t>К10-79-100В-МПО-22пФ±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8393FB7" w14:textId="2D088A1C" w:rsidR="00411BFA" w:rsidRPr="00C814FC" w:rsidRDefault="00C814FC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4E5620" w14:textId="6403CE9D" w:rsidR="00411BFA" w:rsidRDefault="00C814FC" w:rsidP="005E6C3D">
            <w:pPr>
              <w:pStyle w:val="-5"/>
            </w:pPr>
            <w:r>
              <w:t>Керамика, 0603</w:t>
            </w:r>
          </w:p>
        </w:tc>
      </w:tr>
      <w:tr w:rsidR="00411BFA" w14:paraId="296E895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E80D087" w14:textId="4E1E368D" w:rsidR="00411BFA" w:rsidRPr="008D3680" w:rsidRDefault="008D3680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С67, С68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ECC8F4D" w14:textId="0BF13652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A26905" w14:textId="1C1BDBF6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9A3BBF5" w14:textId="362DEBB6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474D718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162118" w14:textId="6A9DD2FB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С69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A0057F5" w14:textId="247A9262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К10-79-50В-Н30-1000пФ±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A3B1B5D" w14:textId="35575551" w:rsidR="00411BFA" w:rsidRPr="006574C9" w:rsidRDefault="006574C9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956B97" w14:textId="586E9764" w:rsidR="00411BFA" w:rsidRDefault="006574C9" w:rsidP="005E6C3D">
            <w:pPr>
              <w:pStyle w:val="-5"/>
            </w:pPr>
            <w:r>
              <w:t>Керамика, 0603</w:t>
            </w:r>
          </w:p>
        </w:tc>
      </w:tr>
      <w:tr w:rsidR="00411BFA" w14:paraId="01BD1CA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7919F41" w14:textId="1EC497CE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С70–С72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976518" w14:textId="2A80C61B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30E1373" w14:textId="73D21BF2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E0CF26C" w14:textId="1AB87E5C" w:rsidR="00411BFA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411BFA" w14:paraId="3AE5D3D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71AA9D8" w14:textId="71E61979" w:rsidR="00411BFA" w:rsidRP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С73, С74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4F27EE4" w14:textId="40B7F773" w:rsidR="00411BFA" w:rsidRPr="00706198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К53-68 «B»-10В-10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5FAA5E2" w14:textId="5E86F9DD" w:rsidR="00411BFA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BBA734A" w14:textId="55C5E167" w:rsidR="00411BFA" w:rsidRDefault="00F33CDB" w:rsidP="005E6C3D">
            <w:pPr>
              <w:pStyle w:val="-5"/>
            </w:pPr>
            <w:r>
              <w:t>Тантал</w:t>
            </w:r>
          </w:p>
        </w:tc>
      </w:tr>
      <w:tr w:rsidR="006574C9" w14:paraId="2771CF0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113C94A" w14:textId="02FEDA5C" w:rsidR="006574C9" w:rsidRDefault="006574C9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С75–С85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F1E0396" w14:textId="360F41B3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  <w:r w:rsidRPr="006574C9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7C5F6B" w14:textId="7B2C834D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765621E" w14:textId="32D44FB6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5937F40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307CF9B" w14:textId="0A06D16B" w:rsidR="006574C9" w:rsidRDefault="00C548D5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С86–</w:t>
            </w:r>
            <w:r w:rsidRPr="00DA308E">
              <w:rPr>
                <w:iCs/>
                <w:color w:val="000000"/>
              </w:rPr>
              <w:t>С89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DB44306" w14:textId="0A9C5B5F" w:rsidR="006574C9" w:rsidRPr="006574C9" w:rsidRDefault="00C548D5" w:rsidP="007E30F7">
            <w:pPr>
              <w:pStyle w:val="-5"/>
              <w:rPr>
                <w:iCs/>
                <w:color w:val="000000"/>
              </w:rPr>
            </w:pPr>
            <w:r w:rsidRPr="00C548D5">
              <w:rPr>
                <w:iCs/>
                <w:color w:val="000000"/>
              </w:rPr>
              <w:t>К10-79-10В-Н30-0,01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77C3598" w14:textId="75B61003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20B7CC" w14:textId="1602CD1D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307C288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DC8F499" w14:textId="12D05396" w:rsidR="006574C9" w:rsidRDefault="00C548D5" w:rsidP="005E6C3D">
            <w:pPr>
              <w:pStyle w:val="-5"/>
              <w:rPr>
                <w:iCs/>
                <w:color w:val="000000"/>
              </w:rPr>
            </w:pPr>
            <w:r w:rsidRPr="00DA308E">
              <w:rPr>
                <w:iCs/>
                <w:color w:val="000000"/>
              </w:rPr>
              <w:t>С</w:t>
            </w:r>
            <w:r w:rsidR="006365FB" w:rsidRPr="00DA308E">
              <w:rPr>
                <w:iCs/>
                <w:color w:val="000000"/>
              </w:rPr>
              <w:t>9</w:t>
            </w:r>
            <w:r w:rsidR="00E05748">
              <w:rPr>
                <w:iCs/>
                <w:color w:val="000000"/>
                <w:lang w:val="en-US"/>
              </w:rPr>
              <w:t>0</w:t>
            </w:r>
            <w:r w:rsidR="00E05748">
              <w:rPr>
                <w:iCs/>
                <w:color w:val="000000"/>
              </w:rPr>
              <w:t>–</w:t>
            </w:r>
            <w:r w:rsidR="006365FB">
              <w:rPr>
                <w:iCs/>
                <w:color w:val="000000"/>
              </w:rPr>
              <w:t>С92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15C6102" w14:textId="4D208696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0251E3" w14:textId="33849178" w:rsidR="006574C9" w:rsidRPr="00E05748" w:rsidRDefault="00E0574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40C21DF" w14:textId="04839CC4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22FB509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5EE6D45" w14:textId="46C967DD" w:rsidR="006574C9" w:rsidRDefault="006365FB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С93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E295FB" w14:textId="68C7C5F1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К53-68 «B»-10В-10 мкФ ± 10%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DA09493" w14:textId="34EED910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470B5CC" w14:textId="32B29A83" w:rsidR="006574C9" w:rsidRDefault="00F33CDB" w:rsidP="005E6C3D">
            <w:pPr>
              <w:pStyle w:val="-5"/>
            </w:pPr>
            <w:r>
              <w:t>Тантал</w:t>
            </w:r>
          </w:p>
        </w:tc>
      </w:tr>
      <w:tr w:rsidR="006574C9" w14:paraId="6D7DF79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9D644CF" w14:textId="7EF3BDD0" w:rsidR="006574C9" w:rsidRDefault="006365FB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С94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1A687B" w14:textId="453203C3" w:rsidR="006574C9" w:rsidRPr="006574C9" w:rsidRDefault="006365FB" w:rsidP="007E30F7">
            <w:pPr>
              <w:pStyle w:val="-5"/>
              <w:rPr>
                <w:iCs/>
                <w:color w:val="000000"/>
              </w:rPr>
            </w:pPr>
            <w:r w:rsidRPr="006365FB">
              <w:rPr>
                <w:iCs/>
                <w:color w:val="000000"/>
              </w:rPr>
              <w:t>К10-79-10В-Н90-0,1 мкФ± 20%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C2701C3" w14:textId="4A09FEB2" w:rsidR="006574C9" w:rsidRPr="00781FCB" w:rsidRDefault="00781FC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F7B6FD3" w14:textId="4821CCC4" w:rsidR="006574C9" w:rsidRDefault="00B01308" w:rsidP="005E6C3D">
            <w:pPr>
              <w:pStyle w:val="-5"/>
            </w:pPr>
            <w:r>
              <w:t>Керамика, 0603</w:t>
            </w:r>
          </w:p>
        </w:tc>
      </w:tr>
      <w:tr w:rsidR="006574C9" w14:paraId="146545C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7A20D4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84A19C3" w14:textId="77777777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DCB493F" w14:textId="77777777" w:rsidR="006574C9" w:rsidRDefault="006574C9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AC5E168" w14:textId="77777777" w:rsidR="006574C9" w:rsidRDefault="006574C9" w:rsidP="005E6C3D">
            <w:pPr>
              <w:pStyle w:val="-5"/>
            </w:pPr>
          </w:p>
        </w:tc>
      </w:tr>
      <w:tr w:rsidR="006574C9" w14:paraId="2B3E1C0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B5B023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330AA8" w14:textId="692A51A8" w:rsidR="006574C9" w:rsidRPr="008A55E9" w:rsidRDefault="008A55E9" w:rsidP="008A55E9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8A55E9">
              <w:rPr>
                <w:iCs/>
                <w:color w:val="000000"/>
                <w:u w:val="single"/>
              </w:rPr>
              <w:t>Схемы интегральные, микросборки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52C7DA4" w14:textId="77777777" w:rsidR="006574C9" w:rsidRDefault="006574C9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6DCAF4F" w14:textId="77777777" w:rsidR="006574C9" w:rsidRDefault="006574C9" w:rsidP="005E6C3D">
            <w:pPr>
              <w:pStyle w:val="-5"/>
            </w:pPr>
          </w:p>
        </w:tc>
      </w:tr>
      <w:tr w:rsidR="008A55E9" w14:paraId="48EE0A1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A42C1A6" w14:textId="0242200B" w:rsidR="008A55E9" w:rsidRPr="00D605D4" w:rsidRDefault="00D605D4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2C56F7">
              <w:rPr>
                <w:iCs/>
                <w:color w:val="000000"/>
                <w:lang w:val="en-US"/>
              </w:rPr>
              <w:t>D1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E0BD258" w14:textId="6E898AE4" w:rsidR="008A55E9" w:rsidRPr="006574C9" w:rsidRDefault="00D605D4" w:rsidP="007E30F7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MДМ5-1A05СН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918064" w14:textId="2DA2476A" w:rsidR="008A55E9" w:rsidRPr="00D605D4" w:rsidRDefault="00D605D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6F75113" w14:textId="4F78EA5B" w:rsidR="008A55E9" w:rsidRPr="00D605D4" w:rsidRDefault="00D605D4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8A55E9" w14:paraId="2BC4CF0F" w14:textId="77777777" w:rsidTr="00571036">
        <w:trPr>
          <w:trHeight w:val="126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D157F1" w14:textId="22B4518E" w:rsidR="008A55E9" w:rsidRPr="00D605D4" w:rsidRDefault="00D605D4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2C56F7">
              <w:rPr>
                <w:iCs/>
                <w:color w:val="000000"/>
                <w:lang w:val="en-US"/>
              </w:rPr>
              <w:lastRenderedPageBreak/>
              <w:t>D2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27952A" w14:textId="4702C730" w:rsidR="008A55E9" w:rsidRPr="006574C9" w:rsidRDefault="00D605D4" w:rsidP="007E30F7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MДМ5-1A3.3СН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1923337" w14:textId="50A0536E" w:rsidR="008A55E9" w:rsidRPr="00D605D4" w:rsidRDefault="00D605D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0C39F58" w14:textId="66EFFDC6" w:rsidR="008A55E9" w:rsidRPr="00D605D4" w:rsidRDefault="00D605D4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8A55E9" w14:paraId="19B8340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8A36BD6" w14:textId="77777777" w:rsidR="008A55E9" w:rsidRDefault="008A55E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06CBD19" w14:textId="77777777" w:rsidR="008A55E9" w:rsidRPr="006574C9" w:rsidRDefault="008A55E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69F1F15" w14:textId="77777777" w:rsidR="008A55E9" w:rsidRPr="00D605D4" w:rsidRDefault="008A55E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78288C" w14:textId="77777777" w:rsidR="008A55E9" w:rsidRDefault="008A55E9" w:rsidP="005E6C3D">
            <w:pPr>
              <w:pStyle w:val="-5"/>
            </w:pPr>
          </w:p>
        </w:tc>
      </w:tr>
      <w:tr w:rsidR="008A55E9" w14:paraId="737AE40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4DF5085" w14:textId="4C9FB02D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620F1EF" w14:textId="2BE53C4C" w:rsidR="008A55E9" w:rsidRPr="003E5626" w:rsidRDefault="003E5626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STM32F407ZG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EE1BCB" w14:textId="1446FFC9" w:rsidR="008A55E9" w:rsidRPr="00D605D4" w:rsidRDefault="003E5626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1ACF68A" w14:textId="1BF3DAFD" w:rsidR="008A55E9" w:rsidRPr="003E5626" w:rsidRDefault="003E5626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LQFP144</w:t>
            </w:r>
          </w:p>
        </w:tc>
      </w:tr>
      <w:tr w:rsidR="008A55E9" w14:paraId="4A3A101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4E6ACC6" w14:textId="242B8CFD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07EFD34" w14:textId="0C44DFBB" w:rsidR="008A55E9" w:rsidRPr="003E5626" w:rsidRDefault="003E5626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USBLC6-2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C45C20" w14:textId="4947B956" w:rsidR="008A55E9" w:rsidRPr="00D605D4" w:rsidRDefault="003E5626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20F2637" w14:textId="5A90E14A" w:rsidR="008A55E9" w:rsidRPr="003E5626" w:rsidRDefault="003E5626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SOT23-6</w:t>
            </w:r>
          </w:p>
        </w:tc>
      </w:tr>
      <w:tr w:rsidR="008A55E9" w14:paraId="6845EE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8642F06" w14:textId="78437DE5" w:rsidR="008A55E9" w:rsidRPr="003E5626" w:rsidRDefault="003E562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D5, D6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6CB3DA" w14:textId="0B8DA83B" w:rsidR="008A55E9" w:rsidRPr="003E5626" w:rsidRDefault="003E5626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>
              <w:rPr>
                <w:iCs/>
                <w:color w:val="000000"/>
                <w:lang w:val="en-US"/>
              </w:rPr>
              <w:t>74LVC4245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33C6E4A" w14:textId="547B9262" w:rsidR="008A55E9" w:rsidRPr="003E5626" w:rsidRDefault="003E5626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05FDA49" w14:textId="2135CC3C" w:rsidR="008A55E9" w:rsidRPr="001C490A" w:rsidRDefault="001C490A" w:rsidP="001C490A">
            <w:pPr>
              <w:pStyle w:val="-5"/>
              <w:rPr>
                <w:highlight w:val="yellow"/>
                <w:lang w:val="en-US"/>
              </w:rPr>
            </w:pPr>
            <w:r w:rsidRPr="001C490A">
              <w:rPr>
                <w:highlight w:val="yellow"/>
                <w:lang w:val="en-US"/>
              </w:rPr>
              <w:t>SOT137-1 (</w:t>
            </w:r>
            <w:r w:rsidR="003E5626" w:rsidRPr="001C490A">
              <w:rPr>
                <w:highlight w:val="yellow"/>
                <w:lang w:val="en-US"/>
              </w:rPr>
              <w:t>SO24</w:t>
            </w:r>
            <w:r w:rsidRPr="001C490A">
              <w:rPr>
                <w:highlight w:val="yellow"/>
                <w:lang w:val="en-US"/>
              </w:rPr>
              <w:t>)</w:t>
            </w:r>
            <w:bookmarkStart w:id="7" w:name="_GoBack"/>
            <w:bookmarkEnd w:id="7"/>
          </w:p>
        </w:tc>
      </w:tr>
      <w:tr w:rsidR="008A55E9" w14:paraId="10D320E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4F46AC" w14:textId="16DDC56D" w:rsidR="008A55E9" w:rsidRPr="002916CF" w:rsidRDefault="002916C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57106C" w14:textId="48CAE3C4" w:rsidR="008A55E9" w:rsidRPr="006574C9" w:rsidRDefault="002236AC" w:rsidP="002236AC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Оптрон 249ЛП8</w:t>
            </w:r>
            <w:r>
              <w:rPr>
                <w:iCs/>
                <w:color w:val="000000"/>
              </w:rPr>
              <w:br/>
              <w:t>АЕЯР.431270.004</w:t>
            </w:r>
            <w:r w:rsidRPr="002236A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1DD435" w14:textId="794E65D9" w:rsidR="008A55E9" w:rsidRPr="008F7832" w:rsidRDefault="008F783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162A7FC" w14:textId="77777777" w:rsidR="008A55E9" w:rsidRDefault="008A55E9" w:rsidP="005E6C3D">
            <w:pPr>
              <w:pStyle w:val="-5"/>
            </w:pPr>
          </w:p>
        </w:tc>
      </w:tr>
      <w:tr w:rsidR="008A55E9" w14:paraId="40B0C97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5E7D0D5" w14:textId="4B84D86A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D8–D11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9436269" w14:textId="55049BB5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3E5626">
              <w:rPr>
                <w:iCs/>
                <w:color w:val="000000"/>
              </w:rPr>
              <w:t>USBLC6-2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230040" w14:textId="2CD659C1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CD9A99" w14:textId="079F2502" w:rsidR="008A55E9" w:rsidRDefault="008F7832" w:rsidP="005E6C3D">
            <w:pPr>
              <w:pStyle w:val="-5"/>
            </w:pPr>
            <w:r>
              <w:rPr>
                <w:lang w:val="en-US"/>
              </w:rPr>
              <w:t>SOT23-6</w:t>
            </w:r>
          </w:p>
        </w:tc>
      </w:tr>
      <w:tr w:rsidR="008A55E9" w14:paraId="4454647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206DBF9" w14:textId="34D57A39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D12–D15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C3184D8" w14:textId="5376CB8F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C244CF" w14:textId="0F6BFD80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D6B116" w14:textId="2698CDDC" w:rsidR="008A55E9" w:rsidRPr="008F7832" w:rsidRDefault="008F783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SO8</w:t>
            </w:r>
          </w:p>
        </w:tc>
      </w:tr>
      <w:tr w:rsidR="008A55E9" w14:paraId="0A17463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3BCBEB" w14:textId="53C8CD34" w:rsidR="008A55E9" w:rsidRPr="008F7832" w:rsidRDefault="008F7832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C0AEB7B" w14:textId="274260A5" w:rsidR="008A55E9" w:rsidRPr="008F7832" w:rsidRDefault="008F7832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ENC28J60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9F8CA37" w14:textId="38826266" w:rsidR="008A55E9" w:rsidRPr="00D605D4" w:rsidRDefault="008F7832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872759F" w14:textId="5AA9FF3E" w:rsidR="008A55E9" w:rsidRPr="008F7832" w:rsidRDefault="008F783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SSOP28</w:t>
            </w:r>
          </w:p>
        </w:tc>
      </w:tr>
      <w:tr w:rsidR="008F7832" w14:paraId="3DDFA0C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E21812" w14:textId="50853F5B" w:rsidR="008F7832" w:rsidRPr="008F7832" w:rsidRDefault="008F7832" w:rsidP="008F7832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D17, D18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AC22F66" w14:textId="22ADB5BE" w:rsidR="008F7832" w:rsidRPr="006574C9" w:rsidRDefault="008F7832" w:rsidP="008F783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6A1331E" w14:textId="5B600AEF" w:rsidR="008F7832" w:rsidRPr="00D605D4" w:rsidRDefault="008F7832" w:rsidP="008F7832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3308A7" w14:textId="1DD428CE" w:rsidR="008F7832" w:rsidRDefault="008F7832" w:rsidP="008F7832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8F7832" w14:paraId="0EDE3E6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37348AF" w14:textId="529A5341" w:rsidR="008F7832" w:rsidRPr="008F7832" w:rsidRDefault="008F7832" w:rsidP="008F7832">
            <w:pPr>
              <w:pStyle w:val="-5"/>
              <w:rPr>
                <w:iCs/>
                <w:color w:val="000000"/>
                <w:lang w:val="en-US"/>
              </w:rPr>
            </w:pPr>
            <w:r w:rsidRPr="002C56F7">
              <w:rPr>
                <w:iCs/>
                <w:color w:val="000000"/>
                <w:lang w:val="en-US"/>
              </w:rPr>
              <w:t>D19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8B83F02" w14:textId="7D40F94D" w:rsidR="008F7832" w:rsidRPr="006574C9" w:rsidRDefault="008F7832" w:rsidP="008F7832">
            <w:pPr>
              <w:pStyle w:val="-5"/>
              <w:rPr>
                <w:iCs/>
                <w:color w:val="000000"/>
              </w:rPr>
            </w:pPr>
            <w:r w:rsidRPr="00D605D4">
              <w:rPr>
                <w:iCs/>
                <w:color w:val="000000"/>
              </w:rPr>
              <w:t>Модуль MДМ5-1A05СН</w:t>
            </w:r>
            <w:r>
              <w:rPr>
                <w:iCs/>
                <w:color w:val="000000"/>
              </w:rPr>
              <w:br/>
            </w:r>
            <w:r w:rsidRPr="00D605D4">
              <w:rPr>
                <w:iCs/>
                <w:color w:val="000000"/>
              </w:rPr>
              <w:t>АНЖЕ.436630.001ТУ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F561CF9" w14:textId="40A8EB52" w:rsidR="008F7832" w:rsidRPr="00D605D4" w:rsidRDefault="008F7832" w:rsidP="008F7832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5A24FDB" w14:textId="2B587571" w:rsidR="008F7832" w:rsidRDefault="008F7832" w:rsidP="008F7832">
            <w:pPr>
              <w:pStyle w:val="-5"/>
            </w:pPr>
            <w:r>
              <w:rPr>
                <w:lang w:val="en-US"/>
              </w:rPr>
              <w:t>SIP-8</w:t>
            </w:r>
          </w:p>
        </w:tc>
      </w:tr>
      <w:tr w:rsidR="002465BD" w14:paraId="3D6E1C8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7DB7C51" w14:textId="6D6B99F6" w:rsidR="002465BD" w:rsidRPr="00135F92" w:rsidRDefault="002465BD" w:rsidP="002465B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A3CFE66" w14:textId="20B671CE" w:rsidR="002465BD" w:rsidRPr="006574C9" w:rsidRDefault="002465BD" w:rsidP="002465B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F87A20" w14:textId="50CA5D89" w:rsidR="002465BD" w:rsidRPr="00D605D4" w:rsidRDefault="002465BD" w:rsidP="002465B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7720D1F" w14:textId="22A638D5" w:rsidR="002465BD" w:rsidRDefault="002465BD" w:rsidP="002465BD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58E73A6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644CF81" w14:textId="5F018278" w:rsidR="002465BD" w:rsidRPr="002465BD" w:rsidRDefault="002465BD" w:rsidP="002465B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8D969F2" w14:textId="753D5B94" w:rsidR="002465BD" w:rsidRPr="006574C9" w:rsidRDefault="002465BD" w:rsidP="002465B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Оптрон 249ЛП8</w:t>
            </w:r>
            <w:r>
              <w:rPr>
                <w:iCs/>
                <w:color w:val="000000"/>
              </w:rPr>
              <w:br/>
              <w:t>АЕЯР.431270.004</w:t>
            </w:r>
            <w:r w:rsidRPr="002236A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7C239D6" w14:textId="4DEF2870" w:rsidR="002465BD" w:rsidRPr="00D605D4" w:rsidRDefault="002465BD" w:rsidP="002465B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131A72D" w14:textId="77777777" w:rsidR="002465BD" w:rsidRDefault="002465BD" w:rsidP="002465BD">
            <w:pPr>
              <w:pStyle w:val="-5"/>
            </w:pPr>
          </w:p>
        </w:tc>
      </w:tr>
      <w:tr w:rsidR="003A2A68" w14:paraId="62A0CA2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513E69" w14:textId="7B43D9D7" w:rsidR="003A2A68" w:rsidRPr="003A2A68" w:rsidRDefault="003A2A68" w:rsidP="003A2A68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D22, D23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D430F7" w14:textId="389DA55A" w:rsidR="003A2A68" w:rsidRPr="006574C9" w:rsidRDefault="003A2A68" w:rsidP="003A2A68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F674016" w14:textId="12DD3781" w:rsidR="003A2A68" w:rsidRPr="00D605D4" w:rsidRDefault="003A2A68" w:rsidP="003A2A68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71242FE" w14:textId="4BA7001E" w:rsidR="003A2A68" w:rsidRDefault="003A2A68" w:rsidP="003A2A68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3F0B925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540239" w14:textId="30BB598C" w:rsidR="002465BD" w:rsidRPr="00C343D9" w:rsidRDefault="00C343D9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BE629A3" w14:textId="7B5B14D4" w:rsidR="002465BD" w:rsidRPr="006574C9" w:rsidRDefault="00C343D9" w:rsidP="007E30F7">
            <w:pPr>
              <w:pStyle w:val="-5"/>
              <w:rPr>
                <w:iCs/>
                <w:color w:val="000000"/>
              </w:rPr>
            </w:pPr>
            <w:r w:rsidRPr="00C343D9">
              <w:rPr>
                <w:iCs/>
                <w:color w:val="000000"/>
              </w:rPr>
              <w:t>Приемник навигационный KL3333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D81F64" w14:textId="0BADA1F7" w:rsidR="002465BD" w:rsidRPr="00D605D4" w:rsidRDefault="009C1D7A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9391C9E" w14:textId="77777777" w:rsidR="002465BD" w:rsidRDefault="002465BD" w:rsidP="005E6C3D">
            <w:pPr>
              <w:pStyle w:val="-5"/>
            </w:pPr>
          </w:p>
        </w:tc>
      </w:tr>
      <w:tr w:rsidR="009C1D7A" w14:paraId="7E44206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BEAF48C" w14:textId="138AD212" w:rsidR="009C1D7A" w:rsidRPr="009C1D7A" w:rsidRDefault="009C1D7A" w:rsidP="009C1D7A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D25, D26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FB49564" w14:textId="52197F81" w:rsidR="009C1D7A" w:rsidRPr="006574C9" w:rsidRDefault="009C1D7A" w:rsidP="009C1D7A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8F7832">
              <w:rPr>
                <w:iCs/>
                <w:color w:val="000000"/>
              </w:rPr>
              <w:t>SN65HVD08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DD42B51" w14:textId="373D6A6E" w:rsidR="009C1D7A" w:rsidRPr="00D605D4" w:rsidRDefault="009C1D7A" w:rsidP="009C1D7A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F8EA45B" w14:textId="4A28CD62" w:rsidR="009C1D7A" w:rsidRDefault="009C1D7A" w:rsidP="009C1D7A">
            <w:pPr>
              <w:pStyle w:val="-5"/>
            </w:pPr>
            <w:r>
              <w:rPr>
                <w:lang w:val="en-US"/>
              </w:rPr>
              <w:t>SO8</w:t>
            </w:r>
          </w:p>
        </w:tc>
      </w:tr>
      <w:tr w:rsidR="002465BD" w14:paraId="640024E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F18EBC6" w14:textId="54C2795C" w:rsidR="002465BD" w:rsidRPr="00C3367B" w:rsidRDefault="00C3367B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19C60C" w14:textId="3EA43926" w:rsidR="002465BD" w:rsidRPr="00C3367B" w:rsidRDefault="00C3367B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C3367B">
              <w:rPr>
                <w:iCs/>
                <w:color w:val="000000"/>
              </w:rPr>
              <w:t>LD1117S12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9CFB743" w14:textId="3D312E23" w:rsidR="002465BD" w:rsidRPr="00D605D4" w:rsidRDefault="00C3367B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0B67DAD" w14:textId="607CAC43" w:rsidR="002465BD" w:rsidRPr="00C3367B" w:rsidRDefault="00C3367B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SOT223</w:t>
            </w:r>
          </w:p>
        </w:tc>
      </w:tr>
      <w:tr w:rsidR="002465BD" w14:paraId="36EE1C4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2F1022D" w14:textId="58DBC3B0" w:rsidR="002465BD" w:rsidRPr="00D617CD" w:rsidRDefault="00D617CD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D28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2ED5449" w14:textId="381423AF" w:rsidR="002465BD" w:rsidRPr="00D617CD" w:rsidRDefault="00D617CD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D617CD">
              <w:rPr>
                <w:iCs/>
                <w:color w:val="000000"/>
              </w:rPr>
              <w:t>MAX24287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C7497C" w14:textId="01EF1C52" w:rsidR="002465BD" w:rsidRPr="00D617CD" w:rsidRDefault="00D617CD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5B197F" w14:textId="48E15DB7" w:rsidR="002465BD" w:rsidRPr="00D617CD" w:rsidRDefault="00D617CD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QFN68-EP</w:t>
            </w:r>
          </w:p>
        </w:tc>
      </w:tr>
      <w:tr w:rsidR="00213E7D" w14:paraId="06A3944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FA5FAC" w14:textId="49BFE1D7" w:rsidR="00213E7D" w:rsidRPr="00213E7D" w:rsidRDefault="00213E7D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DA1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B353D3F" w14:textId="2751B39A" w:rsidR="00213E7D" w:rsidRDefault="00213E7D" w:rsidP="00213E7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213E7D">
              <w:rPr>
                <w:iCs/>
                <w:color w:val="000000"/>
              </w:rPr>
              <w:t>544УД16У3</w:t>
            </w:r>
            <w:r>
              <w:rPr>
                <w:iCs/>
                <w:color w:val="000000"/>
              </w:rPr>
              <w:br/>
            </w:r>
            <w:r w:rsidRPr="00213E7D">
              <w:rPr>
                <w:iCs/>
                <w:color w:val="000000"/>
              </w:rPr>
              <w:t>АЕЯР.431130.510 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7B8C28" w14:textId="0463EDE5" w:rsidR="00213E7D" w:rsidRPr="00213E7D" w:rsidRDefault="00213E7D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2BC8E15" w14:textId="77777777" w:rsidR="00213E7D" w:rsidRPr="00213E7D" w:rsidRDefault="00213E7D" w:rsidP="005E6C3D">
            <w:pPr>
              <w:pStyle w:val="-5"/>
            </w:pPr>
          </w:p>
        </w:tc>
      </w:tr>
      <w:tr w:rsidR="00EC4B5F" w14:paraId="1F3DBD9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8088C7A" w14:textId="46B4D6DF" w:rsidR="00EC4B5F" w:rsidRPr="00213E7D" w:rsidRDefault="00EC4B5F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DA</w:t>
            </w:r>
            <w:r w:rsidRPr="00213E7D">
              <w:rPr>
                <w:iCs/>
                <w:color w:val="000000"/>
              </w:rPr>
              <w:t>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01F385" w14:textId="6AE54D21" w:rsidR="00EC4B5F" w:rsidRPr="004D76C3" w:rsidRDefault="004D76C3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Микросхема </w:t>
            </w:r>
            <w:r w:rsidRPr="004D76C3">
              <w:rPr>
                <w:iCs/>
                <w:color w:val="000000"/>
              </w:rPr>
              <w:t>MAX4785 EXK-T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4E80EEE" w14:textId="79CCDF0D" w:rsidR="00EC4B5F" w:rsidRPr="004D76C3" w:rsidRDefault="004D76C3" w:rsidP="005E6C3D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591A397" w14:textId="59AB7904" w:rsidR="00EC4B5F" w:rsidRPr="00213E7D" w:rsidRDefault="004D76C3" w:rsidP="005E6C3D">
            <w:pPr>
              <w:pStyle w:val="-5"/>
            </w:pPr>
            <w:r>
              <w:rPr>
                <w:lang w:val="en-US"/>
              </w:rPr>
              <w:t>SC</w:t>
            </w:r>
            <w:r w:rsidRPr="00213E7D">
              <w:t>70-5</w:t>
            </w:r>
          </w:p>
        </w:tc>
      </w:tr>
      <w:tr w:rsidR="002465BD" w14:paraId="37B106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E843161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067164E" w14:textId="77777777" w:rsidR="002465BD" w:rsidRPr="006574C9" w:rsidRDefault="002465BD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CF6D6D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A5C631" w14:textId="77777777" w:rsidR="002465BD" w:rsidRDefault="002465BD" w:rsidP="005E6C3D">
            <w:pPr>
              <w:pStyle w:val="-5"/>
            </w:pPr>
          </w:p>
        </w:tc>
      </w:tr>
      <w:tr w:rsidR="002465BD" w14:paraId="2960629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5A0168D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98DEAE7" w14:textId="2B21FDAA" w:rsidR="002465BD" w:rsidRPr="00A55F40" w:rsidRDefault="00A55F40" w:rsidP="00A55F40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A55F40">
              <w:rPr>
                <w:u w:val="single"/>
              </w:rPr>
              <w:t>Катушки индуктивности, дроссели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47964ED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021BD1B" w14:textId="77777777" w:rsidR="002465BD" w:rsidRDefault="002465BD" w:rsidP="005E6C3D">
            <w:pPr>
              <w:pStyle w:val="-5"/>
            </w:pPr>
          </w:p>
        </w:tc>
      </w:tr>
      <w:tr w:rsidR="002465BD" w14:paraId="7CFB987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F9B064" w14:textId="77777777" w:rsidR="002465BD" w:rsidRDefault="002465BD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4F0BC94" w14:textId="038D9A59" w:rsidR="002465BD" w:rsidRPr="006574C9" w:rsidRDefault="00A55F40" w:rsidP="00A55F40">
            <w:pPr>
              <w:pStyle w:val="-5"/>
              <w:jc w:val="center"/>
              <w:rPr>
                <w:iCs/>
                <w:color w:val="000000"/>
              </w:rPr>
            </w:pPr>
            <w:r w:rsidRPr="00A55F40">
              <w:rPr>
                <w:iCs/>
                <w:color w:val="000000"/>
              </w:rPr>
              <w:t>Чип</w:t>
            </w:r>
            <w:r w:rsidR="00C6127E">
              <w:rPr>
                <w:iCs/>
                <w:color w:val="000000"/>
              </w:rPr>
              <w:t>ы-индуктивности КИ</w:t>
            </w:r>
            <w:r>
              <w:rPr>
                <w:iCs/>
                <w:color w:val="000000"/>
              </w:rPr>
              <w:t xml:space="preserve"> РКМУ.671340.002ТУ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27F41D8" w14:textId="77777777" w:rsidR="002465BD" w:rsidRPr="00D605D4" w:rsidRDefault="002465BD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0DF1A1" w14:textId="77777777" w:rsidR="002465BD" w:rsidRDefault="002465BD" w:rsidP="005E6C3D">
            <w:pPr>
              <w:pStyle w:val="-5"/>
            </w:pPr>
          </w:p>
        </w:tc>
      </w:tr>
      <w:tr w:rsidR="002465BD" w14:paraId="005F644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F7DD74A" w14:textId="28B8F663" w:rsidR="002465BD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9B90DF7" w14:textId="706FD25D" w:rsidR="002465BD" w:rsidRPr="009607EC" w:rsidRDefault="00C6127E" w:rsidP="007E30F7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Чип-индуктивности</w:t>
            </w:r>
            <w:r w:rsidR="009607EC" w:rsidRPr="009607EC">
              <w:rPr>
                <w:iCs/>
                <w:color w:val="000000"/>
                <w:lang w:val="en-US"/>
              </w:rPr>
              <w:t xml:space="preserve"> КИФ2012-1000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B59C600" w14:textId="1D1CF17F" w:rsidR="002465BD" w:rsidRPr="009607EC" w:rsidRDefault="009607E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0DBED9" w14:textId="77777777" w:rsidR="002465BD" w:rsidRDefault="002465BD" w:rsidP="005E6C3D">
            <w:pPr>
              <w:pStyle w:val="-5"/>
            </w:pPr>
          </w:p>
        </w:tc>
      </w:tr>
      <w:tr w:rsidR="006574C9" w14:paraId="7A8A2FA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4AFD463" w14:textId="1E81C6BD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lastRenderedPageBreak/>
              <w:t>L2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873C5DD" w14:textId="77D28AA7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КИФ1608-47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C7A7856" w14:textId="6EDA32A2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1677F45" w14:textId="77777777" w:rsidR="006574C9" w:rsidRDefault="006574C9" w:rsidP="005E6C3D">
            <w:pPr>
              <w:pStyle w:val="-5"/>
            </w:pPr>
          </w:p>
        </w:tc>
      </w:tr>
      <w:tr w:rsidR="006574C9" w14:paraId="2098E6E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4BC34B" w14:textId="0E76A2CD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8FFDF8" w14:textId="13109301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КИK2012-22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0EF852" w14:textId="43D570C1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4594AD6" w14:textId="77777777" w:rsidR="006574C9" w:rsidRDefault="006574C9" w:rsidP="005E6C3D">
            <w:pPr>
              <w:pStyle w:val="-5"/>
            </w:pPr>
          </w:p>
        </w:tc>
      </w:tr>
      <w:tr w:rsidR="006574C9" w14:paraId="6715C702" w14:textId="77777777" w:rsidTr="00213E7D">
        <w:trPr>
          <w:trHeight w:val="862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B6E1B0" w14:textId="782098D4" w:rsidR="006574C9" w:rsidRPr="009607EC" w:rsidRDefault="009607EC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L4, L5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5FD22FC" w14:textId="3CA03B5A" w:rsidR="006574C9" w:rsidRPr="006574C9" w:rsidRDefault="00C6127E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Чип-индуктивности</w:t>
            </w:r>
            <w:r w:rsidR="009607EC" w:rsidRPr="009607EC">
              <w:rPr>
                <w:iCs/>
                <w:color w:val="000000"/>
              </w:rPr>
              <w:t xml:space="preserve"> КИФ2012-1000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B33F5BC" w14:textId="6E537859" w:rsidR="006574C9" w:rsidRPr="009D7183" w:rsidRDefault="009D7183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67257B" w14:textId="77777777" w:rsidR="006574C9" w:rsidRDefault="006574C9" w:rsidP="005E6C3D">
            <w:pPr>
              <w:pStyle w:val="-5"/>
            </w:pPr>
          </w:p>
        </w:tc>
      </w:tr>
      <w:tr w:rsidR="006574C9" w14:paraId="13AF40A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7B22938" w14:textId="77777777" w:rsidR="006574C9" w:rsidRDefault="006574C9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E42223" w14:textId="77777777" w:rsidR="006574C9" w:rsidRPr="006574C9" w:rsidRDefault="006574C9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2FE5590" w14:textId="77777777" w:rsidR="006574C9" w:rsidRPr="00D605D4" w:rsidRDefault="006574C9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225154E" w14:textId="77777777" w:rsidR="006574C9" w:rsidRDefault="006574C9" w:rsidP="005E6C3D">
            <w:pPr>
              <w:pStyle w:val="-5"/>
            </w:pPr>
          </w:p>
        </w:tc>
      </w:tr>
      <w:tr w:rsidR="00800297" w14:paraId="1C4F7E75" w14:textId="77777777" w:rsidTr="009F29C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0DCBBBE" w14:textId="556384DC" w:rsidR="00800297" w:rsidRPr="00800297" w:rsidRDefault="0080029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Q1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F1B4F94" w14:textId="6BE59233" w:rsidR="00800297" w:rsidRPr="006574C9" w:rsidRDefault="00800297" w:rsidP="00800297">
            <w:pPr>
              <w:pStyle w:val="-5"/>
              <w:rPr>
                <w:iCs/>
                <w:color w:val="000000"/>
              </w:rPr>
            </w:pPr>
            <w:r w:rsidRPr="00800297">
              <w:rPr>
                <w:iCs/>
                <w:color w:val="000000"/>
              </w:rPr>
              <w:t>Генератор ГК1001-УН-15ГР-25М-3,3В</w:t>
            </w:r>
            <w:r>
              <w:rPr>
                <w:iCs/>
                <w:color w:val="000000"/>
              </w:rPr>
              <w:br/>
              <w:t>КЖБД.433520.001</w:t>
            </w:r>
            <w:r w:rsidRPr="0080029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5C8AC4C" w14:textId="6126904F" w:rsidR="00800297" w:rsidRPr="00800297" w:rsidRDefault="0080029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8696AE" w14:textId="77777777" w:rsidR="00800297" w:rsidRDefault="00800297" w:rsidP="005E6C3D">
            <w:pPr>
              <w:pStyle w:val="-5"/>
            </w:pPr>
          </w:p>
        </w:tc>
      </w:tr>
      <w:tr w:rsidR="00800297" w14:paraId="3827110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4CB4CCF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64E7484" w14:textId="77777777" w:rsidR="00800297" w:rsidRPr="006574C9" w:rsidRDefault="00800297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AD8EB8F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ED18D50" w14:textId="77777777" w:rsidR="00800297" w:rsidRDefault="00800297" w:rsidP="005E6C3D">
            <w:pPr>
              <w:pStyle w:val="-5"/>
            </w:pPr>
          </w:p>
        </w:tc>
      </w:tr>
      <w:tr w:rsidR="00800297" w14:paraId="6FB31B7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D333D75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1C9881E" w14:textId="522DE8EB" w:rsidR="00800297" w:rsidRPr="00CC178A" w:rsidRDefault="00CC178A" w:rsidP="00CC178A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CC178A">
              <w:rPr>
                <w:u w:val="single"/>
              </w:rPr>
              <w:t>Резисторы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B77E633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C723BF" w14:textId="77777777" w:rsidR="00800297" w:rsidRDefault="00800297" w:rsidP="005E6C3D">
            <w:pPr>
              <w:pStyle w:val="-5"/>
            </w:pPr>
          </w:p>
        </w:tc>
      </w:tr>
      <w:tr w:rsidR="00800297" w14:paraId="4378BE3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BBC1DD2" w14:textId="77777777" w:rsidR="00800297" w:rsidRDefault="00800297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AD0CA7E" w14:textId="13823167" w:rsidR="00800297" w:rsidRPr="006574C9" w:rsidRDefault="00352FAF" w:rsidP="00352FAF">
            <w:pPr>
              <w:pStyle w:val="-5"/>
              <w:jc w:val="center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 xml:space="preserve">Резисторы Р1-12 </w:t>
            </w:r>
            <w:r w:rsidRPr="00352FAF">
              <w:rPr>
                <w:iCs/>
                <w:color w:val="000000"/>
              </w:rPr>
              <w:t>АЛЯР.434110.005ТУ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6F52F5F" w14:textId="77777777" w:rsidR="00800297" w:rsidRPr="00D605D4" w:rsidRDefault="00800297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727230F" w14:textId="77777777" w:rsidR="00800297" w:rsidRDefault="00800297" w:rsidP="005E6C3D">
            <w:pPr>
              <w:pStyle w:val="-5"/>
            </w:pPr>
          </w:p>
        </w:tc>
      </w:tr>
      <w:tr w:rsidR="00800297" w14:paraId="3E8A7A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132250F" w14:textId="5665E8D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BC49A40" w14:textId="5460CBA9" w:rsidR="00800297" w:rsidRPr="006574C9" w:rsidRDefault="002E1B80" w:rsidP="007E30F7">
            <w:pPr>
              <w:pStyle w:val="-5"/>
              <w:rPr>
                <w:iCs/>
                <w:color w:val="000000"/>
              </w:rPr>
            </w:pPr>
            <w:r w:rsidRPr="002E1B80">
              <w:rPr>
                <w:iCs/>
                <w:color w:val="000000"/>
              </w:rPr>
              <w:t>Р1-12-0,062-47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05E4F03" w14:textId="23BA340E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D09DDB0" w14:textId="57EB8468" w:rsidR="00800297" w:rsidRPr="006906C8" w:rsidRDefault="006906C8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0603</w:t>
            </w:r>
          </w:p>
        </w:tc>
      </w:tr>
      <w:tr w:rsidR="00800297" w14:paraId="45FEA2D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0FAE6C0" w14:textId="4B1CFA0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R2–R4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4731A1B" w14:textId="7FCCEEB9" w:rsidR="00800297" w:rsidRPr="006574C9" w:rsidRDefault="002E1B80" w:rsidP="007E30F7">
            <w:pPr>
              <w:pStyle w:val="-5"/>
              <w:rPr>
                <w:iCs/>
                <w:color w:val="000000"/>
              </w:rPr>
            </w:pPr>
            <w:r w:rsidRPr="002E1B80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EBD6D27" w14:textId="396BC83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41147DD" w14:textId="0C4E7EEE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579BCB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D1A54D4" w14:textId="161E81F2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R5–R7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3514B2" w14:textId="54F4CA7C" w:rsidR="00800297" w:rsidRPr="006574C9" w:rsidRDefault="00AC75D1" w:rsidP="007E30F7">
            <w:pPr>
              <w:pStyle w:val="-5"/>
              <w:rPr>
                <w:iCs/>
                <w:color w:val="000000"/>
              </w:rPr>
            </w:pPr>
            <w:r w:rsidRPr="00AC75D1">
              <w:rPr>
                <w:iCs/>
                <w:color w:val="000000"/>
              </w:rPr>
              <w:t>Р1-12-0,062-47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67B5AD" w14:textId="76EDAD1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EB16C7C" w14:textId="3A6832E3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01F0DB2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16BD05D" w14:textId="1878D83F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0256BC3" w14:textId="0170F4CA" w:rsidR="00800297" w:rsidRPr="006574C9" w:rsidRDefault="00AC75D1" w:rsidP="007E30F7">
            <w:pPr>
              <w:pStyle w:val="-5"/>
              <w:rPr>
                <w:iCs/>
                <w:color w:val="000000"/>
              </w:rPr>
            </w:pPr>
            <w:r w:rsidRPr="00AC75D1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6A3C180" w14:textId="1717336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343250A" w14:textId="4A74F60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74D66E8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4BB87AC" w14:textId="3D13C0AF" w:rsidR="00800297" w:rsidRPr="00015255" w:rsidRDefault="00015255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R9, R10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9508EA0" w14:textId="6C115BDF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Р1-12-0,062-22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27C725B" w14:textId="701B2E8F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B3BEBEA" w14:textId="04107977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5CCE2F4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E20E6A0" w14:textId="48899C97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F3C7465" w14:textId="28B8D223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Р1-12-0,125-3,3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4A3297" w14:textId="5DD61CBB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28393EA" w14:textId="07107FC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28053CA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6D09B08" w14:textId="2A50187F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BD84F4F" w14:textId="0E41FF57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Р1-12-0,062-1,8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675587" w14:textId="7A192AA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48EEFD" w14:textId="1F03D6C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CC6F73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AF9D1B" w14:textId="7546C0FA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R13, R14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2AF206" w14:textId="1363E0F6" w:rsidR="00800297" w:rsidRPr="006574C9" w:rsidRDefault="006A48EA" w:rsidP="007E30F7">
            <w:pPr>
              <w:pStyle w:val="-5"/>
              <w:rPr>
                <w:iCs/>
                <w:color w:val="000000"/>
              </w:rPr>
            </w:pPr>
            <w:r w:rsidRPr="006A48E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E938D9F" w14:textId="3285C752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ACE482" w14:textId="6FB36D53" w:rsidR="00800297" w:rsidRPr="001D042E" w:rsidRDefault="001D042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0805</w:t>
            </w:r>
          </w:p>
        </w:tc>
      </w:tr>
      <w:tr w:rsidR="00800297" w14:paraId="5290A20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CCFA8F7" w14:textId="484B359C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R15–R24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91B445" w14:textId="24C17164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1BD78CF" w14:textId="513C647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10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D06A74" w14:textId="715475EC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700CDFB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77D8E24" w14:textId="2ED082B5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C2F60A" w14:textId="09E2EA79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6593F5" w14:textId="14E5F9C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3E9EBED" w14:textId="696AB1F2" w:rsidR="00800297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800297" w14:paraId="18A4452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24D8B5B" w14:textId="16076EA3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3E7DDA0" w14:textId="236DFA86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Р1-12-0,062-5,1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12E2C7A" w14:textId="55AB0527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36D06A2" w14:textId="503CDDD0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08F22BF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6654D67" w14:textId="55C84674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7573E35" w14:textId="4DEFE1E1" w:rsidR="00800297" w:rsidRPr="006574C9" w:rsidRDefault="004B24CD" w:rsidP="007E30F7">
            <w:pPr>
              <w:pStyle w:val="-5"/>
              <w:rPr>
                <w:iCs/>
                <w:color w:val="000000"/>
              </w:rPr>
            </w:pPr>
            <w:r w:rsidRPr="004B24CD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8FA76A2" w14:textId="1CF1912C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BA5F699" w14:textId="3D396D87" w:rsidR="00800297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800297" w14:paraId="3AE937C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F2CA6D9" w14:textId="50402237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R28–R31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F09BD3C" w14:textId="1BA1D824" w:rsidR="00800297" w:rsidRPr="006574C9" w:rsidRDefault="008560C7" w:rsidP="007E30F7">
            <w:pPr>
              <w:pStyle w:val="-5"/>
              <w:rPr>
                <w:iCs/>
                <w:color w:val="000000"/>
              </w:rPr>
            </w:pPr>
            <w:r w:rsidRPr="008560C7">
              <w:rPr>
                <w:iCs/>
                <w:color w:val="000000"/>
              </w:rPr>
              <w:t>Р1-12-0,062-49,9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3AD5793" w14:textId="7A5AFCF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4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C0585C2" w14:textId="4A1650CD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AD30E4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CFDDEC" w14:textId="4D8BED43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18149BA" w14:textId="7BA9A753" w:rsidR="00800297" w:rsidRPr="006574C9" w:rsidRDefault="008560C7" w:rsidP="007E30F7">
            <w:pPr>
              <w:pStyle w:val="-5"/>
              <w:rPr>
                <w:iCs/>
                <w:color w:val="000000"/>
              </w:rPr>
            </w:pPr>
            <w:r w:rsidRPr="008560C7">
              <w:rPr>
                <w:iCs/>
                <w:color w:val="000000"/>
              </w:rPr>
              <w:t>Р1-12-0,062-2,32 кОм ±1%-М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7F637BF" w14:textId="0FA710C8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BC54ACA" w14:textId="552692F3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3877C03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AD96C7F" w14:textId="5BAE03E8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22411B1" w14:textId="07AB7321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CC766B4" w14:textId="173B911D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8BBD218" w14:textId="43E0633F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155381D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67357CE" w14:textId="04A1FADE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R34, R35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1FC69DA" w14:textId="6A1C856F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75BF3C" w14:textId="79D9F2D0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6F36687D" w14:textId="124C421A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800297" w14:paraId="6902F10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F14AAF7" w14:textId="61BFE541" w:rsidR="00800297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6EFB1C7" w14:textId="7CA0C883" w:rsidR="00800297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4840D5D" w14:textId="628FEEF4" w:rsidR="00800297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9017C1C" w14:textId="1290AD99" w:rsidR="00800297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024036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E9A17D" w14:textId="41F38055" w:rsidR="00EC4B5F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E516E5" w14:textId="0853BB4C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7AC2AE7" w14:textId="46CEF10A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2F6C659" w14:textId="5F2B9B00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5FB7B73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C43C602" w14:textId="3C3150D3" w:rsidR="00EC4B5F" w:rsidRPr="00EC4B5F" w:rsidRDefault="00EC4B5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R38, R39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F102D4B" w14:textId="4954A14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Р1-12-0,062-75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AA665BF" w14:textId="0C01E3C7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C9A1F83" w14:textId="53608B5E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0B4F2C0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0BAF1D3" w14:textId="25D48913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R40, R41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EDBF229" w14:textId="3FE9E243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E5E5D0" w14:textId="3944FCAA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CAE2B04" w14:textId="39CF653F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566872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83AF0D4" w14:textId="17BDCC2A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lastRenderedPageBreak/>
              <w:t>R42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835C08B" w14:textId="1472BF4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Р1-12-0,062-470 Ом ±5%-М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12871EE" w14:textId="269DDD33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7A7A4B6" w14:textId="646C026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B1CEE2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03E30C6" w14:textId="3C75582C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CE1CECE" w14:textId="42ED0E9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DC79B7E" w14:textId="113BC665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DA4ECCA" w14:textId="26E6295E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04CB4BC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EDEE41B" w14:textId="17644695" w:rsidR="00EC4B5F" w:rsidRPr="00EF02B8" w:rsidRDefault="00EF02B8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7E1A7E4" w14:textId="146F949E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6F2A5A0" w14:textId="3D36D481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5C8D620" w14:textId="1EA4B4BC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21FD03DC" w14:textId="77777777" w:rsidTr="00EF02B8">
        <w:trPr>
          <w:trHeight w:val="799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E59D7BD" w14:textId="55CBC420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7B63E0F" w14:textId="1731162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577B279" w14:textId="00C85849" w:rsidR="00EC4B5F" w:rsidRPr="006906C8" w:rsidRDefault="006906C8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C068A85" w14:textId="2FB6542F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47DD30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15DE7FA" w14:textId="77777777" w:rsidR="00EC4B5F" w:rsidRDefault="00EC4B5F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A995D61" w14:textId="77777777" w:rsidR="00EC4B5F" w:rsidRPr="006574C9" w:rsidRDefault="00EC4B5F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A019F2" w14:textId="77777777" w:rsidR="00EC4B5F" w:rsidRPr="00D605D4" w:rsidRDefault="00EC4B5F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1102C3D" w14:textId="77777777" w:rsidR="00EC4B5F" w:rsidRDefault="00EC4B5F" w:rsidP="005E6C3D">
            <w:pPr>
              <w:pStyle w:val="-5"/>
            </w:pPr>
          </w:p>
        </w:tc>
      </w:tr>
      <w:tr w:rsidR="00EC4B5F" w14:paraId="139A0F7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5DC7FA7" w14:textId="197CA779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71A21ED" w14:textId="5EBEB7DC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Р1-12-0,062-820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0946F65" w14:textId="7B831B19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82378D" w14:textId="20EF876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5DE8B4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F24C9D7" w14:textId="2C2FF2F7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16009FB" w14:textId="2D0532D9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Р1-12-0,062-8,2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C6BC9F5" w14:textId="6FB37DCC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E2FABCB" w14:textId="2029DAE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FC58D0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6D0EEF8" w14:textId="035AF765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6C4D81" w14:textId="166C6513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Р1-12-0,062-820 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DE60431" w14:textId="53EDF4B8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C3B735D" w14:textId="00BE96A9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8999F0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5551762" w14:textId="29257705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R49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6EDA8D" w14:textId="3E4E2606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3C325CB" w14:textId="1835265A" w:rsidR="00EC4B5F" w:rsidRPr="001D042E" w:rsidRDefault="001D042E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08DBD08" w14:textId="4A0CFF85" w:rsidR="00EC4B5F" w:rsidRPr="001D042E" w:rsidRDefault="001D042E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</w:tr>
      <w:tr w:rsidR="00EC4B5F" w14:paraId="3A45FE5F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3863935" w14:textId="25AB9587" w:rsidR="00EC4B5F" w:rsidRPr="002D10FF" w:rsidRDefault="002D10FF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R50</w:t>
            </w:r>
            <w:r w:rsidR="008E0964">
              <w:rPr>
                <w:iCs/>
                <w:color w:val="000000"/>
                <w:lang w:val="en-US"/>
              </w:rPr>
              <w:t>, R51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F4D578F" w14:textId="5949D152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Р1-12-0,062-5,6 кОм ± 1%-М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24D05A" w14:textId="6AD20930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05A10DF" w14:textId="2AA693F8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3A48BE6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E2F2E4" w14:textId="4896AB49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E8D0333" w14:textId="3D1864DF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2C0846F" w14:textId="16B7682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EA5660C" w14:textId="66CDB0DF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2173119B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AFDC793" w14:textId="71E55300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R53–R55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DE061B" w14:textId="6F991624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Р1-12-0,062-1,8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49CFA06" w14:textId="15247C5D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35308535" w14:textId="538766A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3B48448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5F20052" w14:textId="53297C7E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R56, R57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003311D" w14:textId="5DABE068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Р1-12-0,125-3,3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58011F4" w14:textId="33C3B27C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D3DB779" w14:textId="0C78E770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0A153BD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53ACB06" w14:textId="705F07E0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R58, R59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B8B7DF8" w14:textId="76EDAADB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16C764D" w14:textId="75A30973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032E54" w14:textId="7C073DEA" w:rsidR="00EC4B5F" w:rsidRDefault="001D042E" w:rsidP="005E6C3D">
            <w:pPr>
              <w:pStyle w:val="-5"/>
            </w:pPr>
            <w:r>
              <w:rPr>
                <w:lang w:val="en-US"/>
              </w:rPr>
              <w:t>0805</w:t>
            </w:r>
          </w:p>
        </w:tc>
      </w:tr>
      <w:tr w:rsidR="00EC4B5F" w14:paraId="1A7D222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C68D011" w14:textId="7F7535DB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C03096B" w14:textId="4EB6161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8D47C7" w14:textId="0AAE68C8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6078B6F" w14:textId="155368F7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8B4756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268119C" w14:textId="6CA0C44F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D7842A6" w14:textId="15879E27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9A19DE4" w14:textId="5FF678A0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330786" w14:textId="3BEE84D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BA2B47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51BC149" w14:textId="64DF0AB5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R62–R64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4D2ADBE" w14:textId="48D16965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Р1-12-0,062-50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160098B" w14:textId="0D7E8644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C5B0A31" w14:textId="486A7C3A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6C28C60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D19AC0" w14:textId="3CFA328D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D2AB302" w14:textId="0213B125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A2225D8" w14:textId="49F1A702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12D2AC" w14:textId="382C944A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16F5D87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7647434B" w14:textId="6888B706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R66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6ED7894" w14:textId="24AF1CF1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F3781A1" w14:textId="56A0DC6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7502B7" w14:textId="21419ED8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710F503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F5DE54D" w14:textId="77777777" w:rsidR="00C76076" w:rsidRDefault="008E0964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R67–R69</w:t>
            </w:r>
            <w:r w:rsidR="00C76076">
              <w:rPr>
                <w:iCs/>
                <w:color w:val="000000"/>
              </w:rPr>
              <w:t xml:space="preserve">, </w:t>
            </w:r>
          </w:p>
          <w:p w14:paraId="4AD5D895" w14:textId="6773C1ED" w:rsidR="00EC4B5F" w:rsidRPr="00C76076" w:rsidRDefault="00C76076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C76076">
              <w:rPr>
                <w:iCs/>
                <w:color w:val="000000"/>
                <w:highlight w:val="yellow"/>
                <w:lang w:val="en-US"/>
              </w:rPr>
              <w:t>R77, R78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8E2AE5D" w14:textId="46091FDD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B47DE47" w14:textId="7F262682" w:rsidR="00EC4B5F" w:rsidRPr="00AC7DB4" w:rsidRDefault="00C76076" w:rsidP="005E6C3D">
            <w:pPr>
              <w:pStyle w:val="-"/>
              <w:rPr>
                <w:iCs/>
                <w:color w:val="000000"/>
                <w:lang w:val="en-US"/>
              </w:rPr>
            </w:pPr>
            <w:r w:rsidRPr="00C76076">
              <w:rPr>
                <w:iCs/>
                <w:color w:val="000000"/>
                <w:highlight w:val="yellow"/>
                <w:lang w:val="en-US"/>
              </w:rPr>
              <w:t>5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F27485A" w14:textId="6D7794A4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57EC981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B279B8C" w14:textId="6F369E3A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R70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872460" w14:textId="26586076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8B3A88" w14:textId="3AE21EDE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851746F" w14:textId="1F8E3F0E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4EF124D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72D9FF" w14:textId="3D9A8C38" w:rsidR="00EC4B5F" w:rsidRPr="008E0964" w:rsidRDefault="008E0964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R71, R72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21C721" w14:textId="6316BCEE" w:rsidR="00EC4B5F" w:rsidRPr="006574C9" w:rsidRDefault="00CF69DA" w:rsidP="007E30F7">
            <w:pPr>
              <w:pStyle w:val="-5"/>
              <w:rPr>
                <w:iCs/>
                <w:color w:val="000000"/>
              </w:rPr>
            </w:pPr>
            <w:r w:rsidRPr="00CF69DA">
              <w:rPr>
                <w:iCs/>
                <w:color w:val="000000"/>
              </w:rPr>
              <w:t>Р1-12-0,062-10 кОм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BE11F5F" w14:textId="0FC708FD" w:rsidR="00EC4B5F" w:rsidRPr="00AC7DB4" w:rsidRDefault="00AC7DB4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67D45F2" w14:textId="2F15D015" w:rsidR="00EC4B5F" w:rsidRDefault="006906C8" w:rsidP="005E6C3D">
            <w:pPr>
              <w:pStyle w:val="-5"/>
            </w:pPr>
            <w:r>
              <w:rPr>
                <w:lang w:val="en-US"/>
              </w:rPr>
              <w:t>0603</w:t>
            </w:r>
          </w:p>
        </w:tc>
      </w:tr>
      <w:tr w:rsidR="00EC4B5F" w14:paraId="2D044D4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6D7A09" w14:textId="24E202F1" w:rsidR="00EC4B5F" w:rsidRPr="00EE16A3" w:rsidRDefault="00A823EB" w:rsidP="005E6C3D">
            <w:pPr>
              <w:pStyle w:val="-5"/>
              <w:rPr>
                <w:iCs/>
                <w:color w:val="000000"/>
                <w:highlight w:val="yellow"/>
              </w:rPr>
            </w:pPr>
            <w:r w:rsidRPr="00EE16A3">
              <w:rPr>
                <w:iCs/>
                <w:color w:val="000000"/>
                <w:highlight w:val="yellow"/>
                <w:lang w:val="en-US"/>
              </w:rPr>
              <w:t>R73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6EF54B4" w14:textId="572D9BD4" w:rsidR="00EC4B5F" w:rsidRPr="00EE16A3" w:rsidRDefault="00A823EB" w:rsidP="007E30F7">
            <w:pPr>
              <w:pStyle w:val="-5"/>
              <w:rPr>
                <w:iCs/>
                <w:color w:val="000000"/>
                <w:highlight w:val="yellow"/>
              </w:rPr>
            </w:pPr>
            <w:r w:rsidRPr="00EE16A3">
              <w:rPr>
                <w:iCs/>
                <w:color w:val="000000"/>
                <w:highlight w:val="yellow"/>
              </w:rPr>
              <w:t>Р1-12-0,125-120 Ом ± 5%-М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6917F61" w14:textId="4276A55E" w:rsidR="00EC4B5F" w:rsidRPr="00EE16A3" w:rsidRDefault="00A823EB" w:rsidP="005E6C3D">
            <w:pPr>
              <w:pStyle w:val="-"/>
              <w:rPr>
                <w:iCs/>
                <w:color w:val="000000"/>
                <w:highlight w:val="yellow"/>
                <w:lang w:val="en-US"/>
              </w:rPr>
            </w:pPr>
            <w:r w:rsidRPr="00EE16A3">
              <w:rPr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6D0A2DA" w14:textId="66B5D109" w:rsidR="00EC4B5F" w:rsidRPr="00EE16A3" w:rsidRDefault="00A823EB" w:rsidP="005E6C3D">
            <w:pPr>
              <w:pStyle w:val="-5"/>
              <w:rPr>
                <w:highlight w:val="yellow"/>
              </w:rPr>
            </w:pPr>
            <w:r w:rsidRPr="00EE16A3">
              <w:rPr>
                <w:highlight w:val="yellow"/>
                <w:lang w:val="en-US"/>
              </w:rPr>
              <w:t>0805</w:t>
            </w:r>
          </w:p>
        </w:tc>
      </w:tr>
      <w:tr w:rsidR="000A1EA2" w14:paraId="572021F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6E63D2E" w14:textId="77777777" w:rsidR="000A1EA2" w:rsidRDefault="000A1EA2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C5C157" w14:textId="77777777" w:rsidR="000A1EA2" w:rsidRPr="00CF69DA" w:rsidRDefault="000A1EA2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296DFDA" w14:textId="77777777" w:rsidR="000A1EA2" w:rsidRDefault="000A1EA2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1167F59" w14:textId="77777777" w:rsidR="000A1EA2" w:rsidRDefault="000A1EA2" w:rsidP="005E6C3D">
            <w:pPr>
              <w:pStyle w:val="-5"/>
              <w:rPr>
                <w:lang w:val="en-US"/>
              </w:rPr>
            </w:pPr>
          </w:p>
        </w:tc>
      </w:tr>
      <w:tr w:rsidR="00123086" w14:paraId="38BD4EA2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4B8BDC9" w14:textId="247ED9F2" w:rsidR="00123086" w:rsidRPr="00123086" w:rsidRDefault="00123086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T1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E558DC7" w14:textId="59409CC6" w:rsidR="00123086" w:rsidRPr="006574C9" w:rsidRDefault="00123086" w:rsidP="00123086">
            <w:pPr>
              <w:pStyle w:val="-5"/>
              <w:rPr>
                <w:iCs/>
                <w:color w:val="000000"/>
              </w:rPr>
            </w:pPr>
            <w:r w:rsidRPr="00123086">
              <w:rPr>
                <w:iCs/>
                <w:color w:val="000000"/>
              </w:rPr>
              <w:t>Трансформаторная сборка Тр-ЛС5</w:t>
            </w:r>
            <w:r>
              <w:rPr>
                <w:iCs/>
                <w:color w:val="000000"/>
              </w:rPr>
              <w:br/>
            </w:r>
            <w:r w:rsidR="00F636EC">
              <w:rPr>
                <w:iCs/>
                <w:color w:val="000000"/>
              </w:rPr>
              <w:t>ЕСКФ.671152.002</w:t>
            </w:r>
            <w:r w:rsidRPr="00123086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32CE940" w14:textId="2F091DCC" w:rsidR="00123086" w:rsidRPr="00123086" w:rsidRDefault="00123086" w:rsidP="005E6C3D">
            <w:pPr>
              <w:pStyle w:val="-"/>
              <w:rPr>
                <w:iCs/>
                <w:color w:val="000000"/>
              </w:rPr>
            </w:pPr>
            <w:r w:rsidRPr="00123086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CFD33EA" w14:textId="77777777" w:rsidR="00123086" w:rsidRDefault="00123086" w:rsidP="005E6C3D">
            <w:pPr>
              <w:pStyle w:val="-5"/>
            </w:pPr>
          </w:p>
        </w:tc>
      </w:tr>
      <w:tr w:rsidR="00123086" w14:paraId="4ACBB2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31EA09E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0481A1" w14:textId="77777777" w:rsidR="00123086" w:rsidRPr="006574C9" w:rsidRDefault="0012308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CEDB01F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58A6EDC" w14:textId="77777777" w:rsidR="00123086" w:rsidRDefault="00123086" w:rsidP="005E6C3D">
            <w:pPr>
              <w:pStyle w:val="-5"/>
            </w:pPr>
          </w:p>
        </w:tc>
      </w:tr>
      <w:tr w:rsidR="00123086" w14:paraId="2CB9578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33801E2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6ACF878" w14:textId="6C9F80AB" w:rsidR="00123086" w:rsidRPr="00DF2487" w:rsidRDefault="00DF2487" w:rsidP="00DF2487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DF2487">
              <w:rPr>
                <w:u w:val="single"/>
              </w:rPr>
              <w:t>Приборы электровакуумные, полупроводниковые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04C4E45F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079D3A7" w14:textId="77777777" w:rsidR="00123086" w:rsidRDefault="00123086" w:rsidP="005E6C3D">
            <w:pPr>
              <w:pStyle w:val="-5"/>
            </w:pPr>
          </w:p>
        </w:tc>
      </w:tr>
      <w:tr w:rsidR="00123086" w14:paraId="6DC17EE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1569C3C" w14:textId="3AC00E63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lastRenderedPageBreak/>
              <w:t>VD1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2B48117" w14:textId="773E466F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2С4003Б91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АЕЯР.432120.780ТУ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1C91A49" w14:textId="2B211A45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B022E93" w14:textId="606C3731" w:rsidR="00123086" w:rsidRPr="00DF2487" w:rsidRDefault="00DF2487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SOD-123</w:t>
            </w:r>
          </w:p>
        </w:tc>
      </w:tr>
      <w:tr w:rsidR="00123086" w14:paraId="3F3F748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43E103" w14:textId="137BD788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F1C129E" w14:textId="49654A0B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Индикатор ИПД156А9-К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АЕЯР.432220.596ТУ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3033222" w14:textId="11082A7E" w:rsidR="00123086" w:rsidRPr="00DF2487" w:rsidRDefault="00DF2487" w:rsidP="005E6C3D">
            <w:pPr>
              <w:pStyle w:val="-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CA70A35" w14:textId="77777777" w:rsidR="00123086" w:rsidRDefault="00123086" w:rsidP="005E6C3D">
            <w:pPr>
              <w:pStyle w:val="-5"/>
            </w:pPr>
          </w:p>
        </w:tc>
      </w:tr>
      <w:tr w:rsidR="00123086" w14:paraId="4ADBA91B" w14:textId="77777777" w:rsidTr="00F4032B">
        <w:trPr>
          <w:trHeight w:val="177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F355B48" w14:textId="334C1C1F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CFBA9A0" w14:textId="41531D0E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Индикатор ИПД156А9-Л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АЕЯР.432220.596ТУ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DA76279" w14:textId="11B76153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979A5D4" w14:textId="77777777" w:rsidR="00123086" w:rsidRDefault="00123086" w:rsidP="005E6C3D">
            <w:pPr>
              <w:pStyle w:val="-5"/>
            </w:pPr>
          </w:p>
        </w:tc>
      </w:tr>
      <w:tr w:rsidR="00F4032B" w14:paraId="1F494D93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0D33252" w14:textId="77777777" w:rsidR="00F4032B" w:rsidRDefault="00F4032B" w:rsidP="005E6C3D">
            <w:pPr>
              <w:pStyle w:val="-5"/>
              <w:rPr>
                <w:iCs/>
                <w:color w:val="000000"/>
                <w:lang w:val="en-US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13E6768" w14:textId="77777777" w:rsidR="00F4032B" w:rsidRDefault="00F4032B" w:rsidP="00DF248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211BEAB" w14:textId="77777777" w:rsidR="00F4032B" w:rsidRDefault="00F4032B" w:rsidP="005E6C3D">
            <w:pPr>
              <w:pStyle w:val="-"/>
              <w:rPr>
                <w:iCs/>
                <w:color w:val="000000"/>
                <w:lang w:val="en-US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DCCA7AC" w14:textId="77777777" w:rsidR="00F4032B" w:rsidRDefault="00F4032B" w:rsidP="005E6C3D">
            <w:pPr>
              <w:pStyle w:val="-5"/>
            </w:pPr>
          </w:p>
        </w:tc>
      </w:tr>
      <w:tr w:rsidR="00123086" w14:paraId="5FA937FA" w14:textId="77777777" w:rsidTr="00F121AA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8BFEA19" w14:textId="70632E35" w:rsidR="00123086" w:rsidRPr="00DF2487" w:rsidRDefault="00DF2487" w:rsidP="005E6C3D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VD4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847995" w14:textId="30A27DD7" w:rsidR="00123086" w:rsidRPr="006574C9" w:rsidRDefault="00DF2487" w:rsidP="00DF2487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регулируемый 142ЕР1ТИМ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АЕЯР.431420.365-01ТУ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638FAF6" w14:textId="64C26C08" w:rsidR="00123086" w:rsidRPr="00DF2487" w:rsidRDefault="00DF248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3005AD4" w14:textId="114E4B26" w:rsidR="00123086" w:rsidRDefault="00DF2487" w:rsidP="005E6C3D">
            <w:pPr>
              <w:pStyle w:val="-5"/>
            </w:pPr>
            <w:r>
              <w:t>КТ-99-1</w:t>
            </w:r>
            <w:r>
              <w:br/>
              <w:t>(4601.3-1)</w:t>
            </w:r>
          </w:p>
        </w:tc>
      </w:tr>
      <w:tr w:rsidR="00BB7539" w14:paraId="468049C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FE48B4" w14:textId="2554AC40" w:rsidR="00BB7539" w:rsidRPr="00BB7539" w:rsidRDefault="00BB7539" w:rsidP="00BB7539">
            <w:pPr>
              <w:pStyle w:val="-5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VD5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F37FA8D" w14:textId="2BC86CB5" w:rsidR="00BB7539" w:rsidRPr="006574C9" w:rsidRDefault="00BB7539" w:rsidP="00BB7539">
            <w:pPr>
              <w:pStyle w:val="-5"/>
              <w:rPr>
                <w:iCs/>
                <w:color w:val="000000"/>
              </w:rPr>
            </w:pPr>
            <w:r w:rsidRPr="00DF2487">
              <w:rPr>
                <w:iCs/>
                <w:color w:val="000000"/>
              </w:rPr>
              <w:t>Стабилитрон 2С4003Б91</w:t>
            </w:r>
            <w:r>
              <w:rPr>
                <w:iCs/>
                <w:color w:val="000000"/>
              </w:rPr>
              <w:br/>
            </w:r>
            <w:r w:rsidRPr="00DF2487">
              <w:rPr>
                <w:iCs/>
                <w:color w:val="000000"/>
              </w:rPr>
              <w:t>АЕЯР.432120.780ТУ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193F946" w14:textId="42FF2004" w:rsidR="00BB7539" w:rsidRPr="00D605D4" w:rsidRDefault="00BB7539" w:rsidP="00BB7539">
            <w:pPr>
              <w:pStyle w:val="-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4CEA442" w14:textId="507BFF23" w:rsidR="00BB7539" w:rsidRDefault="00BB7539" w:rsidP="00BB7539">
            <w:pPr>
              <w:pStyle w:val="-5"/>
            </w:pPr>
            <w:r>
              <w:rPr>
                <w:lang w:val="en-US"/>
              </w:rPr>
              <w:t>SOD-123</w:t>
            </w:r>
          </w:p>
        </w:tc>
      </w:tr>
      <w:tr w:rsidR="00123086" w14:paraId="009D2BC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8901860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B03EF05" w14:textId="77777777" w:rsidR="00123086" w:rsidRPr="006574C9" w:rsidRDefault="00123086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0F56BFB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23C5BDF" w14:textId="77777777" w:rsidR="00123086" w:rsidRDefault="00123086" w:rsidP="005E6C3D">
            <w:pPr>
              <w:pStyle w:val="-5"/>
            </w:pPr>
          </w:p>
        </w:tc>
      </w:tr>
      <w:tr w:rsidR="00123086" w14:paraId="70B00D24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246C909" w14:textId="77777777" w:rsidR="00123086" w:rsidRDefault="00123086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09B120C" w14:textId="1D75CD2D" w:rsidR="00123086" w:rsidRPr="00BB7539" w:rsidRDefault="00BB7539" w:rsidP="00BB7539">
            <w:pPr>
              <w:pStyle w:val="-5"/>
              <w:jc w:val="center"/>
              <w:rPr>
                <w:iCs/>
                <w:color w:val="000000"/>
                <w:u w:val="single"/>
              </w:rPr>
            </w:pPr>
            <w:r w:rsidRPr="00BB7539">
              <w:rPr>
                <w:u w:val="single"/>
              </w:rPr>
              <w:t>Соединения контактные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8101D8B" w14:textId="77777777" w:rsidR="00123086" w:rsidRPr="00D605D4" w:rsidRDefault="00123086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D4A2668" w14:textId="77777777" w:rsidR="00123086" w:rsidRDefault="00123086" w:rsidP="005E6C3D">
            <w:pPr>
              <w:pStyle w:val="-5"/>
            </w:pPr>
          </w:p>
        </w:tc>
      </w:tr>
      <w:tr w:rsidR="00123086" w14:paraId="4765B8A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7B0FCF0" w14:textId="7D3ADA71" w:rsidR="00123086" w:rsidRPr="00C97DCC" w:rsidRDefault="00C97DCC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EB3859">
              <w:rPr>
                <w:iCs/>
                <w:color w:val="000000"/>
                <w:lang w:val="en-US"/>
              </w:rPr>
              <w:t>X1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BE47036" w14:textId="0BA8A882" w:rsidR="00123086" w:rsidRPr="006574C9" w:rsidRDefault="00C862BC" w:rsidP="00C862BC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СНП347-20ВП21-В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РЮМК.430420.012</w:t>
            </w:r>
            <w:r w:rsidRPr="00C862B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5B1861B" w14:textId="6A6AF53D" w:rsidR="00123086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1672A662" w14:textId="09E0A367" w:rsidR="00123086" w:rsidRPr="00C862BC" w:rsidRDefault="00C862BC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IDC-20</w:t>
            </w:r>
          </w:p>
        </w:tc>
      </w:tr>
      <w:tr w:rsidR="00EC4B5F" w14:paraId="70DCF851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3F48110" w14:textId="4FEE4B16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60818C1" w14:textId="7C8ED864" w:rsidR="00EC4B5F" w:rsidRPr="006574C9" w:rsidRDefault="00C862BC" w:rsidP="00DE0939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СНП348-2ВП</w:t>
            </w:r>
            <w:r w:rsidR="00DE0939" w:rsidRPr="00DE0939">
              <w:rPr>
                <w:iCs/>
                <w:color w:val="FF0000"/>
                <w:highlight w:val="yellow"/>
              </w:rPr>
              <w:t>2</w:t>
            </w:r>
            <w:r>
              <w:rPr>
                <w:iCs/>
                <w:color w:val="000000"/>
              </w:rPr>
              <w:t>2-В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РЮМК.430420.013</w:t>
            </w:r>
            <w:r w:rsidRPr="00C862BC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FAA8B10" w14:textId="7C93F6DD" w:rsidR="00EC4B5F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CA5D4AF" w14:textId="77777777" w:rsidR="00EC4B5F" w:rsidRDefault="00EC4B5F" w:rsidP="005E6C3D">
            <w:pPr>
              <w:pStyle w:val="-5"/>
            </w:pPr>
          </w:p>
        </w:tc>
      </w:tr>
      <w:tr w:rsidR="00EC4B5F" w14:paraId="7C2C0D47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0D413E9" w14:textId="78E93D98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30C9CCC" w14:textId="708B4D39" w:rsidR="00EC4B5F" w:rsidRPr="006574C9" w:rsidRDefault="00C862BC" w:rsidP="007E30F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Разъем Micro</w:t>
            </w:r>
            <w:r w:rsidRPr="00C862BC">
              <w:rPr>
                <w:iCs/>
                <w:color w:val="000000"/>
              </w:rPr>
              <w:t>USB 1981568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5E81F12" w14:textId="2B1E74DA" w:rsidR="00EC4B5F" w:rsidRPr="00C862BC" w:rsidRDefault="00C862BC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4FCAAAA" w14:textId="77777777" w:rsidR="00EC4B5F" w:rsidRDefault="00EC4B5F" w:rsidP="005E6C3D">
            <w:pPr>
              <w:pStyle w:val="-5"/>
            </w:pPr>
          </w:p>
        </w:tc>
      </w:tr>
      <w:tr w:rsidR="00EC4B5F" w14:paraId="6C927C46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7FB9D3C" w14:textId="06536046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4,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CBFA69" w14:textId="7497276F" w:rsidR="00EC4B5F" w:rsidRPr="006574C9" w:rsidRDefault="00C930F2" w:rsidP="00C930F2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СНП394-16ВП21-2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C930F2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E527266" w14:textId="64B87A42" w:rsidR="00EC4B5F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FB8E65" w14:textId="77777777" w:rsidR="00EC4B5F" w:rsidRDefault="00EC4B5F" w:rsidP="005E6C3D">
            <w:pPr>
              <w:pStyle w:val="-5"/>
            </w:pPr>
          </w:p>
        </w:tc>
      </w:tr>
      <w:tr w:rsidR="00EC4B5F" w14:paraId="639814CE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29C22DE7" w14:textId="54038E90" w:rsidR="00EC4B5F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6,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967C106" w14:textId="3D56C469" w:rsidR="00EC4B5F" w:rsidRPr="006574C9" w:rsidRDefault="00C930F2" w:rsidP="00DE0939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СНП389-2ВП</w:t>
            </w:r>
            <w:r w:rsidR="00DE0939" w:rsidRPr="00DE0939">
              <w:rPr>
                <w:iCs/>
                <w:color w:val="FF0000"/>
                <w:highlight w:val="yellow"/>
              </w:rPr>
              <w:t>2</w:t>
            </w:r>
            <w:r>
              <w:rPr>
                <w:iCs/>
                <w:color w:val="000000"/>
              </w:rPr>
              <w:t>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C930F2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C64CF4F" w14:textId="14372E3D" w:rsidR="00EC4B5F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271D229" w14:textId="77777777" w:rsidR="00EC4B5F" w:rsidRDefault="00EC4B5F" w:rsidP="005E6C3D">
            <w:pPr>
              <w:pStyle w:val="-5"/>
            </w:pPr>
          </w:p>
        </w:tc>
      </w:tr>
      <w:tr w:rsidR="00800297" w14:paraId="30651F69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602D7C6E" w14:textId="3CFD96E6" w:rsidR="00800297" w:rsidRPr="00E07397" w:rsidRDefault="00C97DCC" w:rsidP="00E07397">
            <w:pPr>
              <w:pStyle w:val="-5"/>
              <w:rPr>
                <w:iCs/>
                <w:color w:val="000000"/>
                <w:highlight w:val="yellow"/>
              </w:rPr>
            </w:pPr>
            <w:r w:rsidRPr="00E07397">
              <w:rPr>
                <w:iCs/>
                <w:color w:val="000000"/>
                <w:highlight w:val="yellow"/>
                <w:lang w:val="en-US"/>
              </w:rPr>
              <w:t>X</w:t>
            </w:r>
            <w:r w:rsidRPr="00E07397">
              <w:rPr>
                <w:iCs/>
                <w:color w:val="000000"/>
                <w:highlight w:val="yellow"/>
              </w:rPr>
              <w:t>8</w:t>
            </w:r>
            <w:r w:rsidR="00E07397" w:rsidRPr="00E07397">
              <w:rPr>
                <w:iCs/>
                <w:color w:val="000000"/>
                <w:highlight w:val="yellow"/>
              </w:rPr>
              <w:t>,</w:t>
            </w:r>
            <w:r w:rsidRPr="00E07397">
              <w:rPr>
                <w:iCs/>
                <w:color w:val="000000"/>
                <w:highlight w:val="yellow"/>
                <w:lang w:val="en-US"/>
              </w:rPr>
              <w:t>X</w:t>
            </w:r>
            <w:r w:rsidR="00E07397" w:rsidRPr="00E07397">
              <w:rPr>
                <w:iCs/>
                <w:color w:val="000000"/>
                <w:highlight w:val="yellow"/>
              </w:rPr>
              <w:t>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0B805F" w14:textId="255265B4" w:rsidR="00800297" w:rsidRPr="00E07397" w:rsidRDefault="00C930F2" w:rsidP="00350D33">
            <w:pPr>
              <w:pStyle w:val="-5"/>
              <w:rPr>
                <w:iCs/>
                <w:color w:val="000000"/>
                <w:highlight w:val="yellow"/>
              </w:rPr>
            </w:pPr>
            <w:r w:rsidRPr="00E07397">
              <w:rPr>
                <w:iCs/>
                <w:color w:val="000000"/>
                <w:highlight w:val="yellow"/>
              </w:rPr>
              <w:t>Вилка СНП39</w:t>
            </w:r>
            <w:r w:rsidR="0082383C">
              <w:rPr>
                <w:iCs/>
                <w:color w:val="000000"/>
                <w:highlight w:val="yellow"/>
              </w:rPr>
              <w:t>2</w:t>
            </w:r>
            <w:r w:rsidRPr="00E07397">
              <w:rPr>
                <w:iCs/>
                <w:color w:val="000000"/>
                <w:highlight w:val="yellow"/>
              </w:rPr>
              <w:t>-6ВП</w:t>
            </w:r>
            <w:r w:rsidR="0082383C">
              <w:rPr>
                <w:iCs/>
                <w:color w:val="000000"/>
                <w:highlight w:val="yellow"/>
              </w:rPr>
              <w:t>21</w:t>
            </w:r>
            <w:r w:rsidRPr="00E07397">
              <w:rPr>
                <w:iCs/>
                <w:color w:val="000000"/>
                <w:highlight w:val="yellow"/>
              </w:rPr>
              <w:t>-1</w:t>
            </w:r>
            <w:r w:rsidRPr="00E07397">
              <w:rPr>
                <w:iCs/>
                <w:color w:val="000000"/>
                <w:highlight w:val="yellow"/>
              </w:rPr>
              <w:br/>
            </w:r>
            <w:r w:rsidR="00181C4A" w:rsidRPr="00E07397">
              <w:rPr>
                <w:iCs/>
                <w:color w:val="000000"/>
                <w:highlight w:val="yellow"/>
              </w:rPr>
              <w:t>РЮМК.430420.0</w:t>
            </w:r>
            <w:r w:rsidR="00350D33" w:rsidRPr="001C490A">
              <w:rPr>
                <w:iCs/>
                <w:color w:val="000000"/>
                <w:highlight w:val="yellow"/>
              </w:rPr>
              <w:t>50</w:t>
            </w:r>
            <w:r w:rsidRPr="00E07397">
              <w:rPr>
                <w:iCs/>
                <w:color w:val="000000"/>
                <w:highlight w:val="yellow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70489260" w14:textId="3543C046" w:rsidR="00800297" w:rsidRPr="00E07397" w:rsidRDefault="00E07397" w:rsidP="005E6C3D">
            <w:pPr>
              <w:pStyle w:val="-"/>
              <w:rPr>
                <w:iCs/>
                <w:color w:val="000000"/>
                <w:highlight w:val="yellow"/>
              </w:rPr>
            </w:pPr>
            <w:r w:rsidRPr="00E07397">
              <w:rPr>
                <w:iCs/>
                <w:color w:val="000000"/>
                <w:highlight w:val="yellow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2B247339" w14:textId="77777777" w:rsidR="00800297" w:rsidRPr="00E07397" w:rsidRDefault="00800297" w:rsidP="005E6C3D">
            <w:pPr>
              <w:pStyle w:val="-5"/>
              <w:rPr>
                <w:highlight w:val="yellow"/>
              </w:rPr>
            </w:pPr>
          </w:p>
        </w:tc>
      </w:tr>
      <w:tr w:rsidR="00E07397" w14:paraId="5DF584BD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2456F03" w14:textId="3D8683E0" w:rsidR="00E07397" w:rsidRPr="00E07397" w:rsidRDefault="00E07397" w:rsidP="00E07397">
            <w:pPr>
              <w:pStyle w:val="-5"/>
              <w:rPr>
                <w:iCs/>
                <w:color w:val="000000"/>
                <w:highlight w:val="yellow"/>
                <w:lang w:val="en-US"/>
              </w:rPr>
            </w:pPr>
            <w:r w:rsidRPr="00E07397">
              <w:rPr>
                <w:iCs/>
                <w:color w:val="000000"/>
                <w:highlight w:val="yellow"/>
                <w:lang w:val="en-US"/>
              </w:rPr>
              <w:t>X</w:t>
            </w:r>
            <w:r w:rsidRPr="00E07397">
              <w:rPr>
                <w:iCs/>
                <w:color w:val="000000"/>
                <w:highlight w:val="yellow"/>
              </w:rPr>
              <w:t>10,</w:t>
            </w:r>
            <w:r w:rsidRPr="00E07397">
              <w:rPr>
                <w:iCs/>
                <w:color w:val="000000"/>
                <w:highlight w:val="yellow"/>
                <w:lang w:val="en-US"/>
              </w:rPr>
              <w:t>X</w:t>
            </w:r>
            <w:r w:rsidRPr="00E07397">
              <w:rPr>
                <w:iCs/>
                <w:color w:val="000000"/>
                <w:highlight w:val="yellow"/>
              </w:rPr>
              <w:t>11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CC0979D" w14:textId="6F1897C0" w:rsidR="00E07397" w:rsidRPr="00E07397" w:rsidRDefault="00E07397" w:rsidP="00DE0939">
            <w:pPr>
              <w:pStyle w:val="-5"/>
              <w:rPr>
                <w:iCs/>
                <w:color w:val="000000"/>
                <w:highlight w:val="yellow"/>
              </w:rPr>
            </w:pPr>
            <w:r w:rsidRPr="00E07397">
              <w:rPr>
                <w:iCs/>
                <w:color w:val="000000"/>
                <w:highlight w:val="yellow"/>
              </w:rPr>
              <w:t>Вилка СНП389-6ВП</w:t>
            </w:r>
            <w:r w:rsidR="00DE0939">
              <w:rPr>
                <w:iCs/>
                <w:color w:val="FF0000"/>
                <w:highlight w:val="yellow"/>
              </w:rPr>
              <w:t>2</w:t>
            </w:r>
            <w:r w:rsidRPr="00E07397">
              <w:rPr>
                <w:iCs/>
                <w:color w:val="000000"/>
                <w:highlight w:val="yellow"/>
              </w:rPr>
              <w:t>2-1</w:t>
            </w:r>
            <w:r w:rsidRPr="00E07397">
              <w:rPr>
                <w:iCs/>
                <w:color w:val="000000"/>
                <w:highlight w:val="yellow"/>
              </w:rPr>
              <w:br/>
              <w:t>РЮМК.430420.033ТУ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3852D7E" w14:textId="0DCE2316" w:rsidR="00E07397" w:rsidRPr="00E07397" w:rsidRDefault="00E07397" w:rsidP="005E6C3D">
            <w:pPr>
              <w:pStyle w:val="-"/>
              <w:rPr>
                <w:iCs/>
                <w:color w:val="000000"/>
                <w:highlight w:val="yellow"/>
              </w:rPr>
            </w:pPr>
            <w:r w:rsidRPr="00E07397">
              <w:rPr>
                <w:iCs/>
                <w:color w:val="000000"/>
                <w:highlight w:val="yellow"/>
              </w:rPr>
              <w:t>2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72EEAE0" w14:textId="77777777" w:rsidR="00E07397" w:rsidRPr="00E07397" w:rsidRDefault="00E07397" w:rsidP="005E6C3D">
            <w:pPr>
              <w:pStyle w:val="-5"/>
              <w:rPr>
                <w:highlight w:val="yellow"/>
              </w:rPr>
            </w:pPr>
          </w:p>
        </w:tc>
      </w:tr>
      <w:tr w:rsidR="00800297" w14:paraId="7BB1793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4B777E83" w14:textId="74EF5F09" w:rsidR="00800297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23D43D4" w14:textId="57210F10" w:rsidR="00800297" w:rsidRPr="006574C9" w:rsidRDefault="00C930F2" w:rsidP="007E30F7">
            <w:pPr>
              <w:pStyle w:val="-5"/>
              <w:rPr>
                <w:iCs/>
                <w:color w:val="000000"/>
              </w:rPr>
            </w:pPr>
            <w:r w:rsidRPr="00C930F2">
              <w:rPr>
                <w:iCs/>
                <w:color w:val="000000"/>
              </w:rPr>
              <w:t>Розетка СНП418 на плату</w:t>
            </w:r>
            <w:r>
              <w:rPr>
                <w:iCs/>
                <w:color w:val="000000"/>
              </w:rPr>
              <w:br/>
            </w:r>
            <w:r w:rsidRPr="00C930F2">
              <w:rPr>
                <w:iCs/>
                <w:color w:val="000000"/>
              </w:rPr>
              <w:t>РЮМК.430420.094ТУ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35FE67F" w14:textId="3B2E824E" w:rsidR="00800297" w:rsidRPr="00C930F2" w:rsidRDefault="00C930F2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511A5EBE" w14:textId="4ABE74D3" w:rsidR="00800297" w:rsidRPr="00C930F2" w:rsidRDefault="00C930F2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RJ-45</w:t>
            </w:r>
          </w:p>
        </w:tc>
      </w:tr>
      <w:tr w:rsidR="00C97DCC" w14:paraId="45954205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D69C2DA" w14:textId="792FF041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D65003C" w14:textId="5F87649F" w:rsidR="00C97DCC" w:rsidRPr="006574C9" w:rsidRDefault="003E5AC7" w:rsidP="003E5AC7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СНП389-3ВП32-1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lastRenderedPageBreak/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66C6CBDF" w14:textId="4D1710A6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3880E30" w14:textId="77777777" w:rsidR="00C97DCC" w:rsidRDefault="00C97DCC" w:rsidP="005E6C3D">
            <w:pPr>
              <w:pStyle w:val="-5"/>
            </w:pPr>
          </w:p>
        </w:tc>
      </w:tr>
      <w:tr w:rsidR="00C97DCC" w14:paraId="1C32C81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08AE1DDA" w14:textId="2DB55F39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14–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16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ABBFBAE" w14:textId="2A1A31BA" w:rsidR="00C97DCC" w:rsidRPr="006574C9" w:rsidRDefault="003E5AC7" w:rsidP="00DE0939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СНП389-2ВП</w:t>
            </w:r>
            <w:r w:rsidR="00DE0939" w:rsidRPr="00DE0939">
              <w:rPr>
                <w:iCs/>
                <w:color w:val="FF0000"/>
                <w:highlight w:val="yellow"/>
              </w:rPr>
              <w:t>2</w:t>
            </w:r>
            <w:r>
              <w:rPr>
                <w:iCs/>
                <w:color w:val="000000"/>
              </w:rPr>
              <w:t>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8B300A1" w14:textId="4BDA6EDD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3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462BDFBA" w14:textId="77777777" w:rsidR="00C97DCC" w:rsidRDefault="00C97DCC" w:rsidP="005E6C3D">
            <w:pPr>
              <w:pStyle w:val="-5"/>
            </w:pPr>
          </w:p>
        </w:tc>
      </w:tr>
      <w:tr w:rsidR="00C97DCC" w14:paraId="34F6461C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1160439F" w14:textId="45646FEB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50ED699" w14:textId="43693438" w:rsidR="00C97DCC" w:rsidRPr="006574C9" w:rsidRDefault="003E5AC7" w:rsidP="007E30F7">
            <w:pPr>
              <w:pStyle w:val="-5"/>
              <w:rPr>
                <w:iCs/>
                <w:color w:val="000000"/>
              </w:rPr>
            </w:pPr>
            <w:r w:rsidRPr="003E5AC7">
              <w:rPr>
                <w:iCs/>
                <w:color w:val="000000"/>
              </w:rPr>
              <w:t>Антенный разъем 73100-0115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54B6907" w14:textId="36053092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08E2ED" w14:textId="77777777" w:rsidR="00C97DCC" w:rsidRDefault="00C97DCC" w:rsidP="005E6C3D">
            <w:pPr>
              <w:pStyle w:val="-5"/>
            </w:pPr>
          </w:p>
        </w:tc>
      </w:tr>
      <w:tr w:rsidR="00C97DCC" w14:paraId="544BCB53" w14:textId="77777777" w:rsidTr="008A166B">
        <w:trPr>
          <w:trHeight w:val="454"/>
        </w:trPr>
        <w:tc>
          <w:tcPr>
            <w:tcW w:w="141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4919718F" w14:textId="69E52E67" w:rsidR="00C97DCC" w:rsidRPr="00C862BC" w:rsidRDefault="00C97DCC" w:rsidP="005E6C3D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 xml:space="preserve">18, </w:t>
            </w:r>
            <w:r>
              <w:rPr>
                <w:iCs/>
                <w:color w:val="000000"/>
                <w:lang w:val="en-US"/>
              </w:rPr>
              <w:t>X</w:t>
            </w:r>
            <w:r w:rsidRPr="00C862BC">
              <w:rPr>
                <w:iCs/>
                <w:color w:val="000000"/>
              </w:rPr>
              <w:t>19</w:t>
            </w:r>
          </w:p>
        </w:tc>
        <w:tc>
          <w:tcPr>
            <w:tcW w:w="6236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702657B5" w14:textId="56FE17C5" w:rsidR="00C97DCC" w:rsidRPr="006574C9" w:rsidRDefault="003E5AC7" w:rsidP="00350D33">
            <w:pPr>
              <w:pStyle w:val="-5"/>
              <w:rPr>
                <w:iCs/>
                <w:color w:val="000000"/>
              </w:rPr>
            </w:pPr>
            <w:r>
              <w:rPr>
                <w:iCs/>
                <w:color w:val="000000"/>
              </w:rPr>
              <w:t>Вилка СНП389-6ВП</w:t>
            </w:r>
            <w:r w:rsidR="00350D33" w:rsidRPr="00350D33">
              <w:rPr>
                <w:iCs/>
                <w:color w:val="FF0000"/>
                <w:highlight w:val="yellow"/>
              </w:rPr>
              <w:t>2</w:t>
            </w:r>
            <w:r>
              <w:rPr>
                <w:iCs/>
                <w:color w:val="000000"/>
              </w:rPr>
              <w:t>2-1</w:t>
            </w:r>
            <w:r>
              <w:rPr>
                <w:iCs/>
                <w:color w:val="000000"/>
              </w:rPr>
              <w:br/>
            </w:r>
            <w:r w:rsidR="00181C4A">
              <w:rPr>
                <w:iCs/>
                <w:color w:val="000000"/>
              </w:rPr>
              <w:t>РЮМК.430420.033</w:t>
            </w:r>
            <w:r w:rsidRPr="003E5AC7">
              <w:rPr>
                <w:iCs/>
                <w:color w:val="000000"/>
              </w:rPr>
              <w:t>ТУ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09FFB604" w14:textId="431DDA3E" w:rsidR="00C97DCC" w:rsidRPr="003E5AC7" w:rsidRDefault="003E5AC7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2</w:t>
            </w:r>
          </w:p>
        </w:tc>
        <w:tc>
          <w:tcPr>
            <w:tcW w:w="2211" w:type="dxa"/>
            <w:tcBorders>
              <w:bottom w:val="single" w:sz="4" w:space="0" w:color="000000" w:themeColor="text1"/>
            </w:tcBorders>
            <w:tcMar>
              <w:left w:w="28" w:type="dxa"/>
              <w:right w:w="28" w:type="dxa"/>
            </w:tcMar>
          </w:tcPr>
          <w:p w14:paraId="31F6634A" w14:textId="77777777" w:rsidR="00C97DCC" w:rsidRDefault="00C97DCC" w:rsidP="005E6C3D">
            <w:pPr>
              <w:pStyle w:val="-5"/>
            </w:pPr>
          </w:p>
        </w:tc>
      </w:tr>
      <w:tr w:rsidR="00C97DCC" w14:paraId="39391A23" w14:textId="77777777" w:rsidTr="008A166B">
        <w:trPr>
          <w:trHeight w:val="454"/>
        </w:trPr>
        <w:tc>
          <w:tcPr>
            <w:tcW w:w="1417" w:type="dxa"/>
            <w:tcBorders>
              <w:top w:val="single" w:sz="4" w:space="0" w:color="000000" w:themeColor="text1"/>
              <w:bottom w:val="nil"/>
            </w:tcBorders>
            <w:tcMar>
              <w:left w:w="28" w:type="dxa"/>
              <w:right w:w="28" w:type="dxa"/>
            </w:tcMar>
          </w:tcPr>
          <w:p w14:paraId="4BB31D84" w14:textId="34BA05BF" w:rsidR="00C97DCC" w:rsidRPr="00561881" w:rsidRDefault="00561881" w:rsidP="005E6C3D">
            <w:pPr>
              <w:pStyle w:val="-5"/>
              <w:rPr>
                <w:iCs/>
                <w:color w:val="000000"/>
                <w:lang w:val="en-US"/>
              </w:rPr>
            </w:pPr>
            <w:r w:rsidRPr="00C00D75">
              <w:rPr>
                <w:iCs/>
                <w:color w:val="000000"/>
                <w:lang w:val="en-US"/>
              </w:rPr>
              <w:t>X20</w:t>
            </w:r>
          </w:p>
        </w:tc>
        <w:tc>
          <w:tcPr>
            <w:tcW w:w="6236" w:type="dxa"/>
            <w:tcBorders>
              <w:top w:val="single" w:sz="4" w:space="0" w:color="000000" w:themeColor="text1"/>
              <w:bottom w:val="nil"/>
            </w:tcBorders>
            <w:tcMar>
              <w:left w:w="28" w:type="dxa"/>
              <w:right w:w="28" w:type="dxa"/>
            </w:tcMar>
          </w:tcPr>
          <w:p w14:paraId="31801F2E" w14:textId="2E39693F" w:rsidR="00C97DCC" w:rsidRPr="006574C9" w:rsidRDefault="008A166B" w:rsidP="008A166B">
            <w:pPr>
              <w:pStyle w:val="-5"/>
              <w:rPr>
                <w:iCs/>
                <w:color w:val="000000"/>
              </w:rPr>
            </w:pPr>
            <w:r>
              <w:t>Вилка СНП347-14ВП21-В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tcMar>
              <w:left w:w="28" w:type="dxa"/>
              <w:right w:w="28" w:type="dxa"/>
            </w:tcMar>
          </w:tcPr>
          <w:p w14:paraId="1B38F377" w14:textId="1FDFBFAD" w:rsidR="00C97DCC" w:rsidRPr="00561881" w:rsidRDefault="00561881" w:rsidP="005E6C3D">
            <w:pPr>
              <w:pStyle w:val="-"/>
              <w:rPr>
                <w:iCs/>
                <w:color w:val="000000"/>
                <w:lang w:val="en-US"/>
              </w:rPr>
            </w:pPr>
            <w:r>
              <w:rPr>
                <w:iCs/>
                <w:color w:val="000000"/>
                <w:lang w:val="en-US"/>
              </w:rPr>
              <w:t>1</w:t>
            </w:r>
          </w:p>
        </w:tc>
        <w:tc>
          <w:tcPr>
            <w:tcW w:w="2211" w:type="dxa"/>
            <w:tcBorders>
              <w:top w:val="single" w:sz="4" w:space="0" w:color="000000" w:themeColor="text1"/>
              <w:bottom w:val="nil"/>
            </w:tcBorders>
            <w:tcMar>
              <w:left w:w="28" w:type="dxa"/>
              <w:right w:w="28" w:type="dxa"/>
            </w:tcMar>
          </w:tcPr>
          <w:p w14:paraId="72E0E834" w14:textId="1EBD4A8C" w:rsidR="00C97DCC" w:rsidRPr="00D5516A" w:rsidRDefault="00D5516A" w:rsidP="005E6C3D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IDC14</w:t>
            </w:r>
          </w:p>
        </w:tc>
      </w:tr>
      <w:tr w:rsidR="00C97DCC" w14:paraId="32FF9BFA" w14:textId="77777777" w:rsidTr="008A166B">
        <w:trPr>
          <w:trHeight w:val="454"/>
        </w:trPr>
        <w:tc>
          <w:tcPr>
            <w:tcW w:w="141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6FB5AACC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27663717" w14:textId="6B875D97" w:rsidR="00C97DCC" w:rsidRPr="006574C9" w:rsidRDefault="008A166B" w:rsidP="007E30F7">
            <w:pPr>
              <w:pStyle w:val="-5"/>
              <w:rPr>
                <w:iCs/>
                <w:color w:val="000000"/>
              </w:rPr>
            </w:pPr>
            <w:r>
              <w:t>РЮМК.430420.012ТУ</w:t>
            </w:r>
          </w:p>
        </w:tc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175C4540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49D95E33" w14:textId="77777777" w:rsidR="00C97DCC" w:rsidRDefault="00C97DCC" w:rsidP="005E6C3D">
            <w:pPr>
              <w:pStyle w:val="-5"/>
            </w:pPr>
          </w:p>
        </w:tc>
      </w:tr>
      <w:tr w:rsidR="00C97DCC" w14:paraId="0034A1AA" w14:textId="77777777" w:rsidTr="007E30F7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5C871441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4520E618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1A27F073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09403B6E" w14:textId="77777777" w:rsidR="00C97DCC" w:rsidRDefault="00C97DCC" w:rsidP="005E6C3D">
            <w:pPr>
              <w:pStyle w:val="-5"/>
            </w:pPr>
          </w:p>
        </w:tc>
      </w:tr>
      <w:tr w:rsidR="00C97DCC" w14:paraId="6E2DA776" w14:textId="77777777" w:rsidTr="00614B81">
        <w:trPr>
          <w:trHeight w:val="550"/>
        </w:trPr>
        <w:tc>
          <w:tcPr>
            <w:tcW w:w="1417" w:type="dxa"/>
            <w:tcMar>
              <w:left w:w="28" w:type="dxa"/>
              <w:right w:w="28" w:type="dxa"/>
            </w:tcMar>
          </w:tcPr>
          <w:p w14:paraId="30898AAD" w14:textId="77777777" w:rsidR="00C97DCC" w:rsidRDefault="00C97DCC" w:rsidP="005E6C3D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799EEC2" w14:textId="77777777" w:rsidR="00C97DCC" w:rsidRPr="006574C9" w:rsidRDefault="00C97DCC" w:rsidP="007E30F7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57694F22" w14:textId="77777777" w:rsidR="00C97DCC" w:rsidRPr="00D605D4" w:rsidRDefault="00C97DCC" w:rsidP="005E6C3D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2211" w:type="dxa"/>
            <w:tcMar>
              <w:left w:w="28" w:type="dxa"/>
              <w:right w:w="28" w:type="dxa"/>
            </w:tcMar>
          </w:tcPr>
          <w:p w14:paraId="7E0DB034" w14:textId="77777777" w:rsidR="00C97DCC" w:rsidRDefault="00C97DCC" w:rsidP="005E6C3D">
            <w:pPr>
              <w:pStyle w:val="-5"/>
            </w:pPr>
          </w:p>
        </w:tc>
      </w:tr>
    </w:tbl>
    <w:p w14:paraId="6B00B824" w14:textId="77777777" w:rsidR="00FF1F15" w:rsidRPr="005E6C3D" w:rsidRDefault="00FF1F15">
      <w:pPr>
        <w:spacing w:line="240" w:lineRule="auto"/>
        <w:ind w:firstLine="0"/>
        <w:rPr>
          <w:sz w:val="2"/>
          <w:szCs w:val="2"/>
        </w:rPr>
      </w:pPr>
      <w:bookmarkStart w:id="8" w:name="_Toc507917204"/>
      <w:bookmarkStart w:id="9" w:name="_Toc352938504"/>
      <w:bookmarkStart w:id="10" w:name="_Toc382584545"/>
      <w:r w:rsidRPr="005E6C3D">
        <w:rPr>
          <w:sz w:val="2"/>
          <w:szCs w:val="2"/>
        </w:rPr>
        <w:br w:type="page"/>
      </w:r>
    </w:p>
    <w:tbl>
      <w:tblPr>
        <w:tblpPr w:leftFromText="180" w:rightFromText="180" w:vertAnchor="page" w:horzAnchor="margin" w:tblpY="302"/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21"/>
      </w:tblGrid>
      <w:tr w:rsidR="00155E2C" w:rsidRPr="00E1033F" w14:paraId="7A671BF0" w14:textId="77777777" w:rsidTr="00B1501E">
        <w:trPr>
          <w:cantSplit/>
          <w:trHeight w:val="624"/>
        </w:trPr>
        <w:tc>
          <w:tcPr>
            <w:tcW w:w="1043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8"/>
          <w:bookmarkEnd w:id="9"/>
          <w:bookmarkEnd w:id="10"/>
          <w:p w14:paraId="15A51D70" w14:textId="77777777" w:rsidR="00155E2C" w:rsidRPr="00E1033F" w:rsidRDefault="00155E2C" w:rsidP="00081BF5">
            <w:pPr>
              <w:pStyle w:val="affff8"/>
            </w:pPr>
            <w:r w:rsidRPr="00E1033F">
              <w:lastRenderedPageBreak/>
              <w:t xml:space="preserve">Лист регистрации </w:t>
            </w:r>
            <w:r w:rsidRPr="00081BF5">
              <w:t>изменений</w:t>
            </w:r>
          </w:p>
        </w:tc>
      </w:tr>
      <w:tr w:rsidR="00155E2C" w:rsidRPr="00E1033F" w14:paraId="1B44EDB1" w14:textId="77777777" w:rsidTr="00B1501E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60A7C69D" w14:textId="77777777" w:rsidR="00155E2C" w:rsidRPr="00E1033F" w:rsidRDefault="00155E2C" w:rsidP="00B1501E">
            <w:pPr>
              <w:pStyle w:val="affff8"/>
            </w:pPr>
            <w:r w:rsidRPr="00E1033F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14:paraId="1F7B5BC4" w14:textId="77777777" w:rsidR="00155E2C" w:rsidRPr="00E1033F" w:rsidRDefault="00155E2C" w:rsidP="00B1501E">
            <w:pPr>
              <w:pStyle w:val="affff8"/>
            </w:pPr>
            <w:r w:rsidRPr="00E1033F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14:paraId="5A7C22CD" w14:textId="77777777" w:rsidR="00155E2C" w:rsidRPr="00E1033F" w:rsidRDefault="00155E2C" w:rsidP="00B1501E">
            <w:pPr>
              <w:pStyle w:val="affff8"/>
            </w:pPr>
            <w:r w:rsidRPr="00E1033F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674FFFF1" w14:textId="77777777" w:rsidR="00155E2C" w:rsidRPr="00E1033F" w:rsidRDefault="00155E2C" w:rsidP="00B1501E">
            <w:pPr>
              <w:pStyle w:val="affff8"/>
            </w:pPr>
            <w:r w:rsidRPr="00E1033F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14:paraId="031AA8DB" w14:textId="77777777" w:rsidR="00155E2C" w:rsidRPr="00E1033F" w:rsidRDefault="00155E2C" w:rsidP="00B1501E">
            <w:pPr>
              <w:pStyle w:val="affff8"/>
              <w:rPr>
                <w:spacing w:val="-4"/>
              </w:rPr>
            </w:pPr>
            <w:r w:rsidRPr="00E1033F">
              <w:rPr>
                <w:spacing w:val="-4"/>
              </w:rPr>
              <w:t xml:space="preserve">Входящий номер сопро-водительного документа </w:t>
            </w:r>
            <w:r>
              <w:rPr>
                <w:spacing w:val="-4"/>
              </w:rPr>
              <w:br/>
            </w:r>
            <w:r w:rsidRPr="00E1033F">
              <w:rPr>
                <w:spacing w:val="-4"/>
              </w:rPr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14:paraId="30CC870B" w14:textId="77777777" w:rsidR="00155E2C" w:rsidRPr="00E1033F" w:rsidRDefault="00155E2C" w:rsidP="00A9260F">
            <w:pPr>
              <w:pStyle w:val="affff8"/>
            </w:pPr>
            <w:r w:rsidRPr="00E1033F">
              <w:t>Подпись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31656E4A" w14:textId="77777777" w:rsidR="00155E2C" w:rsidRPr="00E1033F" w:rsidRDefault="00155E2C" w:rsidP="00B1501E">
            <w:pPr>
              <w:pStyle w:val="affff8"/>
            </w:pPr>
            <w:r w:rsidRPr="00E1033F">
              <w:t>Дата</w:t>
            </w:r>
          </w:p>
        </w:tc>
      </w:tr>
      <w:tr w:rsidR="00155E2C" w:rsidRPr="00E1033F" w14:paraId="6953CE84" w14:textId="77777777" w:rsidTr="00B1501E">
        <w:trPr>
          <w:cantSplit/>
          <w:trHeight w:val="693"/>
        </w:trPr>
        <w:tc>
          <w:tcPr>
            <w:tcW w:w="66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3E5F6CD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FC0F5" w14:textId="77777777" w:rsidR="00155E2C" w:rsidRPr="00E1033F" w:rsidRDefault="00A9260F" w:rsidP="00B1501E">
            <w:pPr>
              <w:pStyle w:val="affff8"/>
            </w:pPr>
            <w:r>
              <w:t>изме-нё</w:t>
            </w:r>
            <w:r w:rsidR="00155E2C"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A6812" w14:textId="77777777" w:rsidR="00155E2C" w:rsidRPr="00E1033F" w:rsidRDefault="00155E2C" w:rsidP="00A9260F">
            <w:pPr>
              <w:pStyle w:val="affff8"/>
            </w:pPr>
            <w:r w:rsidRPr="00E1033F">
              <w:t>заме-н</w:t>
            </w:r>
            <w:r w:rsidR="00A9260F">
              <w:t>ё</w:t>
            </w:r>
            <w:r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75821" w14:textId="77777777" w:rsidR="00155E2C" w:rsidRPr="00E1033F" w:rsidRDefault="00155E2C" w:rsidP="00B1501E">
            <w:pPr>
              <w:pStyle w:val="affff8"/>
            </w:pPr>
            <w:r w:rsidRPr="00E1033F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C9871" w14:textId="77777777" w:rsidR="00155E2C" w:rsidRPr="00E1033F" w:rsidRDefault="00155E2C" w:rsidP="00B1501E">
            <w:pPr>
              <w:pStyle w:val="affff8"/>
            </w:pPr>
            <w:r w:rsidRPr="00E1033F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14:paraId="3FF118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1F4853A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14:paraId="34BD495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5CB360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87B9D7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FCCCA57" w14:textId="77777777" w:rsidTr="00B1501E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14:paraId="4F268F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nil"/>
            </w:tcBorders>
          </w:tcPr>
          <w:p w14:paraId="15550F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7B4C5B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3B6F8A3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4116F27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single" w:sz="4" w:space="0" w:color="auto"/>
              <w:bottom w:val="nil"/>
            </w:tcBorders>
          </w:tcPr>
          <w:p w14:paraId="285FC0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</w:tcPr>
          <w:p w14:paraId="7C612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single" w:sz="4" w:space="0" w:color="auto"/>
              <w:bottom w:val="nil"/>
            </w:tcBorders>
          </w:tcPr>
          <w:p w14:paraId="376260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single" w:sz="4" w:space="0" w:color="auto"/>
              <w:bottom w:val="nil"/>
            </w:tcBorders>
          </w:tcPr>
          <w:p w14:paraId="5415EE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single" w:sz="4" w:space="0" w:color="auto"/>
              <w:bottom w:val="nil"/>
              <w:right w:val="nil"/>
            </w:tcBorders>
          </w:tcPr>
          <w:p w14:paraId="6865ADE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A4975B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E7B1C2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3F41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76353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88C07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EF9527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DDCF61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0D9DB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00BDDD2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ED906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</w:tcPr>
          <w:p w14:paraId="36DBD36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962004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F35A9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8A5FA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28AE4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565EE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7AFCF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34677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16819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19F99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D2BCB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99EBA6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7CA2B9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B15BC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21A3BF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37BD4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093A41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B0BCB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7E1A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C2A74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497288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FA9AA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A0B1FA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66AC5D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1F77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D74142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3553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BF75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51286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02B530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C1728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F83BB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1BB7358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E8C461E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044F3F0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93493E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11A29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BA02D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20C819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D39B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4F1FED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2CAB2D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53B7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D301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DE4094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7734E6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04EFD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15D24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3FBE2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16FF3C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EE715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322D8FB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8EE9A2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49D632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F1887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10DFB8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FC11A9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83520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934D90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77E0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0E6B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DF8575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B3A6D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B8124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4614A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383D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2EBEBC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0DE575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250E6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EA59A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138D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1941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AEF5BF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BA818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ABFE2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7179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4C814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C082E2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28D7FD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CC9B4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BF0C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2207D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38C989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C6987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4D415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7505E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1536BD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85E16F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CA3CA1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2E17CB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296E5BF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9CB963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4E49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0768D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F3135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DDEDB4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98FE4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3820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43DAD0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D23D65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5E3B44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79BD5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C6266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6056A9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8D814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88081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AAD0E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11D7F3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3A561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A8733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FDF5599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F66781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B8734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CF7C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797CFA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6057F5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BF4539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73716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57CC4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4451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6DF0CA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98E9E9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F7CA44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91A12E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852F3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15113C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E6FC2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08C78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8037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709172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2CAB26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2B49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8BF571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4314A1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BB74E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24A5C8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CBDE4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D1B886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44D01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942781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05BE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564852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C54BF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406A0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B7BF7E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1F343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C7ABA8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5178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F81C7F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0E22BD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FB7FB5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0313F1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C4D7D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3E454D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1996DBD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A71365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DE259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F8A6B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C4CA6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3AE01A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5837A0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FEC53A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85104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717579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5896A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3C6532A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504C66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43F924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5DACD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5FF65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DD85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A47F94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63319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17555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D67DF1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E5AF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88968F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DD522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33BA7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283499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1AB6A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814C9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0858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C967A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3DB245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90EC6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6EF3C1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2E1F0B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E3F389F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5A5BE0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277987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20CE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903A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1886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E986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6E8D8B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DCF5A1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6C0349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6AE7805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C19A5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A6C1F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809B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687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E9B181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EF6F78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4383437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DC13B3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909DC9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143E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0760E9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88F46DE" w14:textId="77777777" w:rsidTr="00224D95">
        <w:trPr>
          <w:cantSplit/>
          <w:trHeight w:val="789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FD2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0501D3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7E8D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E05118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7F1E7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C0D00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5F9DF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0329C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6784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382041F6" w14:textId="77777777" w:rsidR="00155E2C" w:rsidRPr="00E1033F" w:rsidRDefault="00155E2C" w:rsidP="00B1501E">
            <w:pPr>
              <w:pStyle w:val="affff8"/>
            </w:pPr>
          </w:p>
        </w:tc>
      </w:tr>
    </w:tbl>
    <w:p w14:paraId="7EEA2B8A" w14:textId="77777777" w:rsidR="003F0B44" w:rsidRPr="005E6C3D" w:rsidRDefault="003F0B44" w:rsidP="00155E2C">
      <w:pPr>
        <w:rPr>
          <w:sz w:val="2"/>
          <w:szCs w:val="2"/>
        </w:rPr>
      </w:pPr>
    </w:p>
    <w:sectPr w:rsidR="003F0B44" w:rsidRPr="005E6C3D" w:rsidSect="00155E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4" w:right="284" w:bottom="1361" w:left="1304" w:header="0" w:footer="12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3262E" w14:textId="77777777" w:rsidR="00087A4F" w:rsidRDefault="00087A4F" w:rsidP="002A1A7C">
      <w:pPr>
        <w:spacing w:line="240" w:lineRule="auto"/>
      </w:pPr>
      <w:r>
        <w:separator/>
      </w:r>
    </w:p>
  </w:endnote>
  <w:endnote w:type="continuationSeparator" w:id="0">
    <w:p w14:paraId="6523B70A" w14:textId="77777777" w:rsidR="00087A4F" w:rsidRDefault="00087A4F" w:rsidP="002A1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0C1CA" w14:textId="77777777" w:rsidR="00C00D75" w:rsidRDefault="00C00D7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DD50BA" w14:textId="77777777" w:rsidR="00C00D75" w:rsidRDefault="00C00D7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73173" w14:textId="77777777" w:rsidR="00C00D75" w:rsidRDefault="00C00D7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8C481" w14:textId="77777777" w:rsidR="00087A4F" w:rsidRDefault="00087A4F" w:rsidP="002A1A7C">
      <w:pPr>
        <w:spacing w:line="240" w:lineRule="auto"/>
      </w:pPr>
      <w:r>
        <w:separator/>
      </w:r>
    </w:p>
  </w:footnote>
  <w:footnote w:type="continuationSeparator" w:id="0">
    <w:p w14:paraId="00331BAF" w14:textId="77777777" w:rsidR="00087A4F" w:rsidRDefault="00087A4F" w:rsidP="002A1A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BDE2A" w14:textId="77777777" w:rsidR="00C00D75" w:rsidRDefault="00C00D7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E3B0D" w14:textId="77777777" w:rsidR="00F636EC" w:rsidRDefault="00087A4F">
    <w:pPr>
      <w:pStyle w:val="a9"/>
    </w:pPr>
    <w:r>
      <w:rPr>
        <w:noProof/>
      </w:rPr>
      <w:pict w14:anchorId="09B0D898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left:0;text-align:left;margin-left:19.65pt;margin-top:11.35pt;width:568.2pt;height:830.15pt;z-index:251662848;mso-position-horizontal-relative:page;mso-position-vertical-relative:page" filled="f" stroked="f">
          <v:textbox style="mso-next-textbox:#_x0000_s205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396"/>
                  <w:gridCol w:w="594"/>
                  <w:gridCol w:w="591"/>
                  <w:gridCol w:w="962"/>
                  <w:gridCol w:w="564"/>
                  <w:gridCol w:w="848"/>
                  <w:gridCol w:w="847"/>
                  <w:gridCol w:w="3668"/>
                  <w:gridCol w:w="1611"/>
                  <w:gridCol w:w="748"/>
                </w:tblGrid>
                <w:tr w:rsidR="00F636EC" w:rsidRPr="000F39CB" w14:paraId="13676FFE" w14:textId="77777777" w:rsidTr="00155E2C">
                  <w:trPr>
                    <w:cantSplit/>
                    <w:trHeight w:val="7710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0FBD39BA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 w:val="restart"/>
                      <w:textDirection w:val="btLr"/>
                    </w:tcPr>
                    <w:p w14:paraId="695C424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A196F65" w14:textId="77777777" w:rsidTr="001E30F4">
                  <w:trPr>
                    <w:cantSplit/>
                    <w:trHeight w:val="1984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024020B8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7133E438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EC72D15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C2B8FC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6CD35DC4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Инв. № дубл.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03C10D83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202FFDE2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2CB96CD8" w14:textId="77777777" w:rsidTr="001E30F4">
                  <w:trPr>
                    <w:cantSplit/>
                    <w:trHeight w:val="1417"/>
                  </w:trPr>
                  <w:tc>
                    <w:tcPr>
                      <w:tcW w:w="284" w:type="dxa"/>
                      <w:textDirection w:val="btLr"/>
                      <w:vAlign w:val="center"/>
                    </w:tcPr>
                    <w:p w14:paraId="5E37CCD6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Взам. инв. №</w:t>
                      </w:r>
                    </w:p>
                  </w:tc>
                  <w:tc>
                    <w:tcPr>
                      <w:tcW w:w="396" w:type="dxa"/>
                      <w:vAlign w:val="center"/>
                    </w:tcPr>
                    <w:p w14:paraId="1DBA1E36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0825C9C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80A8472" w14:textId="77777777" w:rsidTr="00C0298E">
                  <w:trPr>
                    <w:cantSplit/>
                    <w:trHeight w:val="1928"/>
                  </w:trPr>
                  <w:tc>
                    <w:tcPr>
                      <w:tcW w:w="284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09166BE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Подпись и дата</w:t>
                      </w:r>
                    </w:p>
                  </w:tc>
                  <w:tc>
                    <w:tcPr>
                      <w:tcW w:w="3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1F83C7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</w:tcPr>
                    <w:p w14:paraId="650F53B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52DD5CE" w14:textId="77777777" w:rsidTr="001E30F4">
                  <w:trPr>
                    <w:cantSplit/>
                    <w:trHeight w:val="576"/>
                  </w:trPr>
                  <w:tc>
                    <w:tcPr>
                      <w:tcW w:w="284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687C667" w14:textId="77777777" w:rsidR="00F636EC" w:rsidRPr="00A434B4" w:rsidRDefault="00F636EC" w:rsidP="00A434B4">
                      <w:pPr>
                        <w:pStyle w:val="ad"/>
                      </w:pPr>
                      <w:r w:rsidRPr="00A434B4">
                        <w:t>Инв. № подл.</w:t>
                      </w:r>
                    </w:p>
                  </w:tc>
                  <w:tc>
                    <w:tcPr>
                      <w:tcW w:w="396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1D35814" w14:textId="77777777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10433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14:paraId="23E6B80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7CC11DE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2A702FB5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2CE2ED8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8BE0A90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DA7FF98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5366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0059CA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257C78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 w:val="restart"/>
                      <w:vAlign w:val="center"/>
                    </w:tcPr>
                    <w:p w14:paraId="2C8F42FE" w14:textId="09C0AB5A" w:rsidR="00F636EC" w:rsidRPr="00080907" w:rsidRDefault="00C00D75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C00D75">
                        <w:rPr>
                          <w:noProof/>
                          <w:szCs w:val="24"/>
                        </w:rPr>
                        <w:t>ВБМА.469435.015</w:t>
                      </w:r>
                      <w:r w:rsidR="00F636EC">
                        <w:rPr>
                          <w:szCs w:val="24"/>
                        </w:rPr>
                        <w:t>ПЭ3</w:t>
                      </w:r>
                    </w:p>
                  </w:tc>
                  <w:tc>
                    <w:tcPr>
                      <w:tcW w:w="748" w:type="dxa"/>
                      <w:tcBorders>
                        <w:bottom w:val="single" w:sz="4" w:space="0" w:color="auto"/>
                      </w:tcBorders>
                    </w:tcPr>
                    <w:p w14:paraId="0F09D8B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</w:tr>
                <w:tr w:rsidR="00F636EC" w:rsidRPr="000F39CB" w14:paraId="56D1B1AF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extDirection w:val="btLr"/>
                      <w:vAlign w:val="center"/>
                    </w:tcPr>
                    <w:p w14:paraId="3AD63143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vAlign w:val="center"/>
                    </w:tcPr>
                    <w:p w14:paraId="462CB959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CCF5549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907B612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37E0C79A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5562A8C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5AB2144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279" w:type="dxa"/>
                      <w:gridSpan w:val="2"/>
                      <w:vMerge/>
                    </w:tcPr>
                    <w:p w14:paraId="6127F076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 w:val="restart"/>
                      <w:vAlign w:val="center"/>
                    </w:tcPr>
                    <w:p w14:paraId="5440D900" w14:textId="74001D3A" w:rsidR="00F636EC" w:rsidRPr="00A434B4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fldChar w:fldCharType="begin"/>
                      </w:r>
                      <w:r w:rsidRPr="00A434B4">
                        <w:instrText xml:space="preserve"> PAGE   \* MERGEFORMAT </w:instrText>
                      </w:r>
                      <w:r w:rsidRPr="00A434B4">
                        <w:fldChar w:fldCharType="separate"/>
                      </w:r>
                      <w:r w:rsidR="001C490A">
                        <w:rPr>
                          <w:noProof/>
                        </w:rPr>
                        <w:t>3</w:t>
                      </w:r>
                      <w:r w:rsidRPr="00A434B4">
                        <w:fldChar w:fldCharType="end"/>
                      </w:r>
                    </w:p>
                  </w:tc>
                </w:tr>
                <w:tr w:rsidR="00F636EC" w:rsidRPr="000F39CB" w14:paraId="306E2009" w14:textId="77777777" w:rsidTr="001E30F4">
                  <w:trPr>
                    <w:cantSplit/>
                    <w:trHeight w:val="283"/>
                  </w:trPr>
                  <w:tc>
                    <w:tcPr>
                      <w:tcW w:w="284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459A7ADD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6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2684687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05668582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91C853F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6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630A47E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8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323511C" w14:textId="77777777" w:rsidR="00F636EC" w:rsidRPr="001E30F4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CEB891F" w14:textId="77777777" w:rsidR="00F636EC" w:rsidRPr="001E30F4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1E30F4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5279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14:paraId="62F83E1B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748" w:type="dxa"/>
                      <w:vMerge/>
                      <w:tcBorders>
                        <w:bottom w:val="single" w:sz="4" w:space="0" w:color="auto"/>
                      </w:tcBorders>
                    </w:tcPr>
                    <w:p w14:paraId="68737576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306CC26E" w14:textId="77777777" w:rsidTr="001E30F4">
                  <w:trPr>
                    <w:cantSplit/>
                    <w:trHeight w:val="283"/>
                  </w:trPr>
                  <w:tc>
                    <w:tcPr>
                      <w:tcW w:w="2827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0BCFCFE4" w14:textId="77777777" w:rsidR="00F636EC" w:rsidRPr="00F83288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27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E671068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59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12ED3090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76BBFB0" w14:textId="77777777" w:rsidR="00F636EC" w:rsidRDefault="00F636EC" w:rsidP="00B9180A">
                <w:pPr>
                  <w:pStyle w:val="15"/>
                </w:pPr>
              </w:p>
              <w:p w14:paraId="5BA5B8F3" w14:textId="77777777" w:rsidR="00F636EC" w:rsidRDefault="00F636EC" w:rsidP="00B9180A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C8755" w14:textId="77777777" w:rsidR="00F636EC" w:rsidRDefault="00087A4F">
    <w:pPr>
      <w:pStyle w:val="a9"/>
    </w:pPr>
    <w:r>
      <w:rPr>
        <w:noProof/>
        <w:lang w:eastAsia="ru-RU" w:bidi="ar-SA"/>
      </w:rPr>
      <w:pict w14:anchorId="6071FB29"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left:0;text-align:left;margin-left:19.8pt;margin-top:11.35pt;width:568.2pt;height:830.15pt;z-index:251663872;mso-position-horizontal-relative:page;mso-position-vertical-relative:page" filled="f" stroked="f">
          <v:textbox style="mso-next-textbox:#_x0000_s2066">
            <w:txbxContent>
              <w:tbl>
                <w:tblPr>
                  <w:tblW w:w="11113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0"/>
                  <w:gridCol w:w="57"/>
                  <w:gridCol w:w="336"/>
                  <w:gridCol w:w="594"/>
                  <w:gridCol w:w="593"/>
                  <w:gridCol w:w="958"/>
                  <w:gridCol w:w="566"/>
                  <w:gridCol w:w="847"/>
                  <w:gridCol w:w="851"/>
                  <w:gridCol w:w="825"/>
                  <w:gridCol w:w="2661"/>
                  <w:gridCol w:w="40"/>
                  <w:gridCol w:w="129"/>
                  <w:gridCol w:w="150"/>
                  <w:gridCol w:w="279"/>
                  <w:gridCol w:w="279"/>
                  <w:gridCol w:w="834"/>
                  <w:gridCol w:w="834"/>
                </w:tblGrid>
                <w:tr w:rsidR="00F636EC" w:rsidRPr="000F39CB" w14:paraId="2F8AEBF3" w14:textId="77777777" w:rsidTr="005267D9">
                  <w:trPr>
                    <w:cantSplit/>
                    <w:trHeight w:val="2891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62801702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Перв. примен</w:t>
                      </w:r>
                      <w:r>
                        <w:rPr>
                          <w:rFonts w:eastAsiaTheme="minorHAnsi"/>
                        </w:rPr>
                        <w:t>.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66FF8FCD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 \* MERGEFORMAT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40" w:type="dxa"/>
                      <w:gridSpan w:val="15"/>
                      <w:vMerge w:val="restart"/>
                      <w:vAlign w:val="center"/>
                    </w:tcPr>
                    <w:p w14:paraId="753C90C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D1A2CB4" w14:textId="77777777" w:rsidTr="00B1501E">
                  <w:trPr>
                    <w:cantSplit/>
                    <w:trHeight w:val="2835"/>
                  </w:trPr>
                  <w:tc>
                    <w:tcPr>
                      <w:tcW w:w="337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14:paraId="7F8A9207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D77B3B">
                        <w:rPr>
                          <w:rFonts w:eastAsiaTheme="minorHAnsi"/>
                        </w:rPr>
                        <w:t>Справ. №</w:t>
                      </w:r>
                    </w:p>
                  </w:tc>
                  <w:tc>
                    <w:tcPr>
                      <w:tcW w:w="336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14:paraId="0211251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66C7768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8B2DE22" w14:textId="77777777" w:rsidTr="00C0298E">
                  <w:trPr>
                    <w:cantSplit/>
                    <w:trHeight w:val="1807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14:paraId="4031A6D8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vAlign w:val="center"/>
                    </w:tcPr>
                    <w:p w14:paraId="4BDA81D0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7206A1C1" w14:textId="77777777" w:rsidTr="00B1501E">
                  <w:trPr>
                    <w:cantSplit/>
                    <w:trHeight w:val="1984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21008277" w14:textId="77777777" w:rsidR="00F636EC" w:rsidRPr="003D1FE3" w:rsidRDefault="00F636EC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2B99C6FB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4573440E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15F84E9E" w14:textId="77777777" w:rsidTr="00B1501E">
                  <w:trPr>
                    <w:cantSplit/>
                    <w:trHeight w:val="1417"/>
                  </w:trPr>
                  <w:tc>
                    <w:tcPr>
                      <w:tcW w:w="280" w:type="dxa"/>
                      <w:textDirection w:val="btLr"/>
                      <w:vAlign w:val="center"/>
                    </w:tcPr>
                    <w:p w14:paraId="03784CB2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3" w:type="dxa"/>
                      <w:gridSpan w:val="2"/>
                      <w:vAlign w:val="center"/>
                    </w:tcPr>
                    <w:p w14:paraId="39230B93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</w:tcPr>
                    <w:p w14:paraId="107FE81D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66846773" w14:textId="77777777" w:rsidTr="004F78E1">
                  <w:trPr>
                    <w:cantSplit/>
                    <w:trHeight w:val="524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71ECD212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2543F21A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vMerge/>
                      <w:tcBorders>
                        <w:bottom w:val="nil"/>
                      </w:tcBorders>
                    </w:tcPr>
                    <w:p w14:paraId="3AABA923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F636EC" w:rsidRPr="000F39CB" w14:paraId="0A9E6E36" w14:textId="77777777" w:rsidTr="004F78E1">
                  <w:trPr>
                    <w:cantSplit/>
                    <w:trHeight w:val="787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0081886A" w14:textId="77777777" w:rsidR="00F636EC" w:rsidRPr="003D1FE3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45AF1A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40" w:type="dxa"/>
                      <w:gridSpan w:val="15"/>
                      <w:tcBorders>
                        <w:top w:val="nil"/>
                        <w:bottom w:val="nil"/>
                      </w:tcBorders>
                    </w:tcPr>
                    <w:p w14:paraId="2FF4338F" w14:textId="77777777" w:rsidR="00F636EC" w:rsidRPr="007C6B24" w:rsidRDefault="00F636EC" w:rsidP="005267D9">
                      <w:pPr>
                        <w:ind w:left="6307"/>
                      </w:pPr>
                      <w:r w:rsidRPr="007C6B24">
                        <w:t>Утвержден</w:t>
                      </w:r>
                    </w:p>
                    <w:p w14:paraId="466ACF45" w14:textId="7E4D958E" w:rsidR="00F636EC" w:rsidRPr="005D49A6" w:rsidRDefault="00C00D75" w:rsidP="005267D9">
                      <w:pPr>
                        <w:ind w:left="6307"/>
                      </w:pPr>
                      <w:r w:rsidRPr="00C00D75">
                        <w:rPr>
                          <w:bCs/>
                        </w:rPr>
                        <w:t>ВБМА.469435.015</w:t>
                      </w:r>
                      <w:r w:rsidR="00F636EC" w:rsidRPr="007C6B24">
                        <w:t>-ЛУ</w:t>
                      </w:r>
                    </w:p>
                  </w:tc>
                </w:tr>
                <w:tr w:rsidR="00F636EC" w:rsidRPr="000F39CB" w14:paraId="0AD98FD0" w14:textId="77777777" w:rsidTr="005D49A6">
                  <w:trPr>
                    <w:cantSplit/>
                    <w:trHeight w:val="794"/>
                  </w:trPr>
                  <w:tc>
                    <w:tcPr>
                      <w:tcW w:w="280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7AF6CB34" w14:textId="77777777" w:rsidR="00F636EC" w:rsidRPr="003D1FE3" w:rsidRDefault="00F636EC" w:rsidP="00A434B4">
                      <w:pPr>
                        <w:pStyle w:val="ad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8DE95EE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14:paraId="3E2AB808" w14:textId="77777777" w:rsidR="00F636EC" w:rsidRPr="002E6526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825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07E2EC51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661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14:paraId="27909800" w14:textId="77777777" w:rsidR="00F636EC" w:rsidRPr="002E6526" w:rsidRDefault="00F636EC" w:rsidP="0001530D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45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14:paraId="7123F0CB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1F6C497F" w14:textId="77777777" w:rsidTr="005D49A6">
                  <w:trPr>
                    <w:cantSplit/>
                    <w:trHeight w:val="397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576EDFF9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934340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0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14:paraId="5387C863" w14:textId="77777777" w:rsidR="00F636EC" w:rsidRPr="002E6526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1F6B83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689F154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184C5CDD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449347F4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613C21E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5AEE431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019163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B59A15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6EE4E1CE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5DB7A0C2" w14:textId="5F5A457C" w:rsidR="00F636EC" w:rsidRPr="00080907" w:rsidRDefault="00C00D75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C00D75">
                        <w:rPr>
                          <w:noProof/>
                          <w:szCs w:val="24"/>
                        </w:rPr>
                        <w:t>ВБМА.469435.015</w:t>
                      </w:r>
                      <w:r w:rsidR="00F636EC">
                        <w:t>П</w:t>
                      </w:r>
                      <w:r w:rsidR="00F636EC">
                        <w:rPr>
                          <w:szCs w:val="24"/>
                        </w:rPr>
                        <w:t>Э3</w:t>
                      </w:r>
                    </w:p>
                  </w:tc>
                </w:tr>
                <w:tr w:rsidR="00F636EC" w:rsidRPr="000F39CB" w14:paraId="55F2E9AE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3A014194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5D3DA859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</w:tcPr>
                    <w:p w14:paraId="21705984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</w:tcPr>
                    <w:p w14:paraId="6E26E81B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</w:tcPr>
                    <w:p w14:paraId="65A334C4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</w:tcPr>
                    <w:p w14:paraId="412C1ED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14:paraId="54A7FD9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4BB766E3" w14:textId="77777777" w:rsidR="00F636EC" w:rsidRPr="00080907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3AD7121F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2FBA288" w14:textId="77777777" w:rsidR="00F636EC" w:rsidRDefault="00F636EC" w:rsidP="00A434B4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A9731F1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4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4563D20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217D2A7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rFonts w:eastAsiaTheme="minorHAnsi"/>
                          <w:szCs w:val="24"/>
                        </w:rPr>
                        <w:t>Лист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14:paraId="59D2DB7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№ докум.</w:t>
                      </w:r>
                    </w:p>
                  </w:tc>
                  <w:tc>
                    <w:tcPr>
                      <w:tcW w:w="847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093B3676" w14:textId="77777777" w:rsidR="00F636EC" w:rsidRPr="002E6526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Подп.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14:paraId="3FA4FD7F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Дата</w:t>
                      </w:r>
                    </w:p>
                  </w:tc>
                  <w:tc>
                    <w:tcPr>
                      <w:tcW w:w="6031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14:paraId="379DC68E" w14:textId="77777777" w:rsidR="00F636EC" w:rsidRPr="00080907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</w:tr>
                <w:tr w:rsidR="00F636EC" w:rsidRPr="000F39CB" w14:paraId="5A99BE6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 w:val="restart"/>
                      <w:textDirection w:val="btLr"/>
                      <w:vAlign w:val="center"/>
                    </w:tcPr>
                    <w:p w14:paraId="67DF159D" w14:textId="77777777" w:rsidR="00F636EC" w:rsidRPr="003D1FE3" w:rsidRDefault="00F636EC" w:rsidP="00A434B4">
                      <w:pPr>
                        <w:pStyle w:val="ad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3" w:type="dxa"/>
                      <w:gridSpan w:val="2"/>
                      <w:vMerge w:val="restart"/>
                      <w:vAlign w:val="center"/>
                    </w:tcPr>
                    <w:p w14:paraId="744D0684" w14:textId="77777777" w:rsidR="00F636EC" w:rsidRPr="000F39CB" w:rsidRDefault="00F636EC" w:rsidP="00A434B4">
                      <w:pPr>
                        <w:pStyle w:val="ad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49FFF807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Разраб.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BDB0AF7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CreateFIO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Гордиенко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1D40B18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55E81F99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14:paraId="45112552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MakeName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Плата</w:t>
                      </w:r>
                      <w:r>
                        <w:rPr>
                          <w:noProof/>
                        </w:rPr>
                        <w:t xml:space="preserve"> микроконтроллера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  <w:p w14:paraId="3DD1947B" w14:textId="77777777" w:rsidR="00F636EC" w:rsidRPr="00080907" w:rsidRDefault="00F636EC" w:rsidP="00A434B4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Перечень элементов</w:t>
                      </w:r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C39F66C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Лит.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6AF4881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</w:t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4D7D4A57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C0298E">
                        <w:rPr>
                          <w:rFonts w:eastAsiaTheme="minorHAnsi"/>
                        </w:rPr>
                        <w:t>Листов</w:t>
                      </w:r>
                    </w:p>
                  </w:tc>
                </w:tr>
                <w:tr w:rsidR="00F636EC" w:rsidRPr="000F39CB" w14:paraId="3B41F5F8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572A443E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0B88DBAA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C5FB3C5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Пров.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1E804A16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</w:rPr>
                        <w:fldChar w:fldCharType="begin"/>
                      </w:r>
                      <w:r>
                        <w:rPr>
                          <w:noProof/>
                          <w:szCs w:val="24"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  <w:szCs w:val="24"/>
                        </w:rPr>
                        <w:fldChar w:fldCharType="separate"/>
                      </w:r>
                      <w:r w:rsidRPr="00F04E47">
                        <w:rPr>
                          <w:noProof/>
                          <w:szCs w:val="24"/>
                        </w:rPr>
                        <w:t>Тумазов</w:t>
                      </w:r>
                      <w:r>
                        <w:rPr>
                          <w:noProof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3AA6E657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14:paraId="2FDF61D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27BA0E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7DDC020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012058A8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50F5CE04" w14:textId="77777777" w:rsidR="00F636EC" w:rsidRPr="00C0298E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00ED5702" w14:textId="7CFAE572" w:rsidR="00F636EC" w:rsidRPr="00C0298E" w:rsidRDefault="00F636EC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PAGE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1C490A">
                        <w:rPr>
                          <w:rStyle w:val="af8"/>
                          <w:noProof/>
                          <w:szCs w:val="24"/>
                        </w:rPr>
                        <w:t>1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  <w:tc>
                    <w:tcPr>
                      <w:tcW w:w="834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C2FA7B8" w14:textId="243EC190" w:rsidR="00F636EC" w:rsidRPr="00C0298E" w:rsidRDefault="00F636EC" w:rsidP="00C0298E">
                      <w:pPr>
                        <w:pStyle w:val="ad"/>
                      </w:pPr>
                      <w:r w:rsidRPr="00C0298E">
                        <w:rPr>
                          <w:rStyle w:val="af8"/>
                          <w:szCs w:val="24"/>
                        </w:rPr>
                        <w:fldChar w:fldCharType="begin"/>
                      </w:r>
                      <w:r w:rsidRPr="00C0298E">
                        <w:rPr>
                          <w:rStyle w:val="af8"/>
                          <w:szCs w:val="24"/>
                        </w:rPr>
                        <w:instrText xml:space="preserve"> NUMPAGES </w:instrTex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separate"/>
                      </w:r>
                      <w:r w:rsidR="001C490A">
                        <w:rPr>
                          <w:rStyle w:val="af8"/>
                          <w:noProof/>
                          <w:szCs w:val="24"/>
                        </w:rPr>
                        <w:t>8</w:t>
                      </w:r>
                      <w:r w:rsidRPr="00C0298E">
                        <w:rPr>
                          <w:rStyle w:val="af8"/>
                          <w:szCs w:val="24"/>
                        </w:rPr>
                        <w:fldChar w:fldCharType="end"/>
                      </w:r>
                    </w:p>
                  </w:tc>
                </w:tr>
                <w:tr w:rsidR="00F636EC" w:rsidRPr="000F39CB" w14:paraId="3E33B2E0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C85EBF1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68B97196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D477D35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A9B1B71" w14:textId="77777777" w:rsidR="00F636EC" w:rsidRPr="00974AF5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B7898F1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7C9015B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14:paraId="3E9CED5C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 w:val="restart"/>
                      <w:vAlign w:val="center"/>
                    </w:tcPr>
                    <w:p w14:paraId="254AB5F8" w14:textId="77777777" w:rsidR="00F636EC" w:rsidRPr="00697D22" w:rsidRDefault="00F636EC" w:rsidP="00697D22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6C393701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extDirection w:val="btLr"/>
                      <w:vAlign w:val="center"/>
                    </w:tcPr>
                    <w:p w14:paraId="606215A9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vAlign w:val="center"/>
                    </w:tcPr>
                    <w:p w14:paraId="2DE5EFE1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69304B66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Н. контр.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7CC97EE3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915CDD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34858E70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14:paraId="02B62B6B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</w:tcPr>
                    <w:p w14:paraId="21AC5B59" w14:textId="77777777" w:rsidR="00F636EC" w:rsidRPr="000F39CB" w:rsidRDefault="00F636EC" w:rsidP="00C463A6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5A49D146" w14:textId="77777777" w:rsidTr="005D49A6">
                  <w:trPr>
                    <w:cantSplit/>
                    <w:trHeight w:val="283"/>
                  </w:trPr>
                  <w:tc>
                    <w:tcPr>
                      <w:tcW w:w="280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14:paraId="6A0011C1" w14:textId="77777777" w:rsidR="00F636EC" w:rsidRPr="003D1FE3" w:rsidRDefault="00F636EC" w:rsidP="00C463A6">
                      <w:pPr>
                        <w:pStyle w:val="ad"/>
                      </w:pPr>
                    </w:p>
                  </w:tc>
                  <w:tc>
                    <w:tcPr>
                      <w:tcW w:w="393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14:paraId="1FB604A3" w14:textId="77777777" w:rsidR="00F636EC" w:rsidRPr="000F39CB" w:rsidRDefault="00F636EC" w:rsidP="00C463A6">
                      <w:pPr>
                        <w:spacing w:line="240" w:lineRule="auto"/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87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24DCADCB" w14:textId="77777777" w:rsidR="00F636EC" w:rsidRPr="002E6526" w:rsidRDefault="00F636EC" w:rsidP="00C463A6">
                      <w:pPr>
                        <w:pStyle w:val="L"/>
                        <w:rPr>
                          <w:szCs w:val="24"/>
                        </w:rPr>
                      </w:pPr>
                      <w:r w:rsidRPr="002E6526">
                        <w:rPr>
                          <w:szCs w:val="24"/>
                        </w:rPr>
                        <w:t>Утв.</w:t>
                      </w:r>
                    </w:p>
                  </w:tc>
                  <w:tc>
                    <w:tcPr>
                      <w:tcW w:w="1524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410410A6" w14:textId="77777777" w:rsidR="00F636EC" w:rsidRPr="002E6526" w:rsidRDefault="00F636EC" w:rsidP="00C463A6">
                      <w:pPr>
                        <w:pStyle w:val="L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4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14:paraId="53FF8A38" w14:textId="77777777" w:rsidR="00F636EC" w:rsidRPr="002E6526" w:rsidRDefault="00F636EC" w:rsidP="00C463A6">
                      <w:pPr>
                        <w:pStyle w:val="ad"/>
                        <w:rPr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14:paraId="0D665EFD" w14:textId="77777777" w:rsidR="00F636EC" w:rsidRPr="002E6526" w:rsidRDefault="00F636EC" w:rsidP="00C463A6">
                      <w:pPr>
                        <w:pStyle w:val="ad"/>
                        <w:rPr>
                          <w:rFonts w:eastAsiaTheme="minorHAnsi"/>
                          <w:szCs w:val="24"/>
                        </w:rPr>
                      </w:pPr>
                      <w:r w:rsidRPr="00D96241">
                        <w:t>–</w:t>
                      </w:r>
                    </w:p>
                  </w:tc>
                  <w:tc>
                    <w:tcPr>
                      <w:tcW w:w="3526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14:paraId="2B56BED1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05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14:paraId="39E32687" w14:textId="77777777" w:rsidR="00F636EC" w:rsidRPr="000F39CB" w:rsidRDefault="00F636EC" w:rsidP="00C463A6">
                      <w:pPr>
                        <w:spacing w:line="240" w:lineRule="auto"/>
                        <w:rPr>
                          <w:rFonts w:eastAsiaTheme="minorHAnsi"/>
                        </w:rPr>
                      </w:pPr>
                    </w:p>
                  </w:tc>
                </w:tr>
                <w:tr w:rsidR="00F636EC" w:rsidRPr="000F39CB" w14:paraId="7889C37D" w14:textId="77777777" w:rsidTr="005D49A6">
                  <w:trPr>
                    <w:cantSplit/>
                    <w:trHeight w:val="438"/>
                  </w:trPr>
                  <w:tc>
                    <w:tcPr>
                      <w:tcW w:w="2818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5CEE482A" w14:textId="77777777" w:rsidR="00F636EC" w:rsidRPr="00F83288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591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3C535604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Копировал</w:t>
                      </w:r>
                    </w:p>
                  </w:tc>
                  <w:tc>
                    <w:tcPr>
                      <w:tcW w:w="2376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14:paraId="64179A5D" w14:textId="77777777" w:rsidR="00F636EC" w:rsidRPr="00A434B4" w:rsidRDefault="00F636EC" w:rsidP="00C0298E">
                      <w:pPr>
                        <w:pStyle w:val="ad"/>
                        <w:rPr>
                          <w:rFonts w:eastAsiaTheme="minorHAnsi"/>
                        </w:rPr>
                      </w:pPr>
                      <w:r w:rsidRPr="00A434B4">
                        <w:rPr>
                          <w:rFonts w:eastAsiaTheme="minorHAnsi"/>
                        </w:rPr>
                        <w:t>Формат А4</w:t>
                      </w:r>
                    </w:p>
                  </w:tc>
                </w:tr>
              </w:tbl>
              <w:p w14:paraId="581D8D37" w14:textId="77777777" w:rsidR="00F636EC" w:rsidRDefault="00F636EC" w:rsidP="00FF1F15">
                <w:pPr>
                  <w:pStyle w:val="15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F7606"/>
    <w:multiLevelType w:val="multilevel"/>
    <w:tmpl w:val="5B3C7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F61D4"/>
    <w:multiLevelType w:val="hybridMultilevel"/>
    <w:tmpl w:val="833AB8D6"/>
    <w:lvl w:ilvl="0" w:tplc="03E4AFDE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DD9"/>
    <w:multiLevelType w:val="hybridMultilevel"/>
    <w:tmpl w:val="A4EC5A68"/>
    <w:lvl w:ilvl="0" w:tplc="D7102F9E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23BA208C" w:tentative="1">
      <w:start w:val="1"/>
      <w:numFmt w:val="lowerLetter"/>
      <w:lvlText w:val="%2."/>
      <w:lvlJc w:val="left"/>
      <w:pPr>
        <w:ind w:left="1440" w:hanging="360"/>
      </w:pPr>
    </w:lvl>
    <w:lvl w:ilvl="2" w:tplc="1902B13E" w:tentative="1">
      <w:start w:val="1"/>
      <w:numFmt w:val="lowerRoman"/>
      <w:lvlText w:val="%3."/>
      <w:lvlJc w:val="right"/>
      <w:pPr>
        <w:ind w:left="2160" w:hanging="180"/>
      </w:pPr>
    </w:lvl>
    <w:lvl w:ilvl="3" w:tplc="4D2603EA" w:tentative="1">
      <w:start w:val="1"/>
      <w:numFmt w:val="decimal"/>
      <w:lvlText w:val="%4."/>
      <w:lvlJc w:val="left"/>
      <w:pPr>
        <w:ind w:left="2880" w:hanging="360"/>
      </w:pPr>
    </w:lvl>
    <w:lvl w:ilvl="4" w:tplc="A37081FC" w:tentative="1">
      <w:start w:val="1"/>
      <w:numFmt w:val="lowerLetter"/>
      <w:lvlText w:val="%5."/>
      <w:lvlJc w:val="left"/>
      <w:pPr>
        <w:ind w:left="3600" w:hanging="360"/>
      </w:pPr>
    </w:lvl>
    <w:lvl w:ilvl="5" w:tplc="09C41754" w:tentative="1">
      <w:start w:val="1"/>
      <w:numFmt w:val="lowerRoman"/>
      <w:lvlText w:val="%6."/>
      <w:lvlJc w:val="right"/>
      <w:pPr>
        <w:ind w:left="4320" w:hanging="180"/>
      </w:pPr>
    </w:lvl>
    <w:lvl w:ilvl="6" w:tplc="5B9CC7D0" w:tentative="1">
      <w:start w:val="1"/>
      <w:numFmt w:val="decimal"/>
      <w:lvlText w:val="%7."/>
      <w:lvlJc w:val="left"/>
      <w:pPr>
        <w:ind w:left="5040" w:hanging="360"/>
      </w:pPr>
    </w:lvl>
    <w:lvl w:ilvl="7" w:tplc="30DCE900" w:tentative="1">
      <w:start w:val="1"/>
      <w:numFmt w:val="lowerLetter"/>
      <w:lvlText w:val="%8."/>
      <w:lvlJc w:val="left"/>
      <w:pPr>
        <w:ind w:left="5760" w:hanging="360"/>
      </w:pPr>
    </w:lvl>
    <w:lvl w:ilvl="8" w:tplc="4CFA8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1057E"/>
    <w:multiLevelType w:val="hybridMultilevel"/>
    <w:tmpl w:val="43F8DE78"/>
    <w:lvl w:ilvl="0" w:tplc="AABED8CC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831437D4" w:tentative="1">
      <w:start w:val="1"/>
      <w:numFmt w:val="lowerLetter"/>
      <w:lvlText w:val="%2."/>
      <w:lvlJc w:val="left"/>
      <w:pPr>
        <w:ind w:left="1440" w:hanging="360"/>
      </w:pPr>
    </w:lvl>
    <w:lvl w:ilvl="2" w:tplc="0B561DB6" w:tentative="1">
      <w:start w:val="1"/>
      <w:numFmt w:val="lowerRoman"/>
      <w:lvlText w:val="%3."/>
      <w:lvlJc w:val="right"/>
      <w:pPr>
        <w:ind w:left="2160" w:hanging="180"/>
      </w:pPr>
    </w:lvl>
    <w:lvl w:ilvl="3" w:tplc="1D4A2780" w:tentative="1">
      <w:start w:val="1"/>
      <w:numFmt w:val="decimal"/>
      <w:lvlText w:val="%4."/>
      <w:lvlJc w:val="left"/>
      <w:pPr>
        <w:ind w:left="2880" w:hanging="360"/>
      </w:pPr>
    </w:lvl>
    <w:lvl w:ilvl="4" w:tplc="AB685A4A" w:tentative="1">
      <w:start w:val="1"/>
      <w:numFmt w:val="lowerLetter"/>
      <w:lvlText w:val="%5."/>
      <w:lvlJc w:val="left"/>
      <w:pPr>
        <w:ind w:left="3600" w:hanging="360"/>
      </w:pPr>
    </w:lvl>
    <w:lvl w:ilvl="5" w:tplc="1EC6EAE4" w:tentative="1">
      <w:start w:val="1"/>
      <w:numFmt w:val="lowerRoman"/>
      <w:lvlText w:val="%6."/>
      <w:lvlJc w:val="right"/>
      <w:pPr>
        <w:ind w:left="4320" w:hanging="180"/>
      </w:pPr>
    </w:lvl>
    <w:lvl w:ilvl="6" w:tplc="DFDEEA00" w:tentative="1">
      <w:start w:val="1"/>
      <w:numFmt w:val="decimal"/>
      <w:lvlText w:val="%7."/>
      <w:lvlJc w:val="left"/>
      <w:pPr>
        <w:ind w:left="5040" w:hanging="360"/>
      </w:pPr>
    </w:lvl>
    <w:lvl w:ilvl="7" w:tplc="B9740B8C" w:tentative="1">
      <w:start w:val="1"/>
      <w:numFmt w:val="lowerLetter"/>
      <w:lvlText w:val="%8."/>
      <w:lvlJc w:val="left"/>
      <w:pPr>
        <w:ind w:left="5760" w:hanging="360"/>
      </w:pPr>
    </w:lvl>
    <w:lvl w:ilvl="8" w:tplc="758CE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33D4"/>
    <w:multiLevelType w:val="hybridMultilevel"/>
    <w:tmpl w:val="23C831EC"/>
    <w:lvl w:ilvl="0" w:tplc="22F211FA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708DE"/>
    <w:multiLevelType w:val="hybridMultilevel"/>
    <w:tmpl w:val="EAF203EC"/>
    <w:lvl w:ilvl="0" w:tplc="EF66D266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0D667BD4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13BC2"/>
    <w:multiLevelType w:val="hybridMultilevel"/>
    <w:tmpl w:val="9A343050"/>
    <w:lvl w:ilvl="0" w:tplc="BEEABA80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67C0"/>
    <w:multiLevelType w:val="hybridMultilevel"/>
    <w:tmpl w:val="9000B1D6"/>
    <w:lvl w:ilvl="0" w:tplc="68B6AD36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8"/>
  </w:num>
  <w:num w:numId="5">
    <w:abstractNumId w:val="14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  <w:num w:numId="15">
    <w:abstractNumId w:val="1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SortMethod w:val="0000"/>
  <w:defaultTabStop w:val="708"/>
  <w:drawingGridHorizontalSpacing w:val="13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4E47"/>
    <w:rsid w:val="00010CF4"/>
    <w:rsid w:val="00014DE8"/>
    <w:rsid w:val="00015255"/>
    <w:rsid w:val="0001530D"/>
    <w:rsid w:val="0003760A"/>
    <w:rsid w:val="00040C1B"/>
    <w:rsid w:val="000464B7"/>
    <w:rsid w:val="000569A7"/>
    <w:rsid w:val="00060D20"/>
    <w:rsid w:val="00062CBB"/>
    <w:rsid w:val="00063ACD"/>
    <w:rsid w:val="00080907"/>
    <w:rsid w:val="00081BF5"/>
    <w:rsid w:val="00087A4F"/>
    <w:rsid w:val="00095A8C"/>
    <w:rsid w:val="000A1EA2"/>
    <w:rsid w:val="000C181B"/>
    <w:rsid w:val="00107470"/>
    <w:rsid w:val="00122530"/>
    <w:rsid w:val="00123086"/>
    <w:rsid w:val="00135AE4"/>
    <w:rsid w:val="00135F92"/>
    <w:rsid w:val="00142EC8"/>
    <w:rsid w:val="00155E2C"/>
    <w:rsid w:val="001600CC"/>
    <w:rsid w:val="00163958"/>
    <w:rsid w:val="00181C4A"/>
    <w:rsid w:val="001916BA"/>
    <w:rsid w:val="001A3984"/>
    <w:rsid w:val="001C490A"/>
    <w:rsid w:val="001D042E"/>
    <w:rsid w:val="001E30F4"/>
    <w:rsid w:val="001F4EC3"/>
    <w:rsid w:val="001F5DC1"/>
    <w:rsid w:val="00201015"/>
    <w:rsid w:val="00213E7D"/>
    <w:rsid w:val="00216FB9"/>
    <w:rsid w:val="00217ED3"/>
    <w:rsid w:val="002236AC"/>
    <w:rsid w:val="00224D95"/>
    <w:rsid w:val="002465BD"/>
    <w:rsid w:val="00263F0A"/>
    <w:rsid w:val="00274E5E"/>
    <w:rsid w:val="00286490"/>
    <w:rsid w:val="00290E32"/>
    <w:rsid w:val="002916CF"/>
    <w:rsid w:val="002A1A7C"/>
    <w:rsid w:val="002B12B2"/>
    <w:rsid w:val="002B3ECE"/>
    <w:rsid w:val="002B538E"/>
    <w:rsid w:val="002C56F7"/>
    <w:rsid w:val="002D10FF"/>
    <w:rsid w:val="002D4802"/>
    <w:rsid w:val="002D62F4"/>
    <w:rsid w:val="002E1B80"/>
    <w:rsid w:val="002E6526"/>
    <w:rsid w:val="002F0C50"/>
    <w:rsid w:val="002F7993"/>
    <w:rsid w:val="0034248D"/>
    <w:rsid w:val="00350D33"/>
    <w:rsid w:val="00352FAF"/>
    <w:rsid w:val="00356E38"/>
    <w:rsid w:val="00380B20"/>
    <w:rsid w:val="00383E8D"/>
    <w:rsid w:val="003A2A68"/>
    <w:rsid w:val="003A3BDE"/>
    <w:rsid w:val="003B6F04"/>
    <w:rsid w:val="003D1309"/>
    <w:rsid w:val="003D5235"/>
    <w:rsid w:val="003E5626"/>
    <w:rsid w:val="003E5AC7"/>
    <w:rsid w:val="003E653F"/>
    <w:rsid w:val="003E6A48"/>
    <w:rsid w:val="003F0B44"/>
    <w:rsid w:val="003F6603"/>
    <w:rsid w:val="004008E7"/>
    <w:rsid w:val="00405621"/>
    <w:rsid w:val="00406516"/>
    <w:rsid w:val="00411BFA"/>
    <w:rsid w:val="00434C9A"/>
    <w:rsid w:val="0044410F"/>
    <w:rsid w:val="00444C20"/>
    <w:rsid w:val="00450B9C"/>
    <w:rsid w:val="004542B1"/>
    <w:rsid w:val="00484AD1"/>
    <w:rsid w:val="0049536F"/>
    <w:rsid w:val="00497707"/>
    <w:rsid w:val="004A00A3"/>
    <w:rsid w:val="004B1E2B"/>
    <w:rsid w:val="004B24CD"/>
    <w:rsid w:val="004D76C3"/>
    <w:rsid w:val="004F2534"/>
    <w:rsid w:val="004F78E1"/>
    <w:rsid w:val="00506F06"/>
    <w:rsid w:val="00521358"/>
    <w:rsid w:val="005267D9"/>
    <w:rsid w:val="00526EF1"/>
    <w:rsid w:val="00536E4F"/>
    <w:rsid w:val="005403B0"/>
    <w:rsid w:val="005528BC"/>
    <w:rsid w:val="00561881"/>
    <w:rsid w:val="00571036"/>
    <w:rsid w:val="005801C2"/>
    <w:rsid w:val="005942B9"/>
    <w:rsid w:val="00596B6B"/>
    <w:rsid w:val="00596E04"/>
    <w:rsid w:val="005974C5"/>
    <w:rsid w:val="005A0762"/>
    <w:rsid w:val="005D49A6"/>
    <w:rsid w:val="005E6C3D"/>
    <w:rsid w:val="005F7753"/>
    <w:rsid w:val="00614B81"/>
    <w:rsid w:val="00626E09"/>
    <w:rsid w:val="006301AC"/>
    <w:rsid w:val="006365FB"/>
    <w:rsid w:val="00654844"/>
    <w:rsid w:val="006574C9"/>
    <w:rsid w:val="00662278"/>
    <w:rsid w:val="00683F3E"/>
    <w:rsid w:val="00687B3E"/>
    <w:rsid w:val="006906C8"/>
    <w:rsid w:val="00693D6A"/>
    <w:rsid w:val="00697D22"/>
    <w:rsid w:val="006A46B7"/>
    <w:rsid w:val="006A48EA"/>
    <w:rsid w:val="006A5CA2"/>
    <w:rsid w:val="006C17FF"/>
    <w:rsid w:val="006C41C1"/>
    <w:rsid w:val="006C7AEF"/>
    <w:rsid w:val="006C7DCA"/>
    <w:rsid w:val="006F1440"/>
    <w:rsid w:val="006F3F42"/>
    <w:rsid w:val="006F5AB2"/>
    <w:rsid w:val="00706198"/>
    <w:rsid w:val="0071113D"/>
    <w:rsid w:val="00712B2C"/>
    <w:rsid w:val="00756566"/>
    <w:rsid w:val="00763B27"/>
    <w:rsid w:val="00770F94"/>
    <w:rsid w:val="00780AD7"/>
    <w:rsid w:val="00781FCB"/>
    <w:rsid w:val="00782A5F"/>
    <w:rsid w:val="00790AE4"/>
    <w:rsid w:val="00793AD9"/>
    <w:rsid w:val="007A1334"/>
    <w:rsid w:val="007B47E5"/>
    <w:rsid w:val="007B64CD"/>
    <w:rsid w:val="007C34C7"/>
    <w:rsid w:val="007C6B24"/>
    <w:rsid w:val="007C7893"/>
    <w:rsid w:val="007D0473"/>
    <w:rsid w:val="007D1D7E"/>
    <w:rsid w:val="007E0566"/>
    <w:rsid w:val="007E2045"/>
    <w:rsid w:val="007E30F7"/>
    <w:rsid w:val="00800297"/>
    <w:rsid w:val="00800D8A"/>
    <w:rsid w:val="00816218"/>
    <w:rsid w:val="00822279"/>
    <w:rsid w:val="0082383C"/>
    <w:rsid w:val="008333B8"/>
    <w:rsid w:val="00841D0C"/>
    <w:rsid w:val="00845787"/>
    <w:rsid w:val="00846E38"/>
    <w:rsid w:val="008531F7"/>
    <w:rsid w:val="008560C7"/>
    <w:rsid w:val="008614F8"/>
    <w:rsid w:val="00871EFA"/>
    <w:rsid w:val="00872E6C"/>
    <w:rsid w:val="00883CDE"/>
    <w:rsid w:val="0088473F"/>
    <w:rsid w:val="00884AF7"/>
    <w:rsid w:val="00885722"/>
    <w:rsid w:val="00894DDC"/>
    <w:rsid w:val="00897E08"/>
    <w:rsid w:val="008A166B"/>
    <w:rsid w:val="008A55E9"/>
    <w:rsid w:val="008B458C"/>
    <w:rsid w:val="008C77F0"/>
    <w:rsid w:val="008C7EEF"/>
    <w:rsid w:val="008D3680"/>
    <w:rsid w:val="008E0964"/>
    <w:rsid w:val="008E1AA5"/>
    <w:rsid w:val="008F2FD2"/>
    <w:rsid w:val="008F7832"/>
    <w:rsid w:val="009215E7"/>
    <w:rsid w:val="00924A03"/>
    <w:rsid w:val="009607EC"/>
    <w:rsid w:val="00974AF5"/>
    <w:rsid w:val="00985EFA"/>
    <w:rsid w:val="00991B4D"/>
    <w:rsid w:val="009944FD"/>
    <w:rsid w:val="00996C27"/>
    <w:rsid w:val="009A1F06"/>
    <w:rsid w:val="009B6E8F"/>
    <w:rsid w:val="009C1D7A"/>
    <w:rsid w:val="009D5CB0"/>
    <w:rsid w:val="009D7183"/>
    <w:rsid w:val="009F1203"/>
    <w:rsid w:val="009F29C7"/>
    <w:rsid w:val="00A1644D"/>
    <w:rsid w:val="00A31E1F"/>
    <w:rsid w:val="00A36AC5"/>
    <w:rsid w:val="00A37606"/>
    <w:rsid w:val="00A434B4"/>
    <w:rsid w:val="00A55F40"/>
    <w:rsid w:val="00A70C17"/>
    <w:rsid w:val="00A73254"/>
    <w:rsid w:val="00A776FC"/>
    <w:rsid w:val="00A80EE6"/>
    <w:rsid w:val="00A823EB"/>
    <w:rsid w:val="00A836CE"/>
    <w:rsid w:val="00A84C0F"/>
    <w:rsid w:val="00A86E1A"/>
    <w:rsid w:val="00A9260F"/>
    <w:rsid w:val="00AA528E"/>
    <w:rsid w:val="00AC0C03"/>
    <w:rsid w:val="00AC55F0"/>
    <w:rsid w:val="00AC75D1"/>
    <w:rsid w:val="00AC7DB4"/>
    <w:rsid w:val="00AE1880"/>
    <w:rsid w:val="00AF4E9A"/>
    <w:rsid w:val="00B01308"/>
    <w:rsid w:val="00B0294B"/>
    <w:rsid w:val="00B04AA0"/>
    <w:rsid w:val="00B1501E"/>
    <w:rsid w:val="00B226D3"/>
    <w:rsid w:val="00B324B0"/>
    <w:rsid w:val="00B36341"/>
    <w:rsid w:val="00B4401B"/>
    <w:rsid w:val="00B56103"/>
    <w:rsid w:val="00B670EC"/>
    <w:rsid w:val="00B75A8E"/>
    <w:rsid w:val="00B81792"/>
    <w:rsid w:val="00B84F57"/>
    <w:rsid w:val="00B91035"/>
    <w:rsid w:val="00B9180A"/>
    <w:rsid w:val="00BA3F1F"/>
    <w:rsid w:val="00BA5D24"/>
    <w:rsid w:val="00BB7539"/>
    <w:rsid w:val="00BC32B8"/>
    <w:rsid w:val="00BD7319"/>
    <w:rsid w:val="00BE3FB4"/>
    <w:rsid w:val="00BF5B15"/>
    <w:rsid w:val="00C006E4"/>
    <w:rsid w:val="00C00D75"/>
    <w:rsid w:val="00C0298E"/>
    <w:rsid w:val="00C1747D"/>
    <w:rsid w:val="00C279E8"/>
    <w:rsid w:val="00C307FB"/>
    <w:rsid w:val="00C31050"/>
    <w:rsid w:val="00C3169F"/>
    <w:rsid w:val="00C3367B"/>
    <w:rsid w:val="00C343D9"/>
    <w:rsid w:val="00C463A6"/>
    <w:rsid w:val="00C52900"/>
    <w:rsid w:val="00C548D5"/>
    <w:rsid w:val="00C6127E"/>
    <w:rsid w:val="00C76076"/>
    <w:rsid w:val="00C804AD"/>
    <w:rsid w:val="00C814FC"/>
    <w:rsid w:val="00C84475"/>
    <w:rsid w:val="00C862BC"/>
    <w:rsid w:val="00C92B23"/>
    <w:rsid w:val="00C930F2"/>
    <w:rsid w:val="00C97DCC"/>
    <w:rsid w:val="00CA01F6"/>
    <w:rsid w:val="00CA5FFF"/>
    <w:rsid w:val="00CC178A"/>
    <w:rsid w:val="00CD4E48"/>
    <w:rsid w:val="00CE17C2"/>
    <w:rsid w:val="00CF69DA"/>
    <w:rsid w:val="00D03FE8"/>
    <w:rsid w:val="00D25B56"/>
    <w:rsid w:val="00D41133"/>
    <w:rsid w:val="00D44F6F"/>
    <w:rsid w:val="00D5516A"/>
    <w:rsid w:val="00D605D4"/>
    <w:rsid w:val="00D617CD"/>
    <w:rsid w:val="00D7178A"/>
    <w:rsid w:val="00D93AF4"/>
    <w:rsid w:val="00D96241"/>
    <w:rsid w:val="00D97784"/>
    <w:rsid w:val="00DA308E"/>
    <w:rsid w:val="00DA7997"/>
    <w:rsid w:val="00DB5AF7"/>
    <w:rsid w:val="00DD46DA"/>
    <w:rsid w:val="00DE0939"/>
    <w:rsid w:val="00DE7A6C"/>
    <w:rsid w:val="00DF2487"/>
    <w:rsid w:val="00DF30F3"/>
    <w:rsid w:val="00E05748"/>
    <w:rsid w:val="00E07397"/>
    <w:rsid w:val="00E07954"/>
    <w:rsid w:val="00E1033F"/>
    <w:rsid w:val="00E11474"/>
    <w:rsid w:val="00E16864"/>
    <w:rsid w:val="00E202BB"/>
    <w:rsid w:val="00E24A43"/>
    <w:rsid w:val="00E870C0"/>
    <w:rsid w:val="00E877CB"/>
    <w:rsid w:val="00E878E3"/>
    <w:rsid w:val="00EB3859"/>
    <w:rsid w:val="00EB412C"/>
    <w:rsid w:val="00EB59D0"/>
    <w:rsid w:val="00EC1CC4"/>
    <w:rsid w:val="00EC23B0"/>
    <w:rsid w:val="00EC39B8"/>
    <w:rsid w:val="00EC4B5F"/>
    <w:rsid w:val="00EE16A3"/>
    <w:rsid w:val="00EF02B8"/>
    <w:rsid w:val="00F04E47"/>
    <w:rsid w:val="00F0618D"/>
    <w:rsid w:val="00F121AA"/>
    <w:rsid w:val="00F15477"/>
    <w:rsid w:val="00F17819"/>
    <w:rsid w:val="00F17988"/>
    <w:rsid w:val="00F26C1F"/>
    <w:rsid w:val="00F33CDB"/>
    <w:rsid w:val="00F4032B"/>
    <w:rsid w:val="00F52301"/>
    <w:rsid w:val="00F564BB"/>
    <w:rsid w:val="00F636EC"/>
    <w:rsid w:val="00F67102"/>
    <w:rsid w:val="00F67775"/>
    <w:rsid w:val="00FA1B9B"/>
    <w:rsid w:val="00FA517E"/>
    <w:rsid w:val="00FC541A"/>
    <w:rsid w:val="00FC6592"/>
    <w:rsid w:val="00FD0ADA"/>
    <w:rsid w:val="00FD6FB4"/>
    <w:rsid w:val="00FD7FB4"/>
    <w:rsid w:val="00FE4B59"/>
    <w:rsid w:val="00FF1F15"/>
    <w:rsid w:val="00FF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76A5F4F8"/>
  <w15:docId w15:val="{42EF7832-85AC-4B77-9F33-43C53242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081BF5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081BF5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2">
    <w:name w:val="heading 2"/>
    <w:basedOn w:val="a5"/>
    <w:next w:val="a5"/>
    <w:link w:val="23"/>
    <w:uiPriority w:val="9"/>
    <w:semiHidden/>
    <w:unhideWhenUsed/>
    <w:rsid w:val="006301AC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FD0A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a5"/>
    <w:next w:val="a5"/>
    <w:link w:val="70"/>
    <w:uiPriority w:val="9"/>
    <w:rsid w:val="006301AC"/>
    <w:pPr>
      <w:keepNext/>
      <w:suppressAutoHyphens/>
      <w:autoSpaceDE w:val="0"/>
      <w:autoSpaceDN w:val="0"/>
      <w:adjustRightInd w:val="0"/>
      <w:spacing w:line="240" w:lineRule="auto"/>
      <w:ind w:firstLine="3240"/>
      <w:outlineLvl w:val="6"/>
    </w:pPr>
    <w:rPr>
      <w:b/>
      <w:bCs/>
      <w:szCs w:val="20"/>
      <w:lang w:eastAsia="ru-RU" w:bidi="ar-S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6"/>
    <w:link w:val="a9"/>
    <w:uiPriority w:val="99"/>
    <w:rsid w:val="002A1A7C"/>
  </w:style>
  <w:style w:type="paragraph" w:styleId="ab">
    <w:name w:val="footer"/>
    <w:basedOn w:val="a5"/>
    <w:link w:val="ac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6"/>
    <w:link w:val="ab"/>
    <w:uiPriority w:val="99"/>
    <w:rsid w:val="002A1A7C"/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081BF5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081BF5"/>
    <w:rPr>
      <w:noProof/>
      <w:sz w:val="26"/>
      <w:lang w:eastAsia="en-US" w:bidi="en-US"/>
    </w:rPr>
  </w:style>
  <w:style w:type="paragraph" w:customStyle="1" w:styleId="ad">
    <w:name w:val="Шрифт штампа центр"/>
    <w:link w:val="ae"/>
    <w:qFormat/>
    <w:rsid w:val="00081BF5"/>
    <w:pPr>
      <w:ind w:left="-119" w:right="-124"/>
      <w:jc w:val="center"/>
    </w:pPr>
    <w:rPr>
      <w:sz w:val="24"/>
      <w:szCs w:val="32"/>
    </w:rPr>
  </w:style>
  <w:style w:type="character" w:customStyle="1" w:styleId="ae">
    <w:name w:val="Шрифт штампа центр Знак"/>
    <w:basedOn w:val="a6"/>
    <w:link w:val="ad"/>
    <w:rsid w:val="00081BF5"/>
    <w:rPr>
      <w:sz w:val="24"/>
      <w:szCs w:val="32"/>
    </w:rPr>
  </w:style>
  <w:style w:type="table" w:styleId="af">
    <w:name w:val="Table Grid"/>
    <w:basedOn w:val="a7"/>
    <w:uiPriority w:val="59"/>
    <w:rsid w:val="002D62F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Обычный без отступа"/>
    <w:basedOn w:val="a5"/>
    <w:link w:val="af1"/>
    <w:qFormat/>
    <w:rsid w:val="00081BF5"/>
    <w:pPr>
      <w:ind w:firstLine="0"/>
    </w:pPr>
    <w:rPr>
      <w:szCs w:val="20"/>
    </w:rPr>
  </w:style>
  <w:style w:type="character" w:customStyle="1" w:styleId="af1">
    <w:name w:val="Обычный без отступа Знак"/>
    <w:basedOn w:val="a6"/>
    <w:link w:val="af0"/>
    <w:rsid w:val="00081BF5"/>
    <w:rPr>
      <w:sz w:val="26"/>
      <w:lang w:eastAsia="en-US" w:bidi="en-US"/>
    </w:rPr>
  </w:style>
  <w:style w:type="paragraph" w:customStyle="1" w:styleId="5">
    <w:name w:val="Обычный+отступ+5"/>
    <w:basedOn w:val="a5"/>
    <w:link w:val="50"/>
    <w:qFormat/>
    <w:rsid w:val="00081BF5"/>
    <w:pPr>
      <w:ind w:left="2268" w:right="284" w:firstLine="0"/>
      <w:jc w:val="left"/>
    </w:pPr>
    <w:rPr>
      <w:szCs w:val="20"/>
    </w:rPr>
  </w:style>
  <w:style w:type="character" w:customStyle="1" w:styleId="50">
    <w:name w:val="Обычный+отступ+5 Знак"/>
    <w:basedOn w:val="a6"/>
    <w:link w:val="5"/>
    <w:rsid w:val="00081BF5"/>
    <w:rPr>
      <w:sz w:val="26"/>
      <w:lang w:eastAsia="en-US" w:bidi="en-US"/>
    </w:rPr>
  </w:style>
  <w:style w:type="paragraph" w:customStyle="1" w:styleId="af2">
    <w:name w:val="Обычный+отступ+заглавные"/>
    <w:basedOn w:val="5"/>
    <w:next w:val="5"/>
    <w:link w:val="af3"/>
    <w:qFormat/>
    <w:rsid w:val="00081BF5"/>
    <w:rPr>
      <w:caps/>
    </w:rPr>
  </w:style>
  <w:style w:type="character" w:customStyle="1" w:styleId="af3">
    <w:name w:val="Обычный+отступ+заглавные Знак"/>
    <w:basedOn w:val="50"/>
    <w:link w:val="af2"/>
    <w:rsid w:val="00081BF5"/>
    <w:rPr>
      <w:caps/>
      <w:sz w:val="26"/>
      <w:lang w:eastAsia="en-US" w:bidi="en-US"/>
    </w:rPr>
  </w:style>
  <w:style w:type="paragraph" w:styleId="af4">
    <w:name w:val="Balloon Text"/>
    <w:basedOn w:val="a5"/>
    <w:link w:val="af5"/>
    <w:uiPriority w:val="99"/>
    <w:semiHidden/>
    <w:unhideWhenUsed/>
    <w:rsid w:val="002D62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6"/>
    <w:link w:val="af4"/>
    <w:uiPriority w:val="99"/>
    <w:semiHidden/>
    <w:rsid w:val="002D62F4"/>
    <w:rPr>
      <w:rFonts w:ascii="Tahoma" w:hAnsi="Tahoma" w:cs="Tahoma"/>
      <w:sz w:val="16"/>
      <w:szCs w:val="16"/>
    </w:rPr>
  </w:style>
  <w:style w:type="paragraph" w:customStyle="1" w:styleId="L">
    <w:name w:val="Шрифт штампа L"/>
    <w:basedOn w:val="ad"/>
    <w:link w:val="L0"/>
    <w:qFormat/>
    <w:rsid w:val="00081BF5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e"/>
    <w:link w:val="L"/>
    <w:rsid w:val="00081BF5"/>
    <w:rPr>
      <w:sz w:val="24"/>
      <w:szCs w:val="32"/>
    </w:rPr>
  </w:style>
  <w:style w:type="paragraph" w:customStyle="1" w:styleId="af6">
    <w:name w:val="Обычный центр"/>
    <w:basedOn w:val="a5"/>
    <w:next w:val="a5"/>
    <w:link w:val="af7"/>
    <w:qFormat/>
    <w:rsid w:val="00081BF5"/>
    <w:pPr>
      <w:ind w:firstLine="0"/>
      <w:jc w:val="center"/>
    </w:pPr>
    <w:rPr>
      <w:szCs w:val="20"/>
      <w:lang w:val="en-US"/>
    </w:rPr>
  </w:style>
  <w:style w:type="character" w:customStyle="1" w:styleId="af7">
    <w:name w:val="Обычный центр Знак"/>
    <w:basedOn w:val="a6"/>
    <w:link w:val="af6"/>
    <w:rsid w:val="00081BF5"/>
    <w:rPr>
      <w:sz w:val="26"/>
      <w:lang w:val="en-US" w:eastAsia="en-US" w:bidi="en-US"/>
    </w:rPr>
  </w:style>
  <w:style w:type="character" w:styleId="af8">
    <w:name w:val="page number"/>
    <w:basedOn w:val="a6"/>
    <w:rsid w:val="002E6526"/>
  </w:style>
  <w:style w:type="paragraph" w:customStyle="1" w:styleId="1">
    <w:name w:val="Нумерованный заголовок 1"/>
    <w:basedOn w:val="a5"/>
    <w:next w:val="a5"/>
    <w:link w:val="17"/>
    <w:qFormat/>
    <w:rsid w:val="00081BF5"/>
    <w:pPr>
      <w:pageBreakBefore/>
      <w:numPr>
        <w:numId w:val="7"/>
      </w:numPr>
      <w:spacing w:after="360"/>
      <w:outlineLvl w:val="0"/>
    </w:pPr>
    <w:rPr>
      <w:b/>
      <w:sz w:val="28"/>
    </w:rPr>
  </w:style>
  <w:style w:type="paragraph" w:customStyle="1" w:styleId="2">
    <w:name w:val="Нумерованный заголовок 2"/>
    <w:basedOn w:val="a5"/>
    <w:next w:val="a5"/>
    <w:link w:val="24"/>
    <w:qFormat/>
    <w:rsid w:val="00081BF5"/>
    <w:pPr>
      <w:keepNext/>
      <w:numPr>
        <w:ilvl w:val="1"/>
        <w:numId w:val="7"/>
      </w:numPr>
      <w:spacing w:before="360" w:after="360"/>
      <w:outlineLvl w:val="1"/>
    </w:pPr>
    <w:rPr>
      <w:b/>
    </w:rPr>
  </w:style>
  <w:style w:type="paragraph" w:customStyle="1" w:styleId="3">
    <w:name w:val="Нумерованный заголовок 3"/>
    <w:basedOn w:val="a5"/>
    <w:next w:val="a5"/>
    <w:link w:val="33"/>
    <w:qFormat/>
    <w:rsid w:val="00081BF5"/>
    <w:pPr>
      <w:keepNext/>
      <w:numPr>
        <w:ilvl w:val="2"/>
        <w:numId w:val="7"/>
      </w:numPr>
      <w:spacing w:before="360" w:after="360"/>
    </w:pPr>
  </w:style>
  <w:style w:type="paragraph" w:customStyle="1" w:styleId="4">
    <w:name w:val="Нумерованный абзац 4"/>
    <w:basedOn w:val="41"/>
    <w:link w:val="42"/>
    <w:qFormat/>
    <w:rsid w:val="00081BF5"/>
    <w:pPr>
      <w:numPr>
        <w:ilvl w:val="3"/>
        <w:numId w:val="7"/>
      </w:numPr>
    </w:pPr>
    <w:rPr>
      <w:rFonts w:cstheme="majorBidi"/>
      <w:bCs/>
    </w:rPr>
  </w:style>
  <w:style w:type="paragraph" w:customStyle="1" w:styleId="-1">
    <w:name w:val="Перечисление-1"/>
    <w:basedOn w:val="a5"/>
    <w:link w:val="-11"/>
    <w:qFormat/>
    <w:rsid w:val="00081BF5"/>
    <w:pPr>
      <w:numPr>
        <w:numId w:val="2"/>
      </w:numPr>
    </w:pPr>
    <w:rPr>
      <w:snapToGrid w:val="0"/>
      <w:szCs w:val="20"/>
      <w:lang w:eastAsia="ru-RU" w:bidi="ar-SA"/>
    </w:rPr>
  </w:style>
  <w:style w:type="paragraph" w:customStyle="1" w:styleId="a3">
    <w:name w:val="Перечень"/>
    <w:basedOn w:val="a5"/>
    <w:link w:val="af9"/>
    <w:qFormat/>
    <w:rsid w:val="00081BF5"/>
    <w:pPr>
      <w:numPr>
        <w:numId w:val="12"/>
      </w:numPr>
    </w:pPr>
  </w:style>
  <w:style w:type="paragraph" w:customStyle="1" w:styleId="afa">
    <w:name w:val="Перечень второго порядка"/>
    <w:basedOn w:val="a3"/>
    <w:rsid w:val="001E30F4"/>
  </w:style>
  <w:style w:type="character" w:customStyle="1" w:styleId="14">
    <w:name w:val="Заголовок 1 Знак"/>
    <w:basedOn w:val="a6"/>
    <w:link w:val="13"/>
    <w:uiPriority w:val="9"/>
    <w:rsid w:val="00081BF5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3">
    <w:name w:val="Заголовок 2 Знак"/>
    <w:basedOn w:val="a6"/>
    <w:link w:val="22"/>
    <w:uiPriority w:val="9"/>
    <w:rsid w:val="006301AC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FD0A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41">
    <w:name w:val="Нумерованный заголовок 4"/>
    <w:basedOn w:val="a5"/>
    <w:next w:val="a5"/>
    <w:link w:val="43"/>
    <w:qFormat/>
    <w:rsid w:val="00081BF5"/>
    <w:pPr>
      <w:ind w:firstLine="0"/>
    </w:pPr>
    <w:rPr>
      <w:rFonts w:eastAsia="MS Mincho"/>
    </w:rPr>
  </w:style>
  <w:style w:type="paragraph" w:customStyle="1" w:styleId="34">
    <w:name w:val="Нумерованный абзац 3"/>
    <w:basedOn w:val="3"/>
    <w:link w:val="35"/>
    <w:qFormat/>
    <w:rsid w:val="00081BF5"/>
    <w:pPr>
      <w:keepNext w:val="0"/>
      <w:framePr w:hSpace="180" w:wrap="around" w:vAnchor="page" w:hAnchor="margin" w:y="302"/>
      <w:spacing w:before="0" w:after="0"/>
    </w:pPr>
  </w:style>
  <w:style w:type="paragraph" w:customStyle="1" w:styleId="afb">
    <w:name w:val="Таблица_№"/>
    <w:basedOn w:val="a5"/>
    <w:next w:val="a5"/>
    <w:link w:val="afc"/>
    <w:qFormat/>
    <w:rsid w:val="00081BF5"/>
    <w:pPr>
      <w:keepNext/>
      <w:spacing w:before="240"/>
      <w:ind w:firstLine="0"/>
      <w:contextualSpacing/>
    </w:pPr>
    <w:rPr>
      <w:bCs/>
      <w:szCs w:val="18"/>
    </w:rPr>
  </w:style>
  <w:style w:type="paragraph" w:styleId="afd">
    <w:name w:val="caption"/>
    <w:basedOn w:val="a5"/>
    <w:next w:val="a5"/>
    <w:link w:val="afe"/>
    <w:uiPriority w:val="35"/>
    <w:unhideWhenUsed/>
    <w:qFormat/>
    <w:rsid w:val="00081BF5"/>
    <w:pPr>
      <w:ind w:firstLine="0"/>
      <w:jc w:val="left"/>
    </w:pPr>
    <w:rPr>
      <w:bCs/>
      <w:szCs w:val="18"/>
    </w:rPr>
  </w:style>
  <w:style w:type="paragraph" w:customStyle="1" w:styleId="-">
    <w:name w:val="Табл-центр"/>
    <w:basedOn w:val="a5"/>
    <w:link w:val="-4"/>
    <w:qFormat/>
    <w:rsid w:val="00081BF5"/>
    <w:pPr>
      <w:ind w:firstLine="0"/>
      <w:contextualSpacing/>
      <w:jc w:val="center"/>
    </w:pPr>
    <w:rPr>
      <w:szCs w:val="32"/>
      <w:lang w:eastAsia="ru-RU" w:bidi="ar-SA"/>
    </w:rPr>
  </w:style>
  <w:style w:type="paragraph" w:customStyle="1" w:styleId="-5">
    <w:name w:val="Табл-слева"/>
    <w:basedOn w:val="a5"/>
    <w:link w:val="-6"/>
    <w:qFormat/>
    <w:rsid w:val="00081BF5"/>
    <w:pPr>
      <w:ind w:left="57" w:firstLine="0"/>
      <w:contextualSpacing/>
      <w:jc w:val="left"/>
    </w:pPr>
    <w:rPr>
      <w:lang w:eastAsia="ru-RU" w:bidi="ar-SA"/>
    </w:rPr>
  </w:style>
  <w:style w:type="paragraph" w:customStyle="1" w:styleId="25">
    <w:name w:val="Нумерованный абзац 2"/>
    <w:basedOn w:val="2"/>
    <w:link w:val="26"/>
    <w:qFormat/>
    <w:rsid w:val="00081BF5"/>
    <w:pPr>
      <w:keepNext w:val="0"/>
      <w:framePr w:hSpace="180" w:wrap="around" w:vAnchor="page" w:hAnchor="margin" w:y="302"/>
      <w:spacing w:before="0" w:after="0"/>
      <w:outlineLvl w:val="9"/>
    </w:pPr>
    <w:rPr>
      <w:b w:val="0"/>
    </w:rPr>
  </w:style>
  <w:style w:type="paragraph" w:styleId="aff">
    <w:name w:val="annotation text"/>
    <w:basedOn w:val="a5"/>
    <w:link w:val="aff0"/>
    <w:uiPriority w:val="99"/>
    <w:unhideWhenUsed/>
    <w:rsid w:val="00EB59D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6"/>
    <w:link w:val="aff"/>
    <w:uiPriority w:val="99"/>
    <w:rsid w:val="00EB59D0"/>
    <w:rPr>
      <w:sz w:val="20"/>
      <w:szCs w:val="20"/>
    </w:rPr>
  </w:style>
  <w:style w:type="character" w:styleId="aff1">
    <w:name w:val="annotation reference"/>
    <w:basedOn w:val="a6"/>
    <w:rsid w:val="00EB59D0"/>
    <w:rPr>
      <w:sz w:val="16"/>
      <w:szCs w:val="16"/>
    </w:rPr>
  </w:style>
  <w:style w:type="paragraph" w:customStyle="1" w:styleId="aff2">
    <w:name w:val="Примечание"/>
    <w:basedOn w:val="a5"/>
    <w:next w:val="a5"/>
    <w:rsid w:val="00697D22"/>
    <w:rPr>
      <w:sz w:val="24"/>
      <w:szCs w:val="26"/>
      <w:lang w:eastAsia="ru-RU" w:bidi="ar-SA"/>
    </w:rPr>
  </w:style>
  <w:style w:type="paragraph" w:styleId="aff3">
    <w:name w:val="annotation subject"/>
    <w:basedOn w:val="aff"/>
    <w:next w:val="aff"/>
    <w:link w:val="aff4"/>
    <w:uiPriority w:val="99"/>
    <w:semiHidden/>
    <w:unhideWhenUsed/>
    <w:rsid w:val="00484AD1"/>
    <w:rPr>
      <w:b/>
      <w:bCs/>
    </w:rPr>
  </w:style>
  <w:style w:type="character" w:customStyle="1" w:styleId="aff4">
    <w:name w:val="Тема примечания Знак"/>
    <w:basedOn w:val="aff0"/>
    <w:link w:val="aff3"/>
    <w:uiPriority w:val="99"/>
    <w:semiHidden/>
    <w:rsid w:val="00484AD1"/>
    <w:rPr>
      <w:b/>
      <w:bCs/>
      <w:sz w:val="20"/>
      <w:szCs w:val="20"/>
    </w:rPr>
  </w:style>
  <w:style w:type="paragraph" w:customStyle="1" w:styleId="a0">
    <w:name w:val="Перечень без отступов"/>
    <w:basedOn w:val="-2"/>
    <w:link w:val="aff5"/>
    <w:qFormat/>
    <w:rsid w:val="00081BF5"/>
    <w:pPr>
      <w:numPr>
        <w:numId w:val="6"/>
      </w:numPr>
    </w:pPr>
  </w:style>
  <w:style w:type="character" w:customStyle="1" w:styleId="-4">
    <w:name w:val="Табл-центр Знак"/>
    <w:basedOn w:val="a6"/>
    <w:link w:val="-"/>
    <w:rsid w:val="00081BF5"/>
    <w:rPr>
      <w:sz w:val="26"/>
      <w:szCs w:val="32"/>
    </w:rPr>
  </w:style>
  <w:style w:type="character" w:customStyle="1" w:styleId="-6">
    <w:name w:val="Табл-слева Знак"/>
    <w:basedOn w:val="a6"/>
    <w:link w:val="-5"/>
    <w:rsid w:val="00081BF5"/>
    <w:rPr>
      <w:sz w:val="26"/>
      <w:szCs w:val="24"/>
    </w:rPr>
  </w:style>
  <w:style w:type="character" w:customStyle="1" w:styleId="-11">
    <w:name w:val="Перечисление-1 Знак"/>
    <w:basedOn w:val="a6"/>
    <w:link w:val="-1"/>
    <w:qFormat/>
    <w:rsid w:val="00081BF5"/>
    <w:rPr>
      <w:snapToGrid w:val="0"/>
      <w:sz w:val="26"/>
    </w:rPr>
  </w:style>
  <w:style w:type="character" w:customStyle="1" w:styleId="afe">
    <w:name w:val="Название объекта Знак"/>
    <w:basedOn w:val="a6"/>
    <w:link w:val="afd"/>
    <w:uiPriority w:val="35"/>
    <w:rsid w:val="00697D22"/>
    <w:rPr>
      <w:bCs/>
      <w:sz w:val="26"/>
      <w:szCs w:val="18"/>
      <w:lang w:eastAsia="en-US" w:bidi="en-US"/>
    </w:rPr>
  </w:style>
  <w:style w:type="paragraph" w:customStyle="1" w:styleId="aff6">
    <w:name w:val="Рисунок_формат"/>
    <w:basedOn w:val="af0"/>
    <w:next w:val="a5"/>
    <w:link w:val="aff7"/>
    <w:qFormat/>
    <w:rsid w:val="00081BF5"/>
    <w:pPr>
      <w:keepNext/>
      <w:spacing w:before="240"/>
      <w:jc w:val="center"/>
    </w:pPr>
    <w:rPr>
      <w:noProof/>
    </w:rPr>
  </w:style>
  <w:style w:type="paragraph" w:customStyle="1" w:styleId="aff8">
    <w:name w:val="Рисунок_№"/>
    <w:basedOn w:val="a5"/>
    <w:next w:val="a5"/>
    <w:link w:val="aff9"/>
    <w:qFormat/>
    <w:rsid w:val="00081BF5"/>
    <w:pPr>
      <w:spacing w:after="240"/>
      <w:ind w:firstLine="0"/>
      <w:jc w:val="center"/>
    </w:pPr>
    <w:rPr>
      <w:bCs/>
      <w:szCs w:val="18"/>
    </w:rPr>
  </w:style>
  <w:style w:type="character" w:styleId="affa">
    <w:name w:val="Hyperlink"/>
    <w:basedOn w:val="a6"/>
    <w:uiPriority w:val="99"/>
    <w:unhideWhenUsed/>
    <w:rsid w:val="00894DDC"/>
    <w:rPr>
      <w:color w:val="0000FF" w:themeColor="hyperlink"/>
      <w:u w:val="single"/>
    </w:rPr>
  </w:style>
  <w:style w:type="paragraph" w:styleId="27">
    <w:name w:val="toc 2"/>
    <w:aliases w:val="Содержание 2"/>
    <w:basedOn w:val="15"/>
    <w:next w:val="a5"/>
    <w:autoRedefine/>
    <w:uiPriority w:val="39"/>
    <w:unhideWhenUsed/>
    <w:qFormat/>
    <w:rsid w:val="00081BF5"/>
    <w:pPr>
      <w:ind w:left="607" w:hanging="397"/>
    </w:pPr>
    <w:rPr>
      <w:rFonts w:eastAsiaTheme="majorEastAsia"/>
    </w:rPr>
  </w:style>
  <w:style w:type="paragraph" w:styleId="36">
    <w:name w:val="toc 3"/>
    <w:aliases w:val="Содержание 3"/>
    <w:basedOn w:val="27"/>
    <w:next w:val="a5"/>
    <w:autoRedefine/>
    <w:uiPriority w:val="39"/>
    <w:unhideWhenUsed/>
    <w:qFormat/>
    <w:rsid w:val="00081BF5"/>
    <w:pPr>
      <w:ind w:left="1219" w:hanging="595"/>
    </w:pPr>
  </w:style>
  <w:style w:type="paragraph" w:styleId="44">
    <w:name w:val="toc 4"/>
    <w:aliases w:val="Содержание 4"/>
    <w:basedOn w:val="36"/>
    <w:next w:val="a5"/>
    <w:autoRedefine/>
    <w:uiPriority w:val="39"/>
    <w:unhideWhenUsed/>
    <w:qFormat/>
    <w:rsid w:val="00081BF5"/>
    <w:pPr>
      <w:ind w:left="1531" w:hanging="1531"/>
      <w:outlineLvl w:val="3"/>
    </w:pPr>
  </w:style>
  <w:style w:type="paragraph" w:styleId="affb">
    <w:name w:val="Plain Text"/>
    <w:basedOn w:val="a5"/>
    <w:link w:val="affc"/>
    <w:uiPriority w:val="99"/>
    <w:semiHidden/>
    <w:unhideWhenUsed/>
    <w:rsid w:val="0034248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c">
    <w:name w:val="Текст Знак"/>
    <w:basedOn w:val="a6"/>
    <w:link w:val="affb"/>
    <w:uiPriority w:val="99"/>
    <w:semiHidden/>
    <w:rsid w:val="0034248D"/>
    <w:rPr>
      <w:rFonts w:ascii="Consolas" w:hAnsi="Consolas"/>
      <w:sz w:val="21"/>
      <w:szCs w:val="21"/>
    </w:rPr>
  </w:style>
  <w:style w:type="character" w:customStyle="1" w:styleId="affd">
    <w:name w:val="Файл"/>
    <w:rsid w:val="00846E38"/>
    <w:rPr>
      <w:rFonts w:ascii="Arial" w:hAnsi="Arial"/>
      <w:i/>
      <w:sz w:val="24"/>
      <w:vertAlign w:val="baseline"/>
    </w:rPr>
  </w:style>
  <w:style w:type="character" w:customStyle="1" w:styleId="26">
    <w:name w:val="Нумерованный абзац 2 Знак"/>
    <w:basedOn w:val="a6"/>
    <w:link w:val="25"/>
    <w:rsid w:val="00081BF5"/>
    <w:rPr>
      <w:sz w:val="26"/>
      <w:szCs w:val="24"/>
      <w:lang w:eastAsia="en-US" w:bidi="en-US"/>
    </w:rPr>
  </w:style>
  <w:style w:type="character" w:customStyle="1" w:styleId="70">
    <w:name w:val="Заголовок 7 Знак"/>
    <w:basedOn w:val="a6"/>
    <w:link w:val="7"/>
    <w:uiPriority w:val="9"/>
    <w:rsid w:val="006301AC"/>
    <w:rPr>
      <w:rFonts w:ascii="Times New Roman" w:eastAsia="Times New Roman" w:hAnsi="Times New Roman" w:cs="Times New Roman"/>
      <w:b/>
      <w:bCs/>
      <w:sz w:val="26"/>
      <w:szCs w:val="20"/>
    </w:rPr>
  </w:style>
  <w:style w:type="character" w:customStyle="1" w:styleId="af9">
    <w:name w:val="Перечень Знак"/>
    <w:basedOn w:val="a6"/>
    <w:link w:val="a3"/>
    <w:rsid w:val="00081BF5"/>
    <w:rPr>
      <w:sz w:val="26"/>
      <w:szCs w:val="24"/>
      <w:lang w:eastAsia="en-US" w:bidi="en-US"/>
    </w:rPr>
  </w:style>
  <w:style w:type="character" w:customStyle="1" w:styleId="35">
    <w:name w:val="Нумерованный абзац 3 Знак"/>
    <w:basedOn w:val="26"/>
    <w:link w:val="34"/>
    <w:rsid w:val="00081BF5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081BF5"/>
    <w:pPr>
      <w:numPr>
        <w:numId w:val="3"/>
      </w:numPr>
    </w:pPr>
    <w:rPr>
      <w:lang w:eastAsia="ru-RU" w:bidi="ar-SA"/>
    </w:rPr>
  </w:style>
  <w:style w:type="character" w:customStyle="1" w:styleId="24">
    <w:name w:val="Нумерованный заголовок 2 Знак"/>
    <w:basedOn w:val="a6"/>
    <w:link w:val="2"/>
    <w:rsid w:val="00081BF5"/>
    <w:rPr>
      <w:b/>
      <w:sz w:val="26"/>
      <w:szCs w:val="24"/>
      <w:lang w:eastAsia="en-US" w:bidi="en-US"/>
    </w:rPr>
  </w:style>
  <w:style w:type="character" w:customStyle="1" w:styleId="aff5">
    <w:name w:val="Перечень без отступов Знак"/>
    <w:basedOn w:val="-20"/>
    <w:link w:val="a0"/>
    <w:rsid w:val="00081BF5"/>
    <w:rPr>
      <w:sz w:val="26"/>
      <w:szCs w:val="24"/>
    </w:rPr>
  </w:style>
  <w:style w:type="character" w:customStyle="1" w:styleId="afc">
    <w:name w:val="Таблица_№ Знак"/>
    <w:basedOn w:val="a6"/>
    <w:link w:val="afb"/>
    <w:rsid w:val="00081BF5"/>
    <w:rPr>
      <w:bCs/>
      <w:sz w:val="26"/>
      <w:szCs w:val="18"/>
      <w:lang w:eastAsia="en-US" w:bidi="en-US"/>
    </w:rPr>
  </w:style>
  <w:style w:type="character" w:customStyle="1" w:styleId="33">
    <w:name w:val="Нумерованный заголовок 3 Знак"/>
    <w:basedOn w:val="a6"/>
    <w:link w:val="3"/>
    <w:rsid w:val="00081BF5"/>
    <w:rPr>
      <w:sz w:val="26"/>
      <w:szCs w:val="24"/>
      <w:lang w:eastAsia="en-US" w:bidi="en-US"/>
    </w:rPr>
  </w:style>
  <w:style w:type="paragraph" w:customStyle="1" w:styleId="a1">
    <w:name w:val="Перечисление а)"/>
    <w:basedOn w:val="affe"/>
    <w:link w:val="afff"/>
    <w:qFormat/>
    <w:rsid w:val="00081BF5"/>
    <w:pPr>
      <w:numPr>
        <w:numId w:val="8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">
    <w:name w:val="Перечисление а) Знак"/>
    <w:basedOn w:val="a6"/>
    <w:link w:val="a1"/>
    <w:rsid w:val="00081BF5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styleId="affe">
    <w:name w:val="List Paragraph"/>
    <w:basedOn w:val="a5"/>
    <w:uiPriority w:val="34"/>
    <w:rsid w:val="00F67775"/>
    <w:pPr>
      <w:ind w:left="720"/>
      <w:contextualSpacing/>
    </w:pPr>
  </w:style>
  <w:style w:type="paragraph" w:customStyle="1" w:styleId="-7">
    <w:name w:val="Таблица-продолжение"/>
    <w:basedOn w:val="a5"/>
    <w:next w:val="-"/>
    <w:link w:val="-8"/>
    <w:rsid w:val="006301AC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6301AC"/>
    <w:rPr>
      <w:i/>
      <w:sz w:val="26"/>
      <w:szCs w:val="24"/>
      <w:lang w:eastAsia="en-US" w:bidi="en-US"/>
    </w:rPr>
  </w:style>
  <w:style w:type="paragraph" w:customStyle="1" w:styleId="-0">
    <w:name w:val="Перечисление-0"/>
    <w:link w:val="-00"/>
    <w:qFormat/>
    <w:rsid w:val="00081BF5"/>
    <w:pPr>
      <w:numPr>
        <w:numId w:val="10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081BF5"/>
    <w:rPr>
      <w:snapToGrid w:val="0"/>
      <w:sz w:val="26"/>
    </w:rPr>
  </w:style>
  <w:style w:type="paragraph" w:customStyle="1" w:styleId="afff0">
    <w:name w:val="Основной"/>
    <w:basedOn w:val="a5"/>
    <w:link w:val="afff1"/>
    <w:uiPriority w:val="99"/>
    <w:rsid w:val="00841D0C"/>
    <w:pPr>
      <w:spacing w:before="60" w:line="240" w:lineRule="auto"/>
      <w:ind w:firstLine="851"/>
    </w:pPr>
    <w:rPr>
      <w:sz w:val="28"/>
      <w:szCs w:val="20"/>
    </w:rPr>
  </w:style>
  <w:style w:type="character" w:customStyle="1" w:styleId="afff1">
    <w:name w:val="Основной Знак"/>
    <w:basedOn w:val="a6"/>
    <w:link w:val="afff0"/>
    <w:uiPriority w:val="99"/>
    <w:rsid w:val="00841D0C"/>
    <w:rPr>
      <w:rFonts w:ascii="Times New Roman" w:eastAsia="Times New Roman" w:hAnsi="Times New Roman" w:cs="Times New Roman"/>
      <w:sz w:val="28"/>
      <w:szCs w:val="20"/>
    </w:rPr>
  </w:style>
  <w:style w:type="paragraph" w:styleId="afff2">
    <w:name w:val="Title"/>
    <w:basedOn w:val="a5"/>
    <w:next w:val="a5"/>
    <w:link w:val="afff3"/>
    <w:qFormat/>
    <w:rsid w:val="00081BF5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fff3">
    <w:name w:val="Заголовок Знак"/>
    <w:basedOn w:val="a6"/>
    <w:link w:val="afff2"/>
    <w:rsid w:val="00081BF5"/>
    <w:rPr>
      <w:rFonts w:eastAsiaTheme="majorEastAsia" w:cstheme="majorBidi"/>
      <w:b/>
      <w:sz w:val="28"/>
    </w:rPr>
  </w:style>
  <w:style w:type="paragraph" w:styleId="afff4">
    <w:name w:val="TOC Heading"/>
    <w:basedOn w:val="13"/>
    <w:next w:val="a5"/>
    <w:uiPriority w:val="39"/>
    <w:semiHidden/>
    <w:unhideWhenUsed/>
    <w:qFormat/>
    <w:rsid w:val="00697D22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365F91" w:themeColor="accent1" w:themeShade="BF"/>
      <w:szCs w:val="28"/>
    </w:rPr>
  </w:style>
  <w:style w:type="paragraph" w:customStyle="1" w:styleId="160">
    <w:name w:val="Обычный+16+центр"/>
    <w:basedOn w:val="a5"/>
    <w:link w:val="161"/>
    <w:qFormat/>
    <w:rsid w:val="00081BF5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081BF5"/>
    <w:rPr>
      <w:sz w:val="32"/>
      <w:szCs w:val="32"/>
    </w:rPr>
  </w:style>
  <w:style w:type="character" w:customStyle="1" w:styleId="-20">
    <w:name w:val="Перечисление-2 Знак"/>
    <w:basedOn w:val="a6"/>
    <w:link w:val="-2"/>
    <w:rsid w:val="00081BF5"/>
    <w:rPr>
      <w:sz w:val="26"/>
      <w:szCs w:val="24"/>
    </w:rPr>
  </w:style>
  <w:style w:type="paragraph" w:customStyle="1" w:styleId="afff5">
    <w:name w:val="Обычный справа"/>
    <w:basedOn w:val="a5"/>
    <w:next w:val="a5"/>
    <w:link w:val="afff6"/>
    <w:qFormat/>
    <w:rsid w:val="00081BF5"/>
    <w:pPr>
      <w:ind w:firstLine="0"/>
      <w:jc w:val="right"/>
    </w:pPr>
    <w:rPr>
      <w:szCs w:val="20"/>
      <w:lang w:val="en-US"/>
    </w:rPr>
  </w:style>
  <w:style w:type="character" w:customStyle="1" w:styleId="afff6">
    <w:name w:val="Обычный справа Знак"/>
    <w:basedOn w:val="a6"/>
    <w:link w:val="afff5"/>
    <w:rsid w:val="00081BF5"/>
    <w:rPr>
      <w:sz w:val="26"/>
      <w:lang w:val="en-US" w:eastAsia="en-US" w:bidi="en-US"/>
    </w:rPr>
  </w:style>
  <w:style w:type="paragraph" w:customStyle="1" w:styleId="--">
    <w:name w:val="Табл-слева-Ж"/>
    <w:basedOn w:val="-5"/>
    <w:next w:val="-5"/>
    <w:link w:val="--0"/>
    <w:qFormat/>
    <w:rsid w:val="00081BF5"/>
    <w:rPr>
      <w:b/>
    </w:rPr>
  </w:style>
  <w:style w:type="character" w:customStyle="1" w:styleId="--0">
    <w:name w:val="Табл-слева-Ж Знак"/>
    <w:basedOn w:val="-6"/>
    <w:link w:val="--"/>
    <w:rsid w:val="00081BF5"/>
    <w:rPr>
      <w:b/>
      <w:sz w:val="26"/>
      <w:szCs w:val="24"/>
    </w:rPr>
  </w:style>
  <w:style w:type="paragraph" w:customStyle="1" w:styleId="a2">
    <w:name w:val="Перечень (.)"/>
    <w:basedOn w:val="a5"/>
    <w:link w:val="afff7"/>
    <w:qFormat/>
    <w:rsid w:val="00081BF5"/>
    <w:pPr>
      <w:numPr>
        <w:numId w:val="4"/>
      </w:numPr>
    </w:pPr>
    <w:rPr>
      <w:snapToGrid w:val="0"/>
      <w:szCs w:val="20"/>
      <w:lang w:eastAsia="ru-RU" w:bidi="ar-SA"/>
    </w:rPr>
  </w:style>
  <w:style w:type="character" w:customStyle="1" w:styleId="afff7">
    <w:name w:val="Перечень (.) Знак"/>
    <w:basedOn w:val="a6"/>
    <w:link w:val="a2"/>
    <w:rsid w:val="00081BF5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8"/>
    <w:qFormat/>
    <w:rsid w:val="00081BF5"/>
    <w:pPr>
      <w:numPr>
        <w:numId w:val="5"/>
      </w:numPr>
    </w:pPr>
  </w:style>
  <w:style w:type="character" w:customStyle="1" w:styleId="afff8">
    <w:name w:val="Перечень (.) без отступов Знак"/>
    <w:basedOn w:val="afff7"/>
    <w:link w:val="a4"/>
    <w:rsid w:val="00081BF5"/>
    <w:rPr>
      <w:snapToGrid w:val="0"/>
      <w:sz w:val="26"/>
    </w:rPr>
  </w:style>
  <w:style w:type="paragraph" w:customStyle="1" w:styleId="--3">
    <w:name w:val="Табл-центр-Ж"/>
    <w:basedOn w:val="-"/>
    <w:link w:val="--4"/>
    <w:qFormat/>
    <w:rsid w:val="00081BF5"/>
    <w:rPr>
      <w:b/>
    </w:rPr>
  </w:style>
  <w:style w:type="character" w:customStyle="1" w:styleId="--4">
    <w:name w:val="Табл-центр-Ж Знак"/>
    <w:basedOn w:val="-4"/>
    <w:link w:val="--3"/>
    <w:rsid w:val="00081BF5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081BF5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081BF5"/>
    <w:rPr>
      <w:rFonts w:ascii="Courier New" w:hAnsi="Courier New" w:cs="Courier New"/>
      <w:lang w:eastAsia="en-US" w:bidi="en-US"/>
    </w:rPr>
  </w:style>
  <w:style w:type="paragraph" w:customStyle="1" w:styleId="afff9">
    <w:name w:val="Обычный центр Ж"/>
    <w:basedOn w:val="af6"/>
    <w:link w:val="afffa"/>
    <w:qFormat/>
    <w:rsid w:val="00081BF5"/>
    <w:rPr>
      <w:b/>
    </w:rPr>
  </w:style>
  <w:style w:type="character" w:customStyle="1" w:styleId="afffa">
    <w:name w:val="Обычный центр Ж Знак"/>
    <w:basedOn w:val="af7"/>
    <w:link w:val="afff9"/>
    <w:locked/>
    <w:rsid w:val="00081BF5"/>
    <w:rPr>
      <w:b/>
      <w:sz w:val="26"/>
      <w:lang w:val="en-US" w:eastAsia="en-US" w:bidi="en-US"/>
    </w:rPr>
  </w:style>
  <w:style w:type="paragraph" w:customStyle="1" w:styleId="afffb">
    <w:name w:val="Обычный+курсив"/>
    <w:basedOn w:val="a5"/>
    <w:next w:val="a5"/>
    <w:link w:val="afffc"/>
    <w:qFormat/>
    <w:rsid w:val="00081BF5"/>
    <w:pPr>
      <w:keepNext/>
    </w:pPr>
    <w:rPr>
      <w:i/>
      <w:szCs w:val="20"/>
    </w:rPr>
  </w:style>
  <w:style w:type="character" w:customStyle="1" w:styleId="afffc">
    <w:name w:val="Обычный+курсив Знак"/>
    <w:basedOn w:val="a6"/>
    <w:link w:val="afffb"/>
    <w:rsid w:val="00081BF5"/>
    <w:rPr>
      <w:i/>
      <w:sz w:val="26"/>
      <w:lang w:eastAsia="en-US" w:bidi="en-US"/>
    </w:rPr>
  </w:style>
  <w:style w:type="paragraph" w:customStyle="1" w:styleId="U">
    <w:name w:val="Обычный+центр+U"/>
    <w:basedOn w:val="af6"/>
    <w:next w:val="af0"/>
    <w:link w:val="U0"/>
    <w:qFormat/>
    <w:rsid w:val="00081BF5"/>
    <w:rPr>
      <w:u w:val="single"/>
    </w:rPr>
  </w:style>
  <w:style w:type="character" w:customStyle="1" w:styleId="U0">
    <w:name w:val="Обычный+центр+U Знак"/>
    <w:basedOn w:val="af7"/>
    <w:link w:val="U"/>
    <w:rsid w:val="00081BF5"/>
    <w:rPr>
      <w:sz w:val="26"/>
      <w:u w:val="single"/>
      <w:lang w:val="en-US" w:eastAsia="en-US" w:bidi="en-US"/>
    </w:rPr>
  </w:style>
  <w:style w:type="paragraph" w:customStyle="1" w:styleId="afffd">
    <w:name w:val="Обычный без отступа + заглавные"/>
    <w:basedOn w:val="af0"/>
    <w:next w:val="af0"/>
    <w:link w:val="afffe"/>
    <w:qFormat/>
    <w:rsid w:val="00081BF5"/>
    <w:rPr>
      <w:caps/>
    </w:rPr>
  </w:style>
  <w:style w:type="character" w:customStyle="1" w:styleId="afffe">
    <w:name w:val="Обычный без отступа + заглавные Знак"/>
    <w:basedOn w:val="af1"/>
    <w:link w:val="afffd"/>
    <w:rsid w:val="00081BF5"/>
    <w:rPr>
      <w:caps/>
      <w:sz w:val="26"/>
      <w:lang w:eastAsia="en-US" w:bidi="en-US"/>
    </w:rPr>
  </w:style>
  <w:style w:type="paragraph" w:customStyle="1" w:styleId="-3">
    <w:name w:val="Перечисление-3"/>
    <w:basedOn w:val="-2"/>
    <w:link w:val="-30"/>
    <w:rsid w:val="006301AC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6301AC"/>
    <w:rPr>
      <w:sz w:val="26"/>
      <w:szCs w:val="24"/>
    </w:rPr>
  </w:style>
  <w:style w:type="paragraph" w:customStyle="1" w:styleId="affff">
    <w:name w:val="Обычный центр + заглавные"/>
    <w:basedOn w:val="af6"/>
    <w:next w:val="a5"/>
    <w:link w:val="affff0"/>
    <w:qFormat/>
    <w:rsid w:val="00081BF5"/>
    <w:rPr>
      <w:caps/>
    </w:rPr>
  </w:style>
  <w:style w:type="character" w:customStyle="1" w:styleId="affff0">
    <w:name w:val="Обычный центр + заглавные Знак"/>
    <w:basedOn w:val="af7"/>
    <w:link w:val="affff"/>
    <w:rsid w:val="00081BF5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0"/>
    <w:link w:val="151"/>
    <w:rsid w:val="006301AC"/>
    <w:rPr>
      <w:rFonts w:eastAsia="MS Mincho"/>
    </w:rPr>
  </w:style>
  <w:style w:type="character" w:customStyle="1" w:styleId="151">
    <w:name w:val="Обычный без отсупа с интервалом 1.5 Знак"/>
    <w:basedOn w:val="af1"/>
    <w:link w:val="150"/>
    <w:rsid w:val="006301AC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f"/>
    <w:next w:val="a5"/>
    <w:link w:val="153"/>
    <w:rsid w:val="006301AC"/>
  </w:style>
  <w:style w:type="character" w:customStyle="1" w:styleId="153">
    <w:name w:val="Обычный центр+заглавные+1.5 Знак"/>
    <w:basedOn w:val="affff0"/>
    <w:link w:val="152"/>
    <w:rsid w:val="006301AC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6"/>
    <w:link w:val="155"/>
    <w:rsid w:val="006301AC"/>
  </w:style>
  <w:style w:type="character" w:customStyle="1" w:styleId="155">
    <w:name w:val="Обычный центр + 1.5 Знак"/>
    <w:basedOn w:val="af7"/>
    <w:link w:val="154"/>
    <w:rsid w:val="006301AC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1"/>
    <w:link w:val="18"/>
    <w:qFormat/>
    <w:rsid w:val="00081BF5"/>
    <w:pPr>
      <w:pageBreakBefore/>
      <w:numPr>
        <w:numId w:val="13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8">
    <w:name w:val="Приложение 1 Знак"/>
    <w:basedOn w:val="a6"/>
    <w:link w:val="10"/>
    <w:rsid w:val="00081BF5"/>
    <w:rPr>
      <w:b/>
      <w:sz w:val="28"/>
      <w:lang w:val="en-US" w:eastAsia="en-US" w:bidi="en-US"/>
    </w:rPr>
  </w:style>
  <w:style w:type="character" w:customStyle="1" w:styleId="aff7">
    <w:name w:val="Рисунок_формат Знак"/>
    <w:basedOn w:val="af1"/>
    <w:link w:val="aff6"/>
    <w:rsid w:val="00081BF5"/>
    <w:rPr>
      <w:noProof/>
      <w:sz w:val="26"/>
      <w:lang w:eastAsia="en-US" w:bidi="en-US"/>
    </w:rPr>
  </w:style>
  <w:style w:type="character" w:customStyle="1" w:styleId="aff9">
    <w:name w:val="Рисунок_№ Знак"/>
    <w:basedOn w:val="a6"/>
    <w:link w:val="aff8"/>
    <w:rsid w:val="00081BF5"/>
    <w:rPr>
      <w:bCs/>
      <w:sz w:val="26"/>
      <w:szCs w:val="18"/>
      <w:lang w:eastAsia="en-US" w:bidi="en-US"/>
    </w:rPr>
  </w:style>
  <w:style w:type="character" w:customStyle="1" w:styleId="17">
    <w:name w:val="Нумерованный заголовок 1 Знак"/>
    <w:basedOn w:val="a6"/>
    <w:link w:val="1"/>
    <w:rsid w:val="00081BF5"/>
    <w:rPr>
      <w:b/>
      <w:sz w:val="28"/>
      <w:szCs w:val="24"/>
      <w:lang w:eastAsia="en-US" w:bidi="en-US"/>
    </w:rPr>
  </w:style>
  <w:style w:type="character" w:customStyle="1" w:styleId="43">
    <w:name w:val="Нумерованный заголовок 4 Знак"/>
    <w:basedOn w:val="33"/>
    <w:link w:val="41"/>
    <w:rsid w:val="00081BF5"/>
    <w:rPr>
      <w:rFonts w:eastAsia="MS Mincho"/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081BF5"/>
    <w:pPr>
      <w:jc w:val="both"/>
    </w:pPr>
  </w:style>
  <w:style w:type="character" w:customStyle="1" w:styleId="U2">
    <w:name w:val="Обычный+U Знак"/>
    <w:basedOn w:val="U0"/>
    <w:link w:val="U1"/>
    <w:rsid w:val="00081BF5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6"/>
    <w:next w:val="a5"/>
    <w:link w:val="-caps0"/>
    <w:autoRedefine/>
    <w:rsid w:val="006301AC"/>
    <w:pPr>
      <w:keepNext/>
      <w:pageBreakBefore/>
      <w:spacing w:after="240"/>
    </w:pPr>
    <w:rPr>
      <w:rFonts w:eastAsiaTheme="majorEastAsia" w:cstheme="majorBidi"/>
      <w:sz w:val="32"/>
    </w:rPr>
  </w:style>
  <w:style w:type="character" w:customStyle="1" w:styleId="-caps0">
    <w:name w:val="Название-caps Знак"/>
    <w:basedOn w:val="af7"/>
    <w:link w:val="-caps"/>
    <w:rsid w:val="006301AC"/>
    <w:rPr>
      <w:rFonts w:eastAsiaTheme="majorEastAsia" w:cstheme="majorBidi"/>
      <w:sz w:val="32"/>
      <w:lang w:val="en-US" w:eastAsia="en-US" w:bidi="en-US"/>
    </w:rPr>
  </w:style>
  <w:style w:type="paragraph" w:customStyle="1" w:styleId="156">
    <w:name w:val="Обычный + 1.5 интервал"/>
    <w:basedOn w:val="a5"/>
    <w:link w:val="157"/>
    <w:rsid w:val="006301AC"/>
  </w:style>
  <w:style w:type="character" w:customStyle="1" w:styleId="157">
    <w:name w:val="Обычный + 1.5 интервал Знак"/>
    <w:basedOn w:val="a6"/>
    <w:link w:val="156"/>
    <w:rsid w:val="006301AC"/>
    <w:rPr>
      <w:sz w:val="26"/>
      <w:szCs w:val="24"/>
      <w:lang w:eastAsia="en-US" w:bidi="en-US"/>
    </w:rPr>
  </w:style>
  <w:style w:type="paragraph" w:customStyle="1" w:styleId="28">
    <w:name w:val="Приложение 2"/>
    <w:basedOn w:val="a5"/>
    <w:next w:val="a5"/>
    <w:link w:val="29"/>
    <w:rsid w:val="006301AC"/>
    <w:pPr>
      <w:keepNext/>
      <w:spacing w:before="240" w:after="240"/>
      <w:ind w:firstLine="0"/>
    </w:pPr>
  </w:style>
  <w:style w:type="character" w:customStyle="1" w:styleId="29">
    <w:name w:val="Приложение 2 Знак"/>
    <w:basedOn w:val="a6"/>
    <w:link w:val="28"/>
    <w:rsid w:val="006301AC"/>
    <w:rPr>
      <w:sz w:val="26"/>
      <w:szCs w:val="24"/>
      <w:lang w:eastAsia="en-US" w:bidi="en-US"/>
    </w:rPr>
  </w:style>
  <w:style w:type="paragraph" w:customStyle="1" w:styleId="37">
    <w:name w:val="Приложение 3"/>
    <w:basedOn w:val="a5"/>
    <w:link w:val="38"/>
    <w:rsid w:val="006301AC"/>
    <w:pPr>
      <w:keepNext/>
      <w:spacing w:before="120" w:after="240"/>
      <w:ind w:firstLine="0"/>
    </w:pPr>
  </w:style>
  <w:style w:type="character" w:customStyle="1" w:styleId="38">
    <w:name w:val="Приложение 3 Знак"/>
    <w:basedOn w:val="a6"/>
    <w:link w:val="37"/>
    <w:rsid w:val="006301AC"/>
    <w:rPr>
      <w:sz w:val="26"/>
      <w:szCs w:val="24"/>
      <w:lang w:eastAsia="en-US" w:bidi="en-US"/>
    </w:rPr>
  </w:style>
  <w:style w:type="paragraph" w:customStyle="1" w:styleId="45">
    <w:name w:val="Приложение 4"/>
    <w:basedOn w:val="37"/>
    <w:next w:val="a5"/>
    <w:link w:val="46"/>
    <w:rsid w:val="006301AC"/>
  </w:style>
  <w:style w:type="character" w:customStyle="1" w:styleId="46">
    <w:name w:val="Приложение 4 Знак"/>
    <w:basedOn w:val="38"/>
    <w:link w:val="45"/>
    <w:rsid w:val="006301AC"/>
    <w:rPr>
      <w:sz w:val="26"/>
      <w:szCs w:val="24"/>
      <w:lang w:eastAsia="en-US" w:bidi="en-US"/>
    </w:rPr>
  </w:style>
  <w:style w:type="paragraph" w:customStyle="1" w:styleId="6">
    <w:name w:val="Обычный + 6пт интервал"/>
    <w:basedOn w:val="a5"/>
    <w:link w:val="60"/>
    <w:qFormat/>
    <w:rsid w:val="00081BF5"/>
    <w:pPr>
      <w:spacing w:before="120" w:after="120"/>
    </w:pPr>
  </w:style>
  <w:style w:type="character" w:customStyle="1" w:styleId="60">
    <w:name w:val="Обычный + 6пт интервал Знак"/>
    <w:basedOn w:val="a6"/>
    <w:link w:val="6"/>
    <w:rsid w:val="00081BF5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2"/>
    <w:qFormat/>
    <w:rsid w:val="00081BF5"/>
    <w:pPr>
      <w:numPr>
        <w:numId w:val="9"/>
      </w:numPr>
      <w:jc w:val="center"/>
    </w:pPr>
    <w:rPr>
      <w:snapToGrid w:val="0"/>
      <w:sz w:val="26"/>
    </w:rPr>
  </w:style>
  <w:style w:type="character" w:customStyle="1" w:styleId="affff2">
    <w:name w:val="Перечень (.) + центр Знак"/>
    <w:basedOn w:val="afff8"/>
    <w:link w:val="a"/>
    <w:rsid w:val="00081BF5"/>
    <w:rPr>
      <w:snapToGrid w:val="0"/>
      <w:sz w:val="26"/>
    </w:rPr>
  </w:style>
  <w:style w:type="paragraph" w:customStyle="1" w:styleId="affff3">
    <w:name w:val="Предупреждения текст"/>
    <w:basedOn w:val="a5"/>
    <w:rsid w:val="00C463A6"/>
    <w:pPr>
      <w:jc w:val="center"/>
    </w:pPr>
    <w:rPr>
      <w:i/>
      <w:sz w:val="22"/>
      <w:szCs w:val="22"/>
    </w:rPr>
  </w:style>
  <w:style w:type="paragraph" w:customStyle="1" w:styleId="affff4">
    <w:name w:val="ПРЕДУПРЕЖДЕНИЕ"/>
    <w:basedOn w:val="a5"/>
    <w:next w:val="a5"/>
    <w:qFormat/>
    <w:rsid w:val="00081BF5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5">
    <w:name w:val="Обычный шрифт приложений"/>
    <w:basedOn w:val="a5"/>
    <w:rsid w:val="00697D22"/>
    <w:rPr>
      <w:sz w:val="24"/>
    </w:rPr>
  </w:style>
  <w:style w:type="paragraph" w:customStyle="1" w:styleId="affff6">
    <w:name w:val="Таблица_№ Приложений"/>
    <w:basedOn w:val="afb"/>
    <w:next w:val="a5"/>
    <w:rsid w:val="00697D22"/>
    <w:rPr>
      <w:sz w:val="24"/>
      <w:szCs w:val="24"/>
    </w:rPr>
  </w:style>
  <w:style w:type="paragraph" w:customStyle="1" w:styleId="-9">
    <w:name w:val="Табл-центр Приложений"/>
    <w:basedOn w:val="affff5"/>
    <w:rsid w:val="00697D22"/>
    <w:pPr>
      <w:ind w:firstLine="0"/>
      <w:jc w:val="center"/>
    </w:pPr>
  </w:style>
  <w:style w:type="paragraph" w:customStyle="1" w:styleId="-a">
    <w:name w:val="Табл-слева Приложений"/>
    <w:basedOn w:val="affff5"/>
    <w:rsid w:val="00697D22"/>
    <w:pPr>
      <w:ind w:left="57" w:firstLine="0"/>
      <w:jc w:val="left"/>
    </w:pPr>
  </w:style>
  <w:style w:type="paragraph" w:customStyle="1" w:styleId="affff7">
    <w:name w:val="Текст предупреждения"/>
    <w:basedOn w:val="a5"/>
    <w:rsid w:val="006301AC"/>
    <w:pPr>
      <w:jc w:val="center"/>
    </w:pPr>
    <w:rPr>
      <w:i/>
      <w:sz w:val="22"/>
      <w:szCs w:val="22"/>
    </w:rPr>
  </w:style>
  <w:style w:type="paragraph" w:customStyle="1" w:styleId="120">
    <w:name w:val="Шрифт штапа 12"/>
    <w:basedOn w:val="ad"/>
    <w:link w:val="121"/>
    <w:rsid w:val="002D4802"/>
    <w:rPr>
      <w:szCs w:val="24"/>
    </w:rPr>
  </w:style>
  <w:style w:type="character" w:customStyle="1" w:styleId="121">
    <w:name w:val="Шрифт штапа 12 Знак"/>
    <w:link w:val="120"/>
    <w:rsid w:val="002D4802"/>
    <w:rPr>
      <w:sz w:val="24"/>
      <w:szCs w:val="24"/>
    </w:rPr>
  </w:style>
  <w:style w:type="paragraph" w:customStyle="1" w:styleId="affff8">
    <w:name w:val="ЛРИ"/>
    <w:basedOn w:val="-b"/>
    <w:qFormat/>
    <w:rsid w:val="00081BF5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9">
    <w:name w:val="Приложение"/>
    <w:basedOn w:val="a5"/>
    <w:next w:val="a5"/>
    <w:link w:val="affffa"/>
    <w:rsid w:val="00697D22"/>
    <w:pPr>
      <w:pageBreakBefore/>
      <w:spacing w:after="240"/>
      <w:ind w:firstLine="0"/>
      <w:jc w:val="center"/>
      <w:outlineLvl w:val="2"/>
    </w:pPr>
    <w:rPr>
      <w:b/>
      <w:sz w:val="28"/>
      <w:szCs w:val="20"/>
      <w:lang w:val="en-US"/>
    </w:rPr>
  </w:style>
  <w:style w:type="character" w:customStyle="1" w:styleId="affffa">
    <w:name w:val="Приложение Знак"/>
    <w:basedOn w:val="a6"/>
    <w:link w:val="affff9"/>
    <w:rsid w:val="00697D22"/>
    <w:rPr>
      <w:b/>
      <w:sz w:val="28"/>
      <w:lang w:val="en-US" w:eastAsia="en-US" w:bidi="en-US"/>
    </w:rPr>
  </w:style>
  <w:style w:type="paragraph" w:customStyle="1" w:styleId="-c">
    <w:name w:val="Приложение - пункт"/>
    <w:basedOn w:val="a5"/>
    <w:next w:val="a5"/>
    <w:link w:val="-d"/>
    <w:rsid w:val="00697D22"/>
    <w:pPr>
      <w:ind w:firstLine="0"/>
    </w:pPr>
    <w:rPr>
      <w:sz w:val="24"/>
    </w:rPr>
  </w:style>
  <w:style w:type="character" w:customStyle="1" w:styleId="-d">
    <w:name w:val="Приложение - пункт Знак"/>
    <w:basedOn w:val="a6"/>
    <w:link w:val="-c"/>
    <w:rsid w:val="00697D22"/>
    <w:rPr>
      <w:sz w:val="24"/>
      <w:szCs w:val="24"/>
      <w:lang w:eastAsia="en-US" w:bidi="en-US"/>
    </w:rPr>
  </w:style>
  <w:style w:type="paragraph" w:customStyle="1" w:styleId="-e">
    <w:name w:val="Приложение - подпункт"/>
    <w:basedOn w:val="a5"/>
    <w:link w:val="-f"/>
    <w:rsid w:val="00697D22"/>
    <w:pPr>
      <w:ind w:firstLine="0"/>
    </w:pPr>
    <w:rPr>
      <w:sz w:val="24"/>
    </w:rPr>
  </w:style>
  <w:style w:type="character" w:customStyle="1" w:styleId="-f">
    <w:name w:val="Приложение - подпункт Знак"/>
    <w:basedOn w:val="a6"/>
    <w:link w:val="-e"/>
    <w:rsid w:val="00697D22"/>
    <w:rPr>
      <w:sz w:val="24"/>
      <w:szCs w:val="24"/>
      <w:lang w:eastAsia="en-US" w:bidi="en-US"/>
    </w:rPr>
  </w:style>
  <w:style w:type="paragraph" w:customStyle="1" w:styleId="affffb">
    <w:name w:val="ПРЕДУПРЕЖДЕНИЯ текст"/>
    <w:qFormat/>
    <w:rsid w:val="00081BF5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c">
    <w:name w:val="Шрифт штампа доп.надписи"/>
    <w:basedOn w:val="ad"/>
    <w:rsid w:val="00A434B4"/>
    <w:rPr>
      <w:sz w:val="20"/>
    </w:rPr>
  </w:style>
  <w:style w:type="paragraph" w:customStyle="1" w:styleId="affffd">
    <w:name w:val="Надписи под форматкой"/>
    <w:basedOn w:val="ad"/>
    <w:rsid w:val="00697D22"/>
    <w:rPr>
      <w:sz w:val="20"/>
    </w:rPr>
  </w:style>
  <w:style w:type="paragraph" w:customStyle="1" w:styleId="affffe">
    <w:name w:val="Прил.Рисунок_№"/>
    <w:basedOn w:val="aff8"/>
    <w:next w:val="a5"/>
    <w:qFormat/>
    <w:rsid w:val="00081BF5"/>
    <w:rPr>
      <w:sz w:val="24"/>
    </w:rPr>
  </w:style>
  <w:style w:type="character" w:customStyle="1" w:styleId="42">
    <w:name w:val="Нумерованный абзац 4 Знак"/>
    <w:basedOn w:val="35"/>
    <w:link w:val="4"/>
    <w:rsid w:val="00081BF5"/>
    <w:rPr>
      <w:rFonts w:eastAsia="MS Mincho" w:cstheme="majorBidi"/>
      <w:bCs/>
      <w:sz w:val="26"/>
      <w:szCs w:val="24"/>
      <w:lang w:eastAsia="en-US" w:bidi="en-US"/>
    </w:rPr>
  </w:style>
  <w:style w:type="paragraph" w:customStyle="1" w:styleId="affff1">
    <w:name w:val="Прил.Текст"/>
    <w:basedOn w:val="a5"/>
    <w:qFormat/>
    <w:rsid w:val="00081BF5"/>
    <w:rPr>
      <w:sz w:val="24"/>
    </w:rPr>
  </w:style>
  <w:style w:type="paragraph" w:customStyle="1" w:styleId="afffff">
    <w:name w:val="Прил.Таблица_№"/>
    <w:basedOn w:val="afb"/>
    <w:next w:val="a5"/>
    <w:qFormat/>
    <w:rsid w:val="00081BF5"/>
    <w:rPr>
      <w:sz w:val="24"/>
      <w:szCs w:val="24"/>
    </w:rPr>
  </w:style>
  <w:style w:type="paragraph" w:customStyle="1" w:styleId="-b">
    <w:name w:val="Прил.Табл-центр"/>
    <w:basedOn w:val="affff1"/>
    <w:qFormat/>
    <w:rsid w:val="00081BF5"/>
    <w:pPr>
      <w:ind w:firstLine="0"/>
      <w:jc w:val="center"/>
    </w:pPr>
  </w:style>
  <w:style w:type="paragraph" w:customStyle="1" w:styleId="-f0">
    <w:name w:val="Прил.Табл-слева"/>
    <w:basedOn w:val="affff1"/>
    <w:qFormat/>
    <w:rsid w:val="00081BF5"/>
    <w:pPr>
      <w:ind w:left="57" w:firstLine="0"/>
      <w:jc w:val="left"/>
    </w:pPr>
  </w:style>
  <w:style w:type="paragraph" w:customStyle="1" w:styleId="afffff0">
    <w:name w:val="Примечание/сноска"/>
    <w:basedOn w:val="a5"/>
    <w:next w:val="a5"/>
    <w:qFormat/>
    <w:rsid w:val="00081BF5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1"/>
    <w:link w:val="19"/>
    <w:qFormat/>
    <w:rsid w:val="00081BF5"/>
    <w:pPr>
      <w:keepNext/>
      <w:numPr>
        <w:ilvl w:val="1"/>
        <w:numId w:val="13"/>
      </w:numPr>
      <w:spacing w:before="360" w:after="360"/>
    </w:pPr>
    <w:rPr>
      <w:b/>
    </w:rPr>
  </w:style>
  <w:style w:type="character" w:customStyle="1" w:styleId="19">
    <w:name w:val="Прил.Нум.заголовок 1 Знак"/>
    <w:basedOn w:val="a6"/>
    <w:link w:val="11"/>
    <w:rsid w:val="00081BF5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1"/>
    <w:link w:val="2a"/>
    <w:qFormat/>
    <w:rsid w:val="00081BF5"/>
    <w:pPr>
      <w:keepNext/>
      <w:numPr>
        <w:ilvl w:val="2"/>
        <w:numId w:val="13"/>
      </w:numPr>
      <w:spacing w:before="360" w:after="360"/>
    </w:pPr>
    <w:rPr>
      <w:b/>
      <w:sz w:val="24"/>
    </w:rPr>
  </w:style>
  <w:style w:type="character" w:customStyle="1" w:styleId="2a">
    <w:name w:val="Прил.Нум.заголовок 2 Знак"/>
    <w:basedOn w:val="a6"/>
    <w:link w:val="20"/>
    <w:rsid w:val="00081BF5"/>
    <w:rPr>
      <w:b/>
      <w:sz w:val="24"/>
      <w:szCs w:val="24"/>
      <w:lang w:eastAsia="en-US" w:bidi="en-US"/>
    </w:rPr>
  </w:style>
  <w:style w:type="paragraph" w:customStyle="1" w:styleId="afffff1">
    <w:name w:val="Команды"/>
    <w:basedOn w:val="a5"/>
    <w:link w:val="afffff2"/>
    <w:qFormat/>
    <w:rsid w:val="00081BF5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2">
    <w:name w:val="Команды Знак"/>
    <w:basedOn w:val="a6"/>
    <w:link w:val="afffff1"/>
    <w:rsid w:val="00081BF5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1"/>
    <w:qFormat/>
    <w:rsid w:val="00081BF5"/>
    <w:pPr>
      <w:keepNext w:val="0"/>
      <w:numPr>
        <w:numId w:val="11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1"/>
    <w:qFormat/>
    <w:rsid w:val="00081BF5"/>
    <w:pPr>
      <w:keepNext w:val="0"/>
      <w:numPr>
        <w:numId w:val="11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1"/>
    <w:qFormat/>
    <w:rsid w:val="00081BF5"/>
    <w:pPr>
      <w:numPr>
        <w:ilvl w:val="3"/>
        <w:numId w:val="13"/>
      </w:numPr>
    </w:pPr>
  </w:style>
  <w:style w:type="paragraph" w:customStyle="1" w:styleId="40">
    <w:name w:val="Прил.Абзац 4"/>
    <w:basedOn w:val="30"/>
    <w:next w:val="affff1"/>
    <w:qFormat/>
    <w:rsid w:val="00081BF5"/>
    <w:pPr>
      <w:numPr>
        <w:ilvl w:val="4"/>
      </w:numPr>
    </w:pPr>
  </w:style>
  <w:style w:type="paragraph" w:customStyle="1" w:styleId="-f1">
    <w:name w:val="Табл-шапка"/>
    <w:basedOn w:val="-"/>
    <w:qFormat/>
    <w:rsid w:val="00081BF5"/>
    <w:pPr>
      <w:spacing w:line="240" w:lineRule="auto"/>
    </w:pPr>
  </w:style>
  <w:style w:type="paragraph" w:customStyle="1" w:styleId="-f2">
    <w:name w:val="Прил.Табл-шапка"/>
    <w:basedOn w:val="-b"/>
    <w:qFormat/>
    <w:rsid w:val="00081BF5"/>
    <w:pPr>
      <w:spacing w:line="240" w:lineRule="auto"/>
    </w:pPr>
  </w:style>
  <w:style w:type="paragraph" w:customStyle="1" w:styleId="-f3">
    <w:name w:val="Табл-раздел"/>
    <w:basedOn w:val="-"/>
    <w:link w:val="-f4"/>
    <w:qFormat/>
    <w:rsid w:val="00081BF5"/>
    <w:rPr>
      <w:sz w:val="28"/>
      <w:u w:val="single"/>
    </w:rPr>
  </w:style>
  <w:style w:type="character" w:customStyle="1" w:styleId="-f4">
    <w:name w:val="Табл-раздел Знак"/>
    <w:basedOn w:val="-4"/>
    <w:link w:val="-f3"/>
    <w:rsid w:val="00081BF5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081BF5"/>
    <w:pPr>
      <w:numPr>
        <w:numId w:val="14"/>
      </w:numPr>
      <w:jc w:val="left"/>
    </w:pPr>
  </w:style>
  <w:style w:type="character" w:customStyle="1" w:styleId="--20">
    <w:name w:val="Табл-переч-2 Знак"/>
    <w:basedOn w:val="-20"/>
    <w:link w:val="--2"/>
    <w:rsid w:val="00081BF5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081BF5"/>
    <w:pPr>
      <w:numPr>
        <w:numId w:val="15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081BF5"/>
    <w:pPr>
      <w:numPr>
        <w:numId w:val="16"/>
      </w:numPr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pi3_clish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CA2A1-0A61-4360-A6D1-6B85D9DF4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kd_pi3_clishe</Template>
  <TotalTime>543</TotalTime>
  <Pages>8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pi3</vt:lpstr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pi3</dc:title>
  <dc:creator>Гордиенко Михаил Александрович</dc:creator>
  <cp:lastModifiedBy>Фролов Олег Иванович</cp:lastModifiedBy>
  <cp:revision>115</cp:revision>
  <dcterms:created xsi:type="dcterms:W3CDTF">2023-12-15T06:27:00Z</dcterms:created>
  <dcterms:modified xsi:type="dcterms:W3CDTF">2025-08-25T12:39:00Z</dcterms:modified>
</cp:coreProperties>
</file>