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3.xml" ContentType="application/vnd.openxmlformats-officedocument.wordprocessingml.footer+xml"/>
  <Override PartName="/word/header6.xml" ContentType="application/vnd.openxmlformats-officedocument.wordprocessingml.header+xml"/>
  <Override PartName="/word/footer4.xml" ContentType="application/vnd.openxmlformats-officedocument.wordprocessingml.footer+xml"/>
  <Override PartName="/word/header7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123A4" w:rsidRDefault="00B123A4" w:rsidP="00B07AB2">
      <w:pPr>
        <w:pStyle w:val="aff2"/>
        <w:rPr>
          <w:lang w:val="en-US"/>
        </w:rPr>
      </w:pPr>
    </w:p>
    <w:tbl>
      <w:tblPr>
        <w:tblStyle w:val="afe"/>
        <w:tblW w:w="10065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54"/>
        <w:gridCol w:w="2349"/>
        <w:gridCol w:w="2835"/>
        <w:gridCol w:w="2127"/>
      </w:tblGrid>
      <w:tr w:rsidR="00B123A4" w:rsidTr="00F470F7">
        <w:trPr>
          <w:trHeight w:val="417"/>
        </w:trPr>
        <w:tc>
          <w:tcPr>
            <w:tcW w:w="5103" w:type="dxa"/>
            <w:gridSpan w:val="2"/>
          </w:tcPr>
          <w:p w:rsidR="00B123A4" w:rsidRPr="00C47DD4" w:rsidRDefault="00B123A4" w:rsidP="00780E3F">
            <w:pPr>
              <w:pStyle w:val="afff7"/>
            </w:pPr>
            <w:r>
              <w:t>СОГЛАСОВАНО</w:t>
            </w:r>
          </w:p>
        </w:tc>
        <w:tc>
          <w:tcPr>
            <w:tcW w:w="4962" w:type="dxa"/>
            <w:gridSpan w:val="2"/>
          </w:tcPr>
          <w:p w:rsidR="00B123A4" w:rsidRPr="00C47DD4" w:rsidRDefault="00B123A4" w:rsidP="00780E3F">
            <w:pPr>
              <w:pStyle w:val="afff7"/>
            </w:pPr>
            <w:r>
              <w:t>Утверждаю</w:t>
            </w:r>
          </w:p>
        </w:tc>
      </w:tr>
      <w:tr w:rsidR="00B123A4" w:rsidTr="00F470F7">
        <w:trPr>
          <w:trHeight w:val="851"/>
        </w:trPr>
        <w:tc>
          <w:tcPr>
            <w:tcW w:w="5103" w:type="dxa"/>
            <w:gridSpan w:val="2"/>
          </w:tcPr>
          <w:p w:rsidR="00B123A4" w:rsidRPr="00C47DD4" w:rsidRDefault="00AB28E7" w:rsidP="00780E3F">
            <w:pPr>
              <w:pStyle w:val="aff2"/>
            </w:pP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REF VP  \* MERGEFORMAT </w:instrText>
            </w:r>
            <w:r>
              <w:rPr>
                <w:noProof/>
              </w:rPr>
              <w:fldChar w:fldCharType="separate"/>
            </w:r>
            <w:r w:rsidR="00C31DE1">
              <w:rPr>
                <w:noProof/>
              </w:rPr>
              <w:t>Начальник 523 ВП МО РФ</w:t>
            </w:r>
            <w:r>
              <w:rPr>
                <w:noProof/>
              </w:rPr>
              <w:fldChar w:fldCharType="end"/>
            </w:r>
          </w:p>
        </w:tc>
        <w:tc>
          <w:tcPr>
            <w:tcW w:w="4962" w:type="dxa"/>
            <w:gridSpan w:val="2"/>
          </w:tcPr>
          <w:p w:rsidR="00B123A4" w:rsidRPr="00C47DD4" w:rsidRDefault="00E676AA" w:rsidP="00780E3F">
            <w:pPr>
              <w:pStyle w:val="aff2"/>
              <w:jc w:val="left"/>
            </w:pPr>
            <w:r w:rsidRPr="00C47DD4">
              <w:fldChar w:fldCharType="begin"/>
            </w:r>
            <w:r w:rsidR="00B123A4" w:rsidRPr="00C47DD4">
              <w:instrText xml:space="preserve"> REF SayType </w:instrText>
            </w:r>
            <w:r w:rsidRPr="00C47DD4">
              <w:fldChar w:fldCharType="separate"/>
            </w:r>
            <w:r w:rsidR="00C31DE1">
              <w:rPr>
                <w:noProof/>
              </w:rPr>
              <w:t>Заместитель генерального директора -</w:t>
            </w:r>
            <w:r w:rsidR="00C31DE1">
              <w:rPr>
                <w:noProof/>
              </w:rPr>
              <w:br/>
              <w:t>главный конструктор</w:t>
            </w:r>
            <w:r w:rsidRPr="00C47DD4">
              <w:fldChar w:fldCharType="end"/>
            </w:r>
          </w:p>
          <w:p w:rsidR="00B123A4" w:rsidRPr="00C47DD4" w:rsidRDefault="00B123A4" w:rsidP="00780E3F">
            <w:pPr>
              <w:pStyle w:val="aff2"/>
            </w:pPr>
            <w:r>
              <w:t>АО</w:t>
            </w:r>
            <w:r w:rsidRPr="00C47DD4">
              <w:t> «НИЦ  СПб  ЭТУ»</w:t>
            </w:r>
          </w:p>
        </w:tc>
      </w:tr>
      <w:tr w:rsidR="00B123A4" w:rsidTr="00F470F7">
        <w:trPr>
          <w:trHeight w:val="428"/>
        </w:trPr>
        <w:tc>
          <w:tcPr>
            <w:tcW w:w="2754" w:type="dxa"/>
          </w:tcPr>
          <w:p w:rsidR="00B123A4" w:rsidRPr="00FA0E47" w:rsidRDefault="00B123A4" w:rsidP="00780E3F">
            <w:pPr>
              <w:pStyle w:val="aff2"/>
            </w:pPr>
          </w:p>
        </w:tc>
        <w:tc>
          <w:tcPr>
            <w:tcW w:w="2349" w:type="dxa"/>
          </w:tcPr>
          <w:p w:rsidR="00B123A4" w:rsidRDefault="00B123A4" w:rsidP="00780E3F">
            <w:pPr>
              <w:pStyle w:val="aff2"/>
            </w:pPr>
          </w:p>
        </w:tc>
        <w:tc>
          <w:tcPr>
            <w:tcW w:w="2835" w:type="dxa"/>
          </w:tcPr>
          <w:p w:rsidR="00B123A4" w:rsidRPr="00FA0E47" w:rsidRDefault="00B123A4" w:rsidP="00780E3F">
            <w:pPr>
              <w:pStyle w:val="aff2"/>
            </w:pPr>
          </w:p>
        </w:tc>
        <w:tc>
          <w:tcPr>
            <w:tcW w:w="2127" w:type="dxa"/>
          </w:tcPr>
          <w:p w:rsidR="00B123A4" w:rsidRDefault="00B123A4" w:rsidP="00780E3F">
            <w:pPr>
              <w:pStyle w:val="aff2"/>
            </w:pPr>
          </w:p>
        </w:tc>
      </w:tr>
      <w:tr w:rsidR="00B123A4" w:rsidTr="00F470F7">
        <w:trPr>
          <w:trHeight w:val="428"/>
        </w:trPr>
        <w:tc>
          <w:tcPr>
            <w:tcW w:w="2754" w:type="dxa"/>
          </w:tcPr>
          <w:p w:rsidR="00B123A4" w:rsidRPr="00C47DD4" w:rsidRDefault="00B123A4" w:rsidP="00780E3F">
            <w:pPr>
              <w:pStyle w:val="aff2"/>
              <w:ind w:right="-331"/>
            </w:pPr>
            <w:r w:rsidRPr="00FA0E47">
              <w:t>___________________</w:t>
            </w:r>
            <w:r w:rsidRPr="00C47DD4">
              <w:t>___</w:t>
            </w:r>
          </w:p>
        </w:tc>
        <w:tc>
          <w:tcPr>
            <w:tcW w:w="2349" w:type="dxa"/>
          </w:tcPr>
          <w:p w:rsidR="00B123A4" w:rsidRPr="00C47DD4" w:rsidRDefault="00E676AA" w:rsidP="00780E3F">
            <w:pPr>
              <w:pStyle w:val="aff2"/>
            </w:pPr>
            <w:r w:rsidRPr="00C47DD4">
              <w:fldChar w:fldCharType="begin"/>
            </w:r>
            <w:r w:rsidR="00B123A4" w:rsidRPr="00C47DD4">
              <w:instrText xml:space="preserve"> REF VPFIO </w:instrText>
            </w:r>
            <w:r w:rsidRPr="00C47DD4">
              <w:fldChar w:fldCharType="separate"/>
            </w:r>
            <w:r w:rsidR="00C31DE1">
              <w:rPr>
                <w:noProof/>
              </w:rPr>
              <w:t>Д. К. Губань</w:t>
            </w:r>
            <w:r w:rsidRPr="00C47DD4">
              <w:fldChar w:fldCharType="end"/>
            </w:r>
          </w:p>
        </w:tc>
        <w:tc>
          <w:tcPr>
            <w:tcW w:w="2835" w:type="dxa"/>
          </w:tcPr>
          <w:p w:rsidR="00B123A4" w:rsidRPr="00C47DD4" w:rsidRDefault="00B123A4" w:rsidP="00780E3F">
            <w:pPr>
              <w:pStyle w:val="aff2"/>
              <w:ind w:right="-225"/>
            </w:pPr>
            <w:r w:rsidRPr="00FA0E47">
              <w:t>_________________</w:t>
            </w:r>
            <w:r>
              <w:t>____</w:t>
            </w:r>
          </w:p>
        </w:tc>
        <w:tc>
          <w:tcPr>
            <w:tcW w:w="2127" w:type="dxa"/>
          </w:tcPr>
          <w:p w:rsidR="00B123A4" w:rsidRPr="00C47DD4" w:rsidRDefault="00E676AA" w:rsidP="00780E3F">
            <w:pPr>
              <w:pStyle w:val="aff2"/>
            </w:pPr>
            <w:r w:rsidRPr="00C47DD4">
              <w:fldChar w:fldCharType="begin"/>
            </w:r>
            <w:r w:rsidR="00B123A4" w:rsidRPr="00C47DD4">
              <w:instrText xml:space="preserve"> REF SayFIO </w:instrText>
            </w:r>
            <w:r w:rsidRPr="00C47DD4">
              <w:fldChar w:fldCharType="separate"/>
            </w:r>
            <w:r w:rsidR="00C31DE1">
              <w:rPr>
                <w:noProof/>
              </w:rPr>
              <w:t>И. Ю. Писарев</w:t>
            </w:r>
            <w:r w:rsidRPr="00C47DD4">
              <w:fldChar w:fldCharType="end"/>
            </w:r>
          </w:p>
        </w:tc>
      </w:tr>
      <w:tr w:rsidR="00B123A4" w:rsidTr="00F470F7">
        <w:trPr>
          <w:trHeight w:val="417"/>
        </w:trPr>
        <w:tc>
          <w:tcPr>
            <w:tcW w:w="5103" w:type="dxa"/>
            <w:gridSpan w:val="2"/>
          </w:tcPr>
          <w:p w:rsidR="00B123A4" w:rsidRPr="00C47DD4" w:rsidRDefault="00B123A4" w:rsidP="00780E3F">
            <w:pPr>
              <w:pStyle w:val="aff2"/>
            </w:pPr>
            <w:r w:rsidRPr="00076B57">
              <w:t>__</w:t>
            </w:r>
            <w:r>
              <w:t>.</w:t>
            </w:r>
            <w:r w:rsidRPr="00076B57">
              <w:t>__</w:t>
            </w:r>
            <w:r>
              <w:t>.20</w:t>
            </w:r>
            <w:r w:rsidRPr="00C47DD4">
              <w:t>__</w:t>
            </w:r>
          </w:p>
        </w:tc>
        <w:tc>
          <w:tcPr>
            <w:tcW w:w="4962" w:type="dxa"/>
            <w:gridSpan w:val="2"/>
          </w:tcPr>
          <w:p w:rsidR="00B123A4" w:rsidRPr="00C47DD4" w:rsidRDefault="00B123A4" w:rsidP="00780E3F">
            <w:pPr>
              <w:pStyle w:val="aff2"/>
            </w:pPr>
            <w:r w:rsidRPr="00076B57">
              <w:t>__</w:t>
            </w:r>
            <w:r>
              <w:t>.</w:t>
            </w:r>
            <w:r w:rsidRPr="00076B57">
              <w:t>__</w:t>
            </w:r>
            <w:r>
              <w:t>.20</w:t>
            </w:r>
            <w:r w:rsidRPr="00C47DD4">
              <w:t>__</w:t>
            </w:r>
          </w:p>
        </w:tc>
      </w:tr>
    </w:tbl>
    <w:p w:rsidR="00B07AB2" w:rsidRPr="000504D8" w:rsidRDefault="00E676AA" w:rsidP="00B07AB2">
      <w:pPr>
        <w:pStyle w:val="aff2"/>
      </w:pPr>
      <w:r>
        <w:fldChar w:fldCharType="begin"/>
      </w:r>
      <w:r w:rsidR="00BE1BBE">
        <w:instrText xml:space="preserve"> </w:instrText>
      </w:r>
      <w:r w:rsidR="00BE1BBE">
        <w:rPr>
          <w:lang w:val="en-US"/>
        </w:rPr>
        <w:instrText>SET</w:instrText>
      </w:r>
      <w:r w:rsidR="00BE1BBE" w:rsidRPr="00E5515B">
        <w:instrText xml:space="preserve"> </w:instrText>
      </w:r>
      <w:r w:rsidR="00BE1BBE">
        <w:rPr>
          <w:lang w:val="en-US"/>
        </w:rPr>
        <w:instrText>MakeName</w:instrText>
      </w:r>
      <w:r w:rsidR="00BE1BBE" w:rsidRPr="00E5515B">
        <w:instrText xml:space="preserve"> </w:instrText>
      </w:r>
      <w:r>
        <w:fldChar w:fldCharType="begin"/>
      </w:r>
      <w:r w:rsidR="00684770">
        <w:instrText xml:space="preserve"> FILLIN "Введите </w:instrText>
      </w:r>
      <w:r w:rsidR="00146FA1">
        <w:instrText>наименование</w:instrText>
      </w:r>
      <w:r w:rsidR="00684770">
        <w:instrText xml:space="preserve"> изделия"\d </w:instrText>
      </w:r>
      <w:r>
        <w:fldChar w:fldCharType="begin"/>
      </w:r>
      <w:r w:rsidR="00A63A8D">
        <w:instrText xml:space="preserve"> if </w:instrText>
      </w:r>
      <w:r>
        <w:fldChar w:fldCharType="begin"/>
      </w:r>
      <w:r w:rsidR="00A63A8D">
        <w:instrText xml:space="preserve"> ref MakeName </w:instrText>
      </w:r>
      <w:r>
        <w:fldChar w:fldCharType="separate"/>
      </w:r>
      <w:r w:rsidR="00C31DE1">
        <w:rPr>
          <w:noProof/>
        </w:rPr>
        <w:instrText>Плата микроконтроллера</w:instrText>
      </w:r>
      <w:r>
        <w:fldChar w:fldCharType="end"/>
      </w:r>
      <w:r w:rsidR="00A63A8D">
        <w:instrText xml:space="preserve"> = "" </w:instrText>
      </w:r>
      <w:r w:rsidR="00684770">
        <w:instrText>"Автоматизированное рабочее место"</w:instrText>
      </w:r>
      <w:r w:rsidR="00A63A8D">
        <w:instrText xml:space="preserve"> </w:instrText>
      </w:r>
      <w:r w:rsidR="00AB28E7">
        <w:rPr>
          <w:noProof/>
        </w:rPr>
        <w:fldChar w:fldCharType="begin"/>
      </w:r>
      <w:r w:rsidR="00AB28E7">
        <w:rPr>
          <w:noProof/>
        </w:rPr>
        <w:instrText xml:space="preserve"> ref MakeName </w:instrText>
      </w:r>
      <w:r w:rsidR="00AB28E7">
        <w:rPr>
          <w:noProof/>
        </w:rPr>
        <w:fldChar w:fldCharType="separate"/>
      </w:r>
      <w:r w:rsidR="00C31DE1">
        <w:rPr>
          <w:noProof/>
        </w:rPr>
        <w:instrText>Плата микроконтроллера</w:instrText>
      </w:r>
      <w:r w:rsidR="00AB28E7">
        <w:rPr>
          <w:noProof/>
        </w:rPr>
        <w:fldChar w:fldCharType="end"/>
      </w:r>
      <w:r w:rsidR="00A63A8D">
        <w:instrText xml:space="preserve"> </w:instrText>
      </w:r>
      <w:r>
        <w:fldChar w:fldCharType="separate"/>
      </w:r>
      <w:r w:rsidR="00C31DE1">
        <w:rPr>
          <w:noProof/>
        </w:rPr>
        <w:instrText>Плата микроконтроллера</w:instrText>
      </w:r>
      <w:r>
        <w:fldChar w:fldCharType="end"/>
      </w:r>
      <w:r w:rsidR="00684770">
        <w:instrText xml:space="preserve"> \o \* MERGEFORMAT </w:instrText>
      </w:r>
      <w:r>
        <w:fldChar w:fldCharType="separate"/>
      </w:r>
      <w:r w:rsidR="00C31DE1">
        <w:instrText>Плата микроконтроллера</w:instrText>
      </w:r>
      <w:r>
        <w:fldChar w:fldCharType="end"/>
      </w:r>
      <w:r w:rsidR="00BE1BBE">
        <w:instrText xml:space="preserve"> </w:instrText>
      </w:r>
      <w:r>
        <w:fldChar w:fldCharType="separate"/>
      </w:r>
      <w:bookmarkStart w:id="0" w:name="MakeName"/>
      <w:r w:rsidR="00C31DE1">
        <w:rPr>
          <w:noProof/>
        </w:rPr>
        <w:t>Плата микроконтроллера</w:t>
      </w:r>
      <w:bookmarkEnd w:id="0"/>
      <w:r>
        <w:fldChar w:fldCharType="end"/>
      </w:r>
      <w:r w:rsidR="00BE1BBE">
        <w:t xml:space="preserve"> </w:t>
      </w:r>
      <w:r>
        <w:fldChar w:fldCharType="begin"/>
      </w:r>
      <w:r w:rsidR="00BE1BBE">
        <w:instrText xml:space="preserve"> </w:instrText>
      </w:r>
      <w:r w:rsidR="00BE1BBE" w:rsidRPr="00F06EAC">
        <w:instrText xml:space="preserve">SET DecNum </w:instrText>
      </w:r>
      <w:r>
        <w:fldChar w:fldCharType="begin"/>
      </w:r>
      <w:r w:rsidR="00684770">
        <w:instrText xml:space="preserve"> FILLIN "Введите </w:instrText>
      </w:r>
      <w:r w:rsidR="00146FA1">
        <w:instrText>обозначение</w:instrText>
      </w:r>
      <w:r w:rsidR="00684770">
        <w:instrText xml:space="preserve"> изделия"\d </w:instrText>
      </w:r>
      <w:r>
        <w:fldChar w:fldCharType="begin"/>
      </w:r>
      <w:r w:rsidR="00A63A8D">
        <w:instrText xml:space="preserve"> if </w:instrText>
      </w:r>
      <w:r>
        <w:fldChar w:fldCharType="begin"/>
      </w:r>
      <w:r w:rsidR="00A63A8D">
        <w:instrText xml:space="preserve"> ref DecNum </w:instrText>
      </w:r>
      <w:r>
        <w:fldChar w:fldCharType="separate"/>
      </w:r>
      <w:r w:rsidR="00C31DE1">
        <w:rPr>
          <w:noProof/>
        </w:rPr>
        <w:instrText>ВБМА.469435.000</w:instrText>
      </w:r>
      <w:r>
        <w:fldChar w:fldCharType="end"/>
      </w:r>
      <w:r w:rsidR="00A63A8D">
        <w:instrText xml:space="preserve"> = "" </w:instrText>
      </w:r>
      <w:r w:rsidR="00684770">
        <w:instrText>ВБМА.466453.002</w:instrText>
      </w:r>
      <w:r w:rsidR="00A63A8D">
        <w:instrText xml:space="preserve"> </w:instrText>
      </w:r>
      <w:r w:rsidR="00AB28E7">
        <w:rPr>
          <w:noProof/>
        </w:rPr>
        <w:fldChar w:fldCharType="begin"/>
      </w:r>
      <w:r w:rsidR="00AB28E7">
        <w:rPr>
          <w:noProof/>
        </w:rPr>
        <w:instrText xml:space="preserve"> ref DecNum </w:instrText>
      </w:r>
      <w:r w:rsidR="00AB28E7">
        <w:rPr>
          <w:noProof/>
        </w:rPr>
        <w:fldChar w:fldCharType="separate"/>
      </w:r>
      <w:r w:rsidR="00C31DE1">
        <w:rPr>
          <w:noProof/>
        </w:rPr>
        <w:instrText>ВБМА.469435.000</w:instrText>
      </w:r>
      <w:r w:rsidR="00AB28E7">
        <w:rPr>
          <w:noProof/>
        </w:rPr>
        <w:fldChar w:fldCharType="end"/>
      </w:r>
      <w:r w:rsidR="00A63A8D">
        <w:instrText xml:space="preserve"> </w:instrText>
      </w:r>
      <w:r>
        <w:fldChar w:fldCharType="separate"/>
      </w:r>
      <w:r w:rsidR="00C31DE1">
        <w:rPr>
          <w:noProof/>
        </w:rPr>
        <w:instrText>ВБМА.469435.000</w:instrText>
      </w:r>
      <w:r>
        <w:fldChar w:fldCharType="end"/>
      </w:r>
      <w:r w:rsidR="00684770">
        <w:instrText xml:space="preserve"> \o \* MERGEFORMAT </w:instrText>
      </w:r>
      <w:r>
        <w:fldChar w:fldCharType="separate"/>
      </w:r>
      <w:r w:rsidR="00C31DE1">
        <w:instrText>ВБМА.469435.000</w:instrText>
      </w:r>
      <w:r>
        <w:fldChar w:fldCharType="end"/>
      </w:r>
      <w:r w:rsidR="00BE1BBE">
        <w:instrText xml:space="preserve"> </w:instrText>
      </w:r>
      <w:r>
        <w:fldChar w:fldCharType="separate"/>
      </w:r>
      <w:bookmarkStart w:id="1" w:name="DecNum"/>
      <w:r w:rsidR="00C31DE1">
        <w:rPr>
          <w:noProof/>
        </w:rPr>
        <w:t>ВБМА.469435.000</w:t>
      </w:r>
      <w:bookmarkEnd w:id="1"/>
      <w:r>
        <w:fldChar w:fldCharType="end"/>
      </w:r>
      <w:r w:rsidR="00BE1BBE">
        <w:t xml:space="preserve"> </w:t>
      </w:r>
      <w:r>
        <w:fldChar w:fldCharType="begin"/>
      </w:r>
      <w:r w:rsidR="00DB12B3">
        <w:instrText xml:space="preserve"> </w:instrText>
      </w:r>
      <w:r w:rsidR="00DB12B3" w:rsidRPr="000B0095">
        <w:instrText>SET</w:instrText>
      </w:r>
      <w:r w:rsidR="00DB12B3" w:rsidRPr="00E5515B">
        <w:instrText xml:space="preserve"> </w:instrText>
      </w:r>
      <w:r w:rsidR="00DB12B3">
        <w:instrText>OneUse</w:instrText>
      </w:r>
      <w:r w:rsidR="00DB12B3" w:rsidRPr="000B0095">
        <w:instrText xml:space="preserve"> </w:instrText>
      </w:r>
      <w:r w:rsidRPr="000B0095">
        <w:fldChar w:fldCharType="begin"/>
      </w:r>
      <w:r w:rsidR="00DB12B3" w:rsidRPr="00E5515B">
        <w:instrText xml:space="preserve"> </w:instrText>
      </w:r>
      <w:r w:rsidR="00DB12B3" w:rsidRPr="000B0095">
        <w:instrText>FILLIN</w:instrText>
      </w:r>
      <w:r w:rsidR="00DB12B3" w:rsidRPr="00E5515B">
        <w:instrText xml:space="preserve"> </w:instrText>
      </w:r>
      <w:r w:rsidR="00DB12B3">
        <w:instrText xml:space="preserve">"Введите </w:instrText>
      </w:r>
      <w:r w:rsidR="00146FA1" w:rsidRPr="00146FA1">
        <w:instrText xml:space="preserve">первичную применяемость </w:instrText>
      </w:r>
      <w:r w:rsidR="00DB12B3">
        <w:instrText>"\</w:instrText>
      </w:r>
      <w:r w:rsidR="00DB12B3" w:rsidRPr="000B0095">
        <w:instrText>d</w:instrText>
      </w:r>
      <w:r>
        <w:fldChar w:fldCharType="begin"/>
      </w:r>
      <w:r w:rsidR="00DB12B3">
        <w:instrText xml:space="preserve"> if </w:instrText>
      </w:r>
      <w:bookmarkStart w:id="2" w:name="OLE_LINK3"/>
      <w:bookmarkStart w:id="3" w:name="OLE_LINK4"/>
      <w:r>
        <w:fldChar w:fldCharType="begin"/>
      </w:r>
      <w:r w:rsidR="00DB12B3">
        <w:instrText xml:space="preserve"> ref OneUse </w:instrText>
      </w:r>
      <w:r>
        <w:fldChar w:fldCharType="end"/>
      </w:r>
      <w:bookmarkEnd w:id="2"/>
      <w:bookmarkEnd w:id="3"/>
      <w:r w:rsidR="00DB12B3">
        <w:instrText xml:space="preserve"> = "" </w:instrText>
      </w:r>
      <w:r>
        <w:fldChar w:fldCharType="begin"/>
      </w:r>
      <w:r w:rsidR="00DB12B3">
        <w:instrText xml:space="preserve"> </w:instrText>
      </w:r>
      <w:r w:rsidR="00DB12B3" w:rsidRPr="000A4C26">
        <w:instrText>ref DecNum</w:instrText>
      </w:r>
      <w:r w:rsidR="00DB12B3">
        <w:instrText xml:space="preserve"> </w:instrText>
      </w:r>
      <w:r>
        <w:fldChar w:fldCharType="separate"/>
      </w:r>
      <w:r w:rsidR="00C31DE1">
        <w:rPr>
          <w:noProof/>
        </w:rPr>
        <w:instrText>ВБМА.469435.000</w:instrText>
      </w:r>
      <w:r>
        <w:fldChar w:fldCharType="end"/>
      </w:r>
      <w:r w:rsidR="00DB12B3" w:rsidRPr="00E5515B">
        <w:instrText xml:space="preserve"> </w:instrText>
      </w:r>
      <w:r w:rsidR="00AB28E7">
        <w:rPr>
          <w:noProof/>
        </w:rPr>
        <w:fldChar w:fldCharType="begin"/>
      </w:r>
      <w:r w:rsidR="00AB28E7">
        <w:rPr>
          <w:noProof/>
        </w:rPr>
        <w:instrText xml:space="preserve"> ref OneUse </w:instrText>
      </w:r>
      <w:r w:rsidR="00AB28E7">
        <w:rPr>
          <w:noProof/>
        </w:rPr>
        <w:fldChar w:fldCharType="separate"/>
      </w:r>
      <w:r w:rsidR="00C31DE1">
        <w:rPr>
          <w:noProof/>
        </w:rPr>
        <w:instrText>ВБМА.ХХХХХХ.000</w:instrText>
      </w:r>
      <w:r w:rsidR="00AB28E7">
        <w:rPr>
          <w:noProof/>
        </w:rPr>
        <w:fldChar w:fldCharType="end"/>
      </w:r>
      <w:r w:rsidR="00DB12B3">
        <w:instrText xml:space="preserve"> </w:instrText>
      </w:r>
      <w:r>
        <w:fldChar w:fldCharType="separate"/>
      </w:r>
      <w:r w:rsidR="00C31DE1">
        <w:rPr>
          <w:noProof/>
        </w:rPr>
        <w:instrText>ВБМА.469435.000</w:instrText>
      </w:r>
      <w:r>
        <w:fldChar w:fldCharType="end"/>
      </w:r>
      <w:r w:rsidR="00DB12B3" w:rsidRPr="00E5515B">
        <w:instrText xml:space="preserve"> \</w:instrText>
      </w:r>
      <w:r w:rsidR="00DB12B3" w:rsidRPr="000B0095">
        <w:instrText>o</w:instrText>
      </w:r>
      <w:r w:rsidR="00DB12B3" w:rsidRPr="00E5515B">
        <w:instrText xml:space="preserve"> </w:instrText>
      </w:r>
      <w:r w:rsidR="00DB12B3">
        <w:instrText xml:space="preserve">\* MERGEFORMAT </w:instrText>
      </w:r>
      <w:r w:rsidRPr="000B0095">
        <w:fldChar w:fldCharType="end"/>
      </w:r>
      <w:r w:rsidR="00DB12B3">
        <w:instrText xml:space="preserve"> </w:instrText>
      </w:r>
      <w:r>
        <w:fldChar w:fldCharType="separate"/>
      </w:r>
      <w:bookmarkStart w:id="4" w:name="OneUse"/>
      <w:bookmarkEnd w:id="4"/>
      <w:r w:rsidR="00C31DE1">
        <w:rPr>
          <w:noProof/>
        </w:rPr>
        <w:t xml:space="preserve"> </w:t>
      </w:r>
      <w:r>
        <w:fldChar w:fldCharType="end"/>
      </w:r>
      <w:r w:rsidR="000504D8">
        <w:t xml:space="preserve"> </w:t>
      </w:r>
      <w:r>
        <w:fldChar w:fldCharType="begin"/>
      </w:r>
      <w:r w:rsidR="000504D8">
        <w:instrText xml:space="preserve"> </w:instrText>
      </w:r>
      <w:r w:rsidR="000504D8" w:rsidRPr="000B0095">
        <w:instrText>SET</w:instrText>
      </w:r>
      <w:r w:rsidR="000504D8" w:rsidRPr="00E5515B">
        <w:instrText xml:space="preserve"> </w:instrText>
      </w:r>
      <w:r w:rsidR="000504D8">
        <w:rPr>
          <w:lang w:val="en-US"/>
        </w:rPr>
        <w:instrText>Code</w:instrText>
      </w:r>
      <w:r w:rsidR="000504D8" w:rsidRPr="000B0095">
        <w:instrText xml:space="preserve"> </w:instrText>
      </w:r>
      <w:r w:rsidRPr="000B0095">
        <w:fldChar w:fldCharType="begin"/>
      </w:r>
      <w:r w:rsidR="000504D8" w:rsidRPr="00E5515B">
        <w:instrText xml:space="preserve"> </w:instrText>
      </w:r>
      <w:r w:rsidR="000504D8" w:rsidRPr="000B0095">
        <w:instrText>FILLIN</w:instrText>
      </w:r>
      <w:r w:rsidR="000504D8" w:rsidRPr="00E5515B">
        <w:instrText xml:space="preserve"> </w:instrText>
      </w:r>
      <w:r w:rsidR="000504D8">
        <w:instrText>"Введите код документа</w:instrText>
      </w:r>
      <w:r w:rsidR="000504D8" w:rsidRPr="00146FA1">
        <w:instrText xml:space="preserve"> </w:instrText>
      </w:r>
      <w:r w:rsidR="000504D8">
        <w:instrText>"\</w:instrText>
      </w:r>
      <w:r w:rsidR="000504D8" w:rsidRPr="000B0095">
        <w:instrText>d</w:instrText>
      </w:r>
      <w:r>
        <w:fldChar w:fldCharType="begin"/>
      </w:r>
      <w:r w:rsidR="000504D8">
        <w:instrText xml:space="preserve"> if </w:instrText>
      </w:r>
      <w:r>
        <w:fldChar w:fldCharType="begin"/>
      </w:r>
      <w:r w:rsidR="000504D8">
        <w:instrText xml:space="preserve"> ref </w:instrText>
      </w:r>
      <w:r w:rsidR="000504D8">
        <w:rPr>
          <w:lang w:val="en-US"/>
        </w:rPr>
        <w:instrText>Code</w:instrText>
      </w:r>
      <w:r w:rsidR="000504D8">
        <w:instrText xml:space="preserve"> </w:instrText>
      </w:r>
      <w:r>
        <w:fldChar w:fldCharType="separate"/>
      </w:r>
      <w:r w:rsidR="00C31DE1">
        <w:rPr>
          <w:noProof/>
        </w:rPr>
        <w:instrText>ВП</w:instrText>
      </w:r>
      <w:r>
        <w:fldChar w:fldCharType="end"/>
      </w:r>
      <w:r w:rsidR="000504D8">
        <w:instrText xml:space="preserve"> = </w:instrText>
      </w:r>
      <w:r w:rsidR="00A26540">
        <w:instrText>"</w:instrText>
      </w:r>
      <w:r w:rsidR="00554CA8">
        <w:instrText>"</w:instrText>
      </w:r>
      <w:r w:rsidR="00A26540">
        <w:instrText xml:space="preserve"> </w:instrText>
      </w:r>
      <w:r w:rsidR="000504D8">
        <w:instrText>"</w:instrText>
      </w:r>
      <w:r w:rsidR="00A26540">
        <w:instrText>ВП</w:instrText>
      </w:r>
      <w:r w:rsidR="000504D8">
        <w:instrText xml:space="preserve">" </w:instrText>
      </w:r>
      <w:r>
        <w:fldChar w:fldCharType="begin"/>
      </w:r>
      <w:r w:rsidR="000504D8">
        <w:instrText xml:space="preserve"> ref </w:instrText>
      </w:r>
      <w:r w:rsidR="000504D8">
        <w:rPr>
          <w:lang w:val="en-US"/>
        </w:rPr>
        <w:instrText>Code</w:instrText>
      </w:r>
      <w:r w:rsidR="000504D8">
        <w:instrText xml:space="preserve"> </w:instrText>
      </w:r>
      <w:r>
        <w:fldChar w:fldCharType="separate"/>
      </w:r>
      <w:r w:rsidR="00C31DE1">
        <w:rPr>
          <w:noProof/>
        </w:rPr>
        <w:instrText>ВП</w:instrText>
      </w:r>
      <w:r>
        <w:fldChar w:fldCharType="end"/>
      </w:r>
      <w:r w:rsidR="000504D8">
        <w:instrText xml:space="preserve"> </w:instrText>
      </w:r>
      <w:r>
        <w:fldChar w:fldCharType="separate"/>
      </w:r>
      <w:r w:rsidR="00C31DE1">
        <w:rPr>
          <w:noProof/>
        </w:rPr>
        <w:instrText>ВП</w:instrText>
      </w:r>
      <w:r>
        <w:fldChar w:fldCharType="end"/>
      </w:r>
      <w:r w:rsidR="000504D8" w:rsidRPr="00E5515B">
        <w:instrText xml:space="preserve"> \</w:instrText>
      </w:r>
      <w:r w:rsidR="000504D8" w:rsidRPr="000B0095">
        <w:instrText>o</w:instrText>
      </w:r>
      <w:r w:rsidR="000504D8" w:rsidRPr="00E5515B">
        <w:instrText xml:space="preserve"> </w:instrText>
      </w:r>
      <w:r w:rsidR="000504D8">
        <w:instrText xml:space="preserve">\* MERGEFORMAT </w:instrText>
      </w:r>
      <w:r w:rsidRPr="000B0095">
        <w:fldChar w:fldCharType="separate"/>
      </w:r>
      <w:r w:rsidR="00C31DE1">
        <w:instrText>ВП</w:instrText>
      </w:r>
      <w:r w:rsidRPr="000B0095">
        <w:fldChar w:fldCharType="end"/>
      </w:r>
      <w:r w:rsidR="000504D8">
        <w:instrText xml:space="preserve"> </w:instrText>
      </w:r>
      <w:r>
        <w:fldChar w:fldCharType="separate"/>
      </w:r>
      <w:bookmarkStart w:id="5" w:name="Code"/>
      <w:r w:rsidR="00C31DE1">
        <w:rPr>
          <w:noProof/>
        </w:rPr>
        <w:t>ВП</w:t>
      </w:r>
      <w:bookmarkEnd w:id="5"/>
      <w:r>
        <w:fldChar w:fldCharType="end"/>
      </w:r>
      <w:r w:rsidR="000504D8">
        <w:t xml:space="preserve"> </w:t>
      </w:r>
      <w:r>
        <w:fldChar w:fldCharType="begin"/>
      </w:r>
      <w:r w:rsidR="00A26540">
        <w:instrText xml:space="preserve"> </w:instrText>
      </w:r>
      <w:r w:rsidR="00A26540" w:rsidRPr="000B0095">
        <w:instrText>SET</w:instrText>
      </w:r>
      <w:r w:rsidR="00A26540" w:rsidRPr="00E5515B">
        <w:instrText xml:space="preserve"> </w:instrText>
      </w:r>
      <w:r w:rsidR="00A26540">
        <w:rPr>
          <w:lang w:val="en-US"/>
        </w:rPr>
        <w:instrText>Type</w:instrText>
      </w:r>
      <w:r w:rsidR="00A26540" w:rsidRPr="000B0095">
        <w:instrText xml:space="preserve"> </w:instrText>
      </w:r>
      <w:r w:rsidRPr="000B0095">
        <w:fldChar w:fldCharType="begin"/>
      </w:r>
      <w:r w:rsidR="00A26540" w:rsidRPr="00E5515B">
        <w:instrText xml:space="preserve"> </w:instrText>
      </w:r>
      <w:r w:rsidR="00A26540" w:rsidRPr="000B0095">
        <w:instrText>FILLIN</w:instrText>
      </w:r>
      <w:r w:rsidR="00A26540" w:rsidRPr="00E5515B">
        <w:instrText xml:space="preserve"> </w:instrText>
      </w:r>
      <w:r w:rsidR="00A26540">
        <w:instrText>"Введите тип документа</w:instrText>
      </w:r>
      <w:r w:rsidR="00A26540" w:rsidRPr="00146FA1">
        <w:instrText xml:space="preserve"> </w:instrText>
      </w:r>
      <w:r w:rsidR="00A26540">
        <w:instrText>"\</w:instrText>
      </w:r>
      <w:r w:rsidR="00A26540" w:rsidRPr="000B0095">
        <w:instrText>d</w:instrText>
      </w:r>
      <w:r>
        <w:fldChar w:fldCharType="begin"/>
      </w:r>
      <w:r w:rsidR="00A26540">
        <w:instrText xml:space="preserve"> if </w:instrText>
      </w:r>
      <w:r>
        <w:fldChar w:fldCharType="begin"/>
      </w:r>
      <w:r w:rsidR="00A26540">
        <w:instrText xml:space="preserve"> ref </w:instrText>
      </w:r>
      <w:r w:rsidR="00A26540">
        <w:rPr>
          <w:lang w:val="en-US"/>
        </w:rPr>
        <w:instrText>Type</w:instrText>
      </w:r>
      <w:r w:rsidR="00A26540">
        <w:instrText xml:space="preserve"> </w:instrText>
      </w:r>
      <w:r>
        <w:fldChar w:fldCharType="separate"/>
      </w:r>
      <w:r w:rsidR="00C31DE1">
        <w:rPr>
          <w:noProof/>
        </w:rPr>
        <w:instrText>Ведомость покупных изделий</w:instrText>
      </w:r>
      <w:r>
        <w:fldChar w:fldCharType="end"/>
      </w:r>
      <w:r w:rsidR="00A26540">
        <w:instrText xml:space="preserve"> = "</w:instrText>
      </w:r>
      <w:r w:rsidR="00554CA8">
        <w:instrText>"</w:instrText>
      </w:r>
      <w:r w:rsidR="00A26540">
        <w:instrText xml:space="preserve"> "Ведомость покупных изделий" </w:instrText>
      </w:r>
      <w:r>
        <w:fldChar w:fldCharType="begin"/>
      </w:r>
      <w:r w:rsidR="00A26540">
        <w:instrText xml:space="preserve"> ref </w:instrText>
      </w:r>
      <w:r w:rsidR="00A26540">
        <w:rPr>
          <w:lang w:val="en-US"/>
        </w:rPr>
        <w:instrText>Type</w:instrText>
      </w:r>
      <w:r w:rsidR="00A26540">
        <w:instrText xml:space="preserve"> </w:instrText>
      </w:r>
      <w:r>
        <w:fldChar w:fldCharType="separate"/>
      </w:r>
      <w:r w:rsidR="00C31DE1">
        <w:rPr>
          <w:noProof/>
        </w:rPr>
        <w:instrText>Ведомость покупных изделий</w:instrText>
      </w:r>
      <w:r>
        <w:fldChar w:fldCharType="end"/>
      </w:r>
      <w:r w:rsidR="00A26540">
        <w:instrText xml:space="preserve"> </w:instrText>
      </w:r>
      <w:r>
        <w:fldChar w:fldCharType="separate"/>
      </w:r>
      <w:r w:rsidR="00C31DE1">
        <w:rPr>
          <w:noProof/>
        </w:rPr>
        <w:instrText>Ведомость покупных изделий</w:instrText>
      </w:r>
      <w:r>
        <w:fldChar w:fldCharType="end"/>
      </w:r>
      <w:r w:rsidR="00A26540" w:rsidRPr="00E5515B">
        <w:instrText xml:space="preserve"> \</w:instrText>
      </w:r>
      <w:r w:rsidR="00A26540" w:rsidRPr="000B0095">
        <w:instrText>o</w:instrText>
      </w:r>
      <w:r w:rsidR="00A26540" w:rsidRPr="00E5515B">
        <w:instrText xml:space="preserve"> </w:instrText>
      </w:r>
      <w:r w:rsidR="00A26540">
        <w:instrText xml:space="preserve">\* MERGEFORMAT </w:instrText>
      </w:r>
      <w:r w:rsidRPr="000B0095">
        <w:fldChar w:fldCharType="separate"/>
      </w:r>
      <w:r w:rsidR="00C31DE1">
        <w:instrText>Ведомость покупных изделий</w:instrText>
      </w:r>
      <w:r w:rsidRPr="000B0095">
        <w:fldChar w:fldCharType="end"/>
      </w:r>
      <w:r w:rsidR="00A26540">
        <w:instrText xml:space="preserve"> </w:instrText>
      </w:r>
      <w:r>
        <w:fldChar w:fldCharType="separate"/>
      </w:r>
      <w:bookmarkStart w:id="6" w:name="Type"/>
      <w:r w:rsidR="00C31DE1">
        <w:rPr>
          <w:noProof/>
        </w:rPr>
        <w:t>Ведомость покупных изделий</w:t>
      </w:r>
      <w:bookmarkEnd w:id="6"/>
      <w:r>
        <w:fldChar w:fldCharType="end"/>
      </w:r>
      <w:r w:rsidR="00A26540">
        <w:t xml:space="preserve"> </w:t>
      </w:r>
      <w:r>
        <w:fldChar w:fldCharType="begin"/>
      </w:r>
      <w:r w:rsidR="00BC26C8">
        <w:instrText xml:space="preserve"> </w:instrText>
      </w:r>
      <w:r w:rsidR="00BC26C8" w:rsidRPr="00BC26C8">
        <w:instrText>SET SayType</w:instrText>
      </w:r>
      <w:r w:rsidR="00BC26C8">
        <w:instrText xml:space="preserve"> </w:instrText>
      </w:r>
      <w:r>
        <w:fldChar w:fldCharType="begin"/>
      </w:r>
      <w:r w:rsidR="00BC26C8">
        <w:instrText xml:space="preserve"> </w:instrText>
      </w:r>
      <w:r w:rsidR="00BC26C8" w:rsidRPr="00BC26C8">
        <w:instrText xml:space="preserve">FILLIN "Введите должность утвердившего документ"\d </w:instrText>
      </w:r>
      <w:r>
        <w:fldChar w:fldCharType="begin"/>
      </w:r>
      <w:r w:rsidR="00A63A8D">
        <w:instrText xml:space="preserve"> if </w:instrText>
      </w:r>
      <w:r>
        <w:fldChar w:fldCharType="begin"/>
      </w:r>
      <w:r w:rsidR="00A63A8D">
        <w:instrText xml:space="preserve"> SayType </w:instrText>
      </w:r>
      <w:r>
        <w:fldChar w:fldCharType="separate"/>
      </w:r>
      <w:r w:rsidR="00C31DE1">
        <w:rPr>
          <w:noProof/>
        </w:rPr>
        <w:instrText>Заместитель генерального директора -</w:instrText>
      </w:r>
      <w:r w:rsidR="00C31DE1">
        <w:rPr>
          <w:noProof/>
        </w:rPr>
        <w:br/>
        <w:instrText>главный конструктор</w:instrText>
      </w:r>
      <w:r>
        <w:fldChar w:fldCharType="end"/>
      </w:r>
      <w:r w:rsidR="00A63A8D">
        <w:instrText xml:space="preserve"> = "" </w:instrText>
      </w:r>
      <w:r w:rsidR="00BC26C8" w:rsidRPr="00BC26C8">
        <w:instrText>"</w:instrText>
      </w:r>
      <w:r w:rsidR="00D4714F">
        <w:rPr>
          <w:lang w:val="en-US"/>
        </w:rPr>
        <w:instrText>Заместитель</w:instrText>
      </w:r>
      <w:r w:rsidR="00C67ACA">
        <w:rPr>
          <w:lang w:val="en-US"/>
        </w:rPr>
        <w:instrText> </w:instrText>
      </w:r>
      <w:r w:rsidR="00D4714F">
        <w:instrText>генерального</w:instrText>
      </w:r>
      <w:r w:rsidR="00C67ACA">
        <w:rPr>
          <w:lang w:val="en-US"/>
        </w:rPr>
        <w:instrText> </w:instrText>
      </w:r>
      <w:r w:rsidR="00D4714F">
        <w:instrText xml:space="preserve">директора </w:instrText>
      </w:r>
      <w:r w:rsidR="00146FA1">
        <w:instrText>по разработке</w:instrText>
      </w:r>
      <w:r w:rsidR="00BC26C8" w:rsidRPr="00BC26C8">
        <w:instrText xml:space="preserve">" </w:instrText>
      </w:r>
      <w:r w:rsidR="00A63A8D">
        <w:instrText xml:space="preserve"> </w:instrText>
      </w:r>
      <w:r>
        <w:fldChar w:fldCharType="begin"/>
      </w:r>
      <w:r w:rsidR="00A63A8D">
        <w:instrText xml:space="preserve"> SayType </w:instrText>
      </w:r>
      <w:r>
        <w:fldChar w:fldCharType="separate"/>
      </w:r>
      <w:r w:rsidR="00C31DE1">
        <w:rPr>
          <w:noProof/>
        </w:rPr>
        <w:instrText>Заместитель генерального директора -</w:instrText>
      </w:r>
      <w:r w:rsidR="00C31DE1">
        <w:rPr>
          <w:noProof/>
        </w:rPr>
        <w:br/>
        <w:instrText>главный конструктор</w:instrText>
      </w:r>
      <w:r>
        <w:fldChar w:fldCharType="end"/>
      </w:r>
      <w:r w:rsidR="00A63A8D">
        <w:instrText xml:space="preserve"> </w:instrText>
      </w:r>
      <w:r>
        <w:fldChar w:fldCharType="separate"/>
      </w:r>
      <w:r w:rsidR="00C31DE1">
        <w:rPr>
          <w:noProof/>
        </w:rPr>
        <w:instrText>Заместитель генерального директора -</w:instrText>
      </w:r>
      <w:r w:rsidR="00C31DE1">
        <w:rPr>
          <w:noProof/>
        </w:rPr>
        <w:br/>
        <w:instrText>главный конструктор</w:instrText>
      </w:r>
      <w:r>
        <w:fldChar w:fldCharType="end"/>
      </w:r>
      <w:r w:rsidR="00BC26C8" w:rsidRPr="00BC26C8">
        <w:instrText>\o</w:instrText>
      </w:r>
      <w:r w:rsidR="00BC26C8">
        <w:instrText xml:space="preserve"> </w:instrText>
      </w:r>
      <w:r>
        <w:fldChar w:fldCharType="separate"/>
      </w:r>
      <w:r w:rsidR="00C31DE1">
        <w:instrText>Заместитель генерального директора -</w:instrText>
      </w:r>
      <w:r w:rsidR="00C31DE1">
        <w:br/>
        <w:instrText>главный конструктор</w:instrText>
      </w:r>
      <w:r>
        <w:fldChar w:fldCharType="end"/>
      </w:r>
      <w:r w:rsidR="00BC26C8">
        <w:instrText xml:space="preserve"> </w:instrText>
      </w:r>
      <w:r>
        <w:fldChar w:fldCharType="separate"/>
      </w:r>
      <w:bookmarkStart w:id="7" w:name="SayType"/>
      <w:r w:rsidR="00C31DE1">
        <w:rPr>
          <w:noProof/>
        </w:rPr>
        <w:t>Заместитель генерального директора -</w:t>
      </w:r>
      <w:r w:rsidR="00C31DE1">
        <w:rPr>
          <w:noProof/>
        </w:rPr>
        <w:br/>
        <w:t>главный конструктор</w:t>
      </w:r>
      <w:bookmarkEnd w:id="7"/>
      <w:r>
        <w:fldChar w:fldCharType="end"/>
      </w:r>
      <w:r w:rsidR="00BC26C8">
        <w:t xml:space="preserve"> </w:t>
      </w:r>
      <w:r>
        <w:fldChar w:fldCharType="begin"/>
      </w:r>
      <w:r w:rsidR="00BC26C8">
        <w:instrText xml:space="preserve"> </w:instrText>
      </w:r>
      <w:r w:rsidR="00BC26C8" w:rsidRPr="00BC26C8">
        <w:instrText>SET SayFIO</w:instrText>
      </w:r>
      <w:r w:rsidR="00BC26C8">
        <w:instrText xml:space="preserve"> </w:instrText>
      </w:r>
      <w:r>
        <w:fldChar w:fldCharType="begin"/>
      </w:r>
      <w:r w:rsidR="00BC26C8">
        <w:instrText xml:space="preserve"> </w:instrText>
      </w:r>
      <w:r w:rsidR="00BC26C8" w:rsidRPr="00BC26C8">
        <w:instrText xml:space="preserve">FILLIN "Введите </w:instrText>
      </w:r>
      <w:r w:rsidR="00267B6F">
        <w:instrText xml:space="preserve">инициалы и </w:instrText>
      </w:r>
      <w:r w:rsidR="00BC26C8" w:rsidRPr="00BC26C8">
        <w:instrText xml:space="preserve">фамилию утвердившего документ"\d </w:instrText>
      </w:r>
      <w:r>
        <w:fldChar w:fldCharType="begin"/>
      </w:r>
      <w:r w:rsidR="00A63A8D">
        <w:instrText xml:space="preserve"> if </w:instrText>
      </w:r>
      <w:r>
        <w:fldChar w:fldCharType="begin"/>
      </w:r>
      <w:r w:rsidR="00A63A8D">
        <w:instrText xml:space="preserve"> SayFIO </w:instrText>
      </w:r>
      <w:r>
        <w:fldChar w:fldCharType="separate"/>
      </w:r>
      <w:r w:rsidR="00C31DE1">
        <w:rPr>
          <w:noProof/>
        </w:rPr>
        <w:instrText>И. Ю. Писарев</w:instrText>
      </w:r>
      <w:r>
        <w:fldChar w:fldCharType="end"/>
      </w:r>
      <w:r w:rsidR="00A63A8D">
        <w:instrText xml:space="preserve"> = "" </w:instrText>
      </w:r>
      <w:r w:rsidR="00BC26C8" w:rsidRPr="00BC26C8">
        <w:instrText>"</w:instrText>
      </w:r>
      <w:r w:rsidR="00267B6F">
        <w:instrText>А. А. Суворов</w:instrText>
      </w:r>
      <w:r w:rsidR="00BC26C8" w:rsidRPr="00BC26C8">
        <w:instrText>"</w:instrText>
      </w:r>
      <w:r w:rsidR="00A63A8D">
        <w:instrText xml:space="preserve"> </w:instrText>
      </w:r>
      <w:r>
        <w:fldChar w:fldCharType="begin"/>
      </w:r>
      <w:r w:rsidR="00A63A8D">
        <w:instrText xml:space="preserve"> SayFIO </w:instrText>
      </w:r>
      <w:r>
        <w:fldChar w:fldCharType="separate"/>
      </w:r>
      <w:r w:rsidR="00C31DE1">
        <w:rPr>
          <w:noProof/>
        </w:rPr>
        <w:instrText>И. Ю. Писарев</w:instrText>
      </w:r>
      <w:r>
        <w:fldChar w:fldCharType="end"/>
      </w:r>
      <w:r w:rsidR="00A63A8D">
        <w:instrText xml:space="preserve"> </w:instrText>
      </w:r>
      <w:r>
        <w:fldChar w:fldCharType="separate"/>
      </w:r>
      <w:r w:rsidR="00C31DE1">
        <w:rPr>
          <w:noProof/>
        </w:rPr>
        <w:instrText>И. Ю. Писарев</w:instrText>
      </w:r>
      <w:r>
        <w:fldChar w:fldCharType="end"/>
      </w:r>
      <w:r w:rsidR="00BC26C8" w:rsidRPr="00BC26C8">
        <w:instrText xml:space="preserve"> \o \* MERGEFORMAT</w:instrText>
      </w:r>
      <w:r w:rsidR="00BC26C8">
        <w:instrText xml:space="preserve"> </w:instrText>
      </w:r>
      <w:r>
        <w:fldChar w:fldCharType="separate"/>
      </w:r>
      <w:r w:rsidR="00C31DE1">
        <w:instrText>И. Ю. Писарев</w:instrText>
      </w:r>
      <w:r>
        <w:fldChar w:fldCharType="end"/>
      </w:r>
      <w:r w:rsidR="00BC26C8">
        <w:instrText xml:space="preserve"> </w:instrText>
      </w:r>
      <w:r>
        <w:fldChar w:fldCharType="separate"/>
      </w:r>
      <w:bookmarkStart w:id="8" w:name="SayFIO"/>
      <w:r w:rsidR="00C31DE1">
        <w:rPr>
          <w:noProof/>
        </w:rPr>
        <w:t>И. Ю. Писарев</w:t>
      </w:r>
      <w:bookmarkEnd w:id="8"/>
      <w:r>
        <w:fldChar w:fldCharType="end"/>
      </w:r>
      <w:r w:rsidR="000D53DF">
        <w:t xml:space="preserve"> </w:t>
      </w:r>
      <w:r>
        <w:fldChar w:fldCharType="begin"/>
      </w:r>
      <w:r w:rsidR="00BC26C8">
        <w:instrText xml:space="preserve"> </w:instrText>
      </w:r>
      <w:r w:rsidR="00BC26C8" w:rsidRPr="00BC26C8">
        <w:instrText>SET VP</w:instrText>
      </w:r>
      <w:r w:rsidR="00BC26C8">
        <w:instrText xml:space="preserve"> </w:instrText>
      </w:r>
      <w:r>
        <w:fldChar w:fldCharType="begin"/>
      </w:r>
      <w:r w:rsidR="00BC26C8">
        <w:instrText xml:space="preserve"> </w:instrText>
      </w:r>
      <w:r w:rsidR="00BC26C8" w:rsidRPr="00BC26C8">
        <w:instrText xml:space="preserve">FILLIN "Введите должность согласующего документ"\d </w:instrText>
      </w:r>
      <w:r>
        <w:fldChar w:fldCharType="begin"/>
      </w:r>
      <w:r w:rsidR="00A63A8D">
        <w:instrText xml:space="preserve"> if </w:instrText>
      </w:r>
      <w:r>
        <w:fldChar w:fldCharType="begin"/>
      </w:r>
      <w:r w:rsidR="00A63A8D">
        <w:instrText xml:space="preserve"> ref VP </w:instrText>
      </w:r>
      <w:r>
        <w:fldChar w:fldCharType="separate"/>
      </w:r>
      <w:r w:rsidR="00C31DE1">
        <w:rPr>
          <w:noProof/>
        </w:rPr>
        <w:instrText>Начальник 523 ВП МО РФ</w:instrText>
      </w:r>
      <w:r>
        <w:fldChar w:fldCharType="end"/>
      </w:r>
      <w:r w:rsidR="00A63A8D">
        <w:instrText xml:space="preserve"> = "" </w:instrText>
      </w:r>
      <w:r w:rsidR="00BC26C8" w:rsidRPr="00BC26C8">
        <w:instrText xml:space="preserve">"Начальник </w:instrText>
      </w:r>
      <w:r w:rsidR="00512562">
        <w:instrText>523</w:instrText>
      </w:r>
      <w:r w:rsidR="00BC26C8" w:rsidRPr="00BC26C8">
        <w:instrText xml:space="preserve"> ВП МО РФ" </w:instrText>
      </w:r>
      <w:r>
        <w:fldChar w:fldCharType="begin"/>
      </w:r>
      <w:r w:rsidR="00A63A8D">
        <w:instrText xml:space="preserve"> ref VP </w:instrText>
      </w:r>
      <w:r>
        <w:fldChar w:fldCharType="separate"/>
      </w:r>
      <w:r w:rsidR="00C31DE1">
        <w:rPr>
          <w:noProof/>
        </w:rPr>
        <w:instrText>Начальник 523 ВП МО РФ</w:instrText>
      </w:r>
      <w:r>
        <w:fldChar w:fldCharType="end"/>
      </w:r>
      <w:r w:rsidR="00A63A8D">
        <w:instrText xml:space="preserve"> </w:instrText>
      </w:r>
      <w:r>
        <w:fldChar w:fldCharType="separate"/>
      </w:r>
      <w:r w:rsidR="00C31DE1">
        <w:rPr>
          <w:noProof/>
        </w:rPr>
        <w:instrText>Начальник 523 ВП МО РФ</w:instrText>
      </w:r>
      <w:r>
        <w:fldChar w:fldCharType="end"/>
      </w:r>
      <w:r w:rsidR="00BC26C8" w:rsidRPr="00BC26C8">
        <w:instrText>\o</w:instrText>
      </w:r>
      <w:r w:rsidR="00BC26C8">
        <w:instrText xml:space="preserve"> </w:instrText>
      </w:r>
      <w:r>
        <w:fldChar w:fldCharType="separate"/>
      </w:r>
      <w:r w:rsidR="00C31DE1">
        <w:instrText>Начальник 523 ВП МО РФ</w:instrText>
      </w:r>
      <w:r>
        <w:fldChar w:fldCharType="end"/>
      </w:r>
      <w:r w:rsidR="00BC26C8">
        <w:instrText xml:space="preserve"> </w:instrText>
      </w:r>
      <w:r>
        <w:fldChar w:fldCharType="separate"/>
      </w:r>
      <w:bookmarkStart w:id="9" w:name="VP"/>
      <w:r w:rsidR="00C31DE1">
        <w:rPr>
          <w:noProof/>
        </w:rPr>
        <w:t>Начальник 523 ВП МО РФ</w:t>
      </w:r>
      <w:bookmarkEnd w:id="9"/>
      <w:r>
        <w:fldChar w:fldCharType="end"/>
      </w:r>
      <w:r w:rsidR="00BC26C8">
        <w:t xml:space="preserve"> </w:t>
      </w:r>
      <w:r>
        <w:fldChar w:fldCharType="begin"/>
      </w:r>
      <w:r w:rsidR="00BC26C8">
        <w:instrText xml:space="preserve"> </w:instrText>
      </w:r>
      <w:r w:rsidR="00BC26C8" w:rsidRPr="00BC26C8">
        <w:instrText>SET VPFIO</w:instrText>
      </w:r>
      <w:r w:rsidR="00BC26C8">
        <w:instrText xml:space="preserve"> </w:instrText>
      </w:r>
      <w:r>
        <w:fldChar w:fldCharType="begin"/>
      </w:r>
      <w:r w:rsidR="00BC26C8">
        <w:instrText xml:space="preserve"> </w:instrText>
      </w:r>
      <w:r w:rsidR="00BC26C8" w:rsidRPr="00BC26C8">
        <w:instrText>FILLIN "Введите</w:instrText>
      </w:r>
      <w:r w:rsidR="00267B6F">
        <w:instrText xml:space="preserve"> инициалы и</w:instrText>
      </w:r>
      <w:r w:rsidR="00BC26C8" w:rsidRPr="00BC26C8">
        <w:instrText xml:space="preserve"> фамилию согласующего документ"\d </w:instrText>
      </w:r>
      <w:r>
        <w:fldChar w:fldCharType="begin"/>
      </w:r>
      <w:r w:rsidR="00A63A8D">
        <w:instrText xml:space="preserve"> if </w:instrText>
      </w:r>
      <w:r>
        <w:fldChar w:fldCharType="begin"/>
      </w:r>
      <w:r w:rsidR="00A63A8D">
        <w:instrText xml:space="preserve"> ref VPFIO </w:instrText>
      </w:r>
      <w:r>
        <w:fldChar w:fldCharType="separate"/>
      </w:r>
      <w:r w:rsidR="00C31DE1">
        <w:rPr>
          <w:noProof/>
        </w:rPr>
        <w:instrText>Д. К. Губань</w:instrText>
      </w:r>
      <w:r>
        <w:fldChar w:fldCharType="end"/>
      </w:r>
      <w:r w:rsidR="00A63A8D">
        <w:instrText xml:space="preserve"> = "" </w:instrText>
      </w:r>
      <w:r w:rsidR="00BC26C8" w:rsidRPr="00BC26C8">
        <w:instrText>"И.</w:instrText>
      </w:r>
      <w:r w:rsidR="000504D8">
        <w:instrText xml:space="preserve"> </w:instrText>
      </w:r>
      <w:r w:rsidR="00BC26C8" w:rsidRPr="00BC26C8">
        <w:instrText>С. Кириллов"</w:instrText>
      </w:r>
      <w:r w:rsidR="00A63A8D">
        <w:instrText xml:space="preserve"> </w:instrText>
      </w:r>
      <w:r>
        <w:fldChar w:fldCharType="begin"/>
      </w:r>
      <w:r w:rsidR="00A63A8D">
        <w:instrText xml:space="preserve"> ref VPFIO </w:instrText>
      </w:r>
      <w:r>
        <w:fldChar w:fldCharType="separate"/>
      </w:r>
      <w:r w:rsidR="00C31DE1">
        <w:rPr>
          <w:noProof/>
        </w:rPr>
        <w:instrText>Д. К. Губань</w:instrText>
      </w:r>
      <w:r>
        <w:fldChar w:fldCharType="end"/>
      </w:r>
      <w:r w:rsidR="00A63A8D">
        <w:instrText xml:space="preserve"> </w:instrText>
      </w:r>
      <w:r>
        <w:fldChar w:fldCharType="separate"/>
      </w:r>
      <w:r w:rsidR="00C31DE1">
        <w:rPr>
          <w:noProof/>
        </w:rPr>
        <w:instrText>Д. К. Губань</w:instrText>
      </w:r>
      <w:r>
        <w:fldChar w:fldCharType="end"/>
      </w:r>
      <w:r w:rsidR="00BC26C8" w:rsidRPr="00BC26C8">
        <w:instrText>\o \* MERGEFORMAT</w:instrText>
      </w:r>
      <w:r w:rsidR="00BC26C8">
        <w:instrText xml:space="preserve"> </w:instrText>
      </w:r>
      <w:r>
        <w:fldChar w:fldCharType="separate"/>
      </w:r>
      <w:r w:rsidR="00C31DE1">
        <w:instrText>Д. К. Губань</w:instrText>
      </w:r>
      <w:r>
        <w:fldChar w:fldCharType="end"/>
      </w:r>
      <w:r w:rsidR="00BC26C8">
        <w:instrText xml:space="preserve"> </w:instrText>
      </w:r>
      <w:r>
        <w:fldChar w:fldCharType="separate"/>
      </w:r>
      <w:bookmarkStart w:id="10" w:name="VPFIO"/>
      <w:r w:rsidR="00C31DE1">
        <w:rPr>
          <w:noProof/>
        </w:rPr>
        <w:t>Д. К. Губань</w:t>
      </w:r>
      <w:bookmarkEnd w:id="10"/>
      <w:r>
        <w:fldChar w:fldCharType="end"/>
      </w:r>
      <w:r w:rsidR="00BC26C8">
        <w:t xml:space="preserve"> </w:t>
      </w:r>
      <w:r>
        <w:fldChar w:fldCharType="begin"/>
      </w:r>
      <w:r w:rsidR="00BC26C8">
        <w:instrText xml:space="preserve"> </w:instrText>
      </w:r>
      <w:r w:rsidR="00BC26C8" w:rsidRPr="00BC26C8">
        <w:instrText>SET CreateFIO</w:instrText>
      </w:r>
      <w:r w:rsidR="00BC26C8">
        <w:instrText xml:space="preserve"> </w:instrText>
      </w:r>
      <w:r>
        <w:fldChar w:fldCharType="begin"/>
      </w:r>
      <w:r w:rsidR="00BC26C8">
        <w:instrText xml:space="preserve"> </w:instrText>
      </w:r>
      <w:r w:rsidR="00BC26C8" w:rsidRPr="00BC26C8">
        <w:instrText xml:space="preserve">FILLIN "Введите фамилию </w:instrText>
      </w:r>
      <w:r w:rsidR="0063539D">
        <w:instrText xml:space="preserve">разработчика документа"\d </w:instrText>
      </w:r>
      <w:r>
        <w:fldChar w:fldCharType="begin"/>
      </w:r>
      <w:r w:rsidR="00A63A8D">
        <w:instrText xml:space="preserve"> if </w:instrText>
      </w:r>
      <w:r>
        <w:fldChar w:fldCharType="begin"/>
      </w:r>
      <w:r w:rsidR="00A63A8D">
        <w:instrText xml:space="preserve"> ref CreateFIO </w:instrText>
      </w:r>
      <w:r>
        <w:fldChar w:fldCharType="separate"/>
      </w:r>
      <w:r w:rsidR="00C31DE1">
        <w:rPr>
          <w:noProof/>
        </w:rPr>
        <w:instrText>Гордиенко</w:instrText>
      </w:r>
      <w:r>
        <w:fldChar w:fldCharType="end"/>
      </w:r>
      <w:r w:rsidR="00554CA8">
        <w:instrText xml:space="preserve"> = "" </w:instrText>
      </w:r>
      <w:r w:rsidR="0063539D">
        <w:instrText>"</w:instrText>
      </w:r>
      <w:r w:rsidR="000504D8">
        <w:instrText xml:space="preserve"> Петрова</w:instrText>
      </w:r>
      <w:r w:rsidR="00BC26C8" w:rsidRPr="00BC26C8">
        <w:instrText>"</w:instrText>
      </w:r>
      <w:r w:rsidR="00A63A8D">
        <w:instrText xml:space="preserve"> </w:instrText>
      </w:r>
      <w:r>
        <w:fldChar w:fldCharType="begin"/>
      </w:r>
      <w:r w:rsidR="00A63A8D">
        <w:instrText xml:space="preserve"> ref CreateFIO </w:instrText>
      </w:r>
      <w:r>
        <w:fldChar w:fldCharType="separate"/>
      </w:r>
      <w:r w:rsidR="00C31DE1">
        <w:rPr>
          <w:noProof/>
        </w:rPr>
        <w:instrText>Гордиенко</w:instrText>
      </w:r>
      <w:r>
        <w:fldChar w:fldCharType="end"/>
      </w:r>
      <w:r w:rsidR="00A63A8D">
        <w:instrText xml:space="preserve"> </w:instrText>
      </w:r>
      <w:r>
        <w:fldChar w:fldCharType="separate"/>
      </w:r>
      <w:r w:rsidR="00C31DE1">
        <w:rPr>
          <w:noProof/>
        </w:rPr>
        <w:instrText>Гордиенко</w:instrText>
      </w:r>
      <w:r>
        <w:fldChar w:fldCharType="end"/>
      </w:r>
      <w:r w:rsidR="00BC26C8" w:rsidRPr="00BC26C8">
        <w:instrText xml:space="preserve"> \o \* MERGEFORMAT</w:instrText>
      </w:r>
      <w:r w:rsidR="00BC26C8">
        <w:instrText xml:space="preserve"> </w:instrText>
      </w:r>
      <w:r>
        <w:fldChar w:fldCharType="separate"/>
      </w:r>
      <w:r w:rsidR="00C31DE1">
        <w:instrText>Гордиенко</w:instrText>
      </w:r>
      <w:r>
        <w:fldChar w:fldCharType="end"/>
      </w:r>
      <w:r w:rsidR="00BC26C8">
        <w:instrText xml:space="preserve"> </w:instrText>
      </w:r>
      <w:r>
        <w:fldChar w:fldCharType="separate"/>
      </w:r>
      <w:bookmarkStart w:id="11" w:name="CreateFIO"/>
      <w:r w:rsidR="00C31DE1">
        <w:rPr>
          <w:noProof/>
        </w:rPr>
        <w:t>Гордиенко</w:t>
      </w:r>
      <w:bookmarkEnd w:id="11"/>
      <w:r>
        <w:fldChar w:fldCharType="end"/>
      </w:r>
      <w:r w:rsidR="00BC26C8">
        <w:t xml:space="preserve"> </w:t>
      </w:r>
      <w:r>
        <w:fldChar w:fldCharType="begin"/>
      </w:r>
      <w:r w:rsidR="00267B6F">
        <w:instrText xml:space="preserve"> </w:instrText>
      </w:r>
      <w:r w:rsidR="00267B6F" w:rsidRPr="00BC26C8">
        <w:instrText xml:space="preserve">SET </w:instrText>
      </w:r>
      <w:r w:rsidR="00267B6F">
        <w:rPr>
          <w:lang w:val="en-US"/>
        </w:rPr>
        <w:instrText>DevMan</w:instrText>
      </w:r>
      <w:r w:rsidR="00267B6F" w:rsidRPr="00BC26C8">
        <w:instrText>FIO</w:instrText>
      </w:r>
      <w:r w:rsidR="00267B6F">
        <w:instrText xml:space="preserve"> </w:instrText>
      </w:r>
      <w:r>
        <w:fldChar w:fldCharType="begin"/>
      </w:r>
      <w:r w:rsidR="00267B6F">
        <w:instrText xml:space="preserve"> </w:instrText>
      </w:r>
      <w:r w:rsidR="00267B6F" w:rsidRPr="00BC26C8">
        <w:instrText xml:space="preserve">FILLIN "Введите </w:instrText>
      </w:r>
      <w:r w:rsidR="00780E3F">
        <w:instrText xml:space="preserve">инициалы и </w:instrText>
      </w:r>
      <w:r w:rsidR="00267B6F" w:rsidRPr="00BC26C8">
        <w:instrText>фамилию</w:instrText>
      </w:r>
      <w:r w:rsidR="00267B6F">
        <w:instrText xml:space="preserve"> руководителя разработки"\d </w:instrText>
      </w:r>
      <w:r>
        <w:fldChar w:fldCharType="begin"/>
      </w:r>
      <w:r w:rsidR="00267B6F">
        <w:instrText xml:space="preserve"> if </w:instrText>
      </w:r>
      <w:r>
        <w:fldChar w:fldCharType="begin"/>
      </w:r>
      <w:r w:rsidR="00267B6F">
        <w:instrText xml:space="preserve"> ref  </w:instrText>
      </w:r>
      <w:r w:rsidR="00267B6F">
        <w:rPr>
          <w:lang w:val="en-US"/>
        </w:rPr>
        <w:instrText>DevMan</w:instrText>
      </w:r>
      <w:r w:rsidR="00267B6F">
        <w:instrText xml:space="preserve">FIO </w:instrText>
      </w:r>
      <w:r>
        <w:fldChar w:fldCharType="separate"/>
      </w:r>
      <w:r w:rsidR="00C31DE1">
        <w:rPr>
          <w:noProof/>
        </w:rPr>
        <w:instrText>А. В. Тумазов</w:instrText>
      </w:r>
      <w:r>
        <w:fldChar w:fldCharType="end"/>
      </w:r>
      <w:r w:rsidR="00267B6F">
        <w:instrText xml:space="preserve"> = "" "А. А. Иванов</w:instrText>
      </w:r>
      <w:r w:rsidR="00267B6F" w:rsidRPr="00BC26C8">
        <w:instrText>"</w:instrText>
      </w:r>
      <w:r w:rsidR="00267B6F">
        <w:instrText xml:space="preserve"> </w:instrText>
      </w:r>
      <w:r>
        <w:fldChar w:fldCharType="begin"/>
      </w:r>
      <w:r w:rsidR="00267B6F">
        <w:instrText xml:space="preserve"> ref  </w:instrText>
      </w:r>
      <w:r w:rsidR="00267B6F">
        <w:rPr>
          <w:lang w:val="en-US"/>
        </w:rPr>
        <w:instrText>DevMan</w:instrText>
      </w:r>
      <w:r w:rsidR="00267B6F">
        <w:instrText xml:space="preserve">FIO </w:instrText>
      </w:r>
      <w:r>
        <w:fldChar w:fldCharType="separate"/>
      </w:r>
      <w:r w:rsidR="00C31DE1">
        <w:rPr>
          <w:noProof/>
        </w:rPr>
        <w:instrText>А. В. Тумазов</w:instrText>
      </w:r>
      <w:r>
        <w:fldChar w:fldCharType="end"/>
      </w:r>
      <w:r w:rsidR="00267B6F">
        <w:instrText xml:space="preserve"> </w:instrText>
      </w:r>
      <w:r>
        <w:fldChar w:fldCharType="separate"/>
      </w:r>
      <w:r w:rsidR="00C31DE1">
        <w:rPr>
          <w:noProof/>
        </w:rPr>
        <w:instrText>А. В. Тумазов</w:instrText>
      </w:r>
      <w:r>
        <w:fldChar w:fldCharType="end"/>
      </w:r>
      <w:r w:rsidR="00267B6F" w:rsidRPr="00BC26C8">
        <w:instrText xml:space="preserve"> \o \* MERGEFORMAT</w:instrText>
      </w:r>
      <w:r w:rsidR="00267B6F">
        <w:instrText xml:space="preserve"> </w:instrText>
      </w:r>
      <w:r>
        <w:fldChar w:fldCharType="separate"/>
      </w:r>
      <w:r w:rsidR="00C31DE1">
        <w:instrText>А. В. Тумазов</w:instrText>
      </w:r>
      <w:r>
        <w:fldChar w:fldCharType="end"/>
      </w:r>
      <w:r w:rsidR="00267B6F">
        <w:instrText xml:space="preserve"> </w:instrText>
      </w:r>
      <w:r>
        <w:fldChar w:fldCharType="separate"/>
      </w:r>
      <w:bookmarkStart w:id="12" w:name="DevManFIO"/>
      <w:r w:rsidR="00C31DE1">
        <w:rPr>
          <w:noProof/>
        </w:rPr>
        <w:t>А. В. Тумазов</w:t>
      </w:r>
      <w:bookmarkEnd w:id="12"/>
      <w:r>
        <w:fldChar w:fldCharType="end"/>
      </w:r>
      <w:r w:rsidR="00267B6F">
        <w:t xml:space="preserve"> </w:t>
      </w:r>
      <w:r>
        <w:fldChar w:fldCharType="begin"/>
      </w:r>
      <w:r w:rsidR="00BC26C8">
        <w:instrText xml:space="preserve"> </w:instrText>
      </w:r>
      <w:r w:rsidR="00BC26C8" w:rsidRPr="00BC26C8">
        <w:instrText>SET CheckFIO</w:instrText>
      </w:r>
      <w:r w:rsidR="00BC26C8">
        <w:instrText xml:space="preserve"> </w:instrText>
      </w:r>
      <w:r>
        <w:fldChar w:fldCharType="begin"/>
      </w:r>
      <w:r w:rsidR="00BC26C8">
        <w:instrText xml:space="preserve"> </w:instrText>
      </w:r>
      <w:r w:rsidR="00BC26C8" w:rsidRPr="00BC26C8">
        <w:instrText>FILLIN "Введите фамилию</w:instrText>
      </w:r>
      <w:r w:rsidR="004A0509">
        <w:instrText xml:space="preserve"> проверившего документ"\d </w:instrText>
      </w:r>
      <w:r>
        <w:fldChar w:fldCharType="begin"/>
      </w:r>
      <w:r w:rsidR="009323DA">
        <w:instrText xml:space="preserve"> if </w:instrText>
      </w:r>
      <w:r>
        <w:fldChar w:fldCharType="begin"/>
      </w:r>
      <w:r w:rsidR="009323DA">
        <w:instrText xml:space="preserve"> ref  CheckFIO </w:instrText>
      </w:r>
      <w:r>
        <w:fldChar w:fldCharType="separate"/>
      </w:r>
      <w:r w:rsidR="00C31DE1">
        <w:rPr>
          <w:noProof/>
        </w:rPr>
        <w:instrText>Тумазов</w:instrText>
      </w:r>
      <w:r>
        <w:fldChar w:fldCharType="end"/>
      </w:r>
      <w:r w:rsidR="009323DA">
        <w:instrText xml:space="preserve"> = "" </w:instrText>
      </w:r>
      <w:r w:rsidR="004A0509">
        <w:instrText>"</w:instrText>
      </w:r>
      <w:r w:rsidR="00267B6F">
        <w:instrText>Серов</w:instrText>
      </w:r>
      <w:r w:rsidR="00BC26C8" w:rsidRPr="00BC26C8">
        <w:instrText>"</w:instrText>
      </w:r>
      <w:r w:rsidR="009323DA">
        <w:instrText xml:space="preserve"> </w:instrText>
      </w:r>
      <w:r>
        <w:fldChar w:fldCharType="begin"/>
      </w:r>
      <w:r w:rsidR="009323DA">
        <w:instrText xml:space="preserve"> ref  CheckFIO </w:instrText>
      </w:r>
      <w:r>
        <w:fldChar w:fldCharType="separate"/>
      </w:r>
      <w:r w:rsidR="00C31DE1">
        <w:rPr>
          <w:noProof/>
        </w:rPr>
        <w:instrText>Тумазов</w:instrText>
      </w:r>
      <w:r>
        <w:fldChar w:fldCharType="end"/>
      </w:r>
      <w:r w:rsidR="009323DA">
        <w:instrText xml:space="preserve"> </w:instrText>
      </w:r>
      <w:r>
        <w:fldChar w:fldCharType="separate"/>
      </w:r>
      <w:r w:rsidR="00C31DE1">
        <w:rPr>
          <w:noProof/>
        </w:rPr>
        <w:instrText>Тумазов</w:instrText>
      </w:r>
      <w:r>
        <w:fldChar w:fldCharType="end"/>
      </w:r>
      <w:r w:rsidR="00BC26C8" w:rsidRPr="00BC26C8">
        <w:instrText xml:space="preserve"> \o \* MERGEFORMAT</w:instrText>
      </w:r>
      <w:r w:rsidR="00BC26C8">
        <w:instrText xml:space="preserve"> </w:instrText>
      </w:r>
      <w:r>
        <w:fldChar w:fldCharType="separate"/>
      </w:r>
      <w:r w:rsidR="00C31DE1">
        <w:instrText>Тумазов</w:instrText>
      </w:r>
      <w:r>
        <w:fldChar w:fldCharType="end"/>
      </w:r>
      <w:r w:rsidR="00BC26C8">
        <w:instrText xml:space="preserve"> </w:instrText>
      </w:r>
      <w:r>
        <w:fldChar w:fldCharType="separate"/>
      </w:r>
      <w:bookmarkStart w:id="13" w:name="CheckFIO"/>
      <w:r w:rsidR="00C31DE1">
        <w:rPr>
          <w:noProof/>
        </w:rPr>
        <w:t>Тумазов</w:t>
      </w:r>
      <w:bookmarkEnd w:id="13"/>
      <w:r>
        <w:fldChar w:fldCharType="end"/>
      </w:r>
      <w:r w:rsidR="00BC26C8">
        <w:t xml:space="preserve"> </w:t>
      </w:r>
      <w:r>
        <w:fldChar w:fldCharType="begin"/>
      </w:r>
      <w:r w:rsidR="00BC26C8">
        <w:instrText xml:space="preserve"> </w:instrText>
      </w:r>
      <w:r w:rsidR="00BC26C8" w:rsidRPr="00BC26C8">
        <w:instrText>SET NKFIO</w:instrText>
      </w:r>
      <w:r w:rsidR="00BC26C8">
        <w:instrText xml:space="preserve"> </w:instrText>
      </w:r>
      <w:fldSimple w:instr=" FILLIN &quot;Введите инициалы и фамилию начальника бюро стандартизации&quot;\d &quot;В. В. Лукьянцев&quot; \o \* MERGEFORMAT ">
        <w:r w:rsidR="00C31DE1">
          <w:instrText>В. В. Лукьянцев</w:instrText>
        </w:r>
      </w:fldSimple>
      <w:r w:rsidR="00BC26C8">
        <w:instrText xml:space="preserve"> </w:instrText>
      </w:r>
      <w:r>
        <w:fldChar w:fldCharType="separate"/>
      </w:r>
      <w:bookmarkStart w:id="14" w:name="NKFIO"/>
      <w:r w:rsidR="00C31DE1">
        <w:rPr>
          <w:noProof/>
        </w:rPr>
        <w:t>В. В. Лукьянцев</w:t>
      </w:r>
      <w:bookmarkEnd w:id="14"/>
      <w:r>
        <w:fldChar w:fldCharType="end"/>
      </w:r>
      <w:r w:rsidR="000504D8">
        <w:t xml:space="preserve"> </w:t>
      </w:r>
    </w:p>
    <w:p w:rsidR="00B07AB2" w:rsidRDefault="00B07AB2" w:rsidP="00B07AB2">
      <w:pPr>
        <w:ind w:firstLine="0"/>
        <w:rPr>
          <w:lang w:val="en-US"/>
        </w:rPr>
      </w:pPr>
    </w:p>
    <w:p w:rsidR="00B07AB2" w:rsidRDefault="00B07AB2" w:rsidP="00B07AB2">
      <w:pPr>
        <w:ind w:firstLine="0"/>
        <w:rPr>
          <w:lang w:val="en-US"/>
        </w:rPr>
      </w:pPr>
    </w:p>
    <w:p w:rsidR="00B07AB2" w:rsidRPr="00A46E46" w:rsidRDefault="00B07AB2" w:rsidP="00B07AB2">
      <w:pPr>
        <w:pStyle w:val="aff2"/>
        <w:rPr>
          <w:lang w:val="en-US"/>
        </w:rPr>
      </w:pPr>
    </w:p>
    <w:tbl>
      <w:tblPr>
        <w:tblStyle w:val="af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755"/>
      </w:tblGrid>
      <w:tr w:rsidR="00B07AB2" w:rsidTr="000A6C3F">
        <w:trPr>
          <w:cantSplit/>
          <w:trHeight w:val="1701"/>
        </w:trPr>
        <w:tc>
          <w:tcPr>
            <w:tcW w:w="8755" w:type="dxa"/>
            <w:vAlign w:val="bottom"/>
          </w:tcPr>
          <w:p w:rsidR="00B07AB2" w:rsidRPr="00454BED" w:rsidRDefault="00AB28E7" w:rsidP="003A5340">
            <w:pPr>
              <w:pStyle w:val="afff5"/>
            </w:pP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REF makename \* MERGEFORMAT</w:instrText>
            </w:r>
            <w:r>
              <w:rPr>
                <w:noProof/>
              </w:rPr>
              <w:fldChar w:fldCharType="separate"/>
            </w:r>
            <w:r w:rsidR="00C31DE1">
              <w:rPr>
                <w:noProof/>
              </w:rPr>
              <w:t>Плата микроконтроллера</w:t>
            </w:r>
            <w:r>
              <w:rPr>
                <w:noProof/>
              </w:rPr>
              <w:fldChar w:fldCharType="end"/>
            </w:r>
          </w:p>
        </w:tc>
      </w:tr>
    </w:tbl>
    <w:p w:rsidR="00B07AB2" w:rsidRPr="00B07AB2" w:rsidRDefault="00E676AA" w:rsidP="00B07AB2">
      <w:pPr>
        <w:pStyle w:val="51"/>
      </w:pPr>
      <w:r>
        <w:fldChar w:fldCharType="begin"/>
      </w:r>
      <w:r w:rsidR="00554CA8">
        <w:instrText xml:space="preserve"> REF Type \h </w:instrText>
      </w:r>
      <w:r>
        <w:fldChar w:fldCharType="separate"/>
      </w:r>
      <w:r w:rsidR="00C31DE1">
        <w:rPr>
          <w:noProof/>
        </w:rPr>
        <w:t>Ведомость покупных изделий</w:t>
      </w:r>
      <w:r>
        <w:fldChar w:fldCharType="end"/>
      </w:r>
    </w:p>
    <w:p w:rsidR="00B07AB2" w:rsidRDefault="00E676AA" w:rsidP="00B123A4">
      <w:pPr>
        <w:pStyle w:val="51"/>
        <w:rPr>
          <w:lang w:val="en-US"/>
        </w:rPr>
      </w:pPr>
      <w:r>
        <w:fldChar w:fldCharType="begin"/>
      </w:r>
      <w:r w:rsidR="00B07AB2">
        <w:instrText xml:space="preserve"> </w:instrText>
      </w:r>
      <w:r w:rsidR="00B07AB2">
        <w:rPr>
          <w:lang w:val="en-US"/>
        </w:rPr>
        <w:instrText>REF DecNum</w:instrText>
      </w:r>
      <w:r w:rsidR="00B07AB2">
        <w:instrText xml:space="preserve"> </w:instrText>
      </w:r>
      <w:r>
        <w:fldChar w:fldCharType="separate"/>
      </w:r>
      <w:r w:rsidR="00C31DE1">
        <w:rPr>
          <w:noProof/>
        </w:rPr>
        <w:t>ВБМА.469435.000</w:t>
      </w:r>
      <w:r>
        <w:fldChar w:fldCharType="end"/>
      </w:r>
      <w:r>
        <w:fldChar w:fldCharType="begin"/>
      </w:r>
      <w:r w:rsidR="000504D8">
        <w:instrText xml:space="preserve"> REF Code \h </w:instrText>
      </w:r>
      <w:r>
        <w:fldChar w:fldCharType="separate"/>
      </w:r>
      <w:r w:rsidR="00C31DE1">
        <w:rPr>
          <w:noProof/>
        </w:rPr>
        <w:t>ВП</w:t>
      </w:r>
      <w:r>
        <w:fldChar w:fldCharType="end"/>
      </w:r>
    </w:p>
    <w:p w:rsidR="00B123A4" w:rsidRDefault="00B123A4" w:rsidP="00B123A4">
      <w:pPr>
        <w:pStyle w:val="51"/>
        <w:rPr>
          <w:lang w:val="en-US"/>
        </w:rPr>
      </w:pPr>
    </w:p>
    <w:p w:rsidR="00B07AB2" w:rsidRDefault="00B07AB2" w:rsidP="00B07AB2">
      <w:pPr>
        <w:pStyle w:val="aff2"/>
      </w:pPr>
    </w:p>
    <w:p w:rsidR="00B07AB2" w:rsidRDefault="00B07AB2" w:rsidP="00B07AB2">
      <w:pPr>
        <w:pStyle w:val="aff2"/>
      </w:pPr>
    </w:p>
    <w:tbl>
      <w:tblPr>
        <w:tblStyle w:val="afe"/>
        <w:tblW w:w="3969" w:type="dxa"/>
        <w:jc w:val="right"/>
        <w:tblLayout w:type="fixed"/>
        <w:tblLook w:val="04A0" w:firstRow="1" w:lastRow="0" w:firstColumn="1" w:lastColumn="0" w:noHBand="0" w:noVBand="1"/>
      </w:tblPr>
      <w:tblGrid>
        <w:gridCol w:w="1754"/>
        <w:gridCol w:w="2215"/>
      </w:tblGrid>
      <w:tr w:rsidR="00B07AB2" w:rsidTr="00A26540">
        <w:trPr>
          <w:trHeight w:val="57"/>
          <w:jc w:val="right"/>
        </w:trPr>
        <w:tc>
          <w:tcPr>
            <w:tcW w:w="396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B07AB2" w:rsidRPr="00620222" w:rsidRDefault="00B07AB2" w:rsidP="00BC26C8">
            <w:pPr>
              <w:pStyle w:val="aff2"/>
            </w:pPr>
            <w:r w:rsidRPr="00620222">
              <w:rPr>
                <w:rFonts w:eastAsia="MS Mincho"/>
              </w:rPr>
              <w:t>Руководитель разработки</w:t>
            </w:r>
          </w:p>
        </w:tc>
      </w:tr>
      <w:tr w:rsidR="00B07AB2" w:rsidTr="00BC26C8">
        <w:trPr>
          <w:jc w:val="right"/>
        </w:trPr>
        <w:tc>
          <w:tcPr>
            <w:tcW w:w="17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B07AB2" w:rsidRPr="00620222" w:rsidRDefault="00B07AB2" w:rsidP="00BC26C8">
            <w:pPr>
              <w:pStyle w:val="aff2"/>
              <w:ind w:right="-231"/>
            </w:pPr>
            <w:r w:rsidRPr="00620222">
              <w:rPr>
                <w:rFonts w:eastAsia="MS Mincho"/>
              </w:rPr>
              <w:t>_____________</w:t>
            </w:r>
          </w:p>
        </w:tc>
        <w:tc>
          <w:tcPr>
            <w:tcW w:w="22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B07AB2" w:rsidRPr="00B123A4" w:rsidRDefault="00E676AA" w:rsidP="00BC26C8">
            <w:pPr>
              <w:pStyle w:val="aff2"/>
              <w:rPr>
                <w:lang w:val="en-US"/>
              </w:rPr>
            </w:pPr>
            <w:r>
              <w:fldChar w:fldCharType="begin"/>
            </w:r>
            <w:r w:rsidR="00B123A4">
              <w:rPr>
                <w:lang w:val="en-US"/>
              </w:rPr>
              <w:instrText xml:space="preserve"> REF DevManFIO \h </w:instrText>
            </w:r>
            <w:r>
              <w:fldChar w:fldCharType="separate"/>
            </w:r>
            <w:r w:rsidR="00C31DE1">
              <w:rPr>
                <w:noProof/>
              </w:rPr>
              <w:t>А. В. Тумазов</w:t>
            </w:r>
            <w:r>
              <w:fldChar w:fldCharType="end"/>
            </w:r>
          </w:p>
        </w:tc>
      </w:tr>
      <w:tr w:rsidR="00B07AB2" w:rsidTr="00BC26C8">
        <w:trPr>
          <w:jc w:val="right"/>
        </w:trPr>
        <w:tc>
          <w:tcPr>
            <w:tcW w:w="396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B07AB2" w:rsidRPr="00620222" w:rsidRDefault="00A26540" w:rsidP="00BC26C8">
            <w:pPr>
              <w:pStyle w:val="aff2"/>
            </w:pPr>
            <w:r w:rsidRPr="00076B57">
              <w:t>__</w:t>
            </w:r>
            <w:r>
              <w:t>.</w:t>
            </w:r>
            <w:r w:rsidRPr="00076B57">
              <w:t>__</w:t>
            </w:r>
            <w:r>
              <w:t>.20</w:t>
            </w:r>
            <w:r w:rsidRPr="00C47DD4">
              <w:t>__</w:t>
            </w:r>
          </w:p>
        </w:tc>
      </w:tr>
      <w:tr w:rsidR="00506197" w:rsidTr="00BC26C8">
        <w:trPr>
          <w:jc w:val="right"/>
        </w:trPr>
        <w:tc>
          <w:tcPr>
            <w:tcW w:w="396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506197" w:rsidRPr="00076B57" w:rsidRDefault="00506197" w:rsidP="00BC26C8">
            <w:pPr>
              <w:pStyle w:val="aff2"/>
            </w:pPr>
          </w:p>
        </w:tc>
      </w:tr>
      <w:tr w:rsidR="00B07AB2" w:rsidTr="00BC26C8">
        <w:trPr>
          <w:jc w:val="right"/>
        </w:trPr>
        <w:tc>
          <w:tcPr>
            <w:tcW w:w="396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B07AB2" w:rsidRPr="00620222" w:rsidRDefault="00D4714F" w:rsidP="00BC26C8">
            <w:pPr>
              <w:pStyle w:val="aff2"/>
            </w:pPr>
            <w:r>
              <w:rPr>
                <w:rFonts w:eastAsia="MS Mincho"/>
              </w:rPr>
              <w:t>Начальник б</w:t>
            </w:r>
            <w:r w:rsidRPr="00C2212C">
              <w:rPr>
                <w:rFonts w:eastAsia="MS Mincho"/>
              </w:rPr>
              <w:t>юро стандартизации</w:t>
            </w:r>
          </w:p>
        </w:tc>
      </w:tr>
      <w:tr w:rsidR="00B07AB2" w:rsidTr="00BC26C8">
        <w:trPr>
          <w:jc w:val="right"/>
        </w:trPr>
        <w:tc>
          <w:tcPr>
            <w:tcW w:w="17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B07AB2" w:rsidRPr="00620222" w:rsidRDefault="00B07AB2" w:rsidP="00BC26C8">
            <w:pPr>
              <w:pStyle w:val="aff2"/>
              <w:ind w:right="-231"/>
            </w:pPr>
            <w:r w:rsidRPr="00620222">
              <w:rPr>
                <w:rFonts w:eastAsia="MS Mincho"/>
              </w:rPr>
              <w:t>_____________</w:t>
            </w:r>
          </w:p>
        </w:tc>
        <w:tc>
          <w:tcPr>
            <w:tcW w:w="22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B07AB2" w:rsidRPr="00620222" w:rsidRDefault="00AB28E7" w:rsidP="00BC26C8">
            <w:pPr>
              <w:pStyle w:val="aff2"/>
            </w:pP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REF NKFIO  \* MERGEFORMAT </w:instrText>
            </w:r>
            <w:r>
              <w:rPr>
                <w:noProof/>
              </w:rPr>
              <w:fldChar w:fldCharType="separate"/>
            </w:r>
            <w:r w:rsidR="00C31DE1">
              <w:rPr>
                <w:noProof/>
              </w:rPr>
              <w:t>В. В. Лукьянцев</w:t>
            </w:r>
            <w:r>
              <w:rPr>
                <w:noProof/>
              </w:rPr>
              <w:fldChar w:fldCharType="end"/>
            </w:r>
          </w:p>
        </w:tc>
      </w:tr>
      <w:tr w:rsidR="00B07AB2" w:rsidTr="00BC26C8">
        <w:trPr>
          <w:jc w:val="right"/>
        </w:trPr>
        <w:tc>
          <w:tcPr>
            <w:tcW w:w="396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B07AB2" w:rsidRPr="00620222" w:rsidRDefault="00A26540" w:rsidP="00BC26C8">
            <w:pPr>
              <w:pStyle w:val="aff2"/>
            </w:pPr>
            <w:r w:rsidRPr="00076B57">
              <w:t>__</w:t>
            </w:r>
            <w:r>
              <w:t>.</w:t>
            </w:r>
            <w:r w:rsidRPr="00076B57">
              <w:t>__</w:t>
            </w:r>
            <w:r>
              <w:t>.20</w:t>
            </w:r>
            <w:r w:rsidRPr="00C47DD4">
              <w:t>__</w:t>
            </w:r>
          </w:p>
        </w:tc>
      </w:tr>
      <w:tr w:rsidR="00B07AB2" w:rsidTr="00BC26C8">
        <w:trPr>
          <w:jc w:val="right"/>
        </w:trPr>
        <w:tc>
          <w:tcPr>
            <w:tcW w:w="396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B07AB2" w:rsidRDefault="00B07AB2" w:rsidP="00BC26C8">
            <w:pPr>
              <w:pStyle w:val="aff2"/>
            </w:pPr>
          </w:p>
        </w:tc>
      </w:tr>
      <w:tr w:rsidR="00B07AB2" w:rsidTr="00BC26C8">
        <w:trPr>
          <w:jc w:val="right"/>
        </w:trPr>
        <w:tc>
          <w:tcPr>
            <w:tcW w:w="396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B07AB2" w:rsidRDefault="00B07AB2" w:rsidP="00BC26C8">
            <w:pPr>
              <w:pStyle w:val="aff2"/>
            </w:pPr>
          </w:p>
        </w:tc>
      </w:tr>
    </w:tbl>
    <w:p w:rsidR="0063539D" w:rsidRPr="0063539D" w:rsidRDefault="0063539D">
      <w:pPr>
        <w:rPr>
          <w:lang w:val="en-US"/>
        </w:rPr>
      </w:pPr>
    </w:p>
    <w:p w:rsidR="00803586" w:rsidRPr="00B07AB2" w:rsidRDefault="00803586">
      <w:pPr>
        <w:sectPr w:rsidR="00803586" w:rsidRPr="00B07AB2" w:rsidSect="00141B24">
          <w:headerReference w:type="first" r:id="rId8"/>
          <w:pgSz w:w="11906" w:h="16838"/>
          <w:pgMar w:top="567" w:right="851" w:bottom="1134" w:left="1134" w:header="142" w:footer="709" w:gutter="0"/>
          <w:cols w:space="708"/>
          <w:titlePg/>
          <w:docGrid w:linePitch="360"/>
        </w:sectPr>
      </w:pPr>
      <w:r>
        <w:t xml:space="preserve"> </w:t>
      </w:r>
    </w:p>
    <w:tbl>
      <w:tblPr>
        <w:tblStyle w:val="afe"/>
        <w:tblW w:w="22141" w:type="dxa"/>
        <w:tblInd w:w="57" w:type="dxa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646"/>
        <w:gridCol w:w="5108"/>
        <w:gridCol w:w="1420"/>
        <w:gridCol w:w="2696"/>
        <w:gridCol w:w="2555"/>
        <w:gridCol w:w="2355"/>
        <w:gridCol w:w="995"/>
        <w:gridCol w:w="994"/>
        <w:gridCol w:w="994"/>
        <w:gridCol w:w="994"/>
        <w:gridCol w:w="3384"/>
      </w:tblGrid>
      <w:tr w:rsidR="005360DB" w:rsidTr="00152616">
        <w:trPr>
          <w:cantSplit/>
          <w:trHeight w:val="465"/>
          <w:tblHeader/>
        </w:trPr>
        <w:tc>
          <w:tcPr>
            <w:tcW w:w="646" w:type="dxa"/>
            <w:vMerge w:val="restart"/>
            <w:tcBorders>
              <w:top w:val="nil"/>
              <w:left w:val="nil"/>
            </w:tcBorders>
            <w:textDirection w:val="btLr"/>
            <w:vAlign w:val="center"/>
          </w:tcPr>
          <w:p w:rsidR="005360DB" w:rsidRDefault="005360DB" w:rsidP="00D06C44">
            <w:pPr>
              <w:pStyle w:val="-c"/>
              <w:rPr>
                <w:lang w:val="en-US"/>
              </w:rPr>
            </w:pPr>
            <w:r w:rsidRPr="005360DB">
              <w:rPr>
                <w:lang w:val="en-US"/>
              </w:rPr>
              <w:lastRenderedPageBreak/>
              <w:t>№ строки</w:t>
            </w:r>
          </w:p>
        </w:tc>
        <w:tc>
          <w:tcPr>
            <w:tcW w:w="5108" w:type="dxa"/>
            <w:vMerge w:val="restart"/>
            <w:tcBorders>
              <w:top w:val="nil"/>
            </w:tcBorders>
            <w:vAlign w:val="center"/>
          </w:tcPr>
          <w:p w:rsidR="005360DB" w:rsidRDefault="005360DB" w:rsidP="00D06C44">
            <w:pPr>
              <w:pStyle w:val="-c"/>
              <w:rPr>
                <w:lang w:val="en-US"/>
              </w:rPr>
            </w:pPr>
            <w:r w:rsidRPr="005360DB">
              <w:rPr>
                <w:lang w:val="en-US"/>
              </w:rPr>
              <w:t>Наименование</w:t>
            </w:r>
          </w:p>
        </w:tc>
        <w:tc>
          <w:tcPr>
            <w:tcW w:w="1420" w:type="dxa"/>
            <w:vMerge w:val="restart"/>
            <w:tcBorders>
              <w:top w:val="nil"/>
            </w:tcBorders>
            <w:vAlign w:val="center"/>
          </w:tcPr>
          <w:p w:rsidR="005360DB" w:rsidRPr="00963FB6" w:rsidRDefault="005360DB" w:rsidP="004021B4">
            <w:pPr>
              <w:pStyle w:val="-c"/>
            </w:pPr>
            <w:r w:rsidRPr="00963FB6">
              <w:t xml:space="preserve">Код </w:t>
            </w:r>
            <w:r w:rsidR="00963FB6" w:rsidRPr="00963FB6">
              <w:br/>
            </w:r>
            <w:r w:rsidRPr="00963FB6">
              <w:t>продукции</w:t>
            </w:r>
          </w:p>
        </w:tc>
        <w:tc>
          <w:tcPr>
            <w:tcW w:w="2696" w:type="dxa"/>
            <w:vMerge w:val="restart"/>
            <w:tcBorders>
              <w:top w:val="nil"/>
            </w:tcBorders>
            <w:vAlign w:val="center"/>
          </w:tcPr>
          <w:p w:rsidR="005360DB" w:rsidRPr="00C05FFD" w:rsidRDefault="005360DB" w:rsidP="00D06C44">
            <w:pPr>
              <w:pStyle w:val="-c"/>
            </w:pPr>
            <w:r w:rsidRPr="00C05FFD">
              <w:t>Обозначение документа</w:t>
            </w:r>
            <w:r w:rsidR="00C05FFD">
              <w:br/>
            </w:r>
            <w:r w:rsidRPr="00C05FFD">
              <w:t>на поставку</w:t>
            </w:r>
          </w:p>
        </w:tc>
        <w:tc>
          <w:tcPr>
            <w:tcW w:w="2555" w:type="dxa"/>
            <w:vMerge w:val="restart"/>
            <w:tcBorders>
              <w:top w:val="nil"/>
            </w:tcBorders>
            <w:vAlign w:val="center"/>
          </w:tcPr>
          <w:p w:rsidR="005360DB" w:rsidRPr="00C05FFD" w:rsidRDefault="005360DB" w:rsidP="004021B4">
            <w:pPr>
              <w:pStyle w:val="-c"/>
            </w:pPr>
            <w:r w:rsidRPr="00C05FFD">
              <w:t>Поставщик</w:t>
            </w:r>
          </w:p>
        </w:tc>
        <w:tc>
          <w:tcPr>
            <w:tcW w:w="2355" w:type="dxa"/>
            <w:vMerge w:val="restart"/>
            <w:tcBorders>
              <w:top w:val="nil"/>
            </w:tcBorders>
            <w:vAlign w:val="center"/>
          </w:tcPr>
          <w:p w:rsidR="005360DB" w:rsidRPr="00037E67" w:rsidRDefault="005360DB" w:rsidP="00D06C44">
            <w:pPr>
              <w:pStyle w:val="-c"/>
            </w:pPr>
            <w:r w:rsidRPr="005360DB">
              <w:t>Куда входит</w:t>
            </w:r>
            <w:r w:rsidR="00037E67" w:rsidRPr="00037E67">
              <w:br/>
            </w:r>
            <w:r w:rsidRPr="00037E67">
              <w:rPr>
                <w:lang w:bidi="en-US"/>
              </w:rPr>
              <w:t>(обозначение)</w:t>
            </w:r>
          </w:p>
        </w:tc>
        <w:tc>
          <w:tcPr>
            <w:tcW w:w="3977" w:type="dxa"/>
            <w:gridSpan w:val="4"/>
            <w:tcBorders>
              <w:top w:val="nil"/>
            </w:tcBorders>
            <w:vAlign w:val="center"/>
          </w:tcPr>
          <w:p w:rsidR="005360DB" w:rsidRPr="00037E67" w:rsidRDefault="005360DB" w:rsidP="00D06C44">
            <w:pPr>
              <w:pStyle w:val="-c"/>
            </w:pPr>
            <w:r w:rsidRPr="00037E67">
              <w:t>Количество</w:t>
            </w:r>
          </w:p>
        </w:tc>
        <w:tc>
          <w:tcPr>
            <w:tcW w:w="3384" w:type="dxa"/>
            <w:vMerge w:val="restart"/>
            <w:tcBorders>
              <w:top w:val="nil"/>
              <w:right w:val="nil"/>
            </w:tcBorders>
            <w:vAlign w:val="center"/>
          </w:tcPr>
          <w:p w:rsidR="005360DB" w:rsidRPr="006A5175" w:rsidRDefault="005360DB" w:rsidP="00D06C44">
            <w:pPr>
              <w:pStyle w:val="-c"/>
            </w:pPr>
            <w:r w:rsidRPr="006A5175">
              <w:t>Примечание</w:t>
            </w:r>
          </w:p>
        </w:tc>
      </w:tr>
      <w:tr w:rsidR="005360DB" w:rsidTr="00152616">
        <w:trPr>
          <w:cantSplit/>
          <w:trHeight w:val="816"/>
          <w:tblHeader/>
        </w:trPr>
        <w:tc>
          <w:tcPr>
            <w:tcW w:w="646" w:type="dxa"/>
            <w:vMerge/>
            <w:tcBorders>
              <w:left w:val="nil"/>
              <w:bottom w:val="single" w:sz="4" w:space="0" w:color="000000" w:themeColor="text1"/>
            </w:tcBorders>
            <w:textDirection w:val="btLr"/>
          </w:tcPr>
          <w:p w:rsidR="005360DB" w:rsidRPr="00037E67" w:rsidRDefault="005360DB" w:rsidP="003348E2">
            <w:pPr>
              <w:pStyle w:val="-"/>
            </w:pPr>
          </w:p>
        </w:tc>
        <w:tc>
          <w:tcPr>
            <w:tcW w:w="5108" w:type="dxa"/>
            <w:vMerge/>
            <w:tcBorders>
              <w:bottom w:val="single" w:sz="4" w:space="0" w:color="000000" w:themeColor="text1"/>
            </w:tcBorders>
            <w:vAlign w:val="center"/>
          </w:tcPr>
          <w:p w:rsidR="005360DB" w:rsidRPr="00037E67" w:rsidRDefault="005360DB" w:rsidP="003348E2">
            <w:pPr>
              <w:pStyle w:val="-"/>
            </w:pPr>
          </w:p>
        </w:tc>
        <w:tc>
          <w:tcPr>
            <w:tcW w:w="1420" w:type="dxa"/>
            <w:vMerge/>
            <w:tcBorders>
              <w:bottom w:val="single" w:sz="4" w:space="0" w:color="000000" w:themeColor="text1"/>
            </w:tcBorders>
          </w:tcPr>
          <w:p w:rsidR="005360DB" w:rsidRPr="00037E67" w:rsidRDefault="005360DB" w:rsidP="003348E2">
            <w:pPr>
              <w:pStyle w:val="-"/>
            </w:pPr>
          </w:p>
        </w:tc>
        <w:tc>
          <w:tcPr>
            <w:tcW w:w="2696" w:type="dxa"/>
            <w:vMerge/>
            <w:tcBorders>
              <w:bottom w:val="single" w:sz="4" w:space="0" w:color="000000" w:themeColor="text1"/>
            </w:tcBorders>
          </w:tcPr>
          <w:p w:rsidR="005360DB" w:rsidRPr="00037E67" w:rsidRDefault="005360DB" w:rsidP="003348E2">
            <w:pPr>
              <w:pStyle w:val="-"/>
              <w:jc w:val="left"/>
            </w:pPr>
          </w:p>
        </w:tc>
        <w:tc>
          <w:tcPr>
            <w:tcW w:w="2555" w:type="dxa"/>
            <w:vMerge/>
            <w:tcBorders>
              <w:bottom w:val="single" w:sz="4" w:space="0" w:color="000000" w:themeColor="text1"/>
            </w:tcBorders>
          </w:tcPr>
          <w:p w:rsidR="005360DB" w:rsidRPr="00037E67" w:rsidRDefault="005360DB" w:rsidP="003348E2">
            <w:pPr>
              <w:pStyle w:val="-"/>
              <w:jc w:val="left"/>
            </w:pPr>
          </w:p>
        </w:tc>
        <w:tc>
          <w:tcPr>
            <w:tcW w:w="2355" w:type="dxa"/>
            <w:vMerge/>
            <w:tcBorders>
              <w:bottom w:val="single" w:sz="4" w:space="0" w:color="000000" w:themeColor="text1"/>
            </w:tcBorders>
          </w:tcPr>
          <w:p w:rsidR="005360DB" w:rsidRPr="005360DB" w:rsidRDefault="005360DB" w:rsidP="003348E2">
            <w:pPr>
              <w:pStyle w:val="-"/>
              <w:jc w:val="left"/>
            </w:pPr>
          </w:p>
        </w:tc>
        <w:tc>
          <w:tcPr>
            <w:tcW w:w="995" w:type="dxa"/>
            <w:tcBorders>
              <w:top w:val="nil"/>
              <w:bottom w:val="single" w:sz="4" w:space="0" w:color="000000" w:themeColor="text1"/>
            </w:tcBorders>
            <w:vAlign w:val="center"/>
          </w:tcPr>
          <w:p w:rsidR="005360DB" w:rsidRPr="007C7F11" w:rsidRDefault="005360DB" w:rsidP="00D06C44">
            <w:pPr>
              <w:pStyle w:val="-c"/>
            </w:pPr>
            <w:r w:rsidRPr="007C7F11">
              <w:t>на из</w:t>
            </w:r>
            <w:r w:rsidRPr="00037E67">
              <w:t>-</w:t>
            </w:r>
            <w:r w:rsidRPr="007C7F11">
              <w:t>делие</w:t>
            </w:r>
          </w:p>
        </w:tc>
        <w:tc>
          <w:tcPr>
            <w:tcW w:w="994" w:type="dxa"/>
            <w:tcBorders>
              <w:top w:val="nil"/>
              <w:bottom w:val="single" w:sz="4" w:space="0" w:color="000000" w:themeColor="text1"/>
            </w:tcBorders>
            <w:vAlign w:val="center"/>
          </w:tcPr>
          <w:p w:rsidR="005360DB" w:rsidRPr="00037E67" w:rsidRDefault="005360DB" w:rsidP="00D06C44">
            <w:pPr>
              <w:pStyle w:val="-c"/>
            </w:pPr>
            <w:r w:rsidRPr="007C7F11">
              <w:t>в ко</w:t>
            </w:r>
            <w:r w:rsidR="00463C57">
              <w:t>мп</w:t>
            </w:r>
            <w:r w:rsidRPr="00037E67">
              <w:t>-</w:t>
            </w:r>
            <w:r w:rsidRPr="007C7F11">
              <w:t>лек</w:t>
            </w:r>
            <w:r>
              <w:t>ты</w:t>
            </w:r>
          </w:p>
        </w:tc>
        <w:tc>
          <w:tcPr>
            <w:tcW w:w="994" w:type="dxa"/>
            <w:tcBorders>
              <w:top w:val="nil"/>
              <w:bottom w:val="single" w:sz="4" w:space="0" w:color="000000" w:themeColor="text1"/>
            </w:tcBorders>
            <w:vAlign w:val="center"/>
          </w:tcPr>
          <w:p w:rsidR="005360DB" w:rsidRPr="007C7F11" w:rsidRDefault="005360DB" w:rsidP="004021B4">
            <w:pPr>
              <w:pStyle w:val="-c"/>
            </w:pPr>
            <w:r w:rsidRPr="007C7F11">
              <w:t>на ре</w:t>
            </w:r>
            <w:r>
              <w:t>-</w:t>
            </w:r>
            <w:r w:rsidRPr="007C7F11">
              <w:t>гулир.</w:t>
            </w:r>
          </w:p>
        </w:tc>
        <w:tc>
          <w:tcPr>
            <w:tcW w:w="994" w:type="dxa"/>
            <w:tcBorders>
              <w:top w:val="nil"/>
              <w:bottom w:val="single" w:sz="4" w:space="0" w:color="000000" w:themeColor="text1"/>
            </w:tcBorders>
            <w:vAlign w:val="center"/>
          </w:tcPr>
          <w:p w:rsidR="005360DB" w:rsidRPr="007C7F11" w:rsidRDefault="00DF71C3" w:rsidP="00D06C44">
            <w:pPr>
              <w:pStyle w:val="-c"/>
            </w:pPr>
            <w:r>
              <w:t>в</w:t>
            </w:r>
            <w:r w:rsidR="005360DB" w:rsidRPr="007C7F11">
              <w:t>сего</w:t>
            </w:r>
          </w:p>
        </w:tc>
        <w:tc>
          <w:tcPr>
            <w:tcW w:w="3384" w:type="dxa"/>
            <w:vMerge/>
            <w:tcBorders>
              <w:bottom w:val="single" w:sz="4" w:space="0" w:color="000000" w:themeColor="text1"/>
              <w:right w:val="nil"/>
            </w:tcBorders>
            <w:vAlign w:val="center"/>
          </w:tcPr>
          <w:p w:rsidR="005360DB" w:rsidRPr="006A5175" w:rsidRDefault="005360DB" w:rsidP="003348E2">
            <w:pPr>
              <w:pStyle w:val="-"/>
            </w:pPr>
          </w:p>
        </w:tc>
      </w:tr>
      <w:tr w:rsidR="0019675D" w:rsidTr="00152616">
        <w:trPr>
          <w:trHeight w:val="403"/>
        </w:trPr>
        <w:tc>
          <w:tcPr>
            <w:tcW w:w="646" w:type="dxa"/>
            <w:tcBorders>
              <w:left w:val="nil"/>
              <w:bottom w:val="nil"/>
              <w:right w:val="single" w:sz="4" w:space="0" w:color="000000" w:themeColor="text1"/>
            </w:tcBorders>
          </w:tcPr>
          <w:p w:rsidR="0019675D" w:rsidRPr="00037E67" w:rsidRDefault="0019675D" w:rsidP="003348E2">
            <w:pPr>
              <w:pStyle w:val="-"/>
            </w:pPr>
          </w:p>
        </w:tc>
        <w:tc>
          <w:tcPr>
            <w:tcW w:w="5108" w:type="dxa"/>
            <w:tcBorders>
              <w:left w:val="single" w:sz="4" w:space="0" w:color="000000" w:themeColor="text1"/>
              <w:bottom w:val="nil"/>
              <w:right w:val="single" w:sz="4" w:space="0" w:color="000000" w:themeColor="text1"/>
            </w:tcBorders>
            <w:vAlign w:val="center"/>
          </w:tcPr>
          <w:p w:rsidR="0019675D" w:rsidRPr="00463C57" w:rsidRDefault="0019675D" w:rsidP="003348E2">
            <w:pPr>
              <w:pStyle w:val="-5"/>
            </w:pPr>
          </w:p>
        </w:tc>
        <w:tc>
          <w:tcPr>
            <w:tcW w:w="1420" w:type="dxa"/>
            <w:tcBorders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19675D" w:rsidRPr="0019675D" w:rsidRDefault="0019675D" w:rsidP="003348E2">
            <w:pPr>
              <w:pStyle w:val="-5"/>
              <w:jc w:val="center"/>
            </w:pPr>
          </w:p>
        </w:tc>
        <w:tc>
          <w:tcPr>
            <w:tcW w:w="2696" w:type="dxa"/>
            <w:tcBorders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19675D" w:rsidRPr="0019675D" w:rsidRDefault="0019675D" w:rsidP="003348E2">
            <w:pPr>
              <w:pStyle w:val="-5"/>
            </w:pPr>
          </w:p>
        </w:tc>
        <w:tc>
          <w:tcPr>
            <w:tcW w:w="2555" w:type="dxa"/>
            <w:tcBorders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19675D" w:rsidRPr="0019675D" w:rsidRDefault="0019675D" w:rsidP="003348E2">
            <w:pPr>
              <w:pStyle w:val="-5"/>
            </w:pPr>
          </w:p>
        </w:tc>
        <w:tc>
          <w:tcPr>
            <w:tcW w:w="2355" w:type="dxa"/>
            <w:tcBorders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19675D" w:rsidRPr="001F0E13" w:rsidRDefault="0019675D" w:rsidP="003348E2">
            <w:pPr>
              <w:pStyle w:val="-5"/>
            </w:pPr>
          </w:p>
        </w:tc>
        <w:tc>
          <w:tcPr>
            <w:tcW w:w="995" w:type="dxa"/>
            <w:tcBorders>
              <w:left w:val="single" w:sz="4" w:space="0" w:color="000000" w:themeColor="text1"/>
              <w:bottom w:val="nil"/>
              <w:right w:val="single" w:sz="4" w:space="0" w:color="000000" w:themeColor="text1"/>
            </w:tcBorders>
            <w:vAlign w:val="center"/>
          </w:tcPr>
          <w:p w:rsidR="0019675D" w:rsidRPr="00037E67" w:rsidRDefault="0019675D" w:rsidP="003348E2">
            <w:pPr>
              <w:pStyle w:val="-"/>
            </w:pPr>
          </w:p>
        </w:tc>
        <w:tc>
          <w:tcPr>
            <w:tcW w:w="994" w:type="dxa"/>
            <w:tcBorders>
              <w:left w:val="single" w:sz="4" w:space="0" w:color="000000" w:themeColor="text1"/>
              <w:bottom w:val="nil"/>
              <w:right w:val="single" w:sz="4" w:space="0" w:color="000000" w:themeColor="text1"/>
            </w:tcBorders>
            <w:vAlign w:val="center"/>
          </w:tcPr>
          <w:p w:rsidR="0019675D" w:rsidRPr="00037E67" w:rsidRDefault="0019675D" w:rsidP="003348E2">
            <w:pPr>
              <w:pStyle w:val="-"/>
            </w:pPr>
          </w:p>
        </w:tc>
        <w:tc>
          <w:tcPr>
            <w:tcW w:w="994" w:type="dxa"/>
            <w:tcBorders>
              <w:left w:val="single" w:sz="4" w:space="0" w:color="000000" w:themeColor="text1"/>
              <w:bottom w:val="nil"/>
              <w:right w:val="single" w:sz="4" w:space="0" w:color="000000" w:themeColor="text1"/>
            </w:tcBorders>
            <w:vAlign w:val="center"/>
          </w:tcPr>
          <w:p w:rsidR="0019675D" w:rsidRPr="00037E67" w:rsidRDefault="0019675D" w:rsidP="003348E2">
            <w:pPr>
              <w:pStyle w:val="-"/>
            </w:pPr>
          </w:p>
        </w:tc>
        <w:tc>
          <w:tcPr>
            <w:tcW w:w="994" w:type="dxa"/>
            <w:tcBorders>
              <w:left w:val="single" w:sz="4" w:space="0" w:color="000000" w:themeColor="text1"/>
              <w:bottom w:val="nil"/>
              <w:right w:val="single" w:sz="4" w:space="0" w:color="000000" w:themeColor="text1"/>
            </w:tcBorders>
            <w:vAlign w:val="center"/>
          </w:tcPr>
          <w:p w:rsidR="0019675D" w:rsidRPr="00037E67" w:rsidRDefault="0019675D" w:rsidP="003348E2">
            <w:pPr>
              <w:pStyle w:val="-"/>
            </w:pPr>
          </w:p>
        </w:tc>
        <w:tc>
          <w:tcPr>
            <w:tcW w:w="3384" w:type="dxa"/>
            <w:tcBorders>
              <w:left w:val="single" w:sz="4" w:space="0" w:color="000000" w:themeColor="text1"/>
              <w:bottom w:val="nil"/>
              <w:right w:val="nil"/>
            </w:tcBorders>
            <w:vAlign w:val="center"/>
          </w:tcPr>
          <w:p w:rsidR="0019675D" w:rsidRPr="006A5175" w:rsidRDefault="0019675D" w:rsidP="003348E2">
            <w:pPr>
              <w:pStyle w:val="-5"/>
              <w:jc w:val="center"/>
            </w:pPr>
          </w:p>
        </w:tc>
      </w:tr>
      <w:tr w:rsidR="00DD773E" w:rsidTr="00152616">
        <w:trPr>
          <w:trHeight w:val="403"/>
        </w:trPr>
        <w:tc>
          <w:tcPr>
            <w:tcW w:w="646" w:type="dxa"/>
            <w:tcBorders>
              <w:top w:val="nil"/>
              <w:left w:val="nil"/>
              <w:bottom w:val="nil"/>
              <w:right w:val="single" w:sz="4" w:space="0" w:color="000000" w:themeColor="text1"/>
            </w:tcBorders>
          </w:tcPr>
          <w:p w:rsidR="00DD773E" w:rsidRPr="00037E67" w:rsidRDefault="00DD773E" w:rsidP="003348E2">
            <w:pPr>
              <w:pStyle w:val="-"/>
            </w:pPr>
          </w:p>
        </w:tc>
        <w:tc>
          <w:tcPr>
            <w:tcW w:w="5108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  <w:vAlign w:val="center"/>
          </w:tcPr>
          <w:p w:rsidR="00DD773E" w:rsidRPr="00CF7244" w:rsidRDefault="005B3310" w:rsidP="004021B4">
            <w:pPr>
              <w:pStyle w:val="-e"/>
            </w:pPr>
            <w:r>
              <w:t>Электронные модули</w:t>
            </w:r>
          </w:p>
        </w:tc>
        <w:tc>
          <w:tcPr>
            <w:tcW w:w="1420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DD773E" w:rsidRPr="0019675D" w:rsidRDefault="00DD773E" w:rsidP="003348E2">
            <w:pPr>
              <w:pStyle w:val="-5"/>
              <w:jc w:val="center"/>
            </w:pPr>
          </w:p>
        </w:tc>
        <w:tc>
          <w:tcPr>
            <w:tcW w:w="2696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DD773E" w:rsidRPr="0019675D" w:rsidRDefault="00DD773E" w:rsidP="003348E2">
            <w:pPr>
              <w:pStyle w:val="-5"/>
            </w:pPr>
          </w:p>
        </w:tc>
        <w:tc>
          <w:tcPr>
            <w:tcW w:w="25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DD773E" w:rsidRPr="0019675D" w:rsidRDefault="00DD773E" w:rsidP="003348E2">
            <w:pPr>
              <w:pStyle w:val="-5"/>
            </w:pPr>
          </w:p>
        </w:tc>
        <w:tc>
          <w:tcPr>
            <w:tcW w:w="23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DD773E" w:rsidRPr="001F0E13" w:rsidRDefault="00DD773E" w:rsidP="003348E2">
            <w:pPr>
              <w:pStyle w:val="-5"/>
            </w:pPr>
          </w:p>
        </w:tc>
        <w:tc>
          <w:tcPr>
            <w:tcW w:w="99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  <w:vAlign w:val="center"/>
          </w:tcPr>
          <w:p w:rsidR="00DD773E" w:rsidRPr="00037E67" w:rsidRDefault="00DD773E" w:rsidP="003348E2">
            <w:pPr>
              <w:pStyle w:val="-"/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  <w:vAlign w:val="center"/>
          </w:tcPr>
          <w:p w:rsidR="00DD773E" w:rsidRPr="00037E67" w:rsidRDefault="00DD773E" w:rsidP="003348E2">
            <w:pPr>
              <w:pStyle w:val="-"/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  <w:vAlign w:val="center"/>
          </w:tcPr>
          <w:p w:rsidR="00DD773E" w:rsidRPr="00037E67" w:rsidRDefault="00DD773E" w:rsidP="003348E2">
            <w:pPr>
              <w:pStyle w:val="-"/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  <w:vAlign w:val="center"/>
          </w:tcPr>
          <w:p w:rsidR="00DD773E" w:rsidRPr="00037E67" w:rsidRDefault="00DD773E" w:rsidP="003348E2">
            <w:pPr>
              <w:pStyle w:val="-"/>
            </w:pPr>
          </w:p>
        </w:tc>
        <w:tc>
          <w:tcPr>
            <w:tcW w:w="3384" w:type="dxa"/>
            <w:tcBorders>
              <w:top w:val="nil"/>
              <w:left w:val="single" w:sz="4" w:space="0" w:color="000000" w:themeColor="text1"/>
              <w:bottom w:val="nil"/>
              <w:right w:val="nil"/>
            </w:tcBorders>
            <w:vAlign w:val="center"/>
          </w:tcPr>
          <w:p w:rsidR="00DD773E" w:rsidRPr="006A5175" w:rsidRDefault="00DD773E" w:rsidP="003348E2">
            <w:pPr>
              <w:pStyle w:val="-5"/>
              <w:jc w:val="center"/>
            </w:pPr>
          </w:p>
        </w:tc>
      </w:tr>
      <w:tr w:rsidR="00DD773E" w:rsidTr="00152616">
        <w:trPr>
          <w:trHeight w:val="403"/>
        </w:trPr>
        <w:tc>
          <w:tcPr>
            <w:tcW w:w="646" w:type="dxa"/>
            <w:tcBorders>
              <w:top w:val="nil"/>
              <w:left w:val="nil"/>
              <w:bottom w:val="nil"/>
              <w:right w:val="single" w:sz="4" w:space="0" w:color="000000" w:themeColor="text1"/>
            </w:tcBorders>
          </w:tcPr>
          <w:p w:rsidR="00DD773E" w:rsidRPr="00037E67" w:rsidRDefault="00DD773E" w:rsidP="003348E2">
            <w:pPr>
              <w:pStyle w:val="-"/>
            </w:pPr>
          </w:p>
        </w:tc>
        <w:tc>
          <w:tcPr>
            <w:tcW w:w="5108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  <w:vAlign w:val="center"/>
          </w:tcPr>
          <w:p w:rsidR="00DD773E" w:rsidRPr="00463C57" w:rsidRDefault="00DD773E" w:rsidP="003348E2">
            <w:pPr>
              <w:pStyle w:val="-5"/>
            </w:pPr>
          </w:p>
        </w:tc>
        <w:tc>
          <w:tcPr>
            <w:tcW w:w="1420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DD773E" w:rsidRPr="0019675D" w:rsidRDefault="00DD773E" w:rsidP="003348E2">
            <w:pPr>
              <w:pStyle w:val="-5"/>
              <w:jc w:val="center"/>
            </w:pPr>
          </w:p>
        </w:tc>
        <w:tc>
          <w:tcPr>
            <w:tcW w:w="2696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DD773E" w:rsidRPr="0019675D" w:rsidRDefault="00DD773E" w:rsidP="003348E2">
            <w:pPr>
              <w:pStyle w:val="-5"/>
            </w:pPr>
          </w:p>
        </w:tc>
        <w:tc>
          <w:tcPr>
            <w:tcW w:w="25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DD773E" w:rsidRPr="0019675D" w:rsidRDefault="00DD773E" w:rsidP="003348E2">
            <w:pPr>
              <w:pStyle w:val="-5"/>
            </w:pPr>
          </w:p>
        </w:tc>
        <w:tc>
          <w:tcPr>
            <w:tcW w:w="23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DD773E" w:rsidRPr="001F0E13" w:rsidRDefault="00DD773E" w:rsidP="003348E2">
            <w:pPr>
              <w:pStyle w:val="-5"/>
            </w:pPr>
          </w:p>
        </w:tc>
        <w:tc>
          <w:tcPr>
            <w:tcW w:w="99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  <w:vAlign w:val="center"/>
          </w:tcPr>
          <w:p w:rsidR="00DD773E" w:rsidRPr="00037E67" w:rsidRDefault="00DD773E" w:rsidP="003348E2">
            <w:pPr>
              <w:pStyle w:val="-"/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  <w:vAlign w:val="center"/>
          </w:tcPr>
          <w:p w:rsidR="00DD773E" w:rsidRPr="00037E67" w:rsidRDefault="00DD773E" w:rsidP="003348E2">
            <w:pPr>
              <w:pStyle w:val="-"/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  <w:vAlign w:val="center"/>
          </w:tcPr>
          <w:p w:rsidR="00DD773E" w:rsidRPr="00037E67" w:rsidRDefault="00DD773E" w:rsidP="003348E2">
            <w:pPr>
              <w:pStyle w:val="-"/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  <w:vAlign w:val="center"/>
          </w:tcPr>
          <w:p w:rsidR="00DD773E" w:rsidRPr="00037E67" w:rsidRDefault="00DD773E" w:rsidP="003348E2">
            <w:pPr>
              <w:pStyle w:val="-"/>
            </w:pPr>
          </w:p>
        </w:tc>
        <w:tc>
          <w:tcPr>
            <w:tcW w:w="3384" w:type="dxa"/>
            <w:tcBorders>
              <w:top w:val="nil"/>
              <w:left w:val="single" w:sz="4" w:space="0" w:color="000000" w:themeColor="text1"/>
              <w:bottom w:val="nil"/>
              <w:right w:val="nil"/>
            </w:tcBorders>
            <w:vAlign w:val="center"/>
          </w:tcPr>
          <w:p w:rsidR="00DD773E" w:rsidRPr="006A5175" w:rsidRDefault="00DD773E" w:rsidP="003348E2">
            <w:pPr>
              <w:pStyle w:val="-5"/>
              <w:jc w:val="center"/>
            </w:pPr>
          </w:p>
        </w:tc>
      </w:tr>
      <w:tr w:rsidR="00CF7244" w:rsidTr="00152616">
        <w:trPr>
          <w:trHeight w:val="403"/>
        </w:trPr>
        <w:tc>
          <w:tcPr>
            <w:tcW w:w="646" w:type="dxa"/>
            <w:tcBorders>
              <w:top w:val="nil"/>
              <w:left w:val="nil"/>
              <w:bottom w:val="nil"/>
              <w:right w:val="single" w:sz="4" w:space="0" w:color="000000" w:themeColor="text1"/>
            </w:tcBorders>
          </w:tcPr>
          <w:p w:rsidR="00CF7244" w:rsidRPr="00037E67" w:rsidRDefault="00CF7244" w:rsidP="003348E2">
            <w:pPr>
              <w:pStyle w:val="a"/>
            </w:pPr>
            <w:bookmarkStart w:id="15" w:name="_Ref40882808"/>
          </w:p>
        </w:tc>
        <w:bookmarkEnd w:id="15"/>
        <w:tc>
          <w:tcPr>
            <w:tcW w:w="5108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CF7244" w:rsidRPr="00E2769E" w:rsidRDefault="005B3310" w:rsidP="005B3310">
            <w:pPr>
              <w:pStyle w:val="-5"/>
            </w:pPr>
            <w:r w:rsidRPr="005B3310">
              <w:t>Приемник навигационный МНП-М7</w:t>
            </w:r>
          </w:p>
        </w:tc>
        <w:tc>
          <w:tcPr>
            <w:tcW w:w="1420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CF7244" w:rsidRPr="0019675D" w:rsidRDefault="00CF7244" w:rsidP="003348E2">
            <w:pPr>
              <w:pStyle w:val="-5"/>
              <w:jc w:val="center"/>
            </w:pPr>
            <w:r w:rsidRPr="00616FF8">
              <w:t>─</w:t>
            </w:r>
          </w:p>
        </w:tc>
        <w:tc>
          <w:tcPr>
            <w:tcW w:w="2696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CF7244" w:rsidRPr="00EB04D2" w:rsidRDefault="005B3310" w:rsidP="006C359B">
            <w:pPr>
              <w:pStyle w:val="-5"/>
              <w:jc w:val="center"/>
              <w:rPr>
                <w:szCs w:val="26"/>
              </w:rPr>
            </w:pPr>
            <w:r w:rsidRPr="005B3310">
              <w:rPr>
                <w:szCs w:val="26"/>
              </w:rPr>
              <w:t>ЦВИЯ.468157.113-02</w:t>
            </w:r>
          </w:p>
        </w:tc>
        <w:tc>
          <w:tcPr>
            <w:tcW w:w="25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CF7244" w:rsidRPr="00EB04D2" w:rsidRDefault="005B3310" w:rsidP="006C359B">
            <w:pPr>
              <w:pStyle w:val="-5"/>
              <w:jc w:val="center"/>
              <w:rPr>
                <w:szCs w:val="26"/>
              </w:rPr>
            </w:pPr>
            <w:r>
              <w:rPr>
                <w:szCs w:val="26"/>
              </w:rPr>
              <w:t>АО «ИРЗ</w:t>
            </w:r>
            <w:r w:rsidR="00CF7244" w:rsidRPr="00EB04D2">
              <w:rPr>
                <w:szCs w:val="26"/>
              </w:rPr>
              <w:t>»</w:t>
            </w:r>
          </w:p>
        </w:tc>
        <w:tc>
          <w:tcPr>
            <w:tcW w:w="23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CF7244" w:rsidRPr="005B3310" w:rsidRDefault="00AB28E7" w:rsidP="006C359B">
            <w:pPr>
              <w:pStyle w:val="-5"/>
              <w:jc w:val="center"/>
            </w:pPr>
            <w:r>
              <w:fldChar w:fldCharType="begin"/>
            </w:r>
            <w:r>
              <w:instrText xml:space="preserve"> REF DecNum \h  \* MERGEFORMAT </w:instrText>
            </w:r>
            <w:r>
              <w:fldChar w:fldCharType="separate"/>
            </w:r>
            <w:r w:rsidR="00C31DE1">
              <w:rPr>
                <w:noProof/>
              </w:rPr>
              <w:t>ВБМА.469435.000</w:t>
            </w:r>
            <w:r>
              <w:fldChar w:fldCharType="end"/>
            </w:r>
          </w:p>
        </w:tc>
        <w:tc>
          <w:tcPr>
            <w:tcW w:w="99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CF7244" w:rsidRPr="00EB04D2" w:rsidRDefault="005B3310" w:rsidP="003348E2">
            <w:pPr>
              <w:pStyle w:val="-"/>
              <w:rPr>
                <w:szCs w:val="26"/>
              </w:rPr>
            </w:pPr>
            <w:r>
              <w:rPr>
                <w:szCs w:val="26"/>
              </w:rPr>
              <w:t>1</w:t>
            </w: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CF7244" w:rsidRPr="007B1C1A" w:rsidRDefault="00CF7244" w:rsidP="003348E2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CF7244" w:rsidRPr="00EB04D2" w:rsidRDefault="00CF7244" w:rsidP="002D3F39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CF7244" w:rsidRPr="00EB04D2" w:rsidRDefault="005B3310" w:rsidP="003348E2">
            <w:pPr>
              <w:pStyle w:val="-"/>
              <w:rPr>
                <w:szCs w:val="26"/>
              </w:rPr>
            </w:pPr>
            <w:r>
              <w:rPr>
                <w:szCs w:val="26"/>
              </w:rPr>
              <w:t>1</w:t>
            </w:r>
          </w:p>
        </w:tc>
        <w:tc>
          <w:tcPr>
            <w:tcW w:w="3384" w:type="dxa"/>
            <w:tcBorders>
              <w:top w:val="nil"/>
              <w:left w:val="single" w:sz="4" w:space="0" w:color="000000" w:themeColor="text1"/>
              <w:bottom w:val="nil"/>
              <w:right w:val="nil"/>
            </w:tcBorders>
          </w:tcPr>
          <w:p w:rsidR="00CF7244" w:rsidRPr="006A5175" w:rsidRDefault="00CF7244" w:rsidP="003348E2">
            <w:pPr>
              <w:pStyle w:val="-5"/>
              <w:rPr>
                <w:szCs w:val="26"/>
              </w:rPr>
            </w:pPr>
          </w:p>
        </w:tc>
      </w:tr>
      <w:tr w:rsidR="006C359B" w:rsidTr="00152616">
        <w:trPr>
          <w:trHeight w:val="403"/>
        </w:trPr>
        <w:tc>
          <w:tcPr>
            <w:tcW w:w="646" w:type="dxa"/>
            <w:tcBorders>
              <w:top w:val="nil"/>
              <w:left w:val="nil"/>
              <w:bottom w:val="nil"/>
              <w:right w:val="single" w:sz="4" w:space="0" w:color="000000" w:themeColor="text1"/>
            </w:tcBorders>
          </w:tcPr>
          <w:p w:rsidR="006C359B" w:rsidRPr="00037E67" w:rsidRDefault="006C359B" w:rsidP="003348E2">
            <w:pPr>
              <w:pStyle w:val="a"/>
            </w:pPr>
          </w:p>
        </w:tc>
        <w:tc>
          <w:tcPr>
            <w:tcW w:w="5108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6C359B" w:rsidRDefault="002D3F39" w:rsidP="005B3310">
            <w:pPr>
              <w:pStyle w:val="-5"/>
            </w:pPr>
            <w:r>
              <w:t xml:space="preserve">Модуль </w:t>
            </w:r>
            <w:r>
              <w:rPr>
                <w:lang w:val="en-US"/>
              </w:rPr>
              <w:t xml:space="preserve">SFP </w:t>
            </w:r>
            <w:r>
              <w:t>в составе:</w:t>
            </w:r>
          </w:p>
          <w:p w:rsidR="002D3F39" w:rsidRDefault="002D3F39" w:rsidP="002D3F39">
            <w:pPr>
              <w:pStyle w:val="--1"/>
            </w:pPr>
            <w:r w:rsidRPr="002D3F39">
              <w:t>разъем UE75-A20-1000T;</w:t>
            </w:r>
          </w:p>
          <w:p w:rsidR="002D3F39" w:rsidRDefault="002D3F39" w:rsidP="002D3F39">
            <w:pPr>
              <w:pStyle w:val="--1"/>
            </w:pPr>
            <w:r>
              <w:t>кожух SD-74737-010;</w:t>
            </w:r>
          </w:p>
          <w:p w:rsidR="002D3F39" w:rsidRPr="002D3F39" w:rsidRDefault="002D3F39" w:rsidP="002D3F39">
            <w:pPr>
              <w:pStyle w:val="--1"/>
            </w:pPr>
            <w:r>
              <w:t>модуль оптический FT-S01-M312LD-MII</w:t>
            </w:r>
          </w:p>
        </w:tc>
        <w:tc>
          <w:tcPr>
            <w:tcW w:w="1420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6C359B" w:rsidRPr="00616FF8" w:rsidRDefault="002D3F39" w:rsidP="003348E2">
            <w:pPr>
              <w:pStyle w:val="-5"/>
              <w:jc w:val="center"/>
            </w:pPr>
            <w:r w:rsidRPr="00616FF8">
              <w:t>─</w:t>
            </w:r>
          </w:p>
        </w:tc>
        <w:tc>
          <w:tcPr>
            <w:tcW w:w="2696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6C359B" w:rsidRPr="005B3310" w:rsidRDefault="002D3F39" w:rsidP="006C359B">
            <w:pPr>
              <w:pStyle w:val="-5"/>
              <w:jc w:val="center"/>
              <w:rPr>
                <w:szCs w:val="26"/>
              </w:rPr>
            </w:pPr>
            <w:r w:rsidRPr="00616FF8">
              <w:t>─</w:t>
            </w:r>
          </w:p>
        </w:tc>
        <w:tc>
          <w:tcPr>
            <w:tcW w:w="25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6C359B" w:rsidRDefault="002D3F39" w:rsidP="006C359B">
            <w:pPr>
              <w:pStyle w:val="-5"/>
              <w:jc w:val="center"/>
              <w:rPr>
                <w:szCs w:val="26"/>
              </w:rPr>
            </w:pPr>
            <w:r w:rsidRPr="00616FF8">
              <w:t>─</w:t>
            </w:r>
          </w:p>
        </w:tc>
        <w:tc>
          <w:tcPr>
            <w:tcW w:w="23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6C359B" w:rsidRDefault="002D3F39" w:rsidP="006C359B">
            <w:pPr>
              <w:pStyle w:val="-5"/>
              <w:jc w:val="center"/>
            </w:pPr>
            <w:r>
              <w:fldChar w:fldCharType="begin"/>
            </w:r>
            <w:r>
              <w:instrText xml:space="preserve"> REF DecNum \h  \* MERGEFORMAT </w:instrText>
            </w:r>
            <w:r>
              <w:fldChar w:fldCharType="separate"/>
            </w:r>
            <w:r>
              <w:rPr>
                <w:noProof/>
              </w:rPr>
              <w:t>ВБМА.469435.000</w:t>
            </w:r>
            <w:r>
              <w:fldChar w:fldCharType="end"/>
            </w:r>
          </w:p>
        </w:tc>
        <w:tc>
          <w:tcPr>
            <w:tcW w:w="99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6C359B" w:rsidRDefault="002D3F39" w:rsidP="003348E2">
            <w:pPr>
              <w:pStyle w:val="-"/>
              <w:rPr>
                <w:szCs w:val="26"/>
              </w:rPr>
            </w:pPr>
            <w:r>
              <w:rPr>
                <w:szCs w:val="26"/>
              </w:rPr>
              <w:t>1</w:t>
            </w: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6C359B" w:rsidRPr="007B1C1A" w:rsidRDefault="006C359B" w:rsidP="003348E2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6C359B" w:rsidRPr="00EB04D2" w:rsidRDefault="006C359B" w:rsidP="002D3F39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6C359B" w:rsidRDefault="002D3F39" w:rsidP="003348E2">
            <w:pPr>
              <w:pStyle w:val="-"/>
              <w:rPr>
                <w:szCs w:val="26"/>
              </w:rPr>
            </w:pPr>
            <w:r>
              <w:rPr>
                <w:szCs w:val="26"/>
              </w:rPr>
              <w:t>1</w:t>
            </w:r>
          </w:p>
        </w:tc>
        <w:tc>
          <w:tcPr>
            <w:tcW w:w="3384" w:type="dxa"/>
            <w:tcBorders>
              <w:top w:val="nil"/>
              <w:left w:val="single" w:sz="4" w:space="0" w:color="000000" w:themeColor="text1"/>
              <w:bottom w:val="nil"/>
              <w:right w:val="nil"/>
            </w:tcBorders>
          </w:tcPr>
          <w:p w:rsidR="006C359B" w:rsidRPr="006A5175" w:rsidRDefault="006C359B" w:rsidP="003348E2">
            <w:pPr>
              <w:pStyle w:val="-5"/>
              <w:rPr>
                <w:szCs w:val="26"/>
              </w:rPr>
            </w:pPr>
          </w:p>
        </w:tc>
      </w:tr>
      <w:tr w:rsidR="000D4660" w:rsidTr="00152616">
        <w:trPr>
          <w:trHeight w:val="403"/>
        </w:trPr>
        <w:tc>
          <w:tcPr>
            <w:tcW w:w="646" w:type="dxa"/>
            <w:tcBorders>
              <w:top w:val="nil"/>
              <w:left w:val="nil"/>
              <w:bottom w:val="nil"/>
              <w:right w:val="single" w:sz="4" w:space="0" w:color="000000" w:themeColor="text1"/>
            </w:tcBorders>
          </w:tcPr>
          <w:p w:rsidR="000D4660" w:rsidRPr="00037E67" w:rsidRDefault="000D4660" w:rsidP="000D4660">
            <w:pPr>
              <w:pStyle w:val="a"/>
              <w:numPr>
                <w:ilvl w:val="0"/>
                <w:numId w:val="0"/>
              </w:numPr>
            </w:pPr>
          </w:p>
        </w:tc>
        <w:tc>
          <w:tcPr>
            <w:tcW w:w="5108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0D4660" w:rsidRDefault="000D4660" w:rsidP="005B3310">
            <w:pPr>
              <w:pStyle w:val="-5"/>
            </w:pPr>
          </w:p>
        </w:tc>
        <w:tc>
          <w:tcPr>
            <w:tcW w:w="1420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0D4660" w:rsidRPr="00616FF8" w:rsidRDefault="000D4660" w:rsidP="003348E2">
            <w:pPr>
              <w:pStyle w:val="-5"/>
              <w:jc w:val="center"/>
            </w:pPr>
          </w:p>
        </w:tc>
        <w:tc>
          <w:tcPr>
            <w:tcW w:w="2696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0D4660" w:rsidRPr="00616FF8" w:rsidRDefault="000D4660" w:rsidP="006C359B">
            <w:pPr>
              <w:pStyle w:val="-5"/>
              <w:jc w:val="center"/>
            </w:pPr>
          </w:p>
        </w:tc>
        <w:tc>
          <w:tcPr>
            <w:tcW w:w="25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0D4660" w:rsidRPr="00616FF8" w:rsidRDefault="000D4660" w:rsidP="006C359B">
            <w:pPr>
              <w:pStyle w:val="-5"/>
              <w:jc w:val="center"/>
            </w:pPr>
          </w:p>
        </w:tc>
        <w:tc>
          <w:tcPr>
            <w:tcW w:w="23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0D4660" w:rsidRDefault="000D4660" w:rsidP="006C359B">
            <w:pPr>
              <w:pStyle w:val="-5"/>
              <w:jc w:val="center"/>
            </w:pPr>
          </w:p>
        </w:tc>
        <w:tc>
          <w:tcPr>
            <w:tcW w:w="99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0D4660" w:rsidRDefault="000D4660" w:rsidP="003348E2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0D4660" w:rsidRPr="007B1C1A" w:rsidRDefault="000D4660" w:rsidP="003348E2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0D4660" w:rsidRPr="00EB04D2" w:rsidRDefault="000D4660" w:rsidP="002D3F39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0D4660" w:rsidRDefault="000D4660" w:rsidP="003348E2">
            <w:pPr>
              <w:pStyle w:val="-"/>
              <w:rPr>
                <w:szCs w:val="26"/>
              </w:rPr>
            </w:pPr>
          </w:p>
        </w:tc>
        <w:tc>
          <w:tcPr>
            <w:tcW w:w="3384" w:type="dxa"/>
            <w:tcBorders>
              <w:top w:val="nil"/>
              <w:left w:val="single" w:sz="4" w:space="0" w:color="000000" w:themeColor="text1"/>
              <w:bottom w:val="nil"/>
              <w:right w:val="nil"/>
            </w:tcBorders>
          </w:tcPr>
          <w:p w:rsidR="000D4660" w:rsidRPr="006A5175" w:rsidRDefault="000D4660" w:rsidP="003348E2">
            <w:pPr>
              <w:pStyle w:val="-5"/>
              <w:rPr>
                <w:szCs w:val="26"/>
              </w:rPr>
            </w:pPr>
          </w:p>
        </w:tc>
      </w:tr>
      <w:tr w:rsidR="000D4660" w:rsidTr="00152616">
        <w:trPr>
          <w:trHeight w:val="403"/>
        </w:trPr>
        <w:tc>
          <w:tcPr>
            <w:tcW w:w="646" w:type="dxa"/>
            <w:tcBorders>
              <w:top w:val="nil"/>
              <w:left w:val="nil"/>
              <w:bottom w:val="nil"/>
              <w:right w:val="single" w:sz="4" w:space="0" w:color="000000" w:themeColor="text1"/>
            </w:tcBorders>
          </w:tcPr>
          <w:p w:rsidR="000D4660" w:rsidRPr="00037E67" w:rsidRDefault="000D4660" w:rsidP="000D4660">
            <w:pPr>
              <w:pStyle w:val="a"/>
              <w:numPr>
                <w:ilvl w:val="0"/>
                <w:numId w:val="0"/>
              </w:numPr>
            </w:pPr>
          </w:p>
        </w:tc>
        <w:tc>
          <w:tcPr>
            <w:tcW w:w="5108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0D4660" w:rsidRDefault="000D4660" w:rsidP="000D4660">
            <w:pPr>
              <w:pStyle w:val="-e"/>
            </w:pPr>
            <w:r>
              <w:t>Конденсаторы</w:t>
            </w:r>
          </w:p>
        </w:tc>
        <w:tc>
          <w:tcPr>
            <w:tcW w:w="1420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0D4660" w:rsidRPr="00616FF8" w:rsidRDefault="000D4660" w:rsidP="003348E2">
            <w:pPr>
              <w:pStyle w:val="-5"/>
              <w:jc w:val="center"/>
            </w:pPr>
          </w:p>
        </w:tc>
        <w:tc>
          <w:tcPr>
            <w:tcW w:w="2696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0D4660" w:rsidRPr="00616FF8" w:rsidRDefault="000D4660" w:rsidP="006C359B">
            <w:pPr>
              <w:pStyle w:val="-5"/>
              <w:jc w:val="center"/>
            </w:pPr>
          </w:p>
        </w:tc>
        <w:tc>
          <w:tcPr>
            <w:tcW w:w="25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0D4660" w:rsidRPr="00616FF8" w:rsidRDefault="000D4660" w:rsidP="006C359B">
            <w:pPr>
              <w:pStyle w:val="-5"/>
              <w:jc w:val="center"/>
            </w:pPr>
          </w:p>
        </w:tc>
        <w:tc>
          <w:tcPr>
            <w:tcW w:w="23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0D4660" w:rsidRDefault="000D4660" w:rsidP="006C359B">
            <w:pPr>
              <w:pStyle w:val="-5"/>
              <w:jc w:val="center"/>
            </w:pPr>
          </w:p>
        </w:tc>
        <w:tc>
          <w:tcPr>
            <w:tcW w:w="99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0D4660" w:rsidRDefault="000D4660" w:rsidP="003348E2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0D4660" w:rsidRPr="007B1C1A" w:rsidRDefault="000D4660" w:rsidP="003348E2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0D4660" w:rsidRPr="00EB04D2" w:rsidRDefault="000D4660" w:rsidP="002D3F39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0D4660" w:rsidRDefault="000D4660" w:rsidP="003348E2">
            <w:pPr>
              <w:pStyle w:val="-"/>
              <w:rPr>
                <w:szCs w:val="26"/>
              </w:rPr>
            </w:pPr>
          </w:p>
        </w:tc>
        <w:tc>
          <w:tcPr>
            <w:tcW w:w="3384" w:type="dxa"/>
            <w:tcBorders>
              <w:top w:val="nil"/>
              <w:left w:val="single" w:sz="4" w:space="0" w:color="000000" w:themeColor="text1"/>
              <w:bottom w:val="nil"/>
              <w:right w:val="nil"/>
            </w:tcBorders>
          </w:tcPr>
          <w:p w:rsidR="000D4660" w:rsidRPr="006A5175" w:rsidRDefault="000D4660" w:rsidP="003348E2">
            <w:pPr>
              <w:pStyle w:val="-5"/>
              <w:rPr>
                <w:szCs w:val="26"/>
              </w:rPr>
            </w:pPr>
          </w:p>
        </w:tc>
      </w:tr>
      <w:tr w:rsidR="000D4660" w:rsidTr="00152616">
        <w:trPr>
          <w:trHeight w:val="403"/>
        </w:trPr>
        <w:tc>
          <w:tcPr>
            <w:tcW w:w="646" w:type="dxa"/>
            <w:tcBorders>
              <w:top w:val="nil"/>
              <w:left w:val="nil"/>
              <w:bottom w:val="nil"/>
              <w:right w:val="single" w:sz="4" w:space="0" w:color="000000" w:themeColor="text1"/>
            </w:tcBorders>
          </w:tcPr>
          <w:p w:rsidR="000D4660" w:rsidRPr="00037E67" w:rsidRDefault="000D4660" w:rsidP="000D4660">
            <w:pPr>
              <w:pStyle w:val="a"/>
              <w:numPr>
                <w:ilvl w:val="0"/>
                <w:numId w:val="0"/>
              </w:numPr>
            </w:pPr>
          </w:p>
        </w:tc>
        <w:tc>
          <w:tcPr>
            <w:tcW w:w="5108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0D4660" w:rsidRDefault="000D4660" w:rsidP="005B3310">
            <w:pPr>
              <w:pStyle w:val="-5"/>
            </w:pPr>
          </w:p>
        </w:tc>
        <w:tc>
          <w:tcPr>
            <w:tcW w:w="1420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0D4660" w:rsidRPr="00616FF8" w:rsidRDefault="000D4660" w:rsidP="003348E2">
            <w:pPr>
              <w:pStyle w:val="-5"/>
              <w:jc w:val="center"/>
            </w:pPr>
          </w:p>
        </w:tc>
        <w:tc>
          <w:tcPr>
            <w:tcW w:w="2696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0D4660" w:rsidRPr="00616FF8" w:rsidRDefault="000D4660" w:rsidP="006C359B">
            <w:pPr>
              <w:pStyle w:val="-5"/>
              <w:jc w:val="center"/>
            </w:pPr>
          </w:p>
        </w:tc>
        <w:tc>
          <w:tcPr>
            <w:tcW w:w="25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0D4660" w:rsidRPr="00616FF8" w:rsidRDefault="000D4660" w:rsidP="006C359B">
            <w:pPr>
              <w:pStyle w:val="-5"/>
              <w:jc w:val="center"/>
            </w:pPr>
          </w:p>
        </w:tc>
        <w:tc>
          <w:tcPr>
            <w:tcW w:w="23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0D4660" w:rsidRDefault="000D4660" w:rsidP="006C359B">
            <w:pPr>
              <w:pStyle w:val="-5"/>
              <w:jc w:val="center"/>
            </w:pPr>
          </w:p>
        </w:tc>
        <w:tc>
          <w:tcPr>
            <w:tcW w:w="99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0D4660" w:rsidRDefault="000D4660" w:rsidP="003348E2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0D4660" w:rsidRPr="007B1C1A" w:rsidRDefault="000D4660" w:rsidP="003348E2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0D4660" w:rsidRPr="00EB04D2" w:rsidRDefault="000D4660" w:rsidP="002D3F39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0D4660" w:rsidRDefault="000D4660" w:rsidP="003348E2">
            <w:pPr>
              <w:pStyle w:val="-"/>
              <w:rPr>
                <w:szCs w:val="26"/>
              </w:rPr>
            </w:pPr>
          </w:p>
        </w:tc>
        <w:tc>
          <w:tcPr>
            <w:tcW w:w="3384" w:type="dxa"/>
            <w:tcBorders>
              <w:top w:val="nil"/>
              <w:left w:val="single" w:sz="4" w:space="0" w:color="000000" w:themeColor="text1"/>
              <w:bottom w:val="nil"/>
              <w:right w:val="nil"/>
            </w:tcBorders>
          </w:tcPr>
          <w:p w:rsidR="000D4660" w:rsidRPr="006A5175" w:rsidRDefault="000D4660" w:rsidP="003348E2">
            <w:pPr>
              <w:pStyle w:val="-5"/>
              <w:rPr>
                <w:szCs w:val="26"/>
              </w:rPr>
            </w:pPr>
          </w:p>
        </w:tc>
      </w:tr>
      <w:tr w:rsidR="000D4660" w:rsidTr="00152616">
        <w:trPr>
          <w:trHeight w:val="403"/>
        </w:trPr>
        <w:tc>
          <w:tcPr>
            <w:tcW w:w="646" w:type="dxa"/>
            <w:tcBorders>
              <w:top w:val="nil"/>
              <w:left w:val="nil"/>
              <w:bottom w:val="nil"/>
              <w:right w:val="single" w:sz="4" w:space="0" w:color="000000" w:themeColor="text1"/>
            </w:tcBorders>
          </w:tcPr>
          <w:p w:rsidR="000D4660" w:rsidRPr="00037E67" w:rsidRDefault="000D4660" w:rsidP="003348E2">
            <w:pPr>
              <w:pStyle w:val="a"/>
            </w:pPr>
          </w:p>
        </w:tc>
        <w:tc>
          <w:tcPr>
            <w:tcW w:w="5108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0D4660" w:rsidRDefault="000D4660" w:rsidP="005B3310">
            <w:pPr>
              <w:pStyle w:val="-5"/>
            </w:pPr>
            <w:r w:rsidRPr="000D4660">
              <w:t>К10-79-100В-МПО-22пФ ± 20%</w:t>
            </w:r>
          </w:p>
        </w:tc>
        <w:tc>
          <w:tcPr>
            <w:tcW w:w="1420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0D4660" w:rsidRPr="00616FF8" w:rsidRDefault="000D4660" w:rsidP="003348E2">
            <w:pPr>
              <w:pStyle w:val="-5"/>
              <w:jc w:val="center"/>
            </w:pPr>
            <w:r w:rsidRPr="00616FF8">
              <w:t>─</w:t>
            </w:r>
          </w:p>
        </w:tc>
        <w:tc>
          <w:tcPr>
            <w:tcW w:w="2696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0D4660" w:rsidRPr="00616FF8" w:rsidRDefault="000D4660" w:rsidP="006C359B">
            <w:pPr>
              <w:pStyle w:val="-5"/>
              <w:jc w:val="center"/>
            </w:pPr>
            <w:r w:rsidRPr="000D4660">
              <w:t>АЖЯР.673511.002ТУ</w:t>
            </w:r>
          </w:p>
        </w:tc>
        <w:tc>
          <w:tcPr>
            <w:tcW w:w="25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0D4660" w:rsidRPr="00616FF8" w:rsidRDefault="000D4660" w:rsidP="006C359B">
            <w:pPr>
              <w:pStyle w:val="-5"/>
              <w:jc w:val="center"/>
            </w:pPr>
            <w:r>
              <w:t>АО «Гириконд»</w:t>
            </w:r>
          </w:p>
        </w:tc>
        <w:tc>
          <w:tcPr>
            <w:tcW w:w="23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0D4660" w:rsidRDefault="00A471C2" w:rsidP="006C359B">
            <w:pPr>
              <w:pStyle w:val="-5"/>
              <w:jc w:val="center"/>
            </w:pPr>
            <w:r>
              <w:fldChar w:fldCharType="begin"/>
            </w:r>
            <w:r>
              <w:instrText xml:space="preserve"> REF DecNum \h  \* MERGEFORMAT </w:instrText>
            </w:r>
            <w:r>
              <w:fldChar w:fldCharType="separate"/>
            </w:r>
            <w:r>
              <w:rPr>
                <w:noProof/>
              </w:rPr>
              <w:t>ВБМА.469435.000</w:t>
            </w:r>
            <w:r>
              <w:fldChar w:fldCharType="end"/>
            </w:r>
          </w:p>
        </w:tc>
        <w:tc>
          <w:tcPr>
            <w:tcW w:w="99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0D4660" w:rsidRDefault="000D4660" w:rsidP="003348E2">
            <w:pPr>
              <w:pStyle w:val="-"/>
              <w:rPr>
                <w:szCs w:val="26"/>
              </w:rPr>
            </w:pPr>
            <w:r>
              <w:rPr>
                <w:szCs w:val="26"/>
              </w:rPr>
              <w:t>3</w:t>
            </w: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0D4660" w:rsidRPr="007B1C1A" w:rsidRDefault="000D4660" w:rsidP="003348E2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0D4660" w:rsidRPr="00EB04D2" w:rsidRDefault="000D4660" w:rsidP="002D3F39">
            <w:pPr>
              <w:pStyle w:val="-"/>
              <w:rPr>
                <w:szCs w:val="26"/>
              </w:rPr>
            </w:pPr>
            <w:r>
              <w:rPr>
                <w:szCs w:val="26"/>
              </w:rPr>
              <w:t>2</w:t>
            </w: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0D4660" w:rsidRDefault="000D4660" w:rsidP="003348E2">
            <w:pPr>
              <w:pStyle w:val="-"/>
              <w:rPr>
                <w:szCs w:val="26"/>
              </w:rPr>
            </w:pPr>
            <w:r>
              <w:rPr>
                <w:szCs w:val="26"/>
              </w:rPr>
              <w:t>5</w:t>
            </w:r>
          </w:p>
        </w:tc>
        <w:tc>
          <w:tcPr>
            <w:tcW w:w="3384" w:type="dxa"/>
            <w:tcBorders>
              <w:top w:val="nil"/>
              <w:left w:val="single" w:sz="4" w:space="0" w:color="000000" w:themeColor="text1"/>
              <w:bottom w:val="nil"/>
              <w:right w:val="nil"/>
            </w:tcBorders>
          </w:tcPr>
          <w:p w:rsidR="000D4660" w:rsidRPr="006A5175" w:rsidRDefault="000D4660" w:rsidP="003348E2">
            <w:pPr>
              <w:pStyle w:val="-5"/>
              <w:rPr>
                <w:szCs w:val="26"/>
              </w:rPr>
            </w:pPr>
            <w:r>
              <w:rPr>
                <w:szCs w:val="26"/>
              </w:rPr>
              <w:t>0603</w:t>
            </w:r>
          </w:p>
        </w:tc>
      </w:tr>
      <w:tr w:rsidR="000D4660" w:rsidTr="00152616">
        <w:trPr>
          <w:trHeight w:val="403"/>
        </w:trPr>
        <w:tc>
          <w:tcPr>
            <w:tcW w:w="646" w:type="dxa"/>
            <w:tcBorders>
              <w:top w:val="nil"/>
              <w:left w:val="nil"/>
              <w:bottom w:val="nil"/>
              <w:right w:val="single" w:sz="4" w:space="0" w:color="000000" w:themeColor="text1"/>
            </w:tcBorders>
          </w:tcPr>
          <w:p w:rsidR="000D4660" w:rsidRPr="00037E67" w:rsidRDefault="000D4660" w:rsidP="003348E2">
            <w:pPr>
              <w:pStyle w:val="a"/>
            </w:pPr>
          </w:p>
        </w:tc>
        <w:tc>
          <w:tcPr>
            <w:tcW w:w="5108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0D4660" w:rsidRDefault="000D7012" w:rsidP="005B3310">
            <w:pPr>
              <w:pStyle w:val="-5"/>
            </w:pPr>
            <w:r w:rsidRPr="000D7012">
              <w:t>К10-79-50В-Н30-1000пФ ± 20%</w:t>
            </w:r>
          </w:p>
        </w:tc>
        <w:tc>
          <w:tcPr>
            <w:tcW w:w="1420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0D4660" w:rsidRPr="00616FF8" w:rsidRDefault="000D7012" w:rsidP="003348E2">
            <w:pPr>
              <w:pStyle w:val="-5"/>
              <w:jc w:val="center"/>
            </w:pPr>
            <w:r w:rsidRPr="00616FF8">
              <w:t>─</w:t>
            </w:r>
          </w:p>
        </w:tc>
        <w:tc>
          <w:tcPr>
            <w:tcW w:w="2696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0D4660" w:rsidRPr="00616FF8" w:rsidRDefault="000D7012" w:rsidP="006C359B">
            <w:pPr>
              <w:pStyle w:val="-5"/>
              <w:jc w:val="center"/>
            </w:pPr>
            <w:r w:rsidRPr="000D7012">
              <w:t>АЖЯР.673511.002ТУ</w:t>
            </w:r>
          </w:p>
        </w:tc>
        <w:tc>
          <w:tcPr>
            <w:tcW w:w="25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0D4660" w:rsidRPr="00616FF8" w:rsidRDefault="000D7012" w:rsidP="006C359B">
            <w:pPr>
              <w:pStyle w:val="-5"/>
              <w:jc w:val="center"/>
            </w:pPr>
            <w:r>
              <w:t>АО «Гириконд»</w:t>
            </w:r>
          </w:p>
        </w:tc>
        <w:tc>
          <w:tcPr>
            <w:tcW w:w="23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0D4660" w:rsidRDefault="000D7012" w:rsidP="006C359B">
            <w:pPr>
              <w:pStyle w:val="-5"/>
              <w:jc w:val="center"/>
            </w:pPr>
            <w:r>
              <w:fldChar w:fldCharType="begin"/>
            </w:r>
            <w:r>
              <w:instrText xml:space="preserve"> REF DecNum \h  \* MERGEFORMAT </w:instrText>
            </w:r>
            <w:r>
              <w:fldChar w:fldCharType="separate"/>
            </w:r>
            <w:r>
              <w:rPr>
                <w:noProof/>
              </w:rPr>
              <w:t>ВБМА.469435.000</w:t>
            </w:r>
            <w:r>
              <w:fldChar w:fldCharType="end"/>
            </w:r>
          </w:p>
        </w:tc>
        <w:tc>
          <w:tcPr>
            <w:tcW w:w="99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0D4660" w:rsidRDefault="000D7012" w:rsidP="003348E2">
            <w:pPr>
              <w:pStyle w:val="-"/>
              <w:rPr>
                <w:szCs w:val="26"/>
              </w:rPr>
            </w:pPr>
            <w:r>
              <w:rPr>
                <w:szCs w:val="26"/>
              </w:rPr>
              <w:t>12</w:t>
            </w: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0D4660" w:rsidRPr="007B1C1A" w:rsidRDefault="000D4660" w:rsidP="003348E2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0D4660" w:rsidRPr="00EB04D2" w:rsidRDefault="000D7012" w:rsidP="002D3F39">
            <w:pPr>
              <w:pStyle w:val="-"/>
              <w:rPr>
                <w:szCs w:val="26"/>
              </w:rPr>
            </w:pPr>
            <w:r>
              <w:rPr>
                <w:szCs w:val="26"/>
              </w:rPr>
              <w:t>5</w:t>
            </w: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0D4660" w:rsidRDefault="000D7012" w:rsidP="003348E2">
            <w:pPr>
              <w:pStyle w:val="-"/>
              <w:rPr>
                <w:szCs w:val="26"/>
              </w:rPr>
            </w:pPr>
            <w:r>
              <w:rPr>
                <w:szCs w:val="26"/>
              </w:rPr>
              <w:t>17</w:t>
            </w:r>
          </w:p>
        </w:tc>
        <w:tc>
          <w:tcPr>
            <w:tcW w:w="3384" w:type="dxa"/>
            <w:tcBorders>
              <w:top w:val="nil"/>
              <w:left w:val="single" w:sz="4" w:space="0" w:color="000000" w:themeColor="text1"/>
              <w:bottom w:val="nil"/>
              <w:right w:val="nil"/>
            </w:tcBorders>
          </w:tcPr>
          <w:p w:rsidR="000D4660" w:rsidRPr="006A5175" w:rsidRDefault="000D7012" w:rsidP="003348E2">
            <w:pPr>
              <w:pStyle w:val="-5"/>
              <w:rPr>
                <w:szCs w:val="26"/>
              </w:rPr>
            </w:pPr>
            <w:r>
              <w:rPr>
                <w:szCs w:val="26"/>
              </w:rPr>
              <w:t>0603</w:t>
            </w:r>
          </w:p>
        </w:tc>
      </w:tr>
      <w:tr w:rsidR="000D4660" w:rsidTr="00152616">
        <w:trPr>
          <w:trHeight w:val="403"/>
        </w:trPr>
        <w:tc>
          <w:tcPr>
            <w:tcW w:w="646" w:type="dxa"/>
            <w:tcBorders>
              <w:top w:val="nil"/>
              <w:left w:val="nil"/>
              <w:bottom w:val="nil"/>
              <w:right w:val="single" w:sz="4" w:space="0" w:color="000000" w:themeColor="text1"/>
            </w:tcBorders>
          </w:tcPr>
          <w:p w:rsidR="000D4660" w:rsidRPr="00037E67" w:rsidRDefault="000D4660" w:rsidP="003348E2">
            <w:pPr>
              <w:pStyle w:val="a"/>
            </w:pPr>
          </w:p>
        </w:tc>
        <w:tc>
          <w:tcPr>
            <w:tcW w:w="5108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0D4660" w:rsidRDefault="00B42E2A" w:rsidP="005B3310">
            <w:pPr>
              <w:pStyle w:val="-5"/>
            </w:pPr>
            <w:r w:rsidRPr="00B42E2A">
              <w:t>К10-79-10В-Н30-0,01 мкФ ± 20%</w:t>
            </w:r>
          </w:p>
        </w:tc>
        <w:tc>
          <w:tcPr>
            <w:tcW w:w="1420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0D4660" w:rsidRPr="00616FF8" w:rsidRDefault="000D7012" w:rsidP="003348E2">
            <w:pPr>
              <w:pStyle w:val="-5"/>
              <w:jc w:val="center"/>
            </w:pPr>
            <w:r w:rsidRPr="00616FF8">
              <w:t>─</w:t>
            </w:r>
          </w:p>
        </w:tc>
        <w:tc>
          <w:tcPr>
            <w:tcW w:w="2696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0D4660" w:rsidRPr="00616FF8" w:rsidRDefault="000D7012" w:rsidP="006C359B">
            <w:pPr>
              <w:pStyle w:val="-5"/>
              <w:jc w:val="center"/>
            </w:pPr>
            <w:r w:rsidRPr="000D7012">
              <w:t>АЖЯР.673511.002ТУ</w:t>
            </w:r>
          </w:p>
        </w:tc>
        <w:tc>
          <w:tcPr>
            <w:tcW w:w="25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0D4660" w:rsidRPr="00616FF8" w:rsidRDefault="000D7012" w:rsidP="006C359B">
            <w:pPr>
              <w:pStyle w:val="-5"/>
              <w:jc w:val="center"/>
            </w:pPr>
            <w:r>
              <w:t>АО «Гириконд»</w:t>
            </w:r>
          </w:p>
        </w:tc>
        <w:tc>
          <w:tcPr>
            <w:tcW w:w="23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0D4660" w:rsidRDefault="000D7012" w:rsidP="006C359B">
            <w:pPr>
              <w:pStyle w:val="-5"/>
              <w:jc w:val="center"/>
            </w:pPr>
            <w:r>
              <w:fldChar w:fldCharType="begin"/>
            </w:r>
            <w:r>
              <w:instrText xml:space="preserve"> REF DecNum \h  \* MERGEFORMAT </w:instrText>
            </w:r>
            <w:r>
              <w:fldChar w:fldCharType="separate"/>
            </w:r>
            <w:r>
              <w:rPr>
                <w:noProof/>
              </w:rPr>
              <w:t>ВБМА.469435.000</w:t>
            </w:r>
            <w:r>
              <w:fldChar w:fldCharType="end"/>
            </w:r>
          </w:p>
        </w:tc>
        <w:tc>
          <w:tcPr>
            <w:tcW w:w="99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0D4660" w:rsidRDefault="00B42E2A" w:rsidP="003348E2">
            <w:pPr>
              <w:pStyle w:val="-"/>
              <w:rPr>
                <w:szCs w:val="26"/>
              </w:rPr>
            </w:pPr>
            <w:r>
              <w:rPr>
                <w:szCs w:val="26"/>
              </w:rPr>
              <w:t>4</w:t>
            </w: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0D4660" w:rsidRPr="007B1C1A" w:rsidRDefault="000D4660" w:rsidP="003348E2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0D4660" w:rsidRPr="00EB04D2" w:rsidRDefault="00B42E2A" w:rsidP="002D3F39">
            <w:pPr>
              <w:pStyle w:val="-"/>
              <w:rPr>
                <w:szCs w:val="26"/>
              </w:rPr>
            </w:pPr>
            <w:r>
              <w:rPr>
                <w:szCs w:val="26"/>
              </w:rPr>
              <w:t>2</w:t>
            </w: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0D4660" w:rsidRDefault="00B42E2A" w:rsidP="003348E2">
            <w:pPr>
              <w:pStyle w:val="-"/>
              <w:rPr>
                <w:szCs w:val="26"/>
              </w:rPr>
            </w:pPr>
            <w:r>
              <w:rPr>
                <w:szCs w:val="26"/>
              </w:rPr>
              <w:t>6</w:t>
            </w:r>
          </w:p>
        </w:tc>
        <w:tc>
          <w:tcPr>
            <w:tcW w:w="3384" w:type="dxa"/>
            <w:tcBorders>
              <w:top w:val="nil"/>
              <w:left w:val="single" w:sz="4" w:space="0" w:color="000000" w:themeColor="text1"/>
              <w:bottom w:val="nil"/>
              <w:right w:val="nil"/>
            </w:tcBorders>
          </w:tcPr>
          <w:p w:rsidR="000D4660" w:rsidRPr="006A5175" w:rsidRDefault="00B42E2A" w:rsidP="003348E2">
            <w:pPr>
              <w:pStyle w:val="-5"/>
              <w:rPr>
                <w:szCs w:val="26"/>
              </w:rPr>
            </w:pPr>
            <w:r>
              <w:rPr>
                <w:szCs w:val="26"/>
              </w:rPr>
              <w:t>0603</w:t>
            </w:r>
          </w:p>
        </w:tc>
      </w:tr>
      <w:tr w:rsidR="000D4660" w:rsidTr="00152616">
        <w:trPr>
          <w:trHeight w:val="403"/>
        </w:trPr>
        <w:tc>
          <w:tcPr>
            <w:tcW w:w="646" w:type="dxa"/>
            <w:tcBorders>
              <w:top w:val="nil"/>
              <w:left w:val="nil"/>
              <w:bottom w:val="nil"/>
              <w:right w:val="single" w:sz="4" w:space="0" w:color="000000" w:themeColor="text1"/>
            </w:tcBorders>
          </w:tcPr>
          <w:p w:rsidR="000D4660" w:rsidRPr="00037E67" w:rsidRDefault="000D4660" w:rsidP="003348E2">
            <w:pPr>
              <w:pStyle w:val="a"/>
            </w:pPr>
          </w:p>
        </w:tc>
        <w:tc>
          <w:tcPr>
            <w:tcW w:w="5108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0D4660" w:rsidRDefault="00B42E2A" w:rsidP="005B3310">
            <w:pPr>
              <w:pStyle w:val="-5"/>
            </w:pPr>
            <w:r w:rsidRPr="00B42E2A">
              <w:t>К10-79-10В-Н90-0,1 мкФ ± 20%</w:t>
            </w:r>
          </w:p>
        </w:tc>
        <w:tc>
          <w:tcPr>
            <w:tcW w:w="1420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0D4660" w:rsidRPr="00616FF8" w:rsidRDefault="000D7012" w:rsidP="003348E2">
            <w:pPr>
              <w:pStyle w:val="-5"/>
              <w:jc w:val="center"/>
            </w:pPr>
            <w:r w:rsidRPr="00616FF8">
              <w:t>─</w:t>
            </w:r>
          </w:p>
        </w:tc>
        <w:tc>
          <w:tcPr>
            <w:tcW w:w="2696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0D4660" w:rsidRPr="00616FF8" w:rsidRDefault="000D7012" w:rsidP="006C359B">
            <w:pPr>
              <w:pStyle w:val="-5"/>
              <w:jc w:val="center"/>
            </w:pPr>
            <w:r w:rsidRPr="000D7012">
              <w:t>АЖЯР.673511.002ТУ</w:t>
            </w:r>
          </w:p>
        </w:tc>
        <w:tc>
          <w:tcPr>
            <w:tcW w:w="25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0D4660" w:rsidRPr="00616FF8" w:rsidRDefault="000D7012" w:rsidP="006C359B">
            <w:pPr>
              <w:pStyle w:val="-5"/>
              <w:jc w:val="center"/>
            </w:pPr>
            <w:r>
              <w:t>АО «Гириконд»</w:t>
            </w:r>
          </w:p>
        </w:tc>
        <w:tc>
          <w:tcPr>
            <w:tcW w:w="23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0D4660" w:rsidRDefault="000D7012" w:rsidP="006C359B">
            <w:pPr>
              <w:pStyle w:val="-5"/>
              <w:jc w:val="center"/>
            </w:pPr>
            <w:r>
              <w:fldChar w:fldCharType="begin"/>
            </w:r>
            <w:r>
              <w:instrText xml:space="preserve"> REF DecNum \h  \* MERGEFORMAT </w:instrText>
            </w:r>
            <w:r>
              <w:fldChar w:fldCharType="separate"/>
            </w:r>
            <w:r>
              <w:rPr>
                <w:noProof/>
              </w:rPr>
              <w:t>ВБМА.469435.000</w:t>
            </w:r>
            <w:r>
              <w:fldChar w:fldCharType="end"/>
            </w:r>
          </w:p>
        </w:tc>
        <w:tc>
          <w:tcPr>
            <w:tcW w:w="99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0D4660" w:rsidRDefault="00B42E2A" w:rsidP="003348E2">
            <w:pPr>
              <w:pStyle w:val="-"/>
              <w:rPr>
                <w:szCs w:val="26"/>
              </w:rPr>
            </w:pPr>
            <w:r>
              <w:rPr>
                <w:szCs w:val="26"/>
              </w:rPr>
              <w:t>61</w:t>
            </w: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0D4660" w:rsidRPr="007B1C1A" w:rsidRDefault="000D4660" w:rsidP="003348E2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0D4660" w:rsidRPr="00EB04D2" w:rsidRDefault="00C12B5A" w:rsidP="002D3F39">
            <w:pPr>
              <w:pStyle w:val="-"/>
              <w:rPr>
                <w:szCs w:val="26"/>
              </w:rPr>
            </w:pPr>
            <w:r>
              <w:rPr>
                <w:szCs w:val="26"/>
              </w:rPr>
              <w:t>19</w:t>
            </w: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0D4660" w:rsidRDefault="00C12B5A" w:rsidP="003348E2">
            <w:pPr>
              <w:pStyle w:val="-"/>
              <w:rPr>
                <w:szCs w:val="26"/>
              </w:rPr>
            </w:pPr>
            <w:r>
              <w:rPr>
                <w:szCs w:val="26"/>
              </w:rPr>
              <w:t>80</w:t>
            </w:r>
          </w:p>
        </w:tc>
        <w:tc>
          <w:tcPr>
            <w:tcW w:w="3384" w:type="dxa"/>
            <w:tcBorders>
              <w:top w:val="nil"/>
              <w:left w:val="single" w:sz="4" w:space="0" w:color="000000" w:themeColor="text1"/>
              <w:bottom w:val="nil"/>
              <w:right w:val="nil"/>
            </w:tcBorders>
          </w:tcPr>
          <w:p w:rsidR="000D4660" w:rsidRPr="006A5175" w:rsidRDefault="00C12B5A" w:rsidP="003348E2">
            <w:pPr>
              <w:pStyle w:val="-5"/>
              <w:rPr>
                <w:szCs w:val="26"/>
              </w:rPr>
            </w:pPr>
            <w:r>
              <w:rPr>
                <w:szCs w:val="26"/>
              </w:rPr>
              <w:t>0603</w:t>
            </w:r>
          </w:p>
        </w:tc>
      </w:tr>
      <w:tr w:rsidR="000D4660" w:rsidTr="00152616">
        <w:trPr>
          <w:trHeight w:val="403"/>
        </w:trPr>
        <w:tc>
          <w:tcPr>
            <w:tcW w:w="646" w:type="dxa"/>
            <w:tcBorders>
              <w:top w:val="nil"/>
              <w:left w:val="nil"/>
              <w:bottom w:val="nil"/>
              <w:right w:val="single" w:sz="4" w:space="0" w:color="000000" w:themeColor="text1"/>
            </w:tcBorders>
          </w:tcPr>
          <w:p w:rsidR="000D4660" w:rsidRPr="00037E67" w:rsidRDefault="000D4660" w:rsidP="003348E2">
            <w:pPr>
              <w:pStyle w:val="a"/>
            </w:pPr>
          </w:p>
        </w:tc>
        <w:tc>
          <w:tcPr>
            <w:tcW w:w="5108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0D4660" w:rsidRDefault="00BD3953" w:rsidP="005B3310">
            <w:pPr>
              <w:pStyle w:val="-5"/>
            </w:pPr>
            <w:r w:rsidRPr="00BD3953">
              <w:t>К10-79-25В-Н90-0,47мкФ ± 20%</w:t>
            </w:r>
          </w:p>
        </w:tc>
        <w:tc>
          <w:tcPr>
            <w:tcW w:w="1420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0D4660" w:rsidRPr="00616FF8" w:rsidRDefault="000D7012" w:rsidP="003348E2">
            <w:pPr>
              <w:pStyle w:val="-5"/>
              <w:jc w:val="center"/>
            </w:pPr>
            <w:r w:rsidRPr="00616FF8">
              <w:t>─</w:t>
            </w:r>
          </w:p>
        </w:tc>
        <w:tc>
          <w:tcPr>
            <w:tcW w:w="2696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0D4660" w:rsidRPr="00616FF8" w:rsidRDefault="000D7012" w:rsidP="006C359B">
            <w:pPr>
              <w:pStyle w:val="-5"/>
              <w:jc w:val="center"/>
            </w:pPr>
            <w:r w:rsidRPr="000D7012">
              <w:t>АЖЯР.673511.002ТУ</w:t>
            </w:r>
          </w:p>
        </w:tc>
        <w:tc>
          <w:tcPr>
            <w:tcW w:w="25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0D4660" w:rsidRPr="00616FF8" w:rsidRDefault="000D7012" w:rsidP="006C359B">
            <w:pPr>
              <w:pStyle w:val="-5"/>
              <w:jc w:val="center"/>
            </w:pPr>
            <w:r>
              <w:t>АО «Гириконд»</w:t>
            </w:r>
          </w:p>
        </w:tc>
        <w:tc>
          <w:tcPr>
            <w:tcW w:w="23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0D4660" w:rsidRDefault="000D7012" w:rsidP="006C359B">
            <w:pPr>
              <w:pStyle w:val="-5"/>
              <w:jc w:val="center"/>
            </w:pPr>
            <w:r>
              <w:fldChar w:fldCharType="begin"/>
            </w:r>
            <w:r>
              <w:instrText xml:space="preserve"> REF DecNum \h  \* MERGEFORMAT </w:instrText>
            </w:r>
            <w:r>
              <w:fldChar w:fldCharType="separate"/>
            </w:r>
            <w:r>
              <w:rPr>
                <w:noProof/>
              </w:rPr>
              <w:t>ВБМА.469435.000</w:t>
            </w:r>
            <w:r>
              <w:fldChar w:fldCharType="end"/>
            </w:r>
          </w:p>
        </w:tc>
        <w:tc>
          <w:tcPr>
            <w:tcW w:w="99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0D4660" w:rsidRDefault="00BD3953" w:rsidP="003348E2">
            <w:pPr>
              <w:pStyle w:val="-"/>
              <w:rPr>
                <w:szCs w:val="26"/>
              </w:rPr>
            </w:pPr>
            <w:r>
              <w:rPr>
                <w:szCs w:val="26"/>
              </w:rPr>
              <w:t>2</w:t>
            </w: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0D4660" w:rsidRPr="007B1C1A" w:rsidRDefault="000D4660" w:rsidP="003348E2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0D4660" w:rsidRPr="00EB04D2" w:rsidRDefault="00BD3953" w:rsidP="002D3F39">
            <w:pPr>
              <w:pStyle w:val="-"/>
              <w:rPr>
                <w:szCs w:val="26"/>
              </w:rPr>
            </w:pPr>
            <w:r>
              <w:rPr>
                <w:szCs w:val="26"/>
              </w:rPr>
              <w:t>2</w:t>
            </w: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0D4660" w:rsidRDefault="00BD3953" w:rsidP="003348E2">
            <w:pPr>
              <w:pStyle w:val="-"/>
              <w:rPr>
                <w:szCs w:val="26"/>
              </w:rPr>
            </w:pPr>
            <w:r>
              <w:rPr>
                <w:szCs w:val="26"/>
              </w:rPr>
              <w:t>4</w:t>
            </w:r>
          </w:p>
        </w:tc>
        <w:tc>
          <w:tcPr>
            <w:tcW w:w="3384" w:type="dxa"/>
            <w:tcBorders>
              <w:top w:val="nil"/>
              <w:left w:val="single" w:sz="4" w:space="0" w:color="000000" w:themeColor="text1"/>
              <w:bottom w:val="nil"/>
              <w:right w:val="nil"/>
            </w:tcBorders>
          </w:tcPr>
          <w:p w:rsidR="000D4660" w:rsidRPr="006A5175" w:rsidRDefault="00C12B5A" w:rsidP="003348E2">
            <w:pPr>
              <w:pStyle w:val="-5"/>
              <w:rPr>
                <w:szCs w:val="26"/>
              </w:rPr>
            </w:pPr>
            <w:r>
              <w:rPr>
                <w:szCs w:val="26"/>
              </w:rPr>
              <w:t>1206</w:t>
            </w:r>
          </w:p>
        </w:tc>
      </w:tr>
      <w:tr w:rsidR="000D4660" w:rsidTr="00152616">
        <w:trPr>
          <w:trHeight w:val="403"/>
        </w:trPr>
        <w:tc>
          <w:tcPr>
            <w:tcW w:w="646" w:type="dxa"/>
            <w:tcBorders>
              <w:top w:val="nil"/>
              <w:left w:val="nil"/>
              <w:bottom w:val="nil"/>
              <w:right w:val="single" w:sz="4" w:space="0" w:color="000000" w:themeColor="text1"/>
            </w:tcBorders>
          </w:tcPr>
          <w:p w:rsidR="000D4660" w:rsidRPr="00037E67" w:rsidRDefault="000D4660" w:rsidP="003348E2">
            <w:pPr>
              <w:pStyle w:val="a"/>
            </w:pPr>
          </w:p>
        </w:tc>
        <w:tc>
          <w:tcPr>
            <w:tcW w:w="5108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0D4660" w:rsidRDefault="00BD3953" w:rsidP="005B3310">
            <w:pPr>
              <w:pStyle w:val="-5"/>
            </w:pPr>
            <w:r w:rsidRPr="00BD3953">
              <w:t>К10-79-10В-Н90-2.2мкФ ± 20%</w:t>
            </w:r>
          </w:p>
        </w:tc>
        <w:tc>
          <w:tcPr>
            <w:tcW w:w="1420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0D4660" w:rsidRPr="00616FF8" w:rsidRDefault="000D7012" w:rsidP="003348E2">
            <w:pPr>
              <w:pStyle w:val="-5"/>
              <w:jc w:val="center"/>
            </w:pPr>
            <w:r w:rsidRPr="00616FF8">
              <w:t>─</w:t>
            </w:r>
          </w:p>
        </w:tc>
        <w:tc>
          <w:tcPr>
            <w:tcW w:w="2696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0D4660" w:rsidRPr="00616FF8" w:rsidRDefault="00BD3953" w:rsidP="006C359B">
            <w:pPr>
              <w:pStyle w:val="-5"/>
              <w:jc w:val="center"/>
            </w:pPr>
            <w:r w:rsidRPr="000D7012">
              <w:t>АЖЯР.673511.002ТУ</w:t>
            </w:r>
          </w:p>
        </w:tc>
        <w:tc>
          <w:tcPr>
            <w:tcW w:w="25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0D4660" w:rsidRPr="00616FF8" w:rsidRDefault="00BD3953" w:rsidP="006C359B">
            <w:pPr>
              <w:pStyle w:val="-5"/>
              <w:jc w:val="center"/>
            </w:pPr>
            <w:r>
              <w:t>АО «Гириконд»</w:t>
            </w:r>
          </w:p>
        </w:tc>
        <w:tc>
          <w:tcPr>
            <w:tcW w:w="23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0D4660" w:rsidRDefault="000D7012" w:rsidP="006C359B">
            <w:pPr>
              <w:pStyle w:val="-5"/>
              <w:jc w:val="center"/>
            </w:pPr>
            <w:r>
              <w:fldChar w:fldCharType="begin"/>
            </w:r>
            <w:r>
              <w:instrText xml:space="preserve"> REF DecNum \h  \* MERGEFORMAT </w:instrText>
            </w:r>
            <w:r>
              <w:fldChar w:fldCharType="separate"/>
            </w:r>
            <w:r>
              <w:rPr>
                <w:noProof/>
              </w:rPr>
              <w:t>ВБМА.469435.000</w:t>
            </w:r>
            <w:r>
              <w:fldChar w:fldCharType="end"/>
            </w:r>
          </w:p>
        </w:tc>
        <w:tc>
          <w:tcPr>
            <w:tcW w:w="99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0D4660" w:rsidRDefault="00BD3953" w:rsidP="003348E2">
            <w:pPr>
              <w:pStyle w:val="-"/>
              <w:rPr>
                <w:szCs w:val="26"/>
              </w:rPr>
            </w:pPr>
            <w:r>
              <w:rPr>
                <w:szCs w:val="26"/>
              </w:rPr>
              <w:t>2</w:t>
            </w: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0D4660" w:rsidRPr="007B1C1A" w:rsidRDefault="000D4660" w:rsidP="003348E2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0D4660" w:rsidRPr="00EB04D2" w:rsidRDefault="00BD3953" w:rsidP="002D3F39">
            <w:pPr>
              <w:pStyle w:val="-"/>
              <w:rPr>
                <w:szCs w:val="26"/>
              </w:rPr>
            </w:pPr>
            <w:r>
              <w:rPr>
                <w:szCs w:val="26"/>
              </w:rPr>
              <w:t>2</w:t>
            </w: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0D4660" w:rsidRDefault="00BD3953" w:rsidP="003348E2">
            <w:pPr>
              <w:pStyle w:val="-"/>
              <w:rPr>
                <w:szCs w:val="26"/>
              </w:rPr>
            </w:pPr>
            <w:r>
              <w:rPr>
                <w:szCs w:val="26"/>
              </w:rPr>
              <w:t>4</w:t>
            </w:r>
          </w:p>
        </w:tc>
        <w:tc>
          <w:tcPr>
            <w:tcW w:w="3384" w:type="dxa"/>
            <w:tcBorders>
              <w:top w:val="nil"/>
              <w:left w:val="single" w:sz="4" w:space="0" w:color="000000" w:themeColor="text1"/>
              <w:bottom w:val="nil"/>
              <w:right w:val="nil"/>
            </w:tcBorders>
          </w:tcPr>
          <w:p w:rsidR="000D4660" w:rsidRPr="006A5175" w:rsidRDefault="00C12B5A" w:rsidP="003348E2">
            <w:pPr>
              <w:pStyle w:val="-5"/>
              <w:rPr>
                <w:szCs w:val="26"/>
              </w:rPr>
            </w:pPr>
            <w:r>
              <w:rPr>
                <w:szCs w:val="26"/>
              </w:rPr>
              <w:t>1812</w:t>
            </w:r>
          </w:p>
        </w:tc>
      </w:tr>
      <w:tr w:rsidR="000D4660" w:rsidTr="00152616">
        <w:trPr>
          <w:trHeight w:val="403"/>
        </w:trPr>
        <w:tc>
          <w:tcPr>
            <w:tcW w:w="646" w:type="dxa"/>
            <w:tcBorders>
              <w:top w:val="nil"/>
              <w:left w:val="nil"/>
              <w:bottom w:val="nil"/>
              <w:right w:val="single" w:sz="4" w:space="0" w:color="000000" w:themeColor="text1"/>
            </w:tcBorders>
          </w:tcPr>
          <w:p w:rsidR="000D4660" w:rsidRPr="00037E67" w:rsidRDefault="000D4660" w:rsidP="003348E2">
            <w:pPr>
              <w:pStyle w:val="a"/>
            </w:pPr>
          </w:p>
        </w:tc>
        <w:tc>
          <w:tcPr>
            <w:tcW w:w="5108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0D4660" w:rsidRDefault="002B7EB2" w:rsidP="005B3310">
            <w:pPr>
              <w:pStyle w:val="-5"/>
            </w:pPr>
            <w:r w:rsidRPr="002B7EB2">
              <w:t>К53-68 «B» - 6.3В - 10 мкФ ± 10%</w:t>
            </w:r>
          </w:p>
        </w:tc>
        <w:tc>
          <w:tcPr>
            <w:tcW w:w="1420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0D4660" w:rsidRPr="00616FF8" w:rsidRDefault="000D7012" w:rsidP="003348E2">
            <w:pPr>
              <w:pStyle w:val="-5"/>
              <w:jc w:val="center"/>
            </w:pPr>
            <w:r w:rsidRPr="00616FF8">
              <w:t>─</w:t>
            </w:r>
          </w:p>
        </w:tc>
        <w:tc>
          <w:tcPr>
            <w:tcW w:w="2696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0D4660" w:rsidRPr="00616FF8" w:rsidRDefault="003F2988" w:rsidP="006C359B">
            <w:pPr>
              <w:pStyle w:val="-5"/>
              <w:jc w:val="center"/>
            </w:pPr>
            <w:r w:rsidRPr="003F2988">
              <w:t>АЖЯР.673546.007ТУ</w:t>
            </w:r>
          </w:p>
        </w:tc>
        <w:tc>
          <w:tcPr>
            <w:tcW w:w="25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0D4660" w:rsidRPr="00616FF8" w:rsidRDefault="003F2988" w:rsidP="006C359B">
            <w:pPr>
              <w:pStyle w:val="-5"/>
              <w:jc w:val="center"/>
            </w:pPr>
            <w:r>
              <w:t>АО «Гириконд»</w:t>
            </w:r>
          </w:p>
        </w:tc>
        <w:tc>
          <w:tcPr>
            <w:tcW w:w="23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0D4660" w:rsidRDefault="000D7012" w:rsidP="006C359B">
            <w:pPr>
              <w:pStyle w:val="-5"/>
              <w:jc w:val="center"/>
            </w:pPr>
            <w:r>
              <w:fldChar w:fldCharType="begin"/>
            </w:r>
            <w:r>
              <w:instrText xml:space="preserve"> REF DecNum \h  \* MERGEFORMAT </w:instrText>
            </w:r>
            <w:r>
              <w:fldChar w:fldCharType="separate"/>
            </w:r>
            <w:r>
              <w:rPr>
                <w:noProof/>
              </w:rPr>
              <w:t>ВБМА.469435.000</w:t>
            </w:r>
            <w:r>
              <w:fldChar w:fldCharType="end"/>
            </w:r>
          </w:p>
        </w:tc>
        <w:tc>
          <w:tcPr>
            <w:tcW w:w="99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0D4660" w:rsidRDefault="0017102B" w:rsidP="003348E2">
            <w:pPr>
              <w:pStyle w:val="-"/>
              <w:rPr>
                <w:szCs w:val="26"/>
              </w:rPr>
            </w:pPr>
            <w:r>
              <w:rPr>
                <w:szCs w:val="26"/>
              </w:rPr>
              <w:t>1</w:t>
            </w: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0D4660" w:rsidRPr="007B1C1A" w:rsidRDefault="000D4660" w:rsidP="003348E2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0D4660" w:rsidRPr="00EB04D2" w:rsidRDefault="003F2988" w:rsidP="002D3F39">
            <w:pPr>
              <w:pStyle w:val="-"/>
              <w:rPr>
                <w:szCs w:val="26"/>
              </w:rPr>
            </w:pPr>
            <w:r>
              <w:rPr>
                <w:szCs w:val="26"/>
              </w:rPr>
              <w:t>2</w:t>
            </w: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0D4660" w:rsidRDefault="003F2988" w:rsidP="003348E2">
            <w:pPr>
              <w:pStyle w:val="-"/>
              <w:rPr>
                <w:szCs w:val="26"/>
              </w:rPr>
            </w:pPr>
            <w:r>
              <w:rPr>
                <w:szCs w:val="26"/>
              </w:rPr>
              <w:t>3</w:t>
            </w:r>
          </w:p>
        </w:tc>
        <w:tc>
          <w:tcPr>
            <w:tcW w:w="3384" w:type="dxa"/>
            <w:tcBorders>
              <w:top w:val="nil"/>
              <w:left w:val="single" w:sz="4" w:space="0" w:color="000000" w:themeColor="text1"/>
              <w:bottom w:val="nil"/>
              <w:right w:val="nil"/>
            </w:tcBorders>
          </w:tcPr>
          <w:p w:rsidR="000D4660" w:rsidRPr="006A5175" w:rsidRDefault="005706BC" w:rsidP="003348E2">
            <w:pPr>
              <w:pStyle w:val="-5"/>
              <w:rPr>
                <w:szCs w:val="26"/>
              </w:rPr>
            </w:pPr>
            <w:r>
              <w:rPr>
                <w:szCs w:val="26"/>
              </w:rPr>
              <w:t>Тантал</w:t>
            </w:r>
          </w:p>
        </w:tc>
      </w:tr>
      <w:tr w:rsidR="000D4660" w:rsidTr="00152616">
        <w:trPr>
          <w:trHeight w:val="403"/>
        </w:trPr>
        <w:tc>
          <w:tcPr>
            <w:tcW w:w="646" w:type="dxa"/>
            <w:tcBorders>
              <w:top w:val="nil"/>
              <w:left w:val="nil"/>
              <w:bottom w:val="nil"/>
              <w:right w:val="single" w:sz="4" w:space="0" w:color="000000" w:themeColor="text1"/>
            </w:tcBorders>
          </w:tcPr>
          <w:p w:rsidR="000D4660" w:rsidRPr="00037E67" w:rsidRDefault="000D4660" w:rsidP="003348E2">
            <w:pPr>
              <w:pStyle w:val="a"/>
            </w:pPr>
          </w:p>
        </w:tc>
        <w:tc>
          <w:tcPr>
            <w:tcW w:w="5108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0D4660" w:rsidRDefault="0017102B" w:rsidP="005B3310">
            <w:pPr>
              <w:pStyle w:val="-5"/>
            </w:pPr>
            <w:r w:rsidRPr="0017102B">
              <w:t>К53-68 «B» - 10В - 10 мкФ ± 10%</w:t>
            </w:r>
          </w:p>
        </w:tc>
        <w:tc>
          <w:tcPr>
            <w:tcW w:w="1420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0D4660" w:rsidRPr="00616FF8" w:rsidRDefault="000D7012" w:rsidP="003348E2">
            <w:pPr>
              <w:pStyle w:val="-5"/>
              <w:jc w:val="center"/>
            </w:pPr>
            <w:r w:rsidRPr="00616FF8">
              <w:t>─</w:t>
            </w:r>
          </w:p>
        </w:tc>
        <w:tc>
          <w:tcPr>
            <w:tcW w:w="2696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0D4660" w:rsidRPr="00616FF8" w:rsidRDefault="003F2988" w:rsidP="006C359B">
            <w:pPr>
              <w:pStyle w:val="-5"/>
              <w:jc w:val="center"/>
            </w:pPr>
            <w:r w:rsidRPr="003F2988">
              <w:t>АЖЯР.673546.007ТУ</w:t>
            </w:r>
          </w:p>
        </w:tc>
        <w:tc>
          <w:tcPr>
            <w:tcW w:w="25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0D4660" w:rsidRPr="00616FF8" w:rsidRDefault="003F2988" w:rsidP="006C359B">
            <w:pPr>
              <w:pStyle w:val="-5"/>
              <w:jc w:val="center"/>
            </w:pPr>
            <w:r>
              <w:t>АО «Гириконд»</w:t>
            </w:r>
          </w:p>
        </w:tc>
        <w:tc>
          <w:tcPr>
            <w:tcW w:w="23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0D4660" w:rsidRDefault="000D7012" w:rsidP="006C359B">
            <w:pPr>
              <w:pStyle w:val="-5"/>
              <w:jc w:val="center"/>
            </w:pPr>
            <w:r>
              <w:fldChar w:fldCharType="begin"/>
            </w:r>
            <w:r>
              <w:instrText xml:space="preserve"> REF DecNum \h  \* MERGEFORMAT </w:instrText>
            </w:r>
            <w:r>
              <w:fldChar w:fldCharType="separate"/>
            </w:r>
            <w:r>
              <w:rPr>
                <w:noProof/>
              </w:rPr>
              <w:t>ВБМА.469435.000</w:t>
            </w:r>
            <w:r>
              <w:fldChar w:fldCharType="end"/>
            </w:r>
          </w:p>
        </w:tc>
        <w:tc>
          <w:tcPr>
            <w:tcW w:w="99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0D4660" w:rsidRDefault="0017102B" w:rsidP="003348E2">
            <w:pPr>
              <w:pStyle w:val="-"/>
              <w:rPr>
                <w:szCs w:val="26"/>
              </w:rPr>
            </w:pPr>
            <w:r>
              <w:rPr>
                <w:szCs w:val="26"/>
              </w:rPr>
              <w:t>3</w:t>
            </w: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0D4660" w:rsidRPr="007B1C1A" w:rsidRDefault="000D4660" w:rsidP="003348E2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0D4660" w:rsidRPr="00EB04D2" w:rsidRDefault="003F2988" w:rsidP="002D3F39">
            <w:pPr>
              <w:pStyle w:val="-"/>
              <w:rPr>
                <w:szCs w:val="26"/>
              </w:rPr>
            </w:pPr>
            <w:r>
              <w:rPr>
                <w:szCs w:val="26"/>
              </w:rPr>
              <w:t>2</w:t>
            </w: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0D4660" w:rsidRDefault="003F2988" w:rsidP="003348E2">
            <w:pPr>
              <w:pStyle w:val="-"/>
              <w:rPr>
                <w:szCs w:val="26"/>
              </w:rPr>
            </w:pPr>
            <w:r>
              <w:rPr>
                <w:szCs w:val="26"/>
              </w:rPr>
              <w:t>5</w:t>
            </w:r>
          </w:p>
        </w:tc>
        <w:tc>
          <w:tcPr>
            <w:tcW w:w="3384" w:type="dxa"/>
            <w:tcBorders>
              <w:top w:val="nil"/>
              <w:left w:val="single" w:sz="4" w:space="0" w:color="000000" w:themeColor="text1"/>
              <w:bottom w:val="nil"/>
              <w:right w:val="nil"/>
            </w:tcBorders>
          </w:tcPr>
          <w:p w:rsidR="000D4660" w:rsidRPr="006A5175" w:rsidRDefault="005706BC" w:rsidP="003348E2">
            <w:pPr>
              <w:pStyle w:val="-5"/>
              <w:rPr>
                <w:szCs w:val="26"/>
              </w:rPr>
            </w:pPr>
            <w:r>
              <w:rPr>
                <w:szCs w:val="26"/>
              </w:rPr>
              <w:t>Тантал</w:t>
            </w:r>
          </w:p>
        </w:tc>
      </w:tr>
      <w:tr w:rsidR="000D4660" w:rsidTr="00152616">
        <w:trPr>
          <w:trHeight w:val="403"/>
        </w:trPr>
        <w:tc>
          <w:tcPr>
            <w:tcW w:w="646" w:type="dxa"/>
            <w:tcBorders>
              <w:top w:val="nil"/>
              <w:left w:val="nil"/>
              <w:bottom w:val="nil"/>
              <w:right w:val="single" w:sz="4" w:space="0" w:color="000000" w:themeColor="text1"/>
            </w:tcBorders>
          </w:tcPr>
          <w:p w:rsidR="000D4660" w:rsidRPr="00037E67" w:rsidRDefault="000D4660" w:rsidP="003348E2">
            <w:pPr>
              <w:pStyle w:val="a"/>
            </w:pPr>
          </w:p>
        </w:tc>
        <w:tc>
          <w:tcPr>
            <w:tcW w:w="5108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0D4660" w:rsidRDefault="0017102B" w:rsidP="005B3310">
            <w:pPr>
              <w:pStyle w:val="-5"/>
            </w:pPr>
            <w:r w:rsidRPr="0017102B">
              <w:t>К53-68 «C» - 10В - 100 мкФ ± 10%</w:t>
            </w:r>
          </w:p>
        </w:tc>
        <w:tc>
          <w:tcPr>
            <w:tcW w:w="1420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0D4660" w:rsidRPr="00616FF8" w:rsidRDefault="000D7012" w:rsidP="003348E2">
            <w:pPr>
              <w:pStyle w:val="-5"/>
              <w:jc w:val="center"/>
            </w:pPr>
            <w:r w:rsidRPr="00616FF8">
              <w:t>─</w:t>
            </w:r>
          </w:p>
        </w:tc>
        <w:tc>
          <w:tcPr>
            <w:tcW w:w="2696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0D4660" w:rsidRPr="00616FF8" w:rsidRDefault="003F2988" w:rsidP="006C359B">
            <w:pPr>
              <w:pStyle w:val="-5"/>
              <w:jc w:val="center"/>
            </w:pPr>
            <w:r w:rsidRPr="003F2988">
              <w:t>АЖЯР.673546.007ТУ</w:t>
            </w:r>
          </w:p>
        </w:tc>
        <w:tc>
          <w:tcPr>
            <w:tcW w:w="25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0D4660" w:rsidRPr="00616FF8" w:rsidRDefault="003F2988" w:rsidP="006C359B">
            <w:pPr>
              <w:pStyle w:val="-5"/>
              <w:jc w:val="center"/>
            </w:pPr>
            <w:r>
              <w:t>АО «Гириконд»</w:t>
            </w:r>
          </w:p>
        </w:tc>
        <w:tc>
          <w:tcPr>
            <w:tcW w:w="23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0D4660" w:rsidRDefault="000D7012" w:rsidP="006C359B">
            <w:pPr>
              <w:pStyle w:val="-5"/>
              <w:jc w:val="center"/>
            </w:pPr>
            <w:r>
              <w:fldChar w:fldCharType="begin"/>
            </w:r>
            <w:r>
              <w:instrText xml:space="preserve"> REF DecNum \h  \* MERGEFORMAT </w:instrText>
            </w:r>
            <w:r>
              <w:fldChar w:fldCharType="separate"/>
            </w:r>
            <w:r>
              <w:rPr>
                <w:noProof/>
              </w:rPr>
              <w:t>ВБМА.469435.000</w:t>
            </w:r>
            <w:r>
              <w:fldChar w:fldCharType="end"/>
            </w:r>
          </w:p>
        </w:tc>
        <w:tc>
          <w:tcPr>
            <w:tcW w:w="99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0D4660" w:rsidRDefault="0017102B" w:rsidP="003348E2">
            <w:pPr>
              <w:pStyle w:val="-"/>
              <w:rPr>
                <w:szCs w:val="26"/>
              </w:rPr>
            </w:pPr>
            <w:r>
              <w:rPr>
                <w:szCs w:val="26"/>
              </w:rPr>
              <w:t>2</w:t>
            </w: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0D4660" w:rsidRPr="007B1C1A" w:rsidRDefault="000D4660" w:rsidP="003348E2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0D4660" w:rsidRPr="00EB04D2" w:rsidRDefault="003F2988" w:rsidP="002D3F39">
            <w:pPr>
              <w:pStyle w:val="-"/>
              <w:rPr>
                <w:szCs w:val="26"/>
              </w:rPr>
            </w:pPr>
            <w:r>
              <w:rPr>
                <w:szCs w:val="26"/>
              </w:rPr>
              <w:t>2</w:t>
            </w: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0D4660" w:rsidRDefault="003F2988" w:rsidP="003348E2">
            <w:pPr>
              <w:pStyle w:val="-"/>
              <w:rPr>
                <w:szCs w:val="26"/>
              </w:rPr>
            </w:pPr>
            <w:r>
              <w:rPr>
                <w:szCs w:val="26"/>
              </w:rPr>
              <w:t>4</w:t>
            </w:r>
          </w:p>
        </w:tc>
        <w:tc>
          <w:tcPr>
            <w:tcW w:w="3384" w:type="dxa"/>
            <w:tcBorders>
              <w:top w:val="nil"/>
              <w:left w:val="single" w:sz="4" w:space="0" w:color="000000" w:themeColor="text1"/>
              <w:bottom w:val="nil"/>
              <w:right w:val="nil"/>
            </w:tcBorders>
          </w:tcPr>
          <w:p w:rsidR="000D4660" w:rsidRPr="006A5175" w:rsidRDefault="005706BC" w:rsidP="003348E2">
            <w:pPr>
              <w:pStyle w:val="-5"/>
              <w:rPr>
                <w:szCs w:val="26"/>
              </w:rPr>
            </w:pPr>
            <w:r>
              <w:rPr>
                <w:szCs w:val="26"/>
              </w:rPr>
              <w:t>Тантал</w:t>
            </w:r>
          </w:p>
        </w:tc>
      </w:tr>
      <w:tr w:rsidR="000D4660" w:rsidTr="00152616">
        <w:trPr>
          <w:trHeight w:val="403"/>
        </w:trPr>
        <w:tc>
          <w:tcPr>
            <w:tcW w:w="646" w:type="dxa"/>
            <w:tcBorders>
              <w:top w:val="nil"/>
              <w:left w:val="nil"/>
              <w:bottom w:val="nil"/>
              <w:right w:val="single" w:sz="4" w:space="0" w:color="000000" w:themeColor="text1"/>
            </w:tcBorders>
          </w:tcPr>
          <w:p w:rsidR="000D4660" w:rsidRPr="00037E67" w:rsidRDefault="000D4660" w:rsidP="003348E2">
            <w:pPr>
              <w:pStyle w:val="a"/>
            </w:pPr>
          </w:p>
        </w:tc>
        <w:tc>
          <w:tcPr>
            <w:tcW w:w="5108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0D4660" w:rsidRDefault="0017102B" w:rsidP="005B3310">
            <w:pPr>
              <w:pStyle w:val="-5"/>
            </w:pPr>
            <w:r w:rsidRPr="0017102B">
              <w:t>К53-68 «D» - 25В - 68 мкФ ± 10%</w:t>
            </w:r>
          </w:p>
        </w:tc>
        <w:tc>
          <w:tcPr>
            <w:tcW w:w="1420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0D4660" w:rsidRPr="00616FF8" w:rsidRDefault="000D7012" w:rsidP="003348E2">
            <w:pPr>
              <w:pStyle w:val="-5"/>
              <w:jc w:val="center"/>
            </w:pPr>
            <w:r w:rsidRPr="00616FF8">
              <w:t>─</w:t>
            </w:r>
          </w:p>
        </w:tc>
        <w:tc>
          <w:tcPr>
            <w:tcW w:w="2696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0D4660" w:rsidRPr="00616FF8" w:rsidRDefault="003F2988" w:rsidP="006C359B">
            <w:pPr>
              <w:pStyle w:val="-5"/>
              <w:jc w:val="center"/>
            </w:pPr>
            <w:r w:rsidRPr="003F2988">
              <w:t>АЖЯР.673546.007ТУ</w:t>
            </w:r>
          </w:p>
        </w:tc>
        <w:tc>
          <w:tcPr>
            <w:tcW w:w="25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0D4660" w:rsidRPr="00616FF8" w:rsidRDefault="003F2988" w:rsidP="006C359B">
            <w:pPr>
              <w:pStyle w:val="-5"/>
              <w:jc w:val="center"/>
            </w:pPr>
            <w:r>
              <w:t>АО «Гириконд»</w:t>
            </w:r>
          </w:p>
        </w:tc>
        <w:tc>
          <w:tcPr>
            <w:tcW w:w="23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0D4660" w:rsidRDefault="000D7012" w:rsidP="006C359B">
            <w:pPr>
              <w:pStyle w:val="-5"/>
              <w:jc w:val="center"/>
            </w:pPr>
            <w:r>
              <w:fldChar w:fldCharType="begin"/>
            </w:r>
            <w:r>
              <w:instrText xml:space="preserve"> REF DecNum \h  \* MERGEFORMAT </w:instrText>
            </w:r>
            <w:r>
              <w:fldChar w:fldCharType="separate"/>
            </w:r>
            <w:r>
              <w:rPr>
                <w:noProof/>
              </w:rPr>
              <w:t>ВБМА.469435.000</w:t>
            </w:r>
            <w:r>
              <w:fldChar w:fldCharType="end"/>
            </w:r>
          </w:p>
        </w:tc>
        <w:tc>
          <w:tcPr>
            <w:tcW w:w="99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0D4660" w:rsidRDefault="0017102B" w:rsidP="003348E2">
            <w:pPr>
              <w:pStyle w:val="-"/>
              <w:rPr>
                <w:szCs w:val="26"/>
              </w:rPr>
            </w:pPr>
            <w:r>
              <w:rPr>
                <w:szCs w:val="26"/>
              </w:rPr>
              <w:t>2</w:t>
            </w: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0D4660" w:rsidRPr="007B1C1A" w:rsidRDefault="000D4660" w:rsidP="003348E2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0D4660" w:rsidRPr="00EB04D2" w:rsidRDefault="003F2988" w:rsidP="002D3F39">
            <w:pPr>
              <w:pStyle w:val="-"/>
              <w:rPr>
                <w:szCs w:val="26"/>
              </w:rPr>
            </w:pPr>
            <w:r>
              <w:rPr>
                <w:szCs w:val="26"/>
              </w:rPr>
              <w:t>2</w:t>
            </w: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0D4660" w:rsidRDefault="003F2988" w:rsidP="003348E2">
            <w:pPr>
              <w:pStyle w:val="-"/>
              <w:rPr>
                <w:szCs w:val="26"/>
              </w:rPr>
            </w:pPr>
            <w:r>
              <w:rPr>
                <w:szCs w:val="26"/>
              </w:rPr>
              <w:t>4</w:t>
            </w:r>
          </w:p>
        </w:tc>
        <w:tc>
          <w:tcPr>
            <w:tcW w:w="3384" w:type="dxa"/>
            <w:tcBorders>
              <w:top w:val="nil"/>
              <w:left w:val="single" w:sz="4" w:space="0" w:color="000000" w:themeColor="text1"/>
              <w:bottom w:val="nil"/>
              <w:right w:val="nil"/>
            </w:tcBorders>
          </w:tcPr>
          <w:p w:rsidR="000D4660" w:rsidRPr="006A5175" w:rsidRDefault="005706BC" w:rsidP="003348E2">
            <w:pPr>
              <w:pStyle w:val="-5"/>
              <w:rPr>
                <w:szCs w:val="26"/>
              </w:rPr>
            </w:pPr>
            <w:r>
              <w:rPr>
                <w:szCs w:val="26"/>
              </w:rPr>
              <w:t>Тантал</w:t>
            </w:r>
          </w:p>
        </w:tc>
      </w:tr>
      <w:tr w:rsidR="00CA1E39" w:rsidTr="00152616">
        <w:trPr>
          <w:trHeight w:val="87"/>
        </w:trPr>
        <w:tc>
          <w:tcPr>
            <w:tcW w:w="646" w:type="dxa"/>
            <w:tcBorders>
              <w:top w:val="nil"/>
              <w:left w:val="nil"/>
              <w:bottom w:val="single" w:sz="4" w:space="0" w:color="auto"/>
              <w:right w:val="single" w:sz="4" w:space="0" w:color="000000" w:themeColor="text1"/>
            </w:tcBorders>
          </w:tcPr>
          <w:p w:rsidR="00CA1E39" w:rsidRPr="00037E67" w:rsidRDefault="00CA1E39" w:rsidP="00CA1E39">
            <w:pPr>
              <w:pStyle w:val="a"/>
              <w:numPr>
                <w:ilvl w:val="0"/>
                <w:numId w:val="0"/>
              </w:numPr>
            </w:pPr>
          </w:p>
        </w:tc>
        <w:tc>
          <w:tcPr>
            <w:tcW w:w="5108" w:type="dxa"/>
            <w:tcBorders>
              <w:top w:val="nil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:rsidR="00CA1E39" w:rsidRPr="0017102B" w:rsidRDefault="00CA1E39" w:rsidP="005B3310">
            <w:pPr>
              <w:pStyle w:val="-5"/>
            </w:pPr>
          </w:p>
        </w:tc>
        <w:tc>
          <w:tcPr>
            <w:tcW w:w="1420" w:type="dxa"/>
            <w:tcBorders>
              <w:top w:val="nil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:rsidR="00CA1E39" w:rsidRPr="00616FF8" w:rsidRDefault="00CA1E39" w:rsidP="003348E2">
            <w:pPr>
              <w:pStyle w:val="-5"/>
              <w:jc w:val="center"/>
            </w:pPr>
          </w:p>
        </w:tc>
        <w:tc>
          <w:tcPr>
            <w:tcW w:w="2696" w:type="dxa"/>
            <w:tcBorders>
              <w:top w:val="nil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:rsidR="00CA1E39" w:rsidRPr="003F2988" w:rsidRDefault="00CA1E39" w:rsidP="006C359B">
            <w:pPr>
              <w:pStyle w:val="-5"/>
              <w:jc w:val="center"/>
            </w:pPr>
          </w:p>
        </w:tc>
        <w:tc>
          <w:tcPr>
            <w:tcW w:w="2555" w:type="dxa"/>
            <w:tcBorders>
              <w:top w:val="nil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:rsidR="00CA1E39" w:rsidRDefault="00CA1E39" w:rsidP="006C359B">
            <w:pPr>
              <w:pStyle w:val="-5"/>
              <w:jc w:val="center"/>
            </w:pPr>
          </w:p>
        </w:tc>
        <w:tc>
          <w:tcPr>
            <w:tcW w:w="2355" w:type="dxa"/>
            <w:tcBorders>
              <w:top w:val="nil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:rsidR="00CA1E39" w:rsidRDefault="00CA1E39" w:rsidP="006C359B">
            <w:pPr>
              <w:pStyle w:val="-5"/>
              <w:jc w:val="center"/>
            </w:pPr>
          </w:p>
        </w:tc>
        <w:tc>
          <w:tcPr>
            <w:tcW w:w="995" w:type="dxa"/>
            <w:tcBorders>
              <w:top w:val="nil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:rsidR="00CA1E39" w:rsidRDefault="00CA1E39" w:rsidP="003348E2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:rsidR="00CA1E39" w:rsidRPr="007B1C1A" w:rsidRDefault="00CA1E39" w:rsidP="003348E2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:rsidR="00CA1E39" w:rsidRDefault="00CA1E39" w:rsidP="002D3F39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:rsidR="00CA1E39" w:rsidRDefault="00CA1E39" w:rsidP="003348E2">
            <w:pPr>
              <w:pStyle w:val="-"/>
              <w:rPr>
                <w:szCs w:val="26"/>
              </w:rPr>
            </w:pPr>
          </w:p>
        </w:tc>
        <w:tc>
          <w:tcPr>
            <w:tcW w:w="3384" w:type="dxa"/>
            <w:tcBorders>
              <w:top w:val="nil"/>
              <w:left w:val="single" w:sz="4" w:space="0" w:color="000000" w:themeColor="text1"/>
              <w:bottom w:val="single" w:sz="4" w:space="0" w:color="auto"/>
              <w:right w:val="nil"/>
            </w:tcBorders>
          </w:tcPr>
          <w:p w:rsidR="00CA1E39" w:rsidRPr="006A5175" w:rsidRDefault="00CA1E39" w:rsidP="003348E2">
            <w:pPr>
              <w:pStyle w:val="-5"/>
              <w:rPr>
                <w:szCs w:val="26"/>
              </w:rPr>
            </w:pPr>
          </w:p>
        </w:tc>
      </w:tr>
      <w:tr w:rsidR="00CA1E39" w:rsidTr="00152616">
        <w:trPr>
          <w:trHeight w:val="403"/>
        </w:trPr>
        <w:tc>
          <w:tcPr>
            <w:tcW w:w="64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CA1E39" w:rsidRPr="00037E67" w:rsidRDefault="00CA1E39" w:rsidP="00CA1E39">
            <w:pPr>
              <w:pStyle w:val="a"/>
              <w:numPr>
                <w:ilvl w:val="0"/>
                <w:numId w:val="0"/>
              </w:numPr>
            </w:pPr>
          </w:p>
        </w:tc>
        <w:tc>
          <w:tcPr>
            <w:tcW w:w="510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CA1E39" w:rsidRPr="0017102B" w:rsidRDefault="00CA1E39" w:rsidP="005B3310">
            <w:pPr>
              <w:pStyle w:val="-5"/>
            </w:pP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CA1E39" w:rsidRPr="00616FF8" w:rsidRDefault="00CA1E39" w:rsidP="003348E2">
            <w:pPr>
              <w:pStyle w:val="-5"/>
              <w:jc w:val="center"/>
            </w:pPr>
          </w:p>
        </w:tc>
        <w:tc>
          <w:tcPr>
            <w:tcW w:w="269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CA1E39" w:rsidRPr="003F2988" w:rsidRDefault="00CA1E39" w:rsidP="006C359B">
            <w:pPr>
              <w:pStyle w:val="-5"/>
              <w:jc w:val="center"/>
            </w:pPr>
          </w:p>
        </w:tc>
        <w:tc>
          <w:tcPr>
            <w:tcW w:w="255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CA1E39" w:rsidRDefault="00CA1E39" w:rsidP="006C359B">
            <w:pPr>
              <w:pStyle w:val="-5"/>
              <w:jc w:val="center"/>
            </w:pPr>
          </w:p>
        </w:tc>
        <w:tc>
          <w:tcPr>
            <w:tcW w:w="235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CA1E39" w:rsidRDefault="00CA1E39" w:rsidP="006C359B">
            <w:pPr>
              <w:pStyle w:val="-5"/>
              <w:jc w:val="center"/>
            </w:pPr>
          </w:p>
        </w:tc>
        <w:tc>
          <w:tcPr>
            <w:tcW w:w="99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CA1E39" w:rsidRDefault="00CA1E39" w:rsidP="003348E2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CA1E39" w:rsidRPr="007B1C1A" w:rsidRDefault="00CA1E39" w:rsidP="003348E2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CA1E39" w:rsidRDefault="00CA1E39" w:rsidP="002D3F39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CA1E39" w:rsidRDefault="00CA1E39" w:rsidP="003348E2">
            <w:pPr>
              <w:pStyle w:val="-"/>
              <w:rPr>
                <w:szCs w:val="26"/>
              </w:rPr>
            </w:pPr>
          </w:p>
        </w:tc>
        <w:tc>
          <w:tcPr>
            <w:tcW w:w="338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CA1E39" w:rsidRPr="006A5175" w:rsidRDefault="00CA1E39" w:rsidP="003348E2">
            <w:pPr>
              <w:pStyle w:val="-5"/>
              <w:rPr>
                <w:szCs w:val="26"/>
              </w:rPr>
            </w:pPr>
          </w:p>
        </w:tc>
      </w:tr>
      <w:tr w:rsidR="00CA1E39" w:rsidTr="00152616">
        <w:trPr>
          <w:trHeight w:val="403"/>
        </w:trPr>
        <w:tc>
          <w:tcPr>
            <w:tcW w:w="646" w:type="dxa"/>
            <w:tcBorders>
              <w:top w:val="nil"/>
              <w:left w:val="nil"/>
              <w:bottom w:val="nil"/>
              <w:right w:val="nil"/>
            </w:tcBorders>
          </w:tcPr>
          <w:p w:rsidR="00CA1E39" w:rsidRPr="00037E67" w:rsidRDefault="00CA1E39" w:rsidP="00CA1E39">
            <w:pPr>
              <w:pStyle w:val="a"/>
              <w:numPr>
                <w:ilvl w:val="0"/>
                <w:numId w:val="0"/>
              </w:numPr>
            </w:pPr>
          </w:p>
        </w:tc>
        <w:tc>
          <w:tcPr>
            <w:tcW w:w="5108" w:type="dxa"/>
            <w:tcBorders>
              <w:top w:val="nil"/>
              <w:left w:val="nil"/>
              <w:bottom w:val="nil"/>
              <w:right w:val="nil"/>
            </w:tcBorders>
          </w:tcPr>
          <w:p w:rsidR="00CA1E39" w:rsidRPr="0017102B" w:rsidRDefault="00CA1E39" w:rsidP="005B3310">
            <w:pPr>
              <w:pStyle w:val="-5"/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</w:tcPr>
          <w:p w:rsidR="00CA1E39" w:rsidRPr="00616FF8" w:rsidRDefault="00CA1E39" w:rsidP="003348E2">
            <w:pPr>
              <w:pStyle w:val="-5"/>
              <w:jc w:val="center"/>
            </w:pPr>
          </w:p>
        </w:tc>
        <w:tc>
          <w:tcPr>
            <w:tcW w:w="2696" w:type="dxa"/>
            <w:tcBorders>
              <w:top w:val="nil"/>
              <w:left w:val="nil"/>
              <w:bottom w:val="nil"/>
              <w:right w:val="nil"/>
            </w:tcBorders>
          </w:tcPr>
          <w:p w:rsidR="00CA1E39" w:rsidRPr="003F2988" w:rsidRDefault="00CA1E39" w:rsidP="006C359B">
            <w:pPr>
              <w:pStyle w:val="-5"/>
              <w:jc w:val="center"/>
            </w:pPr>
          </w:p>
        </w:tc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</w:tcPr>
          <w:p w:rsidR="00CA1E39" w:rsidRDefault="00CA1E39" w:rsidP="006C359B">
            <w:pPr>
              <w:pStyle w:val="-5"/>
              <w:jc w:val="center"/>
            </w:pPr>
          </w:p>
        </w:tc>
        <w:tc>
          <w:tcPr>
            <w:tcW w:w="2355" w:type="dxa"/>
            <w:tcBorders>
              <w:top w:val="nil"/>
              <w:left w:val="nil"/>
              <w:bottom w:val="nil"/>
              <w:right w:val="nil"/>
            </w:tcBorders>
          </w:tcPr>
          <w:p w:rsidR="00CA1E39" w:rsidRDefault="00CA1E39" w:rsidP="006C359B">
            <w:pPr>
              <w:pStyle w:val="-5"/>
              <w:jc w:val="center"/>
            </w:pPr>
          </w:p>
        </w:tc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</w:tcPr>
          <w:p w:rsidR="00CA1E39" w:rsidRDefault="00CA1E39" w:rsidP="003348E2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nil"/>
              <w:bottom w:val="nil"/>
              <w:right w:val="nil"/>
            </w:tcBorders>
          </w:tcPr>
          <w:p w:rsidR="00CA1E39" w:rsidRPr="007B1C1A" w:rsidRDefault="00CA1E39" w:rsidP="003348E2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nil"/>
              <w:bottom w:val="nil"/>
              <w:right w:val="nil"/>
            </w:tcBorders>
          </w:tcPr>
          <w:p w:rsidR="00CA1E39" w:rsidRDefault="00CA1E39" w:rsidP="002D3F39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nil"/>
              <w:bottom w:val="nil"/>
              <w:right w:val="nil"/>
            </w:tcBorders>
          </w:tcPr>
          <w:p w:rsidR="00CA1E39" w:rsidRDefault="00CA1E39" w:rsidP="003348E2">
            <w:pPr>
              <w:pStyle w:val="-"/>
              <w:rPr>
                <w:szCs w:val="26"/>
              </w:rPr>
            </w:pPr>
          </w:p>
        </w:tc>
        <w:tc>
          <w:tcPr>
            <w:tcW w:w="3384" w:type="dxa"/>
            <w:tcBorders>
              <w:top w:val="nil"/>
              <w:left w:val="nil"/>
              <w:bottom w:val="nil"/>
              <w:right w:val="nil"/>
            </w:tcBorders>
          </w:tcPr>
          <w:p w:rsidR="00CA1E39" w:rsidRPr="006A5175" w:rsidRDefault="00CA1E39" w:rsidP="003348E2">
            <w:pPr>
              <w:pStyle w:val="-5"/>
              <w:rPr>
                <w:szCs w:val="26"/>
              </w:rPr>
            </w:pPr>
          </w:p>
        </w:tc>
      </w:tr>
      <w:tr w:rsidR="00CA1E39" w:rsidTr="00152616">
        <w:trPr>
          <w:trHeight w:val="403"/>
        </w:trPr>
        <w:tc>
          <w:tcPr>
            <w:tcW w:w="646" w:type="dxa"/>
            <w:tcBorders>
              <w:top w:val="nil"/>
              <w:left w:val="nil"/>
              <w:bottom w:val="nil"/>
              <w:right w:val="nil"/>
            </w:tcBorders>
          </w:tcPr>
          <w:p w:rsidR="00CA1E39" w:rsidRPr="00037E67" w:rsidRDefault="00CA1E39" w:rsidP="00CA1E39">
            <w:pPr>
              <w:pStyle w:val="a"/>
              <w:numPr>
                <w:ilvl w:val="0"/>
                <w:numId w:val="0"/>
              </w:numPr>
            </w:pPr>
          </w:p>
        </w:tc>
        <w:tc>
          <w:tcPr>
            <w:tcW w:w="5108" w:type="dxa"/>
            <w:tcBorders>
              <w:top w:val="nil"/>
              <w:left w:val="nil"/>
              <w:bottom w:val="nil"/>
              <w:right w:val="nil"/>
            </w:tcBorders>
          </w:tcPr>
          <w:p w:rsidR="00CA1E39" w:rsidRPr="0017102B" w:rsidRDefault="00CA1E39" w:rsidP="005B3310">
            <w:pPr>
              <w:pStyle w:val="-5"/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</w:tcPr>
          <w:p w:rsidR="00CA1E39" w:rsidRPr="00616FF8" w:rsidRDefault="00CA1E39" w:rsidP="003348E2">
            <w:pPr>
              <w:pStyle w:val="-5"/>
              <w:jc w:val="center"/>
            </w:pPr>
          </w:p>
        </w:tc>
        <w:tc>
          <w:tcPr>
            <w:tcW w:w="2696" w:type="dxa"/>
            <w:tcBorders>
              <w:top w:val="nil"/>
              <w:left w:val="nil"/>
              <w:bottom w:val="nil"/>
              <w:right w:val="nil"/>
            </w:tcBorders>
          </w:tcPr>
          <w:p w:rsidR="00CA1E39" w:rsidRPr="003F2988" w:rsidRDefault="00CA1E39" w:rsidP="006C359B">
            <w:pPr>
              <w:pStyle w:val="-5"/>
              <w:jc w:val="center"/>
            </w:pPr>
          </w:p>
        </w:tc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</w:tcPr>
          <w:p w:rsidR="00CA1E39" w:rsidRDefault="00CA1E39" w:rsidP="006C359B">
            <w:pPr>
              <w:pStyle w:val="-5"/>
              <w:jc w:val="center"/>
            </w:pPr>
          </w:p>
        </w:tc>
        <w:tc>
          <w:tcPr>
            <w:tcW w:w="2355" w:type="dxa"/>
            <w:tcBorders>
              <w:top w:val="nil"/>
              <w:left w:val="nil"/>
              <w:bottom w:val="nil"/>
              <w:right w:val="nil"/>
            </w:tcBorders>
          </w:tcPr>
          <w:p w:rsidR="00CA1E39" w:rsidRDefault="00CA1E39" w:rsidP="006C359B">
            <w:pPr>
              <w:pStyle w:val="-5"/>
              <w:jc w:val="center"/>
            </w:pPr>
          </w:p>
        </w:tc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</w:tcPr>
          <w:p w:rsidR="00CA1E39" w:rsidRDefault="00CA1E39" w:rsidP="003348E2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nil"/>
              <w:bottom w:val="nil"/>
              <w:right w:val="nil"/>
            </w:tcBorders>
          </w:tcPr>
          <w:p w:rsidR="00CA1E39" w:rsidRPr="007B1C1A" w:rsidRDefault="00CA1E39" w:rsidP="003348E2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nil"/>
              <w:bottom w:val="nil"/>
              <w:right w:val="nil"/>
            </w:tcBorders>
          </w:tcPr>
          <w:p w:rsidR="00CA1E39" w:rsidRDefault="00CA1E39" w:rsidP="002D3F39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nil"/>
              <w:bottom w:val="nil"/>
              <w:right w:val="nil"/>
            </w:tcBorders>
          </w:tcPr>
          <w:p w:rsidR="00CA1E39" w:rsidRDefault="00CA1E39" w:rsidP="003348E2">
            <w:pPr>
              <w:pStyle w:val="-"/>
              <w:rPr>
                <w:szCs w:val="26"/>
              </w:rPr>
            </w:pPr>
          </w:p>
        </w:tc>
        <w:tc>
          <w:tcPr>
            <w:tcW w:w="3384" w:type="dxa"/>
            <w:tcBorders>
              <w:top w:val="nil"/>
              <w:left w:val="nil"/>
              <w:bottom w:val="nil"/>
              <w:right w:val="nil"/>
            </w:tcBorders>
          </w:tcPr>
          <w:p w:rsidR="00CA1E39" w:rsidRPr="006A5175" w:rsidRDefault="00CA1E39" w:rsidP="003348E2">
            <w:pPr>
              <w:pStyle w:val="-5"/>
              <w:rPr>
                <w:szCs w:val="26"/>
              </w:rPr>
            </w:pPr>
          </w:p>
        </w:tc>
      </w:tr>
      <w:tr w:rsidR="00CA1E39" w:rsidTr="00152616">
        <w:trPr>
          <w:trHeight w:val="403"/>
        </w:trPr>
        <w:tc>
          <w:tcPr>
            <w:tcW w:w="646" w:type="dxa"/>
            <w:tcBorders>
              <w:top w:val="nil"/>
              <w:left w:val="nil"/>
              <w:bottom w:val="nil"/>
              <w:right w:val="nil"/>
            </w:tcBorders>
          </w:tcPr>
          <w:p w:rsidR="00CA1E39" w:rsidRPr="00037E67" w:rsidRDefault="00CA1E39" w:rsidP="00CA1E39">
            <w:pPr>
              <w:pStyle w:val="a"/>
              <w:numPr>
                <w:ilvl w:val="0"/>
                <w:numId w:val="0"/>
              </w:numPr>
            </w:pPr>
          </w:p>
        </w:tc>
        <w:tc>
          <w:tcPr>
            <w:tcW w:w="5108" w:type="dxa"/>
            <w:tcBorders>
              <w:top w:val="nil"/>
              <w:left w:val="nil"/>
              <w:bottom w:val="nil"/>
              <w:right w:val="nil"/>
            </w:tcBorders>
          </w:tcPr>
          <w:p w:rsidR="00CA1E39" w:rsidRPr="0017102B" w:rsidRDefault="00CA1E39" w:rsidP="005B3310">
            <w:pPr>
              <w:pStyle w:val="-5"/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</w:tcPr>
          <w:p w:rsidR="00CA1E39" w:rsidRPr="00616FF8" w:rsidRDefault="00CA1E39" w:rsidP="003348E2">
            <w:pPr>
              <w:pStyle w:val="-5"/>
              <w:jc w:val="center"/>
            </w:pPr>
          </w:p>
        </w:tc>
        <w:tc>
          <w:tcPr>
            <w:tcW w:w="2696" w:type="dxa"/>
            <w:tcBorders>
              <w:top w:val="nil"/>
              <w:left w:val="nil"/>
              <w:bottom w:val="nil"/>
              <w:right w:val="nil"/>
            </w:tcBorders>
          </w:tcPr>
          <w:p w:rsidR="00CA1E39" w:rsidRPr="003F2988" w:rsidRDefault="00CA1E39" w:rsidP="006C359B">
            <w:pPr>
              <w:pStyle w:val="-5"/>
              <w:jc w:val="center"/>
            </w:pPr>
          </w:p>
        </w:tc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</w:tcPr>
          <w:p w:rsidR="00CA1E39" w:rsidRDefault="00CA1E39" w:rsidP="006C359B">
            <w:pPr>
              <w:pStyle w:val="-5"/>
              <w:jc w:val="center"/>
            </w:pPr>
          </w:p>
        </w:tc>
        <w:tc>
          <w:tcPr>
            <w:tcW w:w="2355" w:type="dxa"/>
            <w:tcBorders>
              <w:top w:val="nil"/>
              <w:left w:val="nil"/>
              <w:bottom w:val="nil"/>
              <w:right w:val="nil"/>
            </w:tcBorders>
          </w:tcPr>
          <w:p w:rsidR="00CA1E39" w:rsidRDefault="00CA1E39" w:rsidP="006C359B">
            <w:pPr>
              <w:pStyle w:val="-5"/>
              <w:jc w:val="center"/>
            </w:pPr>
          </w:p>
        </w:tc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</w:tcPr>
          <w:p w:rsidR="00CA1E39" w:rsidRDefault="00CA1E39" w:rsidP="003348E2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nil"/>
              <w:bottom w:val="nil"/>
              <w:right w:val="nil"/>
            </w:tcBorders>
          </w:tcPr>
          <w:p w:rsidR="00CA1E39" w:rsidRPr="007B1C1A" w:rsidRDefault="00CA1E39" w:rsidP="003348E2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nil"/>
              <w:bottom w:val="nil"/>
              <w:right w:val="nil"/>
            </w:tcBorders>
          </w:tcPr>
          <w:p w:rsidR="00CA1E39" w:rsidRDefault="00CA1E39" w:rsidP="002D3F39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nil"/>
              <w:bottom w:val="nil"/>
              <w:right w:val="nil"/>
            </w:tcBorders>
          </w:tcPr>
          <w:p w:rsidR="00CA1E39" w:rsidRDefault="00CA1E39" w:rsidP="003348E2">
            <w:pPr>
              <w:pStyle w:val="-"/>
              <w:rPr>
                <w:szCs w:val="26"/>
              </w:rPr>
            </w:pPr>
          </w:p>
        </w:tc>
        <w:tc>
          <w:tcPr>
            <w:tcW w:w="3384" w:type="dxa"/>
            <w:tcBorders>
              <w:top w:val="nil"/>
              <w:left w:val="nil"/>
              <w:bottom w:val="nil"/>
              <w:right w:val="nil"/>
            </w:tcBorders>
          </w:tcPr>
          <w:p w:rsidR="00CA1E39" w:rsidRPr="006A5175" w:rsidRDefault="00CA1E39" w:rsidP="003348E2">
            <w:pPr>
              <w:pStyle w:val="-5"/>
              <w:rPr>
                <w:szCs w:val="26"/>
              </w:rPr>
            </w:pPr>
          </w:p>
        </w:tc>
      </w:tr>
      <w:tr w:rsidR="00CA1E39" w:rsidTr="00152616">
        <w:trPr>
          <w:trHeight w:val="403"/>
        </w:trPr>
        <w:tc>
          <w:tcPr>
            <w:tcW w:w="646" w:type="dxa"/>
            <w:tcBorders>
              <w:top w:val="nil"/>
              <w:left w:val="nil"/>
              <w:bottom w:val="nil"/>
              <w:right w:val="nil"/>
            </w:tcBorders>
          </w:tcPr>
          <w:p w:rsidR="00CA1E39" w:rsidRPr="00037E67" w:rsidRDefault="00CA1E39" w:rsidP="00CA1E39">
            <w:pPr>
              <w:pStyle w:val="a"/>
              <w:numPr>
                <w:ilvl w:val="0"/>
                <w:numId w:val="0"/>
              </w:numPr>
            </w:pPr>
          </w:p>
        </w:tc>
        <w:tc>
          <w:tcPr>
            <w:tcW w:w="5108" w:type="dxa"/>
            <w:tcBorders>
              <w:top w:val="nil"/>
              <w:left w:val="nil"/>
              <w:bottom w:val="nil"/>
              <w:right w:val="nil"/>
            </w:tcBorders>
          </w:tcPr>
          <w:p w:rsidR="00CA1E39" w:rsidRPr="0017102B" w:rsidRDefault="00CA1E39" w:rsidP="005B3310">
            <w:pPr>
              <w:pStyle w:val="-5"/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</w:tcPr>
          <w:p w:rsidR="00CA1E39" w:rsidRPr="00616FF8" w:rsidRDefault="00CA1E39" w:rsidP="003348E2">
            <w:pPr>
              <w:pStyle w:val="-5"/>
              <w:jc w:val="center"/>
            </w:pPr>
          </w:p>
        </w:tc>
        <w:tc>
          <w:tcPr>
            <w:tcW w:w="2696" w:type="dxa"/>
            <w:tcBorders>
              <w:top w:val="nil"/>
              <w:left w:val="nil"/>
              <w:bottom w:val="nil"/>
              <w:right w:val="nil"/>
            </w:tcBorders>
          </w:tcPr>
          <w:p w:rsidR="00CA1E39" w:rsidRPr="003F2988" w:rsidRDefault="00CA1E39" w:rsidP="006C359B">
            <w:pPr>
              <w:pStyle w:val="-5"/>
              <w:jc w:val="center"/>
            </w:pPr>
          </w:p>
        </w:tc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</w:tcPr>
          <w:p w:rsidR="00CA1E39" w:rsidRDefault="00CA1E39" w:rsidP="006C359B">
            <w:pPr>
              <w:pStyle w:val="-5"/>
              <w:jc w:val="center"/>
            </w:pPr>
          </w:p>
        </w:tc>
        <w:tc>
          <w:tcPr>
            <w:tcW w:w="2355" w:type="dxa"/>
            <w:tcBorders>
              <w:top w:val="nil"/>
              <w:left w:val="nil"/>
              <w:bottom w:val="nil"/>
              <w:right w:val="nil"/>
            </w:tcBorders>
          </w:tcPr>
          <w:p w:rsidR="00CA1E39" w:rsidRDefault="00CA1E39" w:rsidP="006C359B">
            <w:pPr>
              <w:pStyle w:val="-5"/>
              <w:jc w:val="center"/>
            </w:pPr>
          </w:p>
        </w:tc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</w:tcPr>
          <w:p w:rsidR="00CA1E39" w:rsidRDefault="00CA1E39" w:rsidP="003348E2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nil"/>
              <w:bottom w:val="nil"/>
              <w:right w:val="nil"/>
            </w:tcBorders>
          </w:tcPr>
          <w:p w:rsidR="00CA1E39" w:rsidRPr="007B1C1A" w:rsidRDefault="00CA1E39" w:rsidP="003348E2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nil"/>
              <w:bottom w:val="nil"/>
              <w:right w:val="nil"/>
            </w:tcBorders>
          </w:tcPr>
          <w:p w:rsidR="00CA1E39" w:rsidRDefault="00CA1E39" w:rsidP="002D3F39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nil"/>
              <w:bottom w:val="nil"/>
              <w:right w:val="nil"/>
            </w:tcBorders>
          </w:tcPr>
          <w:p w:rsidR="00CA1E39" w:rsidRDefault="00CA1E39" w:rsidP="003348E2">
            <w:pPr>
              <w:pStyle w:val="-"/>
              <w:rPr>
                <w:szCs w:val="26"/>
              </w:rPr>
            </w:pPr>
          </w:p>
        </w:tc>
        <w:tc>
          <w:tcPr>
            <w:tcW w:w="3384" w:type="dxa"/>
            <w:tcBorders>
              <w:top w:val="nil"/>
              <w:left w:val="nil"/>
              <w:bottom w:val="nil"/>
              <w:right w:val="nil"/>
            </w:tcBorders>
          </w:tcPr>
          <w:p w:rsidR="00CA1E39" w:rsidRPr="006A5175" w:rsidRDefault="00CA1E39" w:rsidP="003348E2">
            <w:pPr>
              <w:pStyle w:val="-5"/>
              <w:rPr>
                <w:szCs w:val="26"/>
              </w:rPr>
            </w:pPr>
          </w:p>
        </w:tc>
      </w:tr>
      <w:tr w:rsidR="00CA1E39" w:rsidTr="00152616">
        <w:trPr>
          <w:trHeight w:val="403"/>
        </w:trPr>
        <w:tc>
          <w:tcPr>
            <w:tcW w:w="646" w:type="dxa"/>
            <w:tcBorders>
              <w:top w:val="nil"/>
              <w:left w:val="nil"/>
              <w:bottom w:val="nil"/>
              <w:right w:val="nil"/>
            </w:tcBorders>
          </w:tcPr>
          <w:p w:rsidR="00CA1E39" w:rsidRPr="00037E67" w:rsidRDefault="00CA1E39" w:rsidP="00CA1E39">
            <w:pPr>
              <w:pStyle w:val="a"/>
              <w:numPr>
                <w:ilvl w:val="0"/>
                <w:numId w:val="0"/>
              </w:numPr>
            </w:pPr>
          </w:p>
        </w:tc>
        <w:tc>
          <w:tcPr>
            <w:tcW w:w="5108" w:type="dxa"/>
            <w:tcBorders>
              <w:top w:val="nil"/>
              <w:left w:val="nil"/>
              <w:bottom w:val="nil"/>
              <w:right w:val="nil"/>
            </w:tcBorders>
          </w:tcPr>
          <w:p w:rsidR="00CA1E39" w:rsidRPr="0017102B" w:rsidRDefault="00CA1E39" w:rsidP="005B3310">
            <w:pPr>
              <w:pStyle w:val="-5"/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</w:tcPr>
          <w:p w:rsidR="00CA1E39" w:rsidRPr="00616FF8" w:rsidRDefault="00CA1E39" w:rsidP="003348E2">
            <w:pPr>
              <w:pStyle w:val="-5"/>
              <w:jc w:val="center"/>
            </w:pPr>
          </w:p>
        </w:tc>
        <w:tc>
          <w:tcPr>
            <w:tcW w:w="2696" w:type="dxa"/>
            <w:tcBorders>
              <w:top w:val="nil"/>
              <w:left w:val="nil"/>
              <w:bottom w:val="nil"/>
              <w:right w:val="nil"/>
            </w:tcBorders>
          </w:tcPr>
          <w:p w:rsidR="00CA1E39" w:rsidRPr="003F2988" w:rsidRDefault="00CA1E39" w:rsidP="006C359B">
            <w:pPr>
              <w:pStyle w:val="-5"/>
              <w:jc w:val="center"/>
            </w:pPr>
          </w:p>
        </w:tc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</w:tcPr>
          <w:p w:rsidR="00CA1E39" w:rsidRDefault="00CA1E39" w:rsidP="006C359B">
            <w:pPr>
              <w:pStyle w:val="-5"/>
              <w:jc w:val="center"/>
            </w:pPr>
          </w:p>
        </w:tc>
        <w:tc>
          <w:tcPr>
            <w:tcW w:w="2355" w:type="dxa"/>
            <w:tcBorders>
              <w:top w:val="nil"/>
              <w:left w:val="nil"/>
              <w:bottom w:val="nil"/>
              <w:right w:val="nil"/>
            </w:tcBorders>
          </w:tcPr>
          <w:p w:rsidR="00CA1E39" w:rsidRDefault="00CA1E39" w:rsidP="006C359B">
            <w:pPr>
              <w:pStyle w:val="-5"/>
              <w:jc w:val="center"/>
            </w:pPr>
          </w:p>
        </w:tc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</w:tcPr>
          <w:p w:rsidR="00CA1E39" w:rsidRDefault="00CA1E39" w:rsidP="003348E2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nil"/>
              <w:bottom w:val="nil"/>
              <w:right w:val="nil"/>
            </w:tcBorders>
          </w:tcPr>
          <w:p w:rsidR="00CA1E39" w:rsidRPr="007B1C1A" w:rsidRDefault="00CA1E39" w:rsidP="003348E2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nil"/>
              <w:bottom w:val="nil"/>
              <w:right w:val="nil"/>
            </w:tcBorders>
          </w:tcPr>
          <w:p w:rsidR="00CA1E39" w:rsidRDefault="00CA1E39" w:rsidP="002D3F39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nil"/>
              <w:bottom w:val="nil"/>
              <w:right w:val="nil"/>
            </w:tcBorders>
          </w:tcPr>
          <w:p w:rsidR="00CA1E39" w:rsidRDefault="00CA1E39" w:rsidP="003348E2">
            <w:pPr>
              <w:pStyle w:val="-"/>
              <w:rPr>
                <w:szCs w:val="26"/>
              </w:rPr>
            </w:pPr>
          </w:p>
        </w:tc>
        <w:tc>
          <w:tcPr>
            <w:tcW w:w="3384" w:type="dxa"/>
            <w:tcBorders>
              <w:top w:val="nil"/>
              <w:left w:val="nil"/>
              <w:bottom w:val="nil"/>
              <w:right w:val="nil"/>
            </w:tcBorders>
          </w:tcPr>
          <w:p w:rsidR="00CA1E39" w:rsidRPr="006A5175" w:rsidRDefault="00CA1E39" w:rsidP="003348E2">
            <w:pPr>
              <w:pStyle w:val="-5"/>
              <w:rPr>
                <w:szCs w:val="26"/>
              </w:rPr>
            </w:pPr>
          </w:p>
        </w:tc>
      </w:tr>
      <w:tr w:rsidR="00CA1E39" w:rsidTr="00152616">
        <w:trPr>
          <w:trHeight w:val="403"/>
        </w:trPr>
        <w:tc>
          <w:tcPr>
            <w:tcW w:w="646" w:type="dxa"/>
            <w:tcBorders>
              <w:top w:val="nil"/>
              <w:left w:val="nil"/>
              <w:bottom w:val="nil"/>
              <w:right w:val="nil"/>
            </w:tcBorders>
          </w:tcPr>
          <w:p w:rsidR="00CA1E39" w:rsidRPr="00037E67" w:rsidRDefault="00CA1E39" w:rsidP="00CA1E39">
            <w:pPr>
              <w:pStyle w:val="a"/>
              <w:numPr>
                <w:ilvl w:val="0"/>
                <w:numId w:val="0"/>
              </w:numPr>
            </w:pPr>
          </w:p>
        </w:tc>
        <w:tc>
          <w:tcPr>
            <w:tcW w:w="5108" w:type="dxa"/>
            <w:tcBorders>
              <w:top w:val="nil"/>
              <w:left w:val="nil"/>
              <w:bottom w:val="nil"/>
              <w:right w:val="nil"/>
            </w:tcBorders>
          </w:tcPr>
          <w:p w:rsidR="00CA1E39" w:rsidRPr="0017102B" w:rsidRDefault="00CA1E39" w:rsidP="005B3310">
            <w:pPr>
              <w:pStyle w:val="-5"/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</w:tcPr>
          <w:p w:rsidR="00CA1E39" w:rsidRPr="00616FF8" w:rsidRDefault="00CA1E39" w:rsidP="003348E2">
            <w:pPr>
              <w:pStyle w:val="-5"/>
              <w:jc w:val="center"/>
            </w:pPr>
          </w:p>
        </w:tc>
        <w:tc>
          <w:tcPr>
            <w:tcW w:w="2696" w:type="dxa"/>
            <w:tcBorders>
              <w:top w:val="nil"/>
              <w:left w:val="nil"/>
              <w:bottom w:val="nil"/>
              <w:right w:val="nil"/>
            </w:tcBorders>
          </w:tcPr>
          <w:p w:rsidR="00CA1E39" w:rsidRPr="003F2988" w:rsidRDefault="00CA1E39" w:rsidP="006C359B">
            <w:pPr>
              <w:pStyle w:val="-5"/>
              <w:jc w:val="center"/>
            </w:pPr>
          </w:p>
        </w:tc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</w:tcPr>
          <w:p w:rsidR="00CA1E39" w:rsidRDefault="00CA1E39" w:rsidP="006C359B">
            <w:pPr>
              <w:pStyle w:val="-5"/>
              <w:jc w:val="center"/>
            </w:pPr>
          </w:p>
        </w:tc>
        <w:tc>
          <w:tcPr>
            <w:tcW w:w="2355" w:type="dxa"/>
            <w:tcBorders>
              <w:top w:val="nil"/>
              <w:left w:val="nil"/>
              <w:bottom w:val="nil"/>
              <w:right w:val="nil"/>
            </w:tcBorders>
          </w:tcPr>
          <w:p w:rsidR="00CA1E39" w:rsidRDefault="00CA1E39" w:rsidP="006C359B">
            <w:pPr>
              <w:pStyle w:val="-5"/>
              <w:jc w:val="center"/>
            </w:pPr>
          </w:p>
        </w:tc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</w:tcPr>
          <w:p w:rsidR="00CA1E39" w:rsidRDefault="00CA1E39" w:rsidP="003348E2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nil"/>
              <w:bottom w:val="nil"/>
              <w:right w:val="nil"/>
            </w:tcBorders>
          </w:tcPr>
          <w:p w:rsidR="00CA1E39" w:rsidRPr="007B1C1A" w:rsidRDefault="00CA1E39" w:rsidP="003348E2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nil"/>
              <w:bottom w:val="nil"/>
              <w:right w:val="nil"/>
            </w:tcBorders>
          </w:tcPr>
          <w:p w:rsidR="00CA1E39" w:rsidRDefault="00CA1E39" w:rsidP="002D3F39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nil"/>
              <w:bottom w:val="nil"/>
              <w:right w:val="nil"/>
            </w:tcBorders>
          </w:tcPr>
          <w:p w:rsidR="00CA1E39" w:rsidRDefault="00CA1E39" w:rsidP="003348E2">
            <w:pPr>
              <w:pStyle w:val="-"/>
              <w:rPr>
                <w:szCs w:val="26"/>
              </w:rPr>
            </w:pPr>
          </w:p>
        </w:tc>
        <w:tc>
          <w:tcPr>
            <w:tcW w:w="3384" w:type="dxa"/>
            <w:tcBorders>
              <w:top w:val="nil"/>
              <w:left w:val="nil"/>
              <w:bottom w:val="nil"/>
              <w:right w:val="nil"/>
            </w:tcBorders>
          </w:tcPr>
          <w:p w:rsidR="00CA1E39" w:rsidRPr="006A5175" w:rsidRDefault="00CA1E39" w:rsidP="003348E2">
            <w:pPr>
              <w:pStyle w:val="-5"/>
              <w:rPr>
                <w:szCs w:val="26"/>
              </w:rPr>
            </w:pPr>
          </w:p>
        </w:tc>
      </w:tr>
      <w:tr w:rsidR="00CA1E39" w:rsidTr="00152616">
        <w:trPr>
          <w:trHeight w:val="403"/>
        </w:trPr>
        <w:tc>
          <w:tcPr>
            <w:tcW w:w="646" w:type="dxa"/>
            <w:tcBorders>
              <w:top w:val="nil"/>
              <w:left w:val="nil"/>
              <w:bottom w:val="nil"/>
              <w:right w:val="nil"/>
            </w:tcBorders>
          </w:tcPr>
          <w:p w:rsidR="00CA1E39" w:rsidRPr="00037E67" w:rsidRDefault="00CA1E39" w:rsidP="00CA1E39">
            <w:pPr>
              <w:pStyle w:val="a"/>
              <w:numPr>
                <w:ilvl w:val="0"/>
                <w:numId w:val="0"/>
              </w:numPr>
            </w:pPr>
          </w:p>
        </w:tc>
        <w:tc>
          <w:tcPr>
            <w:tcW w:w="5108" w:type="dxa"/>
            <w:tcBorders>
              <w:top w:val="nil"/>
              <w:left w:val="nil"/>
              <w:bottom w:val="nil"/>
              <w:right w:val="nil"/>
            </w:tcBorders>
          </w:tcPr>
          <w:p w:rsidR="00CA1E39" w:rsidRPr="0017102B" w:rsidRDefault="00CA1E39" w:rsidP="005B3310">
            <w:pPr>
              <w:pStyle w:val="-5"/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</w:tcPr>
          <w:p w:rsidR="00CA1E39" w:rsidRPr="00616FF8" w:rsidRDefault="00CA1E39" w:rsidP="003348E2">
            <w:pPr>
              <w:pStyle w:val="-5"/>
              <w:jc w:val="center"/>
            </w:pPr>
          </w:p>
        </w:tc>
        <w:tc>
          <w:tcPr>
            <w:tcW w:w="2696" w:type="dxa"/>
            <w:tcBorders>
              <w:top w:val="nil"/>
              <w:left w:val="nil"/>
              <w:bottom w:val="nil"/>
              <w:right w:val="nil"/>
            </w:tcBorders>
          </w:tcPr>
          <w:p w:rsidR="00CA1E39" w:rsidRPr="003F2988" w:rsidRDefault="00CA1E39" w:rsidP="006C359B">
            <w:pPr>
              <w:pStyle w:val="-5"/>
              <w:jc w:val="center"/>
            </w:pPr>
          </w:p>
        </w:tc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</w:tcPr>
          <w:p w:rsidR="00CA1E39" w:rsidRDefault="00CA1E39" w:rsidP="006C359B">
            <w:pPr>
              <w:pStyle w:val="-5"/>
              <w:jc w:val="center"/>
            </w:pPr>
          </w:p>
        </w:tc>
        <w:tc>
          <w:tcPr>
            <w:tcW w:w="2355" w:type="dxa"/>
            <w:tcBorders>
              <w:top w:val="nil"/>
              <w:left w:val="nil"/>
              <w:bottom w:val="nil"/>
              <w:right w:val="nil"/>
            </w:tcBorders>
          </w:tcPr>
          <w:p w:rsidR="00CA1E39" w:rsidRDefault="00CA1E39" w:rsidP="006C359B">
            <w:pPr>
              <w:pStyle w:val="-5"/>
              <w:jc w:val="center"/>
            </w:pPr>
          </w:p>
        </w:tc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</w:tcPr>
          <w:p w:rsidR="00CA1E39" w:rsidRDefault="00CA1E39" w:rsidP="003348E2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nil"/>
              <w:bottom w:val="nil"/>
              <w:right w:val="nil"/>
            </w:tcBorders>
          </w:tcPr>
          <w:p w:rsidR="00CA1E39" w:rsidRPr="007B1C1A" w:rsidRDefault="00CA1E39" w:rsidP="003348E2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nil"/>
              <w:bottom w:val="nil"/>
              <w:right w:val="nil"/>
            </w:tcBorders>
          </w:tcPr>
          <w:p w:rsidR="00CA1E39" w:rsidRDefault="00CA1E39" w:rsidP="002D3F39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nil"/>
              <w:bottom w:val="nil"/>
              <w:right w:val="nil"/>
            </w:tcBorders>
          </w:tcPr>
          <w:p w:rsidR="00CA1E39" w:rsidRDefault="00CA1E39" w:rsidP="003348E2">
            <w:pPr>
              <w:pStyle w:val="-"/>
              <w:rPr>
                <w:szCs w:val="26"/>
              </w:rPr>
            </w:pPr>
          </w:p>
        </w:tc>
        <w:tc>
          <w:tcPr>
            <w:tcW w:w="3384" w:type="dxa"/>
            <w:tcBorders>
              <w:top w:val="nil"/>
              <w:left w:val="nil"/>
              <w:bottom w:val="nil"/>
              <w:right w:val="nil"/>
            </w:tcBorders>
          </w:tcPr>
          <w:p w:rsidR="00CA1E39" w:rsidRPr="006A5175" w:rsidRDefault="00CA1E39" w:rsidP="003348E2">
            <w:pPr>
              <w:pStyle w:val="-5"/>
              <w:rPr>
                <w:szCs w:val="26"/>
              </w:rPr>
            </w:pPr>
          </w:p>
        </w:tc>
      </w:tr>
      <w:tr w:rsidR="00CA1E39" w:rsidTr="00152616">
        <w:trPr>
          <w:trHeight w:val="403"/>
        </w:trPr>
        <w:tc>
          <w:tcPr>
            <w:tcW w:w="646" w:type="dxa"/>
            <w:tcBorders>
              <w:top w:val="nil"/>
              <w:left w:val="nil"/>
              <w:bottom w:val="nil"/>
              <w:right w:val="single" w:sz="4" w:space="0" w:color="000000" w:themeColor="text1"/>
            </w:tcBorders>
          </w:tcPr>
          <w:p w:rsidR="00CA1E39" w:rsidRPr="00037E67" w:rsidRDefault="00CA1E39" w:rsidP="00CA1E39">
            <w:pPr>
              <w:pStyle w:val="a"/>
              <w:numPr>
                <w:ilvl w:val="0"/>
                <w:numId w:val="0"/>
              </w:numPr>
            </w:pPr>
          </w:p>
        </w:tc>
        <w:tc>
          <w:tcPr>
            <w:tcW w:w="5108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CA1E39" w:rsidRPr="0017102B" w:rsidRDefault="00CA1E39" w:rsidP="005B3310">
            <w:pPr>
              <w:pStyle w:val="-5"/>
            </w:pPr>
          </w:p>
        </w:tc>
        <w:tc>
          <w:tcPr>
            <w:tcW w:w="1420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CA1E39" w:rsidRPr="00616FF8" w:rsidRDefault="00CA1E39" w:rsidP="003348E2">
            <w:pPr>
              <w:pStyle w:val="-5"/>
              <w:jc w:val="center"/>
            </w:pPr>
          </w:p>
        </w:tc>
        <w:tc>
          <w:tcPr>
            <w:tcW w:w="2696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CA1E39" w:rsidRPr="003F2988" w:rsidRDefault="00CA1E39" w:rsidP="006C359B">
            <w:pPr>
              <w:pStyle w:val="-5"/>
              <w:jc w:val="center"/>
            </w:pPr>
          </w:p>
        </w:tc>
        <w:tc>
          <w:tcPr>
            <w:tcW w:w="25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CA1E39" w:rsidRDefault="00CA1E39" w:rsidP="006C359B">
            <w:pPr>
              <w:pStyle w:val="-5"/>
              <w:jc w:val="center"/>
            </w:pPr>
          </w:p>
        </w:tc>
        <w:tc>
          <w:tcPr>
            <w:tcW w:w="23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CA1E39" w:rsidRDefault="00CA1E39" w:rsidP="006C359B">
            <w:pPr>
              <w:pStyle w:val="-5"/>
              <w:jc w:val="center"/>
            </w:pPr>
          </w:p>
        </w:tc>
        <w:tc>
          <w:tcPr>
            <w:tcW w:w="99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CA1E39" w:rsidRDefault="00CA1E39" w:rsidP="003348E2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CA1E39" w:rsidRPr="007B1C1A" w:rsidRDefault="00CA1E39" w:rsidP="003348E2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CA1E39" w:rsidRDefault="00CA1E39" w:rsidP="002D3F39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CA1E39" w:rsidRDefault="00CA1E39" w:rsidP="003348E2">
            <w:pPr>
              <w:pStyle w:val="-"/>
              <w:rPr>
                <w:szCs w:val="26"/>
              </w:rPr>
            </w:pPr>
          </w:p>
        </w:tc>
        <w:tc>
          <w:tcPr>
            <w:tcW w:w="3384" w:type="dxa"/>
            <w:tcBorders>
              <w:top w:val="nil"/>
              <w:left w:val="single" w:sz="4" w:space="0" w:color="000000" w:themeColor="text1"/>
              <w:bottom w:val="nil"/>
              <w:right w:val="nil"/>
            </w:tcBorders>
          </w:tcPr>
          <w:p w:rsidR="00CA1E39" w:rsidRPr="006A5175" w:rsidRDefault="00CA1E39" w:rsidP="003348E2">
            <w:pPr>
              <w:pStyle w:val="-5"/>
              <w:rPr>
                <w:szCs w:val="26"/>
              </w:rPr>
            </w:pPr>
          </w:p>
        </w:tc>
      </w:tr>
      <w:tr w:rsidR="00CA1E39" w:rsidTr="00152616">
        <w:trPr>
          <w:trHeight w:val="403"/>
        </w:trPr>
        <w:tc>
          <w:tcPr>
            <w:tcW w:w="646" w:type="dxa"/>
            <w:tcBorders>
              <w:top w:val="nil"/>
              <w:left w:val="nil"/>
              <w:bottom w:val="nil"/>
              <w:right w:val="single" w:sz="4" w:space="0" w:color="000000" w:themeColor="text1"/>
            </w:tcBorders>
          </w:tcPr>
          <w:p w:rsidR="00CA1E39" w:rsidRPr="00037E67" w:rsidRDefault="00CA1E39" w:rsidP="00CA1E39">
            <w:pPr>
              <w:pStyle w:val="a"/>
              <w:numPr>
                <w:ilvl w:val="0"/>
                <w:numId w:val="0"/>
              </w:numPr>
            </w:pPr>
          </w:p>
        </w:tc>
        <w:tc>
          <w:tcPr>
            <w:tcW w:w="5108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CA1E39" w:rsidRPr="0017102B" w:rsidRDefault="00CA1E39" w:rsidP="00CA1E39">
            <w:pPr>
              <w:pStyle w:val="-e"/>
            </w:pPr>
            <w:r>
              <w:t>Резисторы</w:t>
            </w:r>
          </w:p>
        </w:tc>
        <w:tc>
          <w:tcPr>
            <w:tcW w:w="1420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CA1E39" w:rsidRPr="00616FF8" w:rsidRDefault="00CA1E39" w:rsidP="003348E2">
            <w:pPr>
              <w:pStyle w:val="-5"/>
              <w:jc w:val="center"/>
            </w:pPr>
          </w:p>
        </w:tc>
        <w:tc>
          <w:tcPr>
            <w:tcW w:w="2696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CA1E39" w:rsidRPr="003F2988" w:rsidRDefault="00CA1E39" w:rsidP="006C359B">
            <w:pPr>
              <w:pStyle w:val="-5"/>
              <w:jc w:val="center"/>
            </w:pPr>
          </w:p>
        </w:tc>
        <w:tc>
          <w:tcPr>
            <w:tcW w:w="25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CA1E39" w:rsidRDefault="00CA1E39" w:rsidP="006C359B">
            <w:pPr>
              <w:pStyle w:val="-5"/>
              <w:jc w:val="center"/>
            </w:pPr>
          </w:p>
        </w:tc>
        <w:tc>
          <w:tcPr>
            <w:tcW w:w="23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CA1E39" w:rsidRDefault="00CA1E39" w:rsidP="006C359B">
            <w:pPr>
              <w:pStyle w:val="-5"/>
              <w:jc w:val="center"/>
            </w:pPr>
          </w:p>
        </w:tc>
        <w:tc>
          <w:tcPr>
            <w:tcW w:w="99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CA1E39" w:rsidRDefault="00CA1E39" w:rsidP="003348E2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CA1E39" w:rsidRPr="007B1C1A" w:rsidRDefault="00CA1E39" w:rsidP="003348E2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CA1E39" w:rsidRDefault="00CA1E39" w:rsidP="002D3F39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CA1E39" w:rsidRDefault="00CA1E39" w:rsidP="003348E2">
            <w:pPr>
              <w:pStyle w:val="-"/>
              <w:rPr>
                <w:szCs w:val="26"/>
              </w:rPr>
            </w:pPr>
          </w:p>
        </w:tc>
        <w:tc>
          <w:tcPr>
            <w:tcW w:w="3384" w:type="dxa"/>
            <w:tcBorders>
              <w:top w:val="nil"/>
              <w:left w:val="single" w:sz="4" w:space="0" w:color="000000" w:themeColor="text1"/>
              <w:bottom w:val="nil"/>
              <w:right w:val="nil"/>
            </w:tcBorders>
          </w:tcPr>
          <w:p w:rsidR="00CA1E39" w:rsidRPr="006A5175" w:rsidRDefault="00CA1E39" w:rsidP="003348E2">
            <w:pPr>
              <w:pStyle w:val="-5"/>
              <w:rPr>
                <w:szCs w:val="26"/>
              </w:rPr>
            </w:pPr>
          </w:p>
        </w:tc>
      </w:tr>
      <w:tr w:rsidR="00CA1E39" w:rsidTr="00152616">
        <w:trPr>
          <w:trHeight w:val="403"/>
        </w:trPr>
        <w:tc>
          <w:tcPr>
            <w:tcW w:w="646" w:type="dxa"/>
            <w:tcBorders>
              <w:top w:val="nil"/>
              <w:left w:val="nil"/>
              <w:bottom w:val="nil"/>
              <w:right w:val="single" w:sz="4" w:space="0" w:color="000000" w:themeColor="text1"/>
            </w:tcBorders>
          </w:tcPr>
          <w:p w:rsidR="00CA1E39" w:rsidRPr="00037E67" w:rsidRDefault="00CA1E39" w:rsidP="00CA1E39">
            <w:pPr>
              <w:pStyle w:val="a"/>
              <w:numPr>
                <w:ilvl w:val="0"/>
                <w:numId w:val="0"/>
              </w:numPr>
            </w:pPr>
          </w:p>
        </w:tc>
        <w:tc>
          <w:tcPr>
            <w:tcW w:w="5108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CA1E39" w:rsidRPr="0017102B" w:rsidRDefault="00CA1E39" w:rsidP="005B3310">
            <w:pPr>
              <w:pStyle w:val="-5"/>
            </w:pPr>
          </w:p>
        </w:tc>
        <w:tc>
          <w:tcPr>
            <w:tcW w:w="1420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CA1E39" w:rsidRPr="00616FF8" w:rsidRDefault="00CA1E39" w:rsidP="003348E2">
            <w:pPr>
              <w:pStyle w:val="-5"/>
              <w:jc w:val="center"/>
            </w:pPr>
          </w:p>
        </w:tc>
        <w:tc>
          <w:tcPr>
            <w:tcW w:w="2696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CA1E39" w:rsidRPr="003F2988" w:rsidRDefault="00CA1E39" w:rsidP="006C359B">
            <w:pPr>
              <w:pStyle w:val="-5"/>
              <w:jc w:val="center"/>
            </w:pPr>
          </w:p>
        </w:tc>
        <w:tc>
          <w:tcPr>
            <w:tcW w:w="25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CA1E39" w:rsidRDefault="00CA1E39" w:rsidP="006C359B">
            <w:pPr>
              <w:pStyle w:val="-5"/>
              <w:jc w:val="center"/>
            </w:pPr>
          </w:p>
        </w:tc>
        <w:tc>
          <w:tcPr>
            <w:tcW w:w="23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CA1E39" w:rsidRDefault="00CA1E39" w:rsidP="006C359B">
            <w:pPr>
              <w:pStyle w:val="-5"/>
              <w:jc w:val="center"/>
            </w:pPr>
          </w:p>
        </w:tc>
        <w:tc>
          <w:tcPr>
            <w:tcW w:w="99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CA1E39" w:rsidRDefault="00CA1E39" w:rsidP="003348E2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CA1E39" w:rsidRPr="007B1C1A" w:rsidRDefault="00CA1E39" w:rsidP="003348E2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CA1E39" w:rsidRDefault="00CA1E39" w:rsidP="002D3F39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CA1E39" w:rsidRDefault="00CA1E39" w:rsidP="003348E2">
            <w:pPr>
              <w:pStyle w:val="-"/>
              <w:rPr>
                <w:szCs w:val="26"/>
              </w:rPr>
            </w:pPr>
          </w:p>
        </w:tc>
        <w:tc>
          <w:tcPr>
            <w:tcW w:w="3384" w:type="dxa"/>
            <w:tcBorders>
              <w:top w:val="nil"/>
              <w:left w:val="single" w:sz="4" w:space="0" w:color="000000" w:themeColor="text1"/>
              <w:bottom w:val="nil"/>
              <w:right w:val="nil"/>
            </w:tcBorders>
          </w:tcPr>
          <w:p w:rsidR="00CA1E39" w:rsidRPr="006A5175" w:rsidRDefault="00CA1E39" w:rsidP="003348E2">
            <w:pPr>
              <w:pStyle w:val="-5"/>
              <w:rPr>
                <w:szCs w:val="26"/>
              </w:rPr>
            </w:pPr>
          </w:p>
        </w:tc>
      </w:tr>
      <w:tr w:rsidR="00CA1E39" w:rsidTr="00152616">
        <w:trPr>
          <w:trHeight w:val="403"/>
        </w:trPr>
        <w:tc>
          <w:tcPr>
            <w:tcW w:w="646" w:type="dxa"/>
            <w:tcBorders>
              <w:top w:val="nil"/>
              <w:left w:val="nil"/>
              <w:bottom w:val="nil"/>
              <w:right w:val="single" w:sz="4" w:space="0" w:color="000000" w:themeColor="text1"/>
            </w:tcBorders>
          </w:tcPr>
          <w:p w:rsidR="00CA1E39" w:rsidRPr="00037E67" w:rsidRDefault="00CA1E39" w:rsidP="003348E2">
            <w:pPr>
              <w:pStyle w:val="a"/>
            </w:pPr>
          </w:p>
        </w:tc>
        <w:tc>
          <w:tcPr>
            <w:tcW w:w="5108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CA1E39" w:rsidRPr="0017102B" w:rsidRDefault="005958FE" w:rsidP="005B3310">
            <w:pPr>
              <w:pStyle w:val="-5"/>
            </w:pPr>
            <w:r w:rsidRPr="005958FE">
              <w:t>Р1-12-0,062-22 Ом ± 5%-М</w:t>
            </w:r>
          </w:p>
        </w:tc>
        <w:tc>
          <w:tcPr>
            <w:tcW w:w="1420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CA1E39" w:rsidRPr="00616FF8" w:rsidRDefault="00CA1E39" w:rsidP="003348E2">
            <w:pPr>
              <w:pStyle w:val="-5"/>
              <w:jc w:val="center"/>
            </w:pPr>
            <w:r w:rsidRPr="00616FF8">
              <w:t>─</w:t>
            </w:r>
          </w:p>
        </w:tc>
        <w:tc>
          <w:tcPr>
            <w:tcW w:w="2696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CA1E39" w:rsidRPr="003F2988" w:rsidRDefault="005958FE" w:rsidP="006C359B">
            <w:pPr>
              <w:pStyle w:val="-5"/>
              <w:jc w:val="center"/>
            </w:pPr>
            <w:r w:rsidRPr="005958FE">
              <w:t>АЛЯР.434110.005ТУ</w:t>
            </w:r>
          </w:p>
        </w:tc>
        <w:tc>
          <w:tcPr>
            <w:tcW w:w="25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CA1E39" w:rsidRDefault="005958FE" w:rsidP="006C359B">
            <w:pPr>
              <w:pStyle w:val="-5"/>
              <w:jc w:val="center"/>
            </w:pPr>
            <w:r>
              <w:t>АО «НПО ЭРКОН»</w:t>
            </w:r>
          </w:p>
        </w:tc>
        <w:tc>
          <w:tcPr>
            <w:tcW w:w="23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CA1E39" w:rsidRDefault="00CA1E39" w:rsidP="006C359B">
            <w:pPr>
              <w:pStyle w:val="-5"/>
              <w:jc w:val="center"/>
            </w:pPr>
            <w:r>
              <w:fldChar w:fldCharType="begin"/>
            </w:r>
            <w:r>
              <w:instrText xml:space="preserve"> REF DecNum \h  \* MERGEFORMAT </w:instrText>
            </w:r>
            <w:r>
              <w:fldChar w:fldCharType="separate"/>
            </w:r>
            <w:r>
              <w:rPr>
                <w:noProof/>
              </w:rPr>
              <w:t>ВБМА.469435.000</w:t>
            </w:r>
            <w:r>
              <w:fldChar w:fldCharType="end"/>
            </w:r>
          </w:p>
        </w:tc>
        <w:tc>
          <w:tcPr>
            <w:tcW w:w="99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CA1E39" w:rsidRDefault="005958FE" w:rsidP="003348E2">
            <w:pPr>
              <w:pStyle w:val="-"/>
              <w:rPr>
                <w:szCs w:val="26"/>
              </w:rPr>
            </w:pPr>
            <w:r>
              <w:rPr>
                <w:szCs w:val="26"/>
              </w:rPr>
              <w:t>2</w:t>
            </w: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CA1E39" w:rsidRPr="007B1C1A" w:rsidRDefault="00CA1E39" w:rsidP="003348E2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CA1E39" w:rsidRDefault="005958FE" w:rsidP="002D3F39">
            <w:pPr>
              <w:pStyle w:val="-"/>
              <w:rPr>
                <w:szCs w:val="26"/>
              </w:rPr>
            </w:pPr>
            <w:r>
              <w:rPr>
                <w:szCs w:val="26"/>
              </w:rPr>
              <w:t>2</w:t>
            </w: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CA1E39" w:rsidRDefault="005958FE" w:rsidP="003348E2">
            <w:pPr>
              <w:pStyle w:val="-"/>
              <w:rPr>
                <w:szCs w:val="26"/>
              </w:rPr>
            </w:pPr>
            <w:r>
              <w:rPr>
                <w:szCs w:val="26"/>
              </w:rPr>
              <w:t>4</w:t>
            </w:r>
          </w:p>
        </w:tc>
        <w:tc>
          <w:tcPr>
            <w:tcW w:w="3384" w:type="dxa"/>
            <w:tcBorders>
              <w:top w:val="nil"/>
              <w:left w:val="single" w:sz="4" w:space="0" w:color="000000" w:themeColor="text1"/>
              <w:bottom w:val="nil"/>
              <w:right w:val="nil"/>
            </w:tcBorders>
          </w:tcPr>
          <w:p w:rsidR="00CA1E39" w:rsidRPr="006A5175" w:rsidRDefault="001A2A80" w:rsidP="003348E2">
            <w:pPr>
              <w:pStyle w:val="-5"/>
              <w:rPr>
                <w:szCs w:val="26"/>
              </w:rPr>
            </w:pPr>
            <w:r>
              <w:rPr>
                <w:szCs w:val="26"/>
              </w:rPr>
              <w:t>0603</w:t>
            </w:r>
          </w:p>
        </w:tc>
      </w:tr>
      <w:tr w:rsidR="00CA1E39" w:rsidTr="00152616">
        <w:trPr>
          <w:trHeight w:val="403"/>
        </w:trPr>
        <w:tc>
          <w:tcPr>
            <w:tcW w:w="646" w:type="dxa"/>
            <w:tcBorders>
              <w:top w:val="nil"/>
              <w:left w:val="nil"/>
              <w:bottom w:val="nil"/>
              <w:right w:val="single" w:sz="4" w:space="0" w:color="000000" w:themeColor="text1"/>
            </w:tcBorders>
          </w:tcPr>
          <w:p w:rsidR="00CA1E39" w:rsidRPr="00037E67" w:rsidRDefault="00CA1E39" w:rsidP="003348E2">
            <w:pPr>
              <w:pStyle w:val="a"/>
            </w:pPr>
          </w:p>
        </w:tc>
        <w:tc>
          <w:tcPr>
            <w:tcW w:w="5108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CA1E39" w:rsidRPr="0017102B" w:rsidRDefault="005958FE" w:rsidP="005B3310">
            <w:pPr>
              <w:pStyle w:val="-5"/>
            </w:pPr>
            <w:r w:rsidRPr="005958FE">
              <w:t>Р1-12-0,062-49,9 Ом ± 1%-М</w:t>
            </w:r>
          </w:p>
        </w:tc>
        <w:tc>
          <w:tcPr>
            <w:tcW w:w="1420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CA1E39" w:rsidRPr="00616FF8" w:rsidRDefault="00CA1E39" w:rsidP="003348E2">
            <w:pPr>
              <w:pStyle w:val="-5"/>
              <w:jc w:val="center"/>
            </w:pPr>
            <w:r w:rsidRPr="00616FF8">
              <w:t>─</w:t>
            </w:r>
          </w:p>
        </w:tc>
        <w:tc>
          <w:tcPr>
            <w:tcW w:w="2696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CA1E39" w:rsidRPr="003F2988" w:rsidRDefault="005958FE" w:rsidP="006C359B">
            <w:pPr>
              <w:pStyle w:val="-5"/>
              <w:jc w:val="center"/>
            </w:pPr>
            <w:r w:rsidRPr="005958FE">
              <w:t>АЛЯР.434110.005ТУ</w:t>
            </w:r>
          </w:p>
        </w:tc>
        <w:tc>
          <w:tcPr>
            <w:tcW w:w="25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CA1E39" w:rsidRDefault="005958FE" w:rsidP="006C359B">
            <w:pPr>
              <w:pStyle w:val="-5"/>
              <w:jc w:val="center"/>
            </w:pPr>
            <w:r>
              <w:t>АО «НПО ЭРКОН»</w:t>
            </w:r>
          </w:p>
        </w:tc>
        <w:tc>
          <w:tcPr>
            <w:tcW w:w="23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CA1E39" w:rsidRDefault="00CA1E39" w:rsidP="006C359B">
            <w:pPr>
              <w:pStyle w:val="-5"/>
              <w:jc w:val="center"/>
            </w:pPr>
            <w:r>
              <w:fldChar w:fldCharType="begin"/>
            </w:r>
            <w:r>
              <w:instrText xml:space="preserve"> REF DecNum \h  \* MERGEFORMAT </w:instrText>
            </w:r>
            <w:r>
              <w:fldChar w:fldCharType="separate"/>
            </w:r>
            <w:r>
              <w:rPr>
                <w:noProof/>
              </w:rPr>
              <w:t>ВБМА.469435.000</w:t>
            </w:r>
            <w:r>
              <w:fldChar w:fldCharType="end"/>
            </w:r>
          </w:p>
        </w:tc>
        <w:tc>
          <w:tcPr>
            <w:tcW w:w="99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CA1E39" w:rsidRDefault="005958FE" w:rsidP="003348E2">
            <w:pPr>
              <w:pStyle w:val="-"/>
              <w:rPr>
                <w:szCs w:val="26"/>
              </w:rPr>
            </w:pPr>
            <w:r>
              <w:rPr>
                <w:szCs w:val="26"/>
              </w:rPr>
              <w:t>4</w:t>
            </w: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CA1E39" w:rsidRPr="007B1C1A" w:rsidRDefault="00CA1E39" w:rsidP="003348E2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CA1E39" w:rsidRDefault="005958FE" w:rsidP="002D3F39">
            <w:pPr>
              <w:pStyle w:val="-"/>
              <w:rPr>
                <w:szCs w:val="26"/>
              </w:rPr>
            </w:pPr>
            <w:r>
              <w:rPr>
                <w:szCs w:val="26"/>
              </w:rPr>
              <w:t>2</w:t>
            </w: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CA1E39" w:rsidRDefault="005958FE" w:rsidP="003348E2">
            <w:pPr>
              <w:pStyle w:val="-"/>
              <w:rPr>
                <w:szCs w:val="26"/>
              </w:rPr>
            </w:pPr>
            <w:r>
              <w:rPr>
                <w:szCs w:val="26"/>
              </w:rPr>
              <w:t>6</w:t>
            </w:r>
          </w:p>
        </w:tc>
        <w:tc>
          <w:tcPr>
            <w:tcW w:w="3384" w:type="dxa"/>
            <w:tcBorders>
              <w:top w:val="nil"/>
              <w:left w:val="single" w:sz="4" w:space="0" w:color="000000" w:themeColor="text1"/>
              <w:bottom w:val="nil"/>
              <w:right w:val="nil"/>
            </w:tcBorders>
          </w:tcPr>
          <w:p w:rsidR="00CA1E39" w:rsidRPr="006A5175" w:rsidRDefault="001A2A80" w:rsidP="003348E2">
            <w:pPr>
              <w:pStyle w:val="-5"/>
              <w:rPr>
                <w:szCs w:val="26"/>
              </w:rPr>
            </w:pPr>
            <w:r>
              <w:rPr>
                <w:szCs w:val="26"/>
              </w:rPr>
              <w:t>0603</w:t>
            </w:r>
          </w:p>
        </w:tc>
      </w:tr>
      <w:tr w:rsidR="00CA1E39" w:rsidTr="00152616">
        <w:trPr>
          <w:trHeight w:val="403"/>
        </w:trPr>
        <w:tc>
          <w:tcPr>
            <w:tcW w:w="646" w:type="dxa"/>
            <w:tcBorders>
              <w:top w:val="nil"/>
              <w:left w:val="nil"/>
              <w:bottom w:val="nil"/>
              <w:right w:val="single" w:sz="4" w:space="0" w:color="000000" w:themeColor="text1"/>
            </w:tcBorders>
          </w:tcPr>
          <w:p w:rsidR="00CA1E39" w:rsidRPr="00037E67" w:rsidRDefault="00CA1E39" w:rsidP="003348E2">
            <w:pPr>
              <w:pStyle w:val="a"/>
            </w:pPr>
          </w:p>
        </w:tc>
        <w:tc>
          <w:tcPr>
            <w:tcW w:w="5108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CA1E39" w:rsidRPr="0017102B" w:rsidRDefault="005958FE" w:rsidP="005B3310">
            <w:pPr>
              <w:pStyle w:val="-5"/>
            </w:pPr>
            <w:r w:rsidRPr="005958FE">
              <w:t>Р1-12-0,062-75 Ом ± 5%-М</w:t>
            </w:r>
          </w:p>
        </w:tc>
        <w:tc>
          <w:tcPr>
            <w:tcW w:w="1420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CA1E39" w:rsidRPr="00616FF8" w:rsidRDefault="00CA1E39" w:rsidP="003348E2">
            <w:pPr>
              <w:pStyle w:val="-5"/>
              <w:jc w:val="center"/>
            </w:pPr>
            <w:r w:rsidRPr="00616FF8">
              <w:t>─</w:t>
            </w:r>
          </w:p>
        </w:tc>
        <w:tc>
          <w:tcPr>
            <w:tcW w:w="2696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CA1E39" w:rsidRPr="003F2988" w:rsidRDefault="005958FE" w:rsidP="006C359B">
            <w:pPr>
              <w:pStyle w:val="-5"/>
              <w:jc w:val="center"/>
            </w:pPr>
            <w:r w:rsidRPr="005958FE">
              <w:t>АЛЯР.434110.005ТУ</w:t>
            </w:r>
          </w:p>
        </w:tc>
        <w:tc>
          <w:tcPr>
            <w:tcW w:w="25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CA1E39" w:rsidRDefault="005958FE" w:rsidP="006C359B">
            <w:pPr>
              <w:pStyle w:val="-5"/>
              <w:jc w:val="center"/>
            </w:pPr>
            <w:r>
              <w:t>АО «НПО ЭРКОН»</w:t>
            </w:r>
          </w:p>
        </w:tc>
        <w:tc>
          <w:tcPr>
            <w:tcW w:w="23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CA1E39" w:rsidRDefault="00CA1E39" w:rsidP="006C359B">
            <w:pPr>
              <w:pStyle w:val="-5"/>
              <w:jc w:val="center"/>
            </w:pPr>
            <w:r>
              <w:fldChar w:fldCharType="begin"/>
            </w:r>
            <w:r>
              <w:instrText xml:space="preserve"> REF DecNum \h  \* MERGEFORMAT </w:instrText>
            </w:r>
            <w:r>
              <w:fldChar w:fldCharType="separate"/>
            </w:r>
            <w:r>
              <w:rPr>
                <w:noProof/>
              </w:rPr>
              <w:t>ВБМА.469435.000</w:t>
            </w:r>
            <w:r>
              <w:fldChar w:fldCharType="end"/>
            </w:r>
          </w:p>
        </w:tc>
        <w:tc>
          <w:tcPr>
            <w:tcW w:w="99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CA1E39" w:rsidRDefault="005958FE" w:rsidP="003348E2">
            <w:pPr>
              <w:pStyle w:val="-"/>
              <w:rPr>
                <w:szCs w:val="26"/>
              </w:rPr>
            </w:pPr>
            <w:r>
              <w:rPr>
                <w:szCs w:val="26"/>
              </w:rPr>
              <w:t>4</w:t>
            </w: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CA1E39" w:rsidRPr="007B1C1A" w:rsidRDefault="00CA1E39" w:rsidP="003348E2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CA1E39" w:rsidRDefault="00F1265C" w:rsidP="002D3F39">
            <w:pPr>
              <w:pStyle w:val="-"/>
              <w:rPr>
                <w:szCs w:val="26"/>
              </w:rPr>
            </w:pPr>
            <w:r>
              <w:rPr>
                <w:szCs w:val="26"/>
              </w:rPr>
              <w:t>2</w:t>
            </w: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CA1E39" w:rsidRDefault="00F1265C" w:rsidP="003348E2">
            <w:pPr>
              <w:pStyle w:val="-"/>
              <w:rPr>
                <w:szCs w:val="26"/>
              </w:rPr>
            </w:pPr>
            <w:r>
              <w:rPr>
                <w:szCs w:val="26"/>
              </w:rPr>
              <w:t>6</w:t>
            </w:r>
          </w:p>
        </w:tc>
        <w:tc>
          <w:tcPr>
            <w:tcW w:w="3384" w:type="dxa"/>
            <w:tcBorders>
              <w:top w:val="nil"/>
              <w:left w:val="single" w:sz="4" w:space="0" w:color="000000" w:themeColor="text1"/>
              <w:bottom w:val="nil"/>
              <w:right w:val="nil"/>
            </w:tcBorders>
          </w:tcPr>
          <w:p w:rsidR="00CA1E39" w:rsidRPr="006A5175" w:rsidRDefault="001A2A80" w:rsidP="003348E2">
            <w:pPr>
              <w:pStyle w:val="-5"/>
              <w:rPr>
                <w:szCs w:val="26"/>
              </w:rPr>
            </w:pPr>
            <w:r>
              <w:rPr>
                <w:szCs w:val="26"/>
              </w:rPr>
              <w:t>0603</w:t>
            </w:r>
          </w:p>
        </w:tc>
      </w:tr>
      <w:tr w:rsidR="00CA1E39" w:rsidTr="00152616">
        <w:trPr>
          <w:trHeight w:val="403"/>
        </w:trPr>
        <w:tc>
          <w:tcPr>
            <w:tcW w:w="646" w:type="dxa"/>
            <w:tcBorders>
              <w:top w:val="nil"/>
              <w:left w:val="nil"/>
              <w:bottom w:val="nil"/>
              <w:right w:val="single" w:sz="4" w:space="0" w:color="000000" w:themeColor="text1"/>
            </w:tcBorders>
          </w:tcPr>
          <w:p w:rsidR="00CA1E39" w:rsidRPr="00037E67" w:rsidRDefault="00CA1E39" w:rsidP="003348E2">
            <w:pPr>
              <w:pStyle w:val="a"/>
            </w:pPr>
          </w:p>
        </w:tc>
        <w:tc>
          <w:tcPr>
            <w:tcW w:w="5108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CA1E39" w:rsidRPr="0017102B" w:rsidRDefault="005958FE" w:rsidP="005B3310">
            <w:pPr>
              <w:pStyle w:val="-5"/>
            </w:pPr>
            <w:r w:rsidRPr="005958FE">
              <w:t>Р1-12-0,062-100 Ом ± 5%-М</w:t>
            </w:r>
          </w:p>
        </w:tc>
        <w:tc>
          <w:tcPr>
            <w:tcW w:w="1420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CA1E39" w:rsidRPr="00616FF8" w:rsidRDefault="00CA1E39" w:rsidP="003348E2">
            <w:pPr>
              <w:pStyle w:val="-5"/>
              <w:jc w:val="center"/>
            </w:pPr>
            <w:r w:rsidRPr="00616FF8">
              <w:t>─</w:t>
            </w:r>
          </w:p>
        </w:tc>
        <w:tc>
          <w:tcPr>
            <w:tcW w:w="2696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CA1E39" w:rsidRPr="003F2988" w:rsidRDefault="005958FE" w:rsidP="006C359B">
            <w:pPr>
              <w:pStyle w:val="-5"/>
              <w:jc w:val="center"/>
            </w:pPr>
            <w:r w:rsidRPr="005958FE">
              <w:t>АЛЯР.434110.005ТУ</w:t>
            </w:r>
          </w:p>
        </w:tc>
        <w:tc>
          <w:tcPr>
            <w:tcW w:w="25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CA1E39" w:rsidRDefault="005958FE" w:rsidP="006C359B">
            <w:pPr>
              <w:pStyle w:val="-5"/>
              <w:jc w:val="center"/>
            </w:pPr>
            <w:r>
              <w:t>АО «НПО ЭРКОН»</w:t>
            </w:r>
          </w:p>
        </w:tc>
        <w:tc>
          <w:tcPr>
            <w:tcW w:w="23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CA1E39" w:rsidRDefault="00CA1E39" w:rsidP="006C359B">
            <w:pPr>
              <w:pStyle w:val="-5"/>
              <w:jc w:val="center"/>
            </w:pPr>
            <w:r>
              <w:fldChar w:fldCharType="begin"/>
            </w:r>
            <w:r>
              <w:instrText xml:space="preserve"> REF DecNum \h  \* MERGEFORMAT </w:instrText>
            </w:r>
            <w:r>
              <w:fldChar w:fldCharType="separate"/>
            </w:r>
            <w:r>
              <w:rPr>
                <w:noProof/>
              </w:rPr>
              <w:t>ВБМА.469435.000</w:t>
            </w:r>
            <w:r>
              <w:fldChar w:fldCharType="end"/>
            </w:r>
          </w:p>
        </w:tc>
        <w:tc>
          <w:tcPr>
            <w:tcW w:w="99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CA1E39" w:rsidRDefault="005958FE" w:rsidP="003348E2">
            <w:pPr>
              <w:pStyle w:val="-"/>
              <w:rPr>
                <w:szCs w:val="26"/>
              </w:rPr>
            </w:pPr>
            <w:r>
              <w:rPr>
                <w:szCs w:val="26"/>
              </w:rPr>
              <w:t>3</w:t>
            </w: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CA1E39" w:rsidRPr="007B1C1A" w:rsidRDefault="00CA1E39" w:rsidP="003348E2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CA1E39" w:rsidRDefault="00F1265C" w:rsidP="002D3F39">
            <w:pPr>
              <w:pStyle w:val="-"/>
              <w:rPr>
                <w:szCs w:val="26"/>
              </w:rPr>
            </w:pPr>
            <w:r>
              <w:rPr>
                <w:szCs w:val="26"/>
              </w:rPr>
              <w:t>2</w:t>
            </w: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CA1E39" w:rsidRDefault="00F1265C" w:rsidP="003348E2">
            <w:pPr>
              <w:pStyle w:val="-"/>
              <w:rPr>
                <w:szCs w:val="26"/>
              </w:rPr>
            </w:pPr>
            <w:r>
              <w:rPr>
                <w:szCs w:val="26"/>
              </w:rPr>
              <w:t>5</w:t>
            </w:r>
          </w:p>
        </w:tc>
        <w:tc>
          <w:tcPr>
            <w:tcW w:w="3384" w:type="dxa"/>
            <w:tcBorders>
              <w:top w:val="nil"/>
              <w:left w:val="single" w:sz="4" w:space="0" w:color="000000" w:themeColor="text1"/>
              <w:bottom w:val="nil"/>
              <w:right w:val="nil"/>
            </w:tcBorders>
          </w:tcPr>
          <w:p w:rsidR="00CA1E39" w:rsidRPr="006A5175" w:rsidRDefault="001A2A80" w:rsidP="003348E2">
            <w:pPr>
              <w:pStyle w:val="-5"/>
              <w:rPr>
                <w:szCs w:val="26"/>
              </w:rPr>
            </w:pPr>
            <w:r>
              <w:rPr>
                <w:szCs w:val="26"/>
              </w:rPr>
              <w:t>0603</w:t>
            </w:r>
          </w:p>
        </w:tc>
      </w:tr>
      <w:tr w:rsidR="00CA1E39" w:rsidTr="00152616">
        <w:trPr>
          <w:trHeight w:val="403"/>
        </w:trPr>
        <w:tc>
          <w:tcPr>
            <w:tcW w:w="646" w:type="dxa"/>
            <w:tcBorders>
              <w:top w:val="nil"/>
              <w:left w:val="nil"/>
              <w:bottom w:val="nil"/>
              <w:right w:val="single" w:sz="4" w:space="0" w:color="000000" w:themeColor="text1"/>
            </w:tcBorders>
          </w:tcPr>
          <w:p w:rsidR="00CA1E39" w:rsidRPr="00037E67" w:rsidRDefault="00CA1E39" w:rsidP="003348E2">
            <w:pPr>
              <w:pStyle w:val="a"/>
            </w:pPr>
          </w:p>
        </w:tc>
        <w:tc>
          <w:tcPr>
            <w:tcW w:w="5108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CA1E39" w:rsidRPr="0017102B" w:rsidRDefault="005958FE" w:rsidP="005B3310">
            <w:pPr>
              <w:pStyle w:val="-5"/>
            </w:pPr>
            <w:r w:rsidRPr="005958FE">
              <w:t>Р1-12-0,062-470 Ом ±5%-М</w:t>
            </w:r>
          </w:p>
        </w:tc>
        <w:tc>
          <w:tcPr>
            <w:tcW w:w="1420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CA1E39" w:rsidRPr="00616FF8" w:rsidRDefault="00CA1E39" w:rsidP="003348E2">
            <w:pPr>
              <w:pStyle w:val="-5"/>
              <w:jc w:val="center"/>
            </w:pPr>
            <w:r w:rsidRPr="00616FF8">
              <w:t>─</w:t>
            </w:r>
          </w:p>
        </w:tc>
        <w:tc>
          <w:tcPr>
            <w:tcW w:w="2696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CA1E39" w:rsidRPr="003F2988" w:rsidRDefault="005958FE" w:rsidP="006C359B">
            <w:pPr>
              <w:pStyle w:val="-5"/>
              <w:jc w:val="center"/>
            </w:pPr>
            <w:r w:rsidRPr="005958FE">
              <w:t>АЛЯР.434110.005ТУ</w:t>
            </w:r>
          </w:p>
        </w:tc>
        <w:tc>
          <w:tcPr>
            <w:tcW w:w="25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CA1E39" w:rsidRDefault="005958FE" w:rsidP="006C359B">
            <w:pPr>
              <w:pStyle w:val="-5"/>
              <w:jc w:val="center"/>
            </w:pPr>
            <w:r>
              <w:t>АО «НПО ЭРКОН»</w:t>
            </w:r>
          </w:p>
        </w:tc>
        <w:tc>
          <w:tcPr>
            <w:tcW w:w="23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CA1E39" w:rsidRDefault="00CA1E39" w:rsidP="006C359B">
            <w:pPr>
              <w:pStyle w:val="-5"/>
              <w:jc w:val="center"/>
            </w:pPr>
            <w:r>
              <w:fldChar w:fldCharType="begin"/>
            </w:r>
            <w:r>
              <w:instrText xml:space="preserve"> REF DecNum \h  \* MERGEFORMAT </w:instrText>
            </w:r>
            <w:r>
              <w:fldChar w:fldCharType="separate"/>
            </w:r>
            <w:r>
              <w:rPr>
                <w:noProof/>
              </w:rPr>
              <w:t>ВБМА.469435.000</w:t>
            </w:r>
            <w:r>
              <w:fldChar w:fldCharType="end"/>
            </w:r>
          </w:p>
        </w:tc>
        <w:tc>
          <w:tcPr>
            <w:tcW w:w="99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CA1E39" w:rsidRDefault="005958FE" w:rsidP="003348E2">
            <w:pPr>
              <w:pStyle w:val="-"/>
              <w:rPr>
                <w:szCs w:val="26"/>
              </w:rPr>
            </w:pPr>
            <w:r>
              <w:rPr>
                <w:szCs w:val="26"/>
              </w:rPr>
              <w:t>1</w:t>
            </w: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CA1E39" w:rsidRPr="007B1C1A" w:rsidRDefault="00CA1E39" w:rsidP="003348E2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CA1E39" w:rsidRDefault="00F1265C" w:rsidP="002D3F39">
            <w:pPr>
              <w:pStyle w:val="-"/>
              <w:rPr>
                <w:szCs w:val="26"/>
              </w:rPr>
            </w:pPr>
            <w:r>
              <w:rPr>
                <w:szCs w:val="26"/>
              </w:rPr>
              <w:t>2</w:t>
            </w: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CA1E39" w:rsidRDefault="00F1265C" w:rsidP="003348E2">
            <w:pPr>
              <w:pStyle w:val="-"/>
              <w:rPr>
                <w:szCs w:val="26"/>
              </w:rPr>
            </w:pPr>
            <w:r>
              <w:rPr>
                <w:szCs w:val="26"/>
              </w:rPr>
              <w:t>3</w:t>
            </w:r>
          </w:p>
        </w:tc>
        <w:tc>
          <w:tcPr>
            <w:tcW w:w="3384" w:type="dxa"/>
            <w:tcBorders>
              <w:top w:val="nil"/>
              <w:left w:val="single" w:sz="4" w:space="0" w:color="000000" w:themeColor="text1"/>
              <w:bottom w:val="nil"/>
              <w:right w:val="nil"/>
            </w:tcBorders>
          </w:tcPr>
          <w:p w:rsidR="00CA1E39" w:rsidRPr="006A5175" w:rsidRDefault="001A2A80" w:rsidP="003348E2">
            <w:pPr>
              <w:pStyle w:val="-5"/>
              <w:rPr>
                <w:szCs w:val="26"/>
              </w:rPr>
            </w:pPr>
            <w:r>
              <w:rPr>
                <w:szCs w:val="26"/>
              </w:rPr>
              <w:t>0603</w:t>
            </w:r>
          </w:p>
        </w:tc>
      </w:tr>
      <w:tr w:rsidR="00CA1E39" w:rsidTr="00152616">
        <w:trPr>
          <w:trHeight w:val="403"/>
        </w:trPr>
        <w:tc>
          <w:tcPr>
            <w:tcW w:w="646" w:type="dxa"/>
            <w:tcBorders>
              <w:top w:val="nil"/>
              <w:left w:val="nil"/>
              <w:bottom w:val="nil"/>
              <w:right w:val="single" w:sz="4" w:space="0" w:color="000000" w:themeColor="text1"/>
            </w:tcBorders>
          </w:tcPr>
          <w:p w:rsidR="00CA1E39" w:rsidRPr="00037E67" w:rsidRDefault="00CA1E39" w:rsidP="003348E2">
            <w:pPr>
              <w:pStyle w:val="a"/>
            </w:pPr>
          </w:p>
        </w:tc>
        <w:tc>
          <w:tcPr>
            <w:tcW w:w="5108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CA1E39" w:rsidRPr="0017102B" w:rsidRDefault="005958FE" w:rsidP="005B3310">
            <w:pPr>
              <w:pStyle w:val="-5"/>
            </w:pPr>
            <w:r w:rsidRPr="005958FE">
              <w:t>Р1-12-0,062-820 Ом ± 1%-М</w:t>
            </w:r>
          </w:p>
        </w:tc>
        <w:tc>
          <w:tcPr>
            <w:tcW w:w="1420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CA1E39" w:rsidRPr="00616FF8" w:rsidRDefault="00CA1E39" w:rsidP="003348E2">
            <w:pPr>
              <w:pStyle w:val="-5"/>
              <w:jc w:val="center"/>
            </w:pPr>
            <w:r w:rsidRPr="00616FF8">
              <w:t>─</w:t>
            </w:r>
          </w:p>
        </w:tc>
        <w:tc>
          <w:tcPr>
            <w:tcW w:w="2696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CA1E39" w:rsidRPr="003F2988" w:rsidRDefault="005958FE" w:rsidP="006C359B">
            <w:pPr>
              <w:pStyle w:val="-5"/>
              <w:jc w:val="center"/>
            </w:pPr>
            <w:r w:rsidRPr="005958FE">
              <w:t>АЛЯР.434110.005ТУ</w:t>
            </w:r>
          </w:p>
        </w:tc>
        <w:tc>
          <w:tcPr>
            <w:tcW w:w="25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CA1E39" w:rsidRDefault="005958FE" w:rsidP="006C359B">
            <w:pPr>
              <w:pStyle w:val="-5"/>
              <w:jc w:val="center"/>
            </w:pPr>
            <w:r>
              <w:t>АО «НПО ЭРКОН»</w:t>
            </w:r>
          </w:p>
        </w:tc>
        <w:tc>
          <w:tcPr>
            <w:tcW w:w="23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CA1E39" w:rsidRDefault="00CA1E39" w:rsidP="006C359B">
            <w:pPr>
              <w:pStyle w:val="-5"/>
              <w:jc w:val="center"/>
            </w:pPr>
            <w:r>
              <w:fldChar w:fldCharType="begin"/>
            </w:r>
            <w:r>
              <w:instrText xml:space="preserve"> REF DecNum \h  \* MERGEFORMAT </w:instrText>
            </w:r>
            <w:r>
              <w:fldChar w:fldCharType="separate"/>
            </w:r>
            <w:r>
              <w:rPr>
                <w:noProof/>
              </w:rPr>
              <w:t>ВБМА.469435.000</w:t>
            </w:r>
            <w:r>
              <w:fldChar w:fldCharType="end"/>
            </w:r>
          </w:p>
        </w:tc>
        <w:tc>
          <w:tcPr>
            <w:tcW w:w="99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CA1E39" w:rsidRDefault="005958FE" w:rsidP="003348E2">
            <w:pPr>
              <w:pStyle w:val="-"/>
              <w:rPr>
                <w:szCs w:val="26"/>
              </w:rPr>
            </w:pPr>
            <w:r>
              <w:rPr>
                <w:szCs w:val="26"/>
              </w:rPr>
              <w:t>2</w:t>
            </w: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CA1E39" w:rsidRPr="007B1C1A" w:rsidRDefault="00CA1E39" w:rsidP="003348E2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CA1E39" w:rsidRDefault="00F1265C" w:rsidP="002D3F39">
            <w:pPr>
              <w:pStyle w:val="-"/>
              <w:rPr>
                <w:szCs w:val="26"/>
              </w:rPr>
            </w:pPr>
            <w:r>
              <w:rPr>
                <w:szCs w:val="26"/>
              </w:rPr>
              <w:t>2</w:t>
            </w: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CA1E39" w:rsidRDefault="00F1265C" w:rsidP="003348E2">
            <w:pPr>
              <w:pStyle w:val="-"/>
              <w:rPr>
                <w:szCs w:val="26"/>
              </w:rPr>
            </w:pPr>
            <w:r>
              <w:rPr>
                <w:szCs w:val="26"/>
              </w:rPr>
              <w:t>4</w:t>
            </w:r>
          </w:p>
        </w:tc>
        <w:tc>
          <w:tcPr>
            <w:tcW w:w="3384" w:type="dxa"/>
            <w:tcBorders>
              <w:top w:val="nil"/>
              <w:left w:val="single" w:sz="4" w:space="0" w:color="000000" w:themeColor="text1"/>
              <w:bottom w:val="nil"/>
              <w:right w:val="nil"/>
            </w:tcBorders>
          </w:tcPr>
          <w:p w:rsidR="00CA1E39" w:rsidRPr="006A5175" w:rsidRDefault="001A2A80" w:rsidP="003348E2">
            <w:pPr>
              <w:pStyle w:val="-5"/>
              <w:rPr>
                <w:szCs w:val="26"/>
              </w:rPr>
            </w:pPr>
            <w:r>
              <w:rPr>
                <w:szCs w:val="26"/>
              </w:rPr>
              <w:t>0603</w:t>
            </w:r>
          </w:p>
        </w:tc>
      </w:tr>
      <w:tr w:rsidR="00CA1E39" w:rsidTr="00152616">
        <w:trPr>
          <w:trHeight w:val="403"/>
        </w:trPr>
        <w:tc>
          <w:tcPr>
            <w:tcW w:w="646" w:type="dxa"/>
            <w:tcBorders>
              <w:top w:val="nil"/>
              <w:left w:val="nil"/>
              <w:bottom w:val="nil"/>
              <w:right w:val="single" w:sz="4" w:space="0" w:color="000000" w:themeColor="text1"/>
            </w:tcBorders>
          </w:tcPr>
          <w:p w:rsidR="00CA1E39" w:rsidRPr="00037E67" w:rsidRDefault="00CA1E39" w:rsidP="003348E2">
            <w:pPr>
              <w:pStyle w:val="a"/>
            </w:pPr>
          </w:p>
        </w:tc>
        <w:tc>
          <w:tcPr>
            <w:tcW w:w="5108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CA1E39" w:rsidRPr="0017102B" w:rsidRDefault="005958FE" w:rsidP="005B3310">
            <w:pPr>
              <w:pStyle w:val="-5"/>
            </w:pPr>
            <w:r w:rsidRPr="005958FE">
              <w:t>Р1-12-0,062-1 кОм ± 5%-М</w:t>
            </w:r>
          </w:p>
        </w:tc>
        <w:tc>
          <w:tcPr>
            <w:tcW w:w="1420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CA1E39" w:rsidRPr="00616FF8" w:rsidRDefault="00CA1E39" w:rsidP="003348E2">
            <w:pPr>
              <w:pStyle w:val="-5"/>
              <w:jc w:val="center"/>
            </w:pPr>
            <w:r w:rsidRPr="00616FF8">
              <w:t>─</w:t>
            </w:r>
          </w:p>
        </w:tc>
        <w:tc>
          <w:tcPr>
            <w:tcW w:w="2696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CA1E39" w:rsidRPr="003F2988" w:rsidRDefault="005958FE" w:rsidP="006C359B">
            <w:pPr>
              <w:pStyle w:val="-5"/>
              <w:jc w:val="center"/>
            </w:pPr>
            <w:r w:rsidRPr="005958FE">
              <w:t>АЛЯР.434110.005ТУ</w:t>
            </w:r>
          </w:p>
        </w:tc>
        <w:tc>
          <w:tcPr>
            <w:tcW w:w="25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CA1E39" w:rsidRDefault="005958FE" w:rsidP="006C359B">
            <w:pPr>
              <w:pStyle w:val="-5"/>
              <w:jc w:val="center"/>
            </w:pPr>
            <w:r>
              <w:t>АО «НПО ЭРКОН»</w:t>
            </w:r>
          </w:p>
        </w:tc>
        <w:tc>
          <w:tcPr>
            <w:tcW w:w="23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CA1E39" w:rsidRDefault="00CA1E39" w:rsidP="006C359B">
            <w:pPr>
              <w:pStyle w:val="-5"/>
              <w:jc w:val="center"/>
            </w:pPr>
            <w:r>
              <w:fldChar w:fldCharType="begin"/>
            </w:r>
            <w:r>
              <w:instrText xml:space="preserve"> REF DecNum \h  \* MERGEFORMAT </w:instrText>
            </w:r>
            <w:r>
              <w:fldChar w:fldCharType="separate"/>
            </w:r>
            <w:r>
              <w:rPr>
                <w:noProof/>
              </w:rPr>
              <w:t>ВБМА.469435.000</w:t>
            </w:r>
            <w:r>
              <w:fldChar w:fldCharType="end"/>
            </w:r>
          </w:p>
        </w:tc>
        <w:tc>
          <w:tcPr>
            <w:tcW w:w="99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CA1E39" w:rsidRDefault="005958FE" w:rsidP="003348E2">
            <w:pPr>
              <w:pStyle w:val="-"/>
              <w:rPr>
                <w:szCs w:val="26"/>
              </w:rPr>
            </w:pPr>
            <w:r>
              <w:rPr>
                <w:szCs w:val="26"/>
              </w:rPr>
              <w:t>14</w:t>
            </w: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CA1E39" w:rsidRPr="007B1C1A" w:rsidRDefault="00CA1E39" w:rsidP="003348E2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CA1E39" w:rsidRDefault="00F1265C" w:rsidP="002D3F39">
            <w:pPr>
              <w:pStyle w:val="-"/>
              <w:rPr>
                <w:szCs w:val="26"/>
              </w:rPr>
            </w:pPr>
            <w:r>
              <w:rPr>
                <w:szCs w:val="26"/>
              </w:rPr>
              <w:t>6</w:t>
            </w: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CA1E39" w:rsidRDefault="00F1265C" w:rsidP="003348E2">
            <w:pPr>
              <w:pStyle w:val="-"/>
              <w:rPr>
                <w:szCs w:val="26"/>
              </w:rPr>
            </w:pPr>
            <w:r>
              <w:rPr>
                <w:szCs w:val="26"/>
              </w:rPr>
              <w:t>20</w:t>
            </w:r>
          </w:p>
        </w:tc>
        <w:tc>
          <w:tcPr>
            <w:tcW w:w="3384" w:type="dxa"/>
            <w:tcBorders>
              <w:top w:val="nil"/>
              <w:left w:val="single" w:sz="4" w:space="0" w:color="000000" w:themeColor="text1"/>
              <w:bottom w:val="nil"/>
              <w:right w:val="nil"/>
            </w:tcBorders>
          </w:tcPr>
          <w:p w:rsidR="00CA1E39" w:rsidRPr="006A5175" w:rsidRDefault="001A2A80" w:rsidP="003348E2">
            <w:pPr>
              <w:pStyle w:val="-5"/>
              <w:rPr>
                <w:szCs w:val="26"/>
              </w:rPr>
            </w:pPr>
            <w:r>
              <w:rPr>
                <w:szCs w:val="26"/>
              </w:rPr>
              <w:t>0603</w:t>
            </w:r>
          </w:p>
        </w:tc>
      </w:tr>
      <w:tr w:rsidR="00CA1E39" w:rsidTr="00152616">
        <w:trPr>
          <w:trHeight w:val="403"/>
        </w:trPr>
        <w:tc>
          <w:tcPr>
            <w:tcW w:w="646" w:type="dxa"/>
            <w:tcBorders>
              <w:top w:val="nil"/>
              <w:left w:val="nil"/>
              <w:bottom w:val="nil"/>
              <w:right w:val="single" w:sz="4" w:space="0" w:color="000000" w:themeColor="text1"/>
            </w:tcBorders>
          </w:tcPr>
          <w:p w:rsidR="00CA1E39" w:rsidRPr="00037E67" w:rsidRDefault="00CA1E39" w:rsidP="003348E2">
            <w:pPr>
              <w:pStyle w:val="a"/>
            </w:pPr>
          </w:p>
        </w:tc>
        <w:tc>
          <w:tcPr>
            <w:tcW w:w="5108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CA1E39" w:rsidRPr="0017102B" w:rsidRDefault="005958FE" w:rsidP="005B3310">
            <w:pPr>
              <w:pStyle w:val="-5"/>
            </w:pPr>
            <w:r w:rsidRPr="005958FE">
              <w:t>Р1-12-0,062-1,8 кОм ± 5%-М</w:t>
            </w:r>
          </w:p>
        </w:tc>
        <w:tc>
          <w:tcPr>
            <w:tcW w:w="1420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CA1E39" w:rsidRPr="00616FF8" w:rsidRDefault="00CA1E39" w:rsidP="003348E2">
            <w:pPr>
              <w:pStyle w:val="-5"/>
              <w:jc w:val="center"/>
            </w:pPr>
            <w:r w:rsidRPr="00616FF8">
              <w:t>─</w:t>
            </w:r>
          </w:p>
        </w:tc>
        <w:tc>
          <w:tcPr>
            <w:tcW w:w="2696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CA1E39" w:rsidRPr="003F2988" w:rsidRDefault="005958FE" w:rsidP="006C359B">
            <w:pPr>
              <w:pStyle w:val="-5"/>
              <w:jc w:val="center"/>
            </w:pPr>
            <w:r w:rsidRPr="005958FE">
              <w:t>АЛЯР.434110.005ТУ</w:t>
            </w:r>
          </w:p>
        </w:tc>
        <w:tc>
          <w:tcPr>
            <w:tcW w:w="25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CA1E39" w:rsidRDefault="005958FE" w:rsidP="006C359B">
            <w:pPr>
              <w:pStyle w:val="-5"/>
              <w:jc w:val="center"/>
            </w:pPr>
            <w:r>
              <w:t>АО «НПО ЭРКОН»</w:t>
            </w:r>
          </w:p>
        </w:tc>
        <w:tc>
          <w:tcPr>
            <w:tcW w:w="23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CA1E39" w:rsidRDefault="00CA1E39" w:rsidP="006C359B">
            <w:pPr>
              <w:pStyle w:val="-5"/>
              <w:jc w:val="center"/>
            </w:pPr>
            <w:r>
              <w:fldChar w:fldCharType="begin"/>
            </w:r>
            <w:r>
              <w:instrText xml:space="preserve"> REF DecNum \h  \* MERGEFORMAT </w:instrText>
            </w:r>
            <w:r>
              <w:fldChar w:fldCharType="separate"/>
            </w:r>
            <w:r>
              <w:rPr>
                <w:noProof/>
              </w:rPr>
              <w:t>ВБМА.469435.000</w:t>
            </w:r>
            <w:r>
              <w:fldChar w:fldCharType="end"/>
            </w:r>
          </w:p>
        </w:tc>
        <w:tc>
          <w:tcPr>
            <w:tcW w:w="99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CA1E39" w:rsidRDefault="005958FE" w:rsidP="003348E2">
            <w:pPr>
              <w:pStyle w:val="-"/>
              <w:rPr>
                <w:szCs w:val="26"/>
              </w:rPr>
            </w:pPr>
            <w:r>
              <w:rPr>
                <w:szCs w:val="26"/>
              </w:rPr>
              <w:t>4</w:t>
            </w: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CA1E39" w:rsidRPr="007B1C1A" w:rsidRDefault="00CA1E39" w:rsidP="003348E2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CA1E39" w:rsidRDefault="00F1265C" w:rsidP="002D3F39">
            <w:pPr>
              <w:pStyle w:val="-"/>
              <w:rPr>
                <w:szCs w:val="26"/>
              </w:rPr>
            </w:pPr>
            <w:r>
              <w:rPr>
                <w:szCs w:val="26"/>
              </w:rPr>
              <w:t>2</w:t>
            </w: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CA1E39" w:rsidRDefault="00F1265C" w:rsidP="003348E2">
            <w:pPr>
              <w:pStyle w:val="-"/>
              <w:rPr>
                <w:szCs w:val="26"/>
              </w:rPr>
            </w:pPr>
            <w:r>
              <w:rPr>
                <w:szCs w:val="26"/>
              </w:rPr>
              <w:t>6</w:t>
            </w:r>
          </w:p>
        </w:tc>
        <w:tc>
          <w:tcPr>
            <w:tcW w:w="3384" w:type="dxa"/>
            <w:tcBorders>
              <w:top w:val="nil"/>
              <w:left w:val="single" w:sz="4" w:space="0" w:color="000000" w:themeColor="text1"/>
              <w:bottom w:val="nil"/>
              <w:right w:val="nil"/>
            </w:tcBorders>
          </w:tcPr>
          <w:p w:rsidR="00CA1E39" w:rsidRPr="006A5175" w:rsidRDefault="001A2A80" w:rsidP="003348E2">
            <w:pPr>
              <w:pStyle w:val="-5"/>
              <w:rPr>
                <w:szCs w:val="26"/>
              </w:rPr>
            </w:pPr>
            <w:r>
              <w:rPr>
                <w:szCs w:val="26"/>
              </w:rPr>
              <w:t>0603</w:t>
            </w:r>
          </w:p>
        </w:tc>
      </w:tr>
      <w:tr w:rsidR="00CA1E39" w:rsidTr="00152616">
        <w:trPr>
          <w:trHeight w:val="403"/>
        </w:trPr>
        <w:tc>
          <w:tcPr>
            <w:tcW w:w="646" w:type="dxa"/>
            <w:tcBorders>
              <w:top w:val="nil"/>
              <w:left w:val="nil"/>
              <w:bottom w:val="nil"/>
              <w:right w:val="single" w:sz="4" w:space="0" w:color="000000" w:themeColor="text1"/>
            </w:tcBorders>
          </w:tcPr>
          <w:p w:rsidR="00CA1E39" w:rsidRPr="00037E67" w:rsidRDefault="00CA1E39" w:rsidP="003348E2">
            <w:pPr>
              <w:pStyle w:val="a"/>
            </w:pPr>
          </w:p>
        </w:tc>
        <w:tc>
          <w:tcPr>
            <w:tcW w:w="5108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CA1E39" w:rsidRPr="0017102B" w:rsidRDefault="00F1265C" w:rsidP="005B3310">
            <w:pPr>
              <w:pStyle w:val="-5"/>
            </w:pPr>
            <w:r w:rsidRPr="00F1265C">
              <w:t>Р1-12-0,062-2,32 кОм ±1%-М</w:t>
            </w:r>
          </w:p>
        </w:tc>
        <w:tc>
          <w:tcPr>
            <w:tcW w:w="1420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CA1E39" w:rsidRPr="00616FF8" w:rsidRDefault="00746558" w:rsidP="003348E2">
            <w:pPr>
              <w:pStyle w:val="-5"/>
              <w:jc w:val="center"/>
            </w:pPr>
            <w:r w:rsidRPr="00616FF8">
              <w:t>─</w:t>
            </w:r>
          </w:p>
        </w:tc>
        <w:tc>
          <w:tcPr>
            <w:tcW w:w="2696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CA1E39" w:rsidRPr="003F2988" w:rsidRDefault="00F1265C" w:rsidP="006C359B">
            <w:pPr>
              <w:pStyle w:val="-5"/>
              <w:jc w:val="center"/>
            </w:pPr>
            <w:r w:rsidRPr="005958FE">
              <w:t>АЛЯР.434110.005ТУ</w:t>
            </w:r>
          </w:p>
        </w:tc>
        <w:tc>
          <w:tcPr>
            <w:tcW w:w="25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CA1E39" w:rsidRDefault="00F1265C" w:rsidP="006C359B">
            <w:pPr>
              <w:pStyle w:val="-5"/>
              <w:jc w:val="center"/>
            </w:pPr>
            <w:r>
              <w:t>АО «НПО ЭРКОН»</w:t>
            </w:r>
          </w:p>
        </w:tc>
        <w:tc>
          <w:tcPr>
            <w:tcW w:w="23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CA1E39" w:rsidRDefault="00F1265C" w:rsidP="006C359B">
            <w:pPr>
              <w:pStyle w:val="-5"/>
              <w:jc w:val="center"/>
            </w:pPr>
            <w:r>
              <w:fldChar w:fldCharType="begin"/>
            </w:r>
            <w:r>
              <w:instrText xml:space="preserve"> REF DecNum \h  \* MERGEFORMAT </w:instrText>
            </w:r>
            <w:r>
              <w:fldChar w:fldCharType="separate"/>
            </w:r>
            <w:r>
              <w:rPr>
                <w:noProof/>
              </w:rPr>
              <w:t>ВБМА.469435.000</w:t>
            </w:r>
            <w:r>
              <w:fldChar w:fldCharType="end"/>
            </w:r>
          </w:p>
        </w:tc>
        <w:tc>
          <w:tcPr>
            <w:tcW w:w="99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CA1E39" w:rsidRDefault="00F1265C" w:rsidP="003348E2">
            <w:pPr>
              <w:pStyle w:val="-"/>
              <w:rPr>
                <w:szCs w:val="26"/>
              </w:rPr>
            </w:pPr>
            <w:r>
              <w:rPr>
                <w:szCs w:val="26"/>
              </w:rPr>
              <w:t>1</w:t>
            </w: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CA1E39" w:rsidRPr="007B1C1A" w:rsidRDefault="00CA1E39" w:rsidP="003348E2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CA1E39" w:rsidRDefault="00F1265C" w:rsidP="002D3F39">
            <w:pPr>
              <w:pStyle w:val="-"/>
              <w:rPr>
                <w:szCs w:val="26"/>
              </w:rPr>
            </w:pPr>
            <w:r>
              <w:rPr>
                <w:szCs w:val="26"/>
              </w:rPr>
              <w:t>2</w:t>
            </w: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CA1E39" w:rsidRDefault="00F1265C" w:rsidP="003348E2">
            <w:pPr>
              <w:pStyle w:val="-"/>
              <w:rPr>
                <w:szCs w:val="26"/>
              </w:rPr>
            </w:pPr>
            <w:r>
              <w:rPr>
                <w:szCs w:val="26"/>
              </w:rPr>
              <w:t>3</w:t>
            </w:r>
          </w:p>
        </w:tc>
        <w:tc>
          <w:tcPr>
            <w:tcW w:w="3384" w:type="dxa"/>
            <w:tcBorders>
              <w:top w:val="nil"/>
              <w:left w:val="single" w:sz="4" w:space="0" w:color="000000" w:themeColor="text1"/>
              <w:bottom w:val="nil"/>
              <w:right w:val="nil"/>
            </w:tcBorders>
          </w:tcPr>
          <w:p w:rsidR="00CA1E39" w:rsidRPr="006A5175" w:rsidRDefault="001A2A80" w:rsidP="003348E2">
            <w:pPr>
              <w:pStyle w:val="-5"/>
              <w:rPr>
                <w:szCs w:val="26"/>
              </w:rPr>
            </w:pPr>
            <w:r>
              <w:rPr>
                <w:szCs w:val="26"/>
              </w:rPr>
              <w:t>0603</w:t>
            </w:r>
          </w:p>
        </w:tc>
      </w:tr>
      <w:tr w:rsidR="00CA1E39" w:rsidTr="00152616">
        <w:trPr>
          <w:trHeight w:val="403"/>
        </w:trPr>
        <w:tc>
          <w:tcPr>
            <w:tcW w:w="646" w:type="dxa"/>
            <w:tcBorders>
              <w:top w:val="nil"/>
              <w:left w:val="nil"/>
              <w:bottom w:val="nil"/>
              <w:right w:val="single" w:sz="4" w:space="0" w:color="000000" w:themeColor="text1"/>
            </w:tcBorders>
          </w:tcPr>
          <w:p w:rsidR="00CA1E39" w:rsidRPr="00037E67" w:rsidRDefault="00CA1E39" w:rsidP="003348E2">
            <w:pPr>
              <w:pStyle w:val="a"/>
            </w:pPr>
          </w:p>
        </w:tc>
        <w:tc>
          <w:tcPr>
            <w:tcW w:w="5108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CA1E39" w:rsidRPr="0017102B" w:rsidRDefault="00F1265C" w:rsidP="005B3310">
            <w:pPr>
              <w:pStyle w:val="-5"/>
            </w:pPr>
            <w:r w:rsidRPr="00F1265C">
              <w:t>Р1-12-0,125-3,3 кОм ± 5%-М</w:t>
            </w:r>
          </w:p>
        </w:tc>
        <w:tc>
          <w:tcPr>
            <w:tcW w:w="1420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CA1E39" w:rsidRPr="00616FF8" w:rsidRDefault="00746558" w:rsidP="003348E2">
            <w:pPr>
              <w:pStyle w:val="-5"/>
              <w:jc w:val="center"/>
            </w:pPr>
            <w:r w:rsidRPr="00616FF8">
              <w:t>─</w:t>
            </w:r>
          </w:p>
        </w:tc>
        <w:tc>
          <w:tcPr>
            <w:tcW w:w="2696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CA1E39" w:rsidRPr="003F2988" w:rsidRDefault="00F1265C" w:rsidP="006C359B">
            <w:pPr>
              <w:pStyle w:val="-5"/>
              <w:jc w:val="center"/>
            </w:pPr>
            <w:r w:rsidRPr="005958FE">
              <w:t>АЛЯР.434110.005ТУ</w:t>
            </w:r>
          </w:p>
        </w:tc>
        <w:tc>
          <w:tcPr>
            <w:tcW w:w="25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CA1E39" w:rsidRDefault="00F1265C" w:rsidP="006C359B">
            <w:pPr>
              <w:pStyle w:val="-5"/>
              <w:jc w:val="center"/>
            </w:pPr>
            <w:r>
              <w:t>АО «НПО ЭРКОН»</w:t>
            </w:r>
          </w:p>
        </w:tc>
        <w:tc>
          <w:tcPr>
            <w:tcW w:w="23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CA1E39" w:rsidRDefault="00F1265C" w:rsidP="006C359B">
            <w:pPr>
              <w:pStyle w:val="-5"/>
              <w:jc w:val="center"/>
            </w:pPr>
            <w:r>
              <w:fldChar w:fldCharType="begin"/>
            </w:r>
            <w:r>
              <w:instrText xml:space="preserve"> REF DecNum \h  \* MERGEFORMAT </w:instrText>
            </w:r>
            <w:r>
              <w:fldChar w:fldCharType="separate"/>
            </w:r>
            <w:r>
              <w:rPr>
                <w:noProof/>
              </w:rPr>
              <w:t>ВБМА.469435.000</w:t>
            </w:r>
            <w:r>
              <w:fldChar w:fldCharType="end"/>
            </w:r>
          </w:p>
        </w:tc>
        <w:tc>
          <w:tcPr>
            <w:tcW w:w="99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CA1E39" w:rsidRDefault="00F1265C" w:rsidP="003348E2">
            <w:pPr>
              <w:pStyle w:val="-"/>
              <w:rPr>
                <w:szCs w:val="26"/>
              </w:rPr>
            </w:pPr>
            <w:r>
              <w:rPr>
                <w:szCs w:val="26"/>
              </w:rPr>
              <w:t>3</w:t>
            </w: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CA1E39" w:rsidRPr="007B1C1A" w:rsidRDefault="00CA1E39" w:rsidP="003348E2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CA1E39" w:rsidRDefault="00F1265C" w:rsidP="002D3F39">
            <w:pPr>
              <w:pStyle w:val="-"/>
              <w:rPr>
                <w:szCs w:val="26"/>
              </w:rPr>
            </w:pPr>
            <w:r>
              <w:rPr>
                <w:szCs w:val="26"/>
              </w:rPr>
              <w:t>2</w:t>
            </w: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CA1E39" w:rsidRDefault="00F1265C" w:rsidP="003348E2">
            <w:pPr>
              <w:pStyle w:val="-"/>
              <w:rPr>
                <w:szCs w:val="26"/>
              </w:rPr>
            </w:pPr>
            <w:r>
              <w:rPr>
                <w:szCs w:val="26"/>
              </w:rPr>
              <w:t>5</w:t>
            </w:r>
          </w:p>
        </w:tc>
        <w:tc>
          <w:tcPr>
            <w:tcW w:w="3384" w:type="dxa"/>
            <w:tcBorders>
              <w:top w:val="nil"/>
              <w:left w:val="single" w:sz="4" w:space="0" w:color="000000" w:themeColor="text1"/>
              <w:bottom w:val="nil"/>
              <w:right w:val="nil"/>
            </w:tcBorders>
          </w:tcPr>
          <w:p w:rsidR="00CA1E39" w:rsidRPr="006A5175" w:rsidRDefault="001A2A80" w:rsidP="003348E2">
            <w:pPr>
              <w:pStyle w:val="-5"/>
              <w:rPr>
                <w:szCs w:val="26"/>
              </w:rPr>
            </w:pPr>
            <w:r>
              <w:rPr>
                <w:szCs w:val="26"/>
              </w:rPr>
              <w:t>0603</w:t>
            </w:r>
          </w:p>
        </w:tc>
      </w:tr>
      <w:tr w:rsidR="00CA1E39" w:rsidTr="00152616">
        <w:trPr>
          <w:trHeight w:val="403"/>
        </w:trPr>
        <w:tc>
          <w:tcPr>
            <w:tcW w:w="646" w:type="dxa"/>
            <w:tcBorders>
              <w:top w:val="nil"/>
              <w:left w:val="nil"/>
              <w:bottom w:val="nil"/>
              <w:right w:val="single" w:sz="4" w:space="0" w:color="000000" w:themeColor="text1"/>
            </w:tcBorders>
          </w:tcPr>
          <w:p w:rsidR="00CA1E39" w:rsidRPr="00037E67" w:rsidRDefault="00CA1E39" w:rsidP="003348E2">
            <w:pPr>
              <w:pStyle w:val="a"/>
            </w:pPr>
          </w:p>
        </w:tc>
        <w:tc>
          <w:tcPr>
            <w:tcW w:w="5108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CA1E39" w:rsidRPr="0017102B" w:rsidRDefault="00F1265C" w:rsidP="005B3310">
            <w:pPr>
              <w:pStyle w:val="-5"/>
            </w:pPr>
            <w:r w:rsidRPr="00F1265C">
              <w:t>Р1-12-0,062-5,1 кОм ± 5%-М</w:t>
            </w:r>
          </w:p>
        </w:tc>
        <w:tc>
          <w:tcPr>
            <w:tcW w:w="1420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CA1E39" w:rsidRPr="00616FF8" w:rsidRDefault="00746558" w:rsidP="003348E2">
            <w:pPr>
              <w:pStyle w:val="-5"/>
              <w:jc w:val="center"/>
            </w:pPr>
            <w:r w:rsidRPr="00616FF8">
              <w:t>─</w:t>
            </w:r>
          </w:p>
        </w:tc>
        <w:tc>
          <w:tcPr>
            <w:tcW w:w="2696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CA1E39" w:rsidRPr="003F2988" w:rsidRDefault="00F1265C" w:rsidP="006C359B">
            <w:pPr>
              <w:pStyle w:val="-5"/>
              <w:jc w:val="center"/>
            </w:pPr>
            <w:r w:rsidRPr="005958FE">
              <w:t>АЛЯР.434110.005ТУ</w:t>
            </w:r>
          </w:p>
        </w:tc>
        <w:tc>
          <w:tcPr>
            <w:tcW w:w="25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CA1E39" w:rsidRDefault="00F1265C" w:rsidP="006C359B">
            <w:pPr>
              <w:pStyle w:val="-5"/>
              <w:jc w:val="center"/>
            </w:pPr>
            <w:r>
              <w:t>АО «НПО ЭРКОН»</w:t>
            </w:r>
          </w:p>
        </w:tc>
        <w:tc>
          <w:tcPr>
            <w:tcW w:w="23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CA1E39" w:rsidRDefault="00F1265C" w:rsidP="006C359B">
            <w:pPr>
              <w:pStyle w:val="-5"/>
              <w:jc w:val="center"/>
            </w:pPr>
            <w:r>
              <w:fldChar w:fldCharType="begin"/>
            </w:r>
            <w:r>
              <w:instrText xml:space="preserve"> REF DecNum \h  \* MERGEFORMAT </w:instrText>
            </w:r>
            <w:r>
              <w:fldChar w:fldCharType="separate"/>
            </w:r>
            <w:r>
              <w:rPr>
                <w:noProof/>
              </w:rPr>
              <w:t>ВБМА.469435.000</w:t>
            </w:r>
            <w:r>
              <w:fldChar w:fldCharType="end"/>
            </w:r>
          </w:p>
        </w:tc>
        <w:tc>
          <w:tcPr>
            <w:tcW w:w="99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CA1E39" w:rsidRDefault="00F1265C" w:rsidP="003348E2">
            <w:pPr>
              <w:pStyle w:val="-"/>
              <w:rPr>
                <w:szCs w:val="26"/>
              </w:rPr>
            </w:pPr>
            <w:r>
              <w:rPr>
                <w:szCs w:val="26"/>
              </w:rPr>
              <w:t>1</w:t>
            </w: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CA1E39" w:rsidRPr="007B1C1A" w:rsidRDefault="00CA1E39" w:rsidP="003348E2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CA1E39" w:rsidRDefault="00F1265C" w:rsidP="002D3F39">
            <w:pPr>
              <w:pStyle w:val="-"/>
              <w:rPr>
                <w:szCs w:val="26"/>
              </w:rPr>
            </w:pPr>
            <w:r>
              <w:rPr>
                <w:szCs w:val="26"/>
              </w:rPr>
              <w:t>2</w:t>
            </w: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CA1E39" w:rsidRDefault="00F1265C" w:rsidP="003348E2">
            <w:pPr>
              <w:pStyle w:val="-"/>
              <w:rPr>
                <w:szCs w:val="26"/>
              </w:rPr>
            </w:pPr>
            <w:r>
              <w:rPr>
                <w:szCs w:val="26"/>
              </w:rPr>
              <w:t>3</w:t>
            </w:r>
          </w:p>
        </w:tc>
        <w:tc>
          <w:tcPr>
            <w:tcW w:w="3384" w:type="dxa"/>
            <w:tcBorders>
              <w:top w:val="nil"/>
              <w:left w:val="single" w:sz="4" w:space="0" w:color="000000" w:themeColor="text1"/>
              <w:bottom w:val="nil"/>
              <w:right w:val="nil"/>
            </w:tcBorders>
          </w:tcPr>
          <w:p w:rsidR="00CA1E39" w:rsidRPr="006A5175" w:rsidRDefault="001A2A80" w:rsidP="003348E2">
            <w:pPr>
              <w:pStyle w:val="-5"/>
              <w:rPr>
                <w:szCs w:val="26"/>
              </w:rPr>
            </w:pPr>
            <w:r>
              <w:rPr>
                <w:szCs w:val="26"/>
              </w:rPr>
              <w:t>0603</w:t>
            </w:r>
          </w:p>
        </w:tc>
      </w:tr>
      <w:tr w:rsidR="00CA1E39" w:rsidTr="00152616">
        <w:trPr>
          <w:trHeight w:val="403"/>
        </w:trPr>
        <w:tc>
          <w:tcPr>
            <w:tcW w:w="646" w:type="dxa"/>
            <w:tcBorders>
              <w:top w:val="nil"/>
              <w:left w:val="nil"/>
              <w:bottom w:val="nil"/>
              <w:right w:val="single" w:sz="4" w:space="0" w:color="000000" w:themeColor="text1"/>
            </w:tcBorders>
          </w:tcPr>
          <w:p w:rsidR="00CA1E39" w:rsidRPr="00037E67" w:rsidRDefault="00CA1E39" w:rsidP="003348E2">
            <w:pPr>
              <w:pStyle w:val="a"/>
            </w:pPr>
          </w:p>
        </w:tc>
        <w:tc>
          <w:tcPr>
            <w:tcW w:w="5108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CA1E39" w:rsidRPr="0017102B" w:rsidRDefault="00F1265C" w:rsidP="005B3310">
            <w:pPr>
              <w:pStyle w:val="-5"/>
            </w:pPr>
            <w:r w:rsidRPr="00F1265C">
              <w:t>Р1-12-0,062-5,6 кОм ± 1%-М</w:t>
            </w:r>
          </w:p>
        </w:tc>
        <w:tc>
          <w:tcPr>
            <w:tcW w:w="1420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CA1E39" w:rsidRPr="00616FF8" w:rsidRDefault="00746558" w:rsidP="003348E2">
            <w:pPr>
              <w:pStyle w:val="-5"/>
              <w:jc w:val="center"/>
            </w:pPr>
            <w:r w:rsidRPr="00616FF8">
              <w:t>─</w:t>
            </w:r>
          </w:p>
        </w:tc>
        <w:tc>
          <w:tcPr>
            <w:tcW w:w="2696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CA1E39" w:rsidRPr="003F2988" w:rsidRDefault="00F1265C" w:rsidP="006C359B">
            <w:pPr>
              <w:pStyle w:val="-5"/>
              <w:jc w:val="center"/>
            </w:pPr>
            <w:r w:rsidRPr="005958FE">
              <w:t>АЛЯР.434110.005ТУ</w:t>
            </w:r>
          </w:p>
        </w:tc>
        <w:tc>
          <w:tcPr>
            <w:tcW w:w="25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CA1E39" w:rsidRDefault="00F1265C" w:rsidP="006C359B">
            <w:pPr>
              <w:pStyle w:val="-5"/>
              <w:jc w:val="center"/>
            </w:pPr>
            <w:r>
              <w:t>АО «НПО ЭРКОН»</w:t>
            </w:r>
          </w:p>
        </w:tc>
        <w:tc>
          <w:tcPr>
            <w:tcW w:w="23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CA1E39" w:rsidRDefault="00F1265C" w:rsidP="006C359B">
            <w:pPr>
              <w:pStyle w:val="-5"/>
              <w:jc w:val="center"/>
            </w:pPr>
            <w:r>
              <w:fldChar w:fldCharType="begin"/>
            </w:r>
            <w:r>
              <w:instrText xml:space="preserve"> REF DecNum \h  \* MERGEFORMAT </w:instrText>
            </w:r>
            <w:r>
              <w:fldChar w:fldCharType="separate"/>
            </w:r>
            <w:r>
              <w:rPr>
                <w:noProof/>
              </w:rPr>
              <w:t>ВБМА.469435.000</w:t>
            </w:r>
            <w:r>
              <w:fldChar w:fldCharType="end"/>
            </w:r>
          </w:p>
        </w:tc>
        <w:tc>
          <w:tcPr>
            <w:tcW w:w="99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CA1E39" w:rsidRDefault="00F1265C" w:rsidP="003348E2">
            <w:pPr>
              <w:pStyle w:val="-"/>
              <w:rPr>
                <w:szCs w:val="26"/>
              </w:rPr>
            </w:pPr>
            <w:r>
              <w:rPr>
                <w:szCs w:val="26"/>
              </w:rPr>
              <w:t>2</w:t>
            </w: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CA1E39" w:rsidRPr="007B1C1A" w:rsidRDefault="00CA1E39" w:rsidP="003348E2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CA1E39" w:rsidRDefault="00F1265C" w:rsidP="002D3F39">
            <w:pPr>
              <w:pStyle w:val="-"/>
              <w:rPr>
                <w:szCs w:val="26"/>
              </w:rPr>
            </w:pPr>
            <w:r>
              <w:rPr>
                <w:szCs w:val="26"/>
              </w:rPr>
              <w:t>2</w:t>
            </w: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CA1E39" w:rsidRDefault="00F1265C" w:rsidP="003348E2">
            <w:pPr>
              <w:pStyle w:val="-"/>
              <w:rPr>
                <w:szCs w:val="26"/>
              </w:rPr>
            </w:pPr>
            <w:r>
              <w:rPr>
                <w:szCs w:val="26"/>
              </w:rPr>
              <w:t>4</w:t>
            </w:r>
          </w:p>
        </w:tc>
        <w:tc>
          <w:tcPr>
            <w:tcW w:w="3384" w:type="dxa"/>
            <w:tcBorders>
              <w:top w:val="nil"/>
              <w:left w:val="single" w:sz="4" w:space="0" w:color="000000" w:themeColor="text1"/>
              <w:bottom w:val="nil"/>
              <w:right w:val="nil"/>
            </w:tcBorders>
          </w:tcPr>
          <w:p w:rsidR="00CA1E39" w:rsidRPr="006A5175" w:rsidRDefault="001A2A80" w:rsidP="003348E2">
            <w:pPr>
              <w:pStyle w:val="-5"/>
              <w:rPr>
                <w:szCs w:val="26"/>
              </w:rPr>
            </w:pPr>
            <w:r>
              <w:rPr>
                <w:szCs w:val="26"/>
              </w:rPr>
              <w:t>0603</w:t>
            </w:r>
          </w:p>
        </w:tc>
      </w:tr>
      <w:tr w:rsidR="00CA1E39" w:rsidTr="00152616">
        <w:trPr>
          <w:trHeight w:val="403"/>
        </w:trPr>
        <w:tc>
          <w:tcPr>
            <w:tcW w:w="646" w:type="dxa"/>
            <w:tcBorders>
              <w:top w:val="nil"/>
              <w:left w:val="nil"/>
              <w:bottom w:val="nil"/>
              <w:right w:val="single" w:sz="4" w:space="0" w:color="000000" w:themeColor="text1"/>
            </w:tcBorders>
          </w:tcPr>
          <w:p w:rsidR="00CA1E39" w:rsidRPr="00037E67" w:rsidRDefault="00CA1E39" w:rsidP="003348E2">
            <w:pPr>
              <w:pStyle w:val="a"/>
            </w:pPr>
          </w:p>
        </w:tc>
        <w:tc>
          <w:tcPr>
            <w:tcW w:w="5108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CA1E39" w:rsidRPr="0017102B" w:rsidRDefault="00F1265C" w:rsidP="005B3310">
            <w:pPr>
              <w:pStyle w:val="-5"/>
            </w:pPr>
            <w:r w:rsidRPr="00F1265C">
              <w:t>Р1-12-0,062-8,2 кОм ± 1%-М</w:t>
            </w:r>
          </w:p>
        </w:tc>
        <w:tc>
          <w:tcPr>
            <w:tcW w:w="1420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CA1E39" w:rsidRPr="00616FF8" w:rsidRDefault="00746558" w:rsidP="003348E2">
            <w:pPr>
              <w:pStyle w:val="-5"/>
              <w:jc w:val="center"/>
            </w:pPr>
            <w:r w:rsidRPr="00616FF8">
              <w:t>─</w:t>
            </w:r>
          </w:p>
        </w:tc>
        <w:tc>
          <w:tcPr>
            <w:tcW w:w="2696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CA1E39" w:rsidRPr="003F2988" w:rsidRDefault="00F1265C" w:rsidP="006C359B">
            <w:pPr>
              <w:pStyle w:val="-5"/>
              <w:jc w:val="center"/>
            </w:pPr>
            <w:r w:rsidRPr="005958FE">
              <w:t>АЛЯР.434110.005ТУ</w:t>
            </w:r>
          </w:p>
        </w:tc>
        <w:tc>
          <w:tcPr>
            <w:tcW w:w="25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CA1E39" w:rsidRDefault="00F1265C" w:rsidP="006C359B">
            <w:pPr>
              <w:pStyle w:val="-5"/>
              <w:jc w:val="center"/>
            </w:pPr>
            <w:r>
              <w:t>АО «НПО ЭРКОН»</w:t>
            </w:r>
          </w:p>
        </w:tc>
        <w:tc>
          <w:tcPr>
            <w:tcW w:w="23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CA1E39" w:rsidRDefault="00F1265C" w:rsidP="006C359B">
            <w:pPr>
              <w:pStyle w:val="-5"/>
              <w:jc w:val="center"/>
            </w:pPr>
            <w:r>
              <w:fldChar w:fldCharType="begin"/>
            </w:r>
            <w:r>
              <w:instrText xml:space="preserve"> REF DecNum \h  \* MERGEFORMAT </w:instrText>
            </w:r>
            <w:r>
              <w:fldChar w:fldCharType="separate"/>
            </w:r>
            <w:r>
              <w:rPr>
                <w:noProof/>
              </w:rPr>
              <w:t>ВБМА.469435.000</w:t>
            </w:r>
            <w:r>
              <w:fldChar w:fldCharType="end"/>
            </w:r>
          </w:p>
        </w:tc>
        <w:tc>
          <w:tcPr>
            <w:tcW w:w="99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CA1E39" w:rsidRDefault="00F1265C" w:rsidP="003348E2">
            <w:pPr>
              <w:pStyle w:val="-"/>
              <w:rPr>
                <w:szCs w:val="26"/>
              </w:rPr>
            </w:pPr>
            <w:r>
              <w:rPr>
                <w:szCs w:val="26"/>
              </w:rPr>
              <w:t>4</w:t>
            </w: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CA1E39" w:rsidRPr="007B1C1A" w:rsidRDefault="00CA1E39" w:rsidP="003348E2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CA1E39" w:rsidRDefault="00F1265C" w:rsidP="002D3F39">
            <w:pPr>
              <w:pStyle w:val="-"/>
              <w:rPr>
                <w:szCs w:val="26"/>
              </w:rPr>
            </w:pPr>
            <w:r>
              <w:rPr>
                <w:szCs w:val="26"/>
              </w:rPr>
              <w:t>2</w:t>
            </w: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CA1E39" w:rsidRDefault="00F1265C" w:rsidP="003348E2">
            <w:pPr>
              <w:pStyle w:val="-"/>
              <w:rPr>
                <w:szCs w:val="26"/>
              </w:rPr>
            </w:pPr>
            <w:r>
              <w:rPr>
                <w:szCs w:val="26"/>
              </w:rPr>
              <w:t>6</w:t>
            </w:r>
          </w:p>
        </w:tc>
        <w:tc>
          <w:tcPr>
            <w:tcW w:w="3384" w:type="dxa"/>
            <w:tcBorders>
              <w:top w:val="nil"/>
              <w:left w:val="single" w:sz="4" w:space="0" w:color="000000" w:themeColor="text1"/>
              <w:bottom w:val="nil"/>
              <w:right w:val="nil"/>
            </w:tcBorders>
          </w:tcPr>
          <w:p w:rsidR="00CA1E39" w:rsidRPr="006A5175" w:rsidRDefault="001A2A80" w:rsidP="003348E2">
            <w:pPr>
              <w:pStyle w:val="-5"/>
              <w:rPr>
                <w:szCs w:val="26"/>
              </w:rPr>
            </w:pPr>
            <w:r>
              <w:rPr>
                <w:szCs w:val="26"/>
              </w:rPr>
              <w:t>0603</w:t>
            </w:r>
          </w:p>
        </w:tc>
      </w:tr>
      <w:tr w:rsidR="00CA1E39" w:rsidTr="00152616">
        <w:trPr>
          <w:trHeight w:val="403"/>
        </w:trPr>
        <w:tc>
          <w:tcPr>
            <w:tcW w:w="646" w:type="dxa"/>
            <w:tcBorders>
              <w:top w:val="nil"/>
              <w:left w:val="nil"/>
              <w:bottom w:val="nil"/>
              <w:right w:val="single" w:sz="4" w:space="0" w:color="000000" w:themeColor="text1"/>
            </w:tcBorders>
          </w:tcPr>
          <w:p w:rsidR="00CA1E39" w:rsidRPr="00037E67" w:rsidRDefault="00CA1E39" w:rsidP="003348E2">
            <w:pPr>
              <w:pStyle w:val="a"/>
            </w:pPr>
          </w:p>
        </w:tc>
        <w:tc>
          <w:tcPr>
            <w:tcW w:w="5108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CA1E39" w:rsidRPr="0017102B" w:rsidRDefault="00F1265C" w:rsidP="005B3310">
            <w:pPr>
              <w:pStyle w:val="-5"/>
            </w:pPr>
            <w:r w:rsidRPr="00F1265C">
              <w:t>Р1-12-0,062-10 кОм ± 5%-М</w:t>
            </w:r>
          </w:p>
        </w:tc>
        <w:tc>
          <w:tcPr>
            <w:tcW w:w="1420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CA1E39" w:rsidRPr="00616FF8" w:rsidRDefault="00746558" w:rsidP="003348E2">
            <w:pPr>
              <w:pStyle w:val="-5"/>
              <w:jc w:val="center"/>
            </w:pPr>
            <w:r w:rsidRPr="00616FF8">
              <w:t>─</w:t>
            </w:r>
          </w:p>
        </w:tc>
        <w:tc>
          <w:tcPr>
            <w:tcW w:w="2696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CA1E39" w:rsidRPr="003F2988" w:rsidRDefault="00F1265C" w:rsidP="006C359B">
            <w:pPr>
              <w:pStyle w:val="-5"/>
              <w:jc w:val="center"/>
            </w:pPr>
            <w:r w:rsidRPr="005958FE">
              <w:t>АЛЯР.434110.005ТУ</w:t>
            </w:r>
          </w:p>
        </w:tc>
        <w:tc>
          <w:tcPr>
            <w:tcW w:w="25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CA1E39" w:rsidRDefault="00F1265C" w:rsidP="006C359B">
            <w:pPr>
              <w:pStyle w:val="-5"/>
              <w:jc w:val="center"/>
            </w:pPr>
            <w:r>
              <w:t>АО «НПО ЭРКОН»</w:t>
            </w:r>
          </w:p>
        </w:tc>
        <w:tc>
          <w:tcPr>
            <w:tcW w:w="23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CA1E39" w:rsidRDefault="00F1265C" w:rsidP="006C359B">
            <w:pPr>
              <w:pStyle w:val="-5"/>
              <w:jc w:val="center"/>
            </w:pPr>
            <w:r>
              <w:fldChar w:fldCharType="begin"/>
            </w:r>
            <w:r>
              <w:instrText xml:space="preserve"> REF DecNum \h  \* MERGEFORMAT </w:instrText>
            </w:r>
            <w:r>
              <w:fldChar w:fldCharType="separate"/>
            </w:r>
            <w:r>
              <w:rPr>
                <w:noProof/>
              </w:rPr>
              <w:t>ВБМА.469435.000</w:t>
            </w:r>
            <w:r>
              <w:fldChar w:fldCharType="end"/>
            </w:r>
          </w:p>
        </w:tc>
        <w:tc>
          <w:tcPr>
            <w:tcW w:w="99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CA1E39" w:rsidRDefault="00F1265C" w:rsidP="003348E2">
            <w:pPr>
              <w:pStyle w:val="-"/>
              <w:rPr>
                <w:szCs w:val="26"/>
              </w:rPr>
            </w:pPr>
            <w:r>
              <w:rPr>
                <w:szCs w:val="26"/>
              </w:rPr>
              <w:t>9</w:t>
            </w: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CA1E39" w:rsidRPr="007B1C1A" w:rsidRDefault="00CA1E39" w:rsidP="003348E2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CA1E39" w:rsidRDefault="00F1265C" w:rsidP="002D3F39">
            <w:pPr>
              <w:pStyle w:val="-"/>
              <w:rPr>
                <w:szCs w:val="26"/>
              </w:rPr>
            </w:pPr>
            <w:r>
              <w:rPr>
                <w:szCs w:val="26"/>
              </w:rPr>
              <w:t>4</w:t>
            </w: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CA1E39" w:rsidRDefault="00F1265C" w:rsidP="003348E2">
            <w:pPr>
              <w:pStyle w:val="-"/>
              <w:rPr>
                <w:szCs w:val="26"/>
              </w:rPr>
            </w:pPr>
            <w:r>
              <w:rPr>
                <w:szCs w:val="26"/>
              </w:rPr>
              <w:t>13</w:t>
            </w:r>
          </w:p>
        </w:tc>
        <w:tc>
          <w:tcPr>
            <w:tcW w:w="3384" w:type="dxa"/>
            <w:tcBorders>
              <w:top w:val="nil"/>
              <w:left w:val="single" w:sz="4" w:space="0" w:color="000000" w:themeColor="text1"/>
              <w:bottom w:val="nil"/>
              <w:right w:val="nil"/>
            </w:tcBorders>
          </w:tcPr>
          <w:p w:rsidR="00CA1E39" w:rsidRPr="006A5175" w:rsidRDefault="001A2A80" w:rsidP="003348E2">
            <w:pPr>
              <w:pStyle w:val="-5"/>
              <w:rPr>
                <w:szCs w:val="26"/>
              </w:rPr>
            </w:pPr>
            <w:r>
              <w:rPr>
                <w:szCs w:val="26"/>
              </w:rPr>
              <w:t>0603</w:t>
            </w:r>
          </w:p>
        </w:tc>
      </w:tr>
      <w:tr w:rsidR="00CA1E39" w:rsidTr="00152616">
        <w:trPr>
          <w:trHeight w:val="403"/>
        </w:trPr>
        <w:tc>
          <w:tcPr>
            <w:tcW w:w="646" w:type="dxa"/>
            <w:tcBorders>
              <w:top w:val="nil"/>
              <w:left w:val="nil"/>
              <w:bottom w:val="nil"/>
              <w:right w:val="single" w:sz="4" w:space="0" w:color="000000" w:themeColor="text1"/>
            </w:tcBorders>
          </w:tcPr>
          <w:p w:rsidR="00CA1E39" w:rsidRPr="00037E67" w:rsidRDefault="00CA1E39" w:rsidP="003348E2">
            <w:pPr>
              <w:pStyle w:val="a"/>
            </w:pPr>
          </w:p>
        </w:tc>
        <w:tc>
          <w:tcPr>
            <w:tcW w:w="5108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CA1E39" w:rsidRPr="0017102B" w:rsidRDefault="00F1265C" w:rsidP="005B3310">
            <w:pPr>
              <w:pStyle w:val="-5"/>
            </w:pPr>
            <w:r w:rsidRPr="00F1265C">
              <w:t>Р1-12-0,062-47 кОм ± 5%-М</w:t>
            </w:r>
          </w:p>
        </w:tc>
        <w:tc>
          <w:tcPr>
            <w:tcW w:w="1420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CA1E39" w:rsidRPr="00616FF8" w:rsidRDefault="00746558" w:rsidP="003348E2">
            <w:pPr>
              <w:pStyle w:val="-5"/>
              <w:jc w:val="center"/>
            </w:pPr>
            <w:r w:rsidRPr="00616FF8">
              <w:t>─</w:t>
            </w:r>
          </w:p>
        </w:tc>
        <w:tc>
          <w:tcPr>
            <w:tcW w:w="2696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CA1E39" w:rsidRPr="003F2988" w:rsidRDefault="00F1265C" w:rsidP="006C359B">
            <w:pPr>
              <w:pStyle w:val="-5"/>
              <w:jc w:val="center"/>
            </w:pPr>
            <w:r w:rsidRPr="005958FE">
              <w:t>АЛЯР.434110.005ТУ</w:t>
            </w:r>
          </w:p>
        </w:tc>
        <w:tc>
          <w:tcPr>
            <w:tcW w:w="25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CA1E39" w:rsidRDefault="00F1265C" w:rsidP="006C359B">
            <w:pPr>
              <w:pStyle w:val="-5"/>
              <w:jc w:val="center"/>
            </w:pPr>
            <w:r>
              <w:t>АО «НПО ЭРКОН»</w:t>
            </w:r>
          </w:p>
        </w:tc>
        <w:tc>
          <w:tcPr>
            <w:tcW w:w="23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CA1E39" w:rsidRDefault="00F1265C" w:rsidP="006C359B">
            <w:pPr>
              <w:pStyle w:val="-5"/>
              <w:jc w:val="center"/>
            </w:pPr>
            <w:r>
              <w:fldChar w:fldCharType="begin"/>
            </w:r>
            <w:r>
              <w:instrText xml:space="preserve"> REF DecNum \h  \* MERGEFORMAT </w:instrText>
            </w:r>
            <w:r>
              <w:fldChar w:fldCharType="separate"/>
            </w:r>
            <w:r>
              <w:rPr>
                <w:noProof/>
              </w:rPr>
              <w:t>ВБМА.469435.000</w:t>
            </w:r>
            <w:r>
              <w:fldChar w:fldCharType="end"/>
            </w:r>
          </w:p>
        </w:tc>
        <w:tc>
          <w:tcPr>
            <w:tcW w:w="99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CA1E39" w:rsidRDefault="00F1265C" w:rsidP="003348E2">
            <w:pPr>
              <w:pStyle w:val="-"/>
              <w:rPr>
                <w:szCs w:val="26"/>
              </w:rPr>
            </w:pPr>
            <w:r>
              <w:rPr>
                <w:szCs w:val="26"/>
              </w:rPr>
              <w:t>4</w:t>
            </w: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CA1E39" w:rsidRPr="007B1C1A" w:rsidRDefault="00CA1E39" w:rsidP="003348E2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CA1E39" w:rsidRDefault="00F1265C" w:rsidP="002D3F39">
            <w:pPr>
              <w:pStyle w:val="-"/>
              <w:rPr>
                <w:szCs w:val="26"/>
              </w:rPr>
            </w:pPr>
            <w:r>
              <w:rPr>
                <w:szCs w:val="26"/>
              </w:rPr>
              <w:t>2</w:t>
            </w: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CA1E39" w:rsidRDefault="00F1265C" w:rsidP="003348E2">
            <w:pPr>
              <w:pStyle w:val="-"/>
              <w:rPr>
                <w:szCs w:val="26"/>
              </w:rPr>
            </w:pPr>
            <w:r>
              <w:rPr>
                <w:szCs w:val="26"/>
              </w:rPr>
              <w:t>6</w:t>
            </w:r>
          </w:p>
        </w:tc>
        <w:tc>
          <w:tcPr>
            <w:tcW w:w="3384" w:type="dxa"/>
            <w:tcBorders>
              <w:top w:val="nil"/>
              <w:left w:val="single" w:sz="4" w:space="0" w:color="000000" w:themeColor="text1"/>
              <w:bottom w:val="nil"/>
              <w:right w:val="nil"/>
            </w:tcBorders>
          </w:tcPr>
          <w:p w:rsidR="00CA1E39" w:rsidRPr="006A5175" w:rsidRDefault="001A2A80" w:rsidP="003348E2">
            <w:pPr>
              <w:pStyle w:val="-5"/>
              <w:rPr>
                <w:szCs w:val="26"/>
              </w:rPr>
            </w:pPr>
            <w:r>
              <w:rPr>
                <w:szCs w:val="26"/>
              </w:rPr>
              <w:t>0603</w:t>
            </w:r>
          </w:p>
        </w:tc>
      </w:tr>
      <w:tr w:rsidR="00CA1E39" w:rsidTr="00152616">
        <w:trPr>
          <w:trHeight w:val="403"/>
        </w:trPr>
        <w:tc>
          <w:tcPr>
            <w:tcW w:w="646" w:type="dxa"/>
            <w:tcBorders>
              <w:top w:val="nil"/>
              <w:left w:val="nil"/>
              <w:bottom w:val="nil"/>
              <w:right w:val="single" w:sz="4" w:space="0" w:color="000000" w:themeColor="text1"/>
            </w:tcBorders>
          </w:tcPr>
          <w:p w:rsidR="00CA1E39" w:rsidRPr="00037E67" w:rsidRDefault="00CA1E39" w:rsidP="003348E2">
            <w:pPr>
              <w:pStyle w:val="a"/>
            </w:pPr>
          </w:p>
        </w:tc>
        <w:tc>
          <w:tcPr>
            <w:tcW w:w="5108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CA1E39" w:rsidRPr="0017102B" w:rsidRDefault="00F1265C" w:rsidP="005B3310">
            <w:pPr>
              <w:pStyle w:val="-5"/>
            </w:pPr>
            <w:r w:rsidRPr="00F1265C">
              <w:t>Р1-12-0,062-50 кОм ± 5%-М</w:t>
            </w:r>
          </w:p>
        </w:tc>
        <w:tc>
          <w:tcPr>
            <w:tcW w:w="1420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CA1E39" w:rsidRPr="00616FF8" w:rsidRDefault="00746558" w:rsidP="003348E2">
            <w:pPr>
              <w:pStyle w:val="-5"/>
              <w:jc w:val="center"/>
            </w:pPr>
            <w:r w:rsidRPr="00616FF8">
              <w:t>─</w:t>
            </w:r>
          </w:p>
        </w:tc>
        <w:tc>
          <w:tcPr>
            <w:tcW w:w="2696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CA1E39" w:rsidRPr="003F2988" w:rsidRDefault="00F1265C" w:rsidP="006C359B">
            <w:pPr>
              <w:pStyle w:val="-5"/>
              <w:jc w:val="center"/>
            </w:pPr>
            <w:r w:rsidRPr="005958FE">
              <w:t>АЛЯР.434110.005ТУ</w:t>
            </w:r>
          </w:p>
        </w:tc>
        <w:tc>
          <w:tcPr>
            <w:tcW w:w="25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CA1E39" w:rsidRDefault="00F1265C" w:rsidP="006C359B">
            <w:pPr>
              <w:pStyle w:val="-5"/>
              <w:jc w:val="center"/>
            </w:pPr>
            <w:r>
              <w:t>АО «НПО ЭРКОН»</w:t>
            </w:r>
          </w:p>
        </w:tc>
        <w:tc>
          <w:tcPr>
            <w:tcW w:w="23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CA1E39" w:rsidRDefault="00F1265C" w:rsidP="006C359B">
            <w:pPr>
              <w:pStyle w:val="-5"/>
              <w:jc w:val="center"/>
            </w:pPr>
            <w:r>
              <w:fldChar w:fldCharType="begin"/>
            </w:r>
            <w:r>
              <w:instrText xml:space="preserve"> REF DecNum \h  \* MERGEFORMAT </w:instrText>
            </w:r>
            <w:r>
              <w:fldChar w:fldCharType="separate"/>
            </w:r>
            <w:r>
              <w:rPr>
                <w:noProof/>
              </w:rPr>
              <w:t>ВБМА.469435.000</w:t>
            </w:r>
            <w:r>
              <w:fldChar w:fldCharType="end"/>
            </w:r>
          </w:p>
        </w:tc>
        <w:tc>
          <w:tcPr>
            <w:tcW w:w="99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CA1E39" w:rsidRDefault="00F1265C" w:rsidP="003348E2">
            <w:pPr>
              <w:pStyle w:val="-"/>
              <w:rPr>
                <w:szCs w:val="26"/>
              </w:rPr>
            </w:pPr>
            <w:r>
              <w:rPr>
                <w:szCs w:val="26"/>
              </w:rPr>
              <w:t>4</w:t>
            </w: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CA1E39" w:rsidRPr="007B1C1A" w:rsidRDefault="00CA1E39" w:rsidP="003348E2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CA1E39" w:rsidRDefault="00F1265C" w:rsidP="002D3F39">
            <w:pPr>
              <w:pStyle w:val="-"/>
              <w:rPr>
                <w:szCs w:val="26"/>
              </w:rPr>
            </w:pPr>
            <w:r>
              <w:rPr>
                <w:szCs w:val="26"/>
              </w:rPr>
              <w:t>2</w:t>
            </w: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CA1E39" w:rsidRDefault="00F1265C" w:rsidP="003348E2">
            <w:pPr>
              <w:pStyle w:val="-"/>
              <w:rPr>
                <w:szCs w:val="26"/>
              </w:rPr>
            </w:pPr>
            <w:r>
              <w:rPr>
                <w:szCs w:val="26"/>
              </w:rPr>
              <w:t>6</w:t>
            </w:r>
          </w:p>
        </w:tc>
        <w:tc>
          <w:tcPr>
            <w:tcW w:w="3384" w:type="dxa"/>
            <w:tcBorders>
              <w:top w:val="nil"/>
              <w:left w:val="single" w:sz="4" w:space="0" w:color="000000" w:themeColor="text1"/>
              <w:bottom w:val="nil"/>
              <w:right w:val="nil"/>
            </w:tcBorders>
          </w:tcPr>
          <w:p w:rsidR="00CA1E39" w:rsidRPr="006A5175" w:rsidRDefault="001A2A80" w:rsidP="003348E2">
            <w:pPr>
              <w:pStyle w:val="-5"/>
              <w:rPr>
                <w:szCs w:val="26"/>
              </w:rPr>
            </w:pPr>
            <w:r>
              <w:rPr>
                <w:szCs w:val="26"/>
              </w:rPr>
              <w:t>0603</w:t>
            </w:r>
          </w:p>
        </w:tc>
      </w:tr>
      <w:tr w:rsidR="000D4660" w:rsidTr="00152616">
        <w:trPr>
          <w:trHeight w:val="403"/>
        </w:trPr>
        <w:tc>
          <w:tcPr>
            <w:tcW w:w="646" w:type="dxa"/>
            <w:tcBorders>
              <w:top w:val="nil"/>
              <w:left w:val="nil"/>
              <w:bottom w:val="nil"/>
              <w:right w:val="single" w:sz="4" w:space="0" w:color="000000" w:themeColor="text1"/>
            </w:tcBorders>
          </w:tcPr>
          <w:p w:rsidR="000D4660" w:rsidRPr="00037E67" w:rsidRDefault="000D4660" w:rsidP="003348E2">
            <w:pPr>
              <w:pStyle w:val="a"/>
            </w:pPr>
          </w:p>
        </w:tc>
        <w:tc>
          <w:tcPr>
            <w:tcW w:w="5108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0D4660" w:rsidRDefault="00F1265C" w:rsidP="005B3310">
            <w:pPr>
              <w:pStyle w:val="-5"/>
            </w:pPr>
            <w:r w:rsidRPr="00F1265C">
              <w:t>Р1-12-0,125-120 Ом ± 5%-М</w:t>
            </w:r>
          </w:p>
        </w:tc>
        <w:tc>
          <w:tcPr>
            <w:tcW w:w="1420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0D4660" w:rsidRPr="00616FF8" w:rsidRDefault="00746558" w:rsidP="003348E2">
            <w:pPr>
              <w:pStyle w:val="-5"/>
              <w:jc w:val="center"/>
            </w:pPr>
            <w:r w:rsidRPr="00616FF8">
              <w:t>─</w:t>
            </w:r>
          </w:p>
        </w:tc>
        <w:tc>
          <w:tcPr>
            <w:tcW w:w="2696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0D4660" w:rsidRPr="00616FF8" w:rsidRDefault="00F1265C" w:rsidP="006C359B">
            <w:pPr>
              <w:pStyle w:val="-5"/>
              <w:jc w:val="center"/>
            </w:pPr>
            <w:r w:rsidRPr="005958FE">
              <w:t>АЛЯР.434110.005ТУ</w:t>
            </w:r>
          </w:p>
        </w:tc>
        <w:tc>
          <w:tcPr>
            <w:tcW w:w="25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0D4660" w:rsidRPr="00616FF8" w:rsidRDefault="00F1265C" w:rsidP="006C359B">
            <w:pPr>
              <w:pStyle w:val="-5"/>
              <w:jc w:val="center"/>
            </w:pPr>
            <w:r>
              <w:t>АО «НПО ЭРКОН»</w:t>
            </w:r>
          </w:p>
        </w:tc>
        <w:tc>
          <w:tcPr>
            <w:tcW w:w="23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0D4660" w:rsidRDefault="00F1265C" w:rsidP="006C359B">
            <w:pPr>
              <w:pStyle w:val="-5"/>
              <w:jc w:val="center"/>
            </w:pPr>
            <w:r>
              <w:fldChar w:fldCharType="begin"/>
            </w:r>
            <w:r>
              <w:instrText xml:space="preserve"> REF DecNum \h  \* MERGEFORMAT </w:instrText>
            </w:r>
            <w:r>
              <w:fldChar w:fldCharType="separate"/>
            </w:r>
            <w:r>
              <w:rPr>
                <w:noProof/>
              </w:rPr>
              <w:t>ВБМА.469435.000</w:t>
            </w:r>
            <w:r>
              <w:fldChar w:fldCharType="end"/>
            </w:r>
          </w:p>
        </w:tc>
        <w:tc>
          <w:tcPr>
            <w:tcW w:w="99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0D4660" w:rsidRDefault="00F1265C" w:rsidP="003348E2">
            <w:pPr>
              <w:pStyle w:val="-"/>
              <w:rPr>
                <w:szCs w:val="26"/>
              </w:rPr>
            </w:pPr>
            <w:r>
              <w:rPr>
                <w:szCs w:val="26"/>
              </w:rPr>
              <w:t>9</w:t>
            </w: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0D4660" w:rsidRPr="007B1C1A" w:rsidRDefault="000D4660" w:rsidP="003348E2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0D4660" w:rsidRPr="00EB04D2" w:rsidRDefault="00F1265C" w:rsidP="002D3F39">
            <w:pPr>
              <w:pStyle w:val="-"/>
              <w:rPr>
                <w:szCs w:val="26"/>
              </w:rPr>
            </w:pPr>
            <w:r>
              <w:rPr>
                <w:szCs w:val="26"/>
              </w:rPr>
              <w:t>4</w:t>
            </w: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0D4660" w:rsidRDefault="00F1265C" w:rsidP="003348E2">
            <w:pPr>
              <w:pStyle w:val="-"/>
              <w:rPr>
                <w:szCs w:val="26"/>
              </w:rPr>
            </w:pPr>
            <w:r>
              <w:rPr>
                <w:szCs w:val="26"/>
              </w:rPr>
              <w:t>13</w:t>
            </w:r>
          </w:p>
        </w:tc>
        <w:tc>
          <w:tcPr>
            <w:tcW w:w="3384" w:type="dxa"/>
            <w:tcBorders>
              <w:top w:val="nil"/>
              <w:left w:val="single" w:sz="4" w:space="0" w:color="000000" w:themeColor="text1"/>
              <w:bottom w:val="nil"/>
              <w:right w:val="nil"/>
            </w:tcBorders>
          </w:tcPr>
          <w:p w:rsidR="000D4660" w:rsidRPr="006A5175" w:rsidRDefault="001A2A80" w:rsidP="003348E2">
            <w:pPr>
              <w:pStyle w:val="-5"/>
              <w:rPr>
                <w:szCs w:val="26"/>
              </w:rPr>
            </w:pPr>
            <w:r>
              <w:rPr>
                <w:szCs w:val="26"/>
              </w:rPr>
              <w:t>0805</w:t>
            </w:r>
          </w:p>
        </w:tc>
      </w:tr>
      <w:tr w:rsidR="000D4660" w:rsidTr="00152616">
        <w:trPr>
          <w:trHeight w:val="403"/>
        </w:trPr>
        <w:tc>
          <w:tcPr>
            <w:tcW w:w="646" w:type="dxa"/>
            <w:tcBorders>
              <w:top w:val="nil"/>
              <w:left w:val="nil"/>
              <w:bottom w:val="nil"/>
              <w:right w:val="single" w:sz="4" w:space="0" w:color="000000" w:themeColor="text1"/>
            </w:tcBorders>
          </w:tcPr>
          <w:p w:rsidR="000D4660" w:rsidRPr="00037E67" w:rsidRDefault="000D4660" w:rsidP="003348E2">
            <w:pPr>
              <w:pStyle w:val="a"/>
            </w:pPr>
          </w:p>
        </w:tc>
        <w:tc>
          <w:tcPr>
            <w:tcW w:w="5108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0D4660" w:rsidRDefault="00F1265C" w:rsidP="005B3310">
            <w:pPr>
              <w:pStyle w:val="-5"/>
            </w:pPr>
            <w:r w:rsidRPr="00F1265C">
              <w:t>Р1-12-0,25-120 Ом ± 5%-М</w:t>
            </w:r>
          </w:p>
        </w:tc>
        <w:tc>
          <w:tcPr>
            <w:tcW w:w="1420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0D4660" w:rsidRPr="00616FF8" w:rsidRDefault="00746558" w:rsidP="003348E2">
            <w:pPr>
              <w:pStyle w:val="-5"/>
              <w:jc w:val="center"/>
            </w:pPr>
            <w:r w:rsidRPr="00616FF8">
              <w:t>─</w:t>
            </w:r>
          </w:p>
        </w:tc>
        <w:tc>
          <w:tcPr>
            <w:tcW w:w="2696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0D4660" w:rsidRPr="00616FF8" w:rsidRDefault="00F1265C" w:rsidP="006C359B">
            <w:pPr>
              <w:pStyle w:val="-5"/>
              <w:jc w:val="center"/>
            </w:pPr>
            <w:r w:rsidRPr="005958FE">
              <w:t>АЛЯР.434110.005ТУ</w:t>
            </w:r>
          </w:p>
        </w:tc>
        <w:tc>
          <w:tcPr>
            <w:tcW w:w="25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0D4660" w:rsidRPr="00616FF8" w:rsidRDefault="00F1265C" w:rsidP="006C359B">
            <w:pPr>
              <w:pStyle w:val="-5"/>
              <w:jc w:val="center"/>
            </w:pPr>
            <w:r>
              <w:t>АО «НПО ЭРКОН»</w:t>
            </w:r>
          </w:p>
        </w:tc>
        <w:tc>
          <w:tcPr>
            <w:tcW w:w="23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0D4660" w:rsidRDefault="00F1265C" w:rsidP="006C359B">
            <w:pPr>
              <w:pStyle w:val="-5"/>
              <w:jc w:val="center"/>
            </w:pPr>
            <w:r>
              <w:fldChar w:fldCharType="begin"/>
            </w:r>
            <w:r>
              <w:instrText xml:space="preserve"> REF DecNum \h  \* MERGEFORMAT </w:instrText>
            </w:r>
            <w:r>
              <w:fldChar w:fldCharType="separate"/>
            </w:r>
            <w:r>
              <w:rPr>
                <w:noProof/>
              </w:rPr>
              <w:t>ВБМА.469435.000</w:t>
            </w:r>
            <w:r>
              <w:fldChar w:fldCharType="end"/>
            </w:r>
          </w:p>
        </w:tc>
        <w:tc>
          <w:tcPr>
            <w:tcW w:w="99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0D4660" w:rsidRDefault="00F1265C" w:rsidP="003348E2">
            <w:pPr>
              <w:pStyle w:val="-"/>
              <w:rPr>
                <w:szCs w:val="26"/>
              </w:rPr>
            </w:pPr>
            <w:r>
              <w:rPr>
                <w:szCs w:val="26"/>
              </w:rPr>
              <w:t>1</w:t>
            </w: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0D4660" w:rsidRPr="007B1C1A" w:rsidRDefault="000D4660" w:rsidP="003348E2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0D4660" w:rsidRPr="00EB04D2" w:rsidRDefault="00F1265C" w:rsidP="002D3F39">
            <w:pPr>
              <w:pStyle w:val="-"/>
              <w:rPr>
                <w:szCs w:val="26"/>
              </w:rPr>
            </w:pPr>
            <w:r>
              <w:rPr>
                <w:szCs w:val="26"/>
              </w:rPr>
              <w:t>2</w:t>
            </w: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0D4660" w:rsidRDefault="00F1265C" w:rsidP="003348E2">
            <w:pPr>
              <w:pStyle w:val="-"/>
              <w:rPr>
                <w:szCs w:val="26"/>
              </w:rPr>
            </w:pPr>
            <w:r>
              <w:rPr>
                <w:szCs w:val="26"/>
              </w:rPr>
              <w:t>3</w:t>
            </w:r>
          </w:p>
        </w:tc>
        <w:tc>
          <w:tcPr>
            <w:tcW w:w="3384" w:type="dxa"/>
            <w:tcBorders>
              <w:top w:val="nil"/>
              <w:left w:val="single" w:sz="4" w:space="0" w:color="000000" w:themeColor="text1"/>
              <w:bottom w:val="nil"/>
              <w:right w:val="nil"/>
            </w:tcBorders>
          </w:tcPr>
          <w:p w:rsidR="000D4660" w:rsidRPr="006A5175" w:rsidRDefault="001A2A80" w:rsidP="003348E2">
            <w:pPr>
              <w:pStyle w:val="-5"/>
              <w:rPr>
                <w:szCs w:val="26"/>
              </w:rPr>
            </w:pPr>
            <w:r>
              <w:rPr>
                <w:szCs w:val="26"/>
              </w:rPr>
              <w:t>1206</w:t>
            </w:r>
          </w:p>
        </w:tc>
      </w:tr>
      <w:tr w:rsidR="00557234" w:rsidTr="00152616">
        <w:trPr>
          <w:trHeight w:val="403"/>
        </w:trPr>
        <w:tc>
          <w:tcPr>
            <w:tcW w:w="646" w:type="dxa"/>
            <w:tcBorders>
              <w:top w:val="nil"/>
              <w:left w:val="nil"/>
              <w:bottom w:val="nil"/>
              <w:right w:val="single" w:sz="4" w:space="0" w:color="000000" w:themeColor="text1"/>
            </w:tcBorders>
          </w:tcPr>
          <w:p w:rsidR="00557234" w:rsidRPr="00037E67" w:rsidRDefault="00557234" w:rsidP="00557234">
            <w:pPr>
              <w:pStyle w:val="a"/>
              <w:numPr>
                <w:ilvl w:val="0"/>
                <w:numId w:val="0"/>
              </w:numPr>
            </w:pPr>
          </w:p>
        </w:tc>
        <w:tc>
          <w:tcPr>
            <w:tcW w:w="5108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557234" w:rsidRPr="00F1265C" w:rsidRDefault="00557234" w:rsidP="005B3310">
            <w:pPr>
              <w:pStyle w:val="-5"/>
            </w:pPr>
          </w:p>
        </w:tc>
        <w:tc>
          <w:tcPr>
            <w:tcW w:w="1420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557234" w:rsidRPr="00616FF8" w:rsidRDefault="00557234" w:rsidP="003348E2">
            <w:pPr>
              <w:pStyle w:val="-5"/>
              <w:jc w:val="center"/>
            </w:pPr>
          </w:p>
        </w:tc>
        <w:tc>
          <w:tcPr>
            <w:tcW w:w="2696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557234" w:rsidRPr="005958FE" w:rsidRDefault="00557234" w:rsidP="006C359B">
            <w:pPr>
              <w:pStyle w:val="-5"/>
              <w:jc w:val="center"/>
            </w:pPr>
          </w:p>
        </w:tc>
        <w:tc>
          <w:tcPr>
            <w:tcW w:w="25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557234" w:rsidRDefault="00557234" w:rsidP="006C359B">
            <w:pPr>
              <w:pStyle w:val="-5"/>
              <w:jc w:val="center"/>
            </w:pPr>
          </w:p>
        </w:tc>
        <w:tc>
          <w:tcPr>
            <w:tcW w:w="23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557234" w:rsidRDefault="00557234" w:rsidP="006C359B">
            <w:pPr>
              <w:pStyle w:val="-5"/>
              <w:jc w:val="center"/>
            </w:pPr>
          </w:p>
        </w:tc>
        <w:tc>
          <w:tcPr>
            <w:tcW w:w="99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557234" w:rsidRDefault="00557234" w:rsidP="003348E2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557234" w:rsidRPr="007B1C1A" w:rsidRDefault="00557234" w:rsidP="003348E2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557234" w:rsidRDefault="00557234" w:rsidP="002D3F39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557234" w:rsidRDefault="00557234" w:rsidP="003348E2">
            <w:pPr>
              <w:pStyle w:val="-"/>
              <w:rPr>
                <w:szCs w:val="26"/>
              </w:rPr>
            </w:pPr>
          </w:p>
        </w:tc>
        <w:tc>
          <w:tcPr>
            <w:tcW w:w="3384" w:type="dxa"/>
            <w:tcBorders>
              <w:top w:val="nil"/>
              <w:left w:val="single" w:sz="4" w:space="0" w:color="000000" w:themeColor="text1"/>
              <w:bottom w:val="nil"/>
              <w:right w:val="nil"/>
            </w:tcBorders>
          </w:tcPr>
          <w:p w:rsidR="00557234" w:rsidRPr="006A5175" w:rsidRDefault="00557234" w:rsidP="003348E2">
            <w:pPr>
              <w:pStyle w:val="-5"/>
              <w:rPr>
                <w:szCs w:val="26"/>
              </w:rPr>
            </w:pPr>
          </w:p>
        </w:tc>
      </w:tr>
      <w:tr w:rsidR="00557234" w:rsidTr="00152616">
        <w:trPr>
          <w:trHeight w:val="403"/>
        </w:trPr>
        <w:tc>
          <w:tcPr>
            <w:tcW w:w="646" w:type="dxa"/>
            <w:tcBorders>
              <w:top w:val="nil"/>
              <w:left w:val="nil"/>
              <w:bottom w:val="nil"/>
              <w:right w:val="single" w:sz="4" w:space="0" w:color="000000" w:themeColor="text1"/>
            </w:tcBorders>
          </w:tcPr>
          <w:p w:rsidR="00557234" w:rsidRPr="00037E67" w:rsidRDefault="00557234" w:rsidP="00557234">
            <w:pPr>
              <w:pStyle w:val="a"/>
              <w:numPr>
                <w:ilvl w:val="0"/>
                <w:numId w:val="0"/>
              </w:numPr>
            </w:pPr>
          </w:p>
        </w:tc>
        <w:tc>
          <w:tcPr>
            <w:tcW w:w="5108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557234" w:rsidRPr="00F1265C" w:rsidRDefault="00557234" w:rsidP="00557234">
            <w:pPr>
              <w:pStyle w:val="-e"/>
            </w:pPr>
            <w:r>
              <w:t>Микросхемы</w:t>
            </w:r>
          </w:p>
        </w:tc>
        <w:tc>
          <w:tcPr>
            <w:tcW w:w="1420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557234" w:rsidRPr="00616FF8" w:rsidRDefault="00557234" w:rsidP="003348E2">
            <w:pPr>
              <w:pStyle w:val="-5"/>
              <w:jc w:val="center"/>
            </w:pPr>
          </w:p>
        </w:tc>
        <w:tc>
          <w:tcPr>
            <w:tcW w:w="2696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557234" w:rsidRPr="005958FE" w:rsidRDefault="00557234" w:rsidP="006C359B">
            <w:pPr>
              <w:pStyle w:val="-5"/>
              <w:jc w:val="center"/>
            </w:pPr>
          </w:p>
        </w:tc>
        <w:tc>
          <w:tcPr>
            <w:tcW w:w="25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557234" w:rsidRDefault="00557234" w:rsidP="006C359B">
            <w:pPr>
              <w:pStyle w:val="-5"/>
              <w:jc w:val="center"/>
            </w:pPr>
          </w:p>
        </w:tc>
        <w:tc>
          <w:tcPr>
            <w:tcW w:w="23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557234" w:rsidRDefault="00557234" w:rsidP="006C359B">
            <w:pPr>
              <w:pStyle w:val="-5"/>
              <w:jc w:val="center"/>
            </w:pPr>
          </w:p>
        </w:tc>
        <w:tc>
          <w:tcPr>
            <w:tcW w:w="99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557234" w:rsidRDefault="00557234" w:rsidP="003348E2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557234" w:rsidRPr="007B1C1A" w:rsidRDefault="00557234" w:rsidP="003348E2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557234" w:rsidRDefault="00557234" w:rsidP="002D3F39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557234" w:rsidRDefault="00557234" w:rsidP="003348E2">
            <w:pPr>
              <w:pStyle w:val="-"/>
              <w:rPr>
                <w:szCs w:val="26"/>
              </w:rPr>
            </w:pPr>
          </w:p>
        </w:tc>
        <w:tc>
          <w:tcPr>
            <w:tcW w:w="3384" w:type="dxa"/>
            <w:tcBorders>
              <w:top w:val="nil"/>
              <w:left w:val="single" w:sz="4" w:space="0" w:color="000000" w:themeColor="text1"/>
              <w:bottom w:val="nil"/>
              <w:right w:val="nil"/>
            </w:tcBorders>
          </w:tcPr>
          <w:p w:rsidR="00557234" w:rsidRPr="006A5175" w:rsidRDefault="00557234" w:rsidP="003348E2">
            <w:pPr>
              <w:pStyle w:val="-5"/>
              <w:rPr>
                <w:szCs w:val="26"/>
              </w:rPr>
            </w:pPr>
          </w:p>
        </w:tc>
      </w:tr>
      <w:tr w:rsidR="00557234" w:rsidTr="00152616">
        <w:trPr>
          <w:trHeight w:val="403"/>
        </w:trPr>
        <w:tc>
          <w:tcPr>
            <w:tcW w:w="646" w:type="dxa"/>
            <w:tcBorders>
              <w:top w:val="nil"/>
              <w:left w:val="nil"/>
              <w:bottom w:val="nil"/>
              <w:right w:val="single" w:sz="4" w:space="0" w:color="000000" w:themeColor="text1"/>
            </w:tcBorders>
          </w:tcPr>
          <w:p w:rsidR="00557234" w:rsidRPr="00037E67" w:rsidRDefault="00557234" w:rsidP="00557234">
            <w:pPr>
              <w:pStyle w:val="a"/>
              <w:numPr>
                <w:ilvl w:val="0"/>
                <w:numId w:val="0"/>
              </w:numPr>
            </w:pPr>
          </w:p>
        </w:tc>
        <w:tc>
          <w:tcPr>
            <w:tcW w:w="5108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557234" w:rsidRPr="00F1265C" w:rsidRDefault="00557234" w:rsidP="005B3310">
            <w:pPr>
              <w:pStyle w:val="-5"/>
            </w:pPr>
          </w:p>
        </w:tc>
        <w:tc>
          <w:tcPr>
            <w:tcW w:w="1420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557234" w:rsidRPr="00616FF8" w:rsidRDefault="00557234" w:rsidP="003348E2">
            <w:pPr>
              <w:pStyle w:val="-5"/>
              <w:jc w:val="center"/>
            </w:pPr>
          </w:p>
        </w:tc>
        <w:tc>
          <w:tcPr>
            <w:tcW w:w="2696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557234" w:rsidRPr="005958FE" w:rsidRDefault="00557234" w:rsidP="006C359B">
            <w:pPr>
              <w:pStyle w:val="-5"/>
              <w:jc w:val="center"/>
            </w:pPr>
          </w:p>
        </w:tc>
        <w:tc>
          <w:tcPr>
            <w:tcW w:w="25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557234" w:rsidRDefault="00557234" w:rsidP="006C359B">
            <w:pPr>
              <w:pStyle w:val="-5"/>
              <w:jc w:val="center"/>
            </w:pPr>
          </w:p>
        </w:tc>
        <w:tc>
          <w:tcPr>
            <w:tcW w:w="23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557234" w:rsidRDefault="00557234" w:rsidP="006C359B">
            <w:pPr>
              <w:pStyle w:val="-5"/>
              <w:jc w:val="center"/>
            </w:pPr>
          </w:p>
        </w:tc>
        <w:tc>
          <w:tcPr>
            <w:tcW w:w="99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557234" w:rsidRDefault="00557234" w:rsidP="003348E2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557234" w:rsidRPr="007B1C1A" w:rsidRDefault="00557234" w:rsidP="003348E2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557234" w:rsidRDefault="00557234" w:rsidP="002D3F39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557234" w:rsidRDefault="00557234" w:rsidP="003348E2">
            <w:pPr>
              <w:pStyle w:val="-"/>
              <w:rPr>
                <w:szCs w:val="26"/>
              </w:rPr>
            </w:pPr>
          </w:p>
        </w:tc>
        <w:tc>
          <w:tcPr>
            <w:tcW w:w="3384" w:type="dxa"/>
            <w:tcBorders>
              <w:top w:val="nil"/>
              <w:left w:val="single" w:sz="4" w:space="0" w:color="000000" w:themeColor="text1"/>
              <w:bottom w:val="nil"/>
              <w:right w:val="nil"/>
            </w:tcBorders>
          </w:tcPr>
          <w:p w:rsidR="00557234" w:rsidRPr="006A5175" w:rsidRDefault="00557234" w:rsidP="003348E2">
            <w:pPr>
              <w:pStyle w:val="-5"/>
              <w:rPr>
                <w:szCs w:val="26"/>
              </w:rPr>
            </w:pPr>
          </w:p>
        </w:tc>
      </w:tr>
      <w:tr w:rsidR="00557234" w:rsidTr="00152616">
        <w:trPr>
          <w:trHeight w:val="403"/>
        </w:trPr>
        <w:tc>
          <w:tcPr>
            <w:tcW w:w="646" w:type="dxa"/>
            <w:tcBorders>
              <w:top w:val="nil"/>
              <w:left w:val="nil"/>
              <w:bottom w:val="nil"/>
              <w:right w:val="single" w:sz="4" w:space="0" w:color="000000" w:themeColor="text1"/>
            </w:tcBorders>
          </w:tcPr>
          <w:p w:rsidR="00557234" w:rsidRPr="00037E67" w:rsidRDefault="00557234" w:rsidP="003348E2">
            <w:pPr>
              <w:pStyle w:val="a"/>
            </w:pPr>
          </w:p>
        </w:tc>
        <w:tc>
          <w:tcPr>
            <w:tcW w:w="5108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557234" w:rsidRPr="00F1265C" w:rsidRDefault="00990A49" w:rsidP="005B3310">
            <w:pPr>
              <w:pStyle w:val="-5"/>
            </w:pPr>
            <w:r w:rsidRPr="00990A49">
              <w:t>Приёмник навигационный KL3333</w:t>
            </w:r>
          </w:p>
        </w:tc>
        <w:tc>
          <w:tcPr>
            <w:tcW w:w="1420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557234" w:rsidRPr="00616FF8" w:rsidRDefault="00990A49" w:rsidP="003348E2">
            <w:pPr>
              <w:pStyle w:val="-5"/>
              <w:jc w:val="center"/>
            </w:pPr>
            <w:r w:rsidRPr="00616FF8">
              <w:t>─</w:t>
            </w:r>
          </w:p>
        </w:tc>
        <w:tc>
          <w:tcPr>
            <w:tcW w:w="2696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557234" w:rsidRPr="005958FE" w:rsidRDefault="00990A49" w:rsidP="006C359B">
            <w:pPr>
              <w:pStyle w:val="-5"/>
              <w:jc w:val="center"/>
            </w:pPr>
            <w:r w:rsidRPr="00616FF8">
              <w:t>─</w:t>
            </w:r>
          </w:p>
        </w:tc>
        <w:tc>
          <w:tcPr>
            <w:tcW w:w="25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557234" w:rsidRDefault="00990A49" w:rsidP="006C359B">
            <w:pPr>
              <w:pStyle w:val="-5"/>
              <w:jc w:val="center"/>
            </w:pPr>
            <w:r w:rsidRPr="00616FF8">
              <w:t>─</w:t>
            </w:r>
          </w:p>
        </w:tc>
        <w:tc>
          <w:tcPr>
            <w:tcW w:w="23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557234" w:rsidRDefault="00A15437" w:rsidP="006C359B">
            <w:pPr>
              <w:pStyle w:val="-5"/>
              <w:jc w:val="center"/>
            </w:pPr>
            <w:r>
              <w:fldChar w:fldCharType="begin"/>
            </w:r>
            <w:r>
              <w:instrText xml:space="preserve"> REF DecNum \h  \* MERGEFORMAT </w:instrText>
            </w:r>
            <w:r>
              <w:fldChar w:fldCharType="separate"/>
            </w:r>
            <w:r>
              <w:rPr>
                <w:noProof/>
              </w:rPr>
              <w:t>ВБМА.469435.000</w:t>
            </w:r>
            <w:r>
              <w:fldChar w:fldCharType="end"/>
            </w:r>
          </w:p>
        </w:tc>
        <w:tc>
          <w:tcPr>
            <w:tcW w:w="99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557234" w:rsidRDefault="00990A49" w:rsidP="003348E2">
            <w:pPr>
              <w:pStyle w:val="-"/>
              <w:rPr>
                <w:szCs w:val="26"/>
              </w:rPr>
            </w:pPr>
            <w:r>
              <w:rPr>
                <w:szCs w:val="26"/>
              </w:rPr>
              <w:t>1</w:t>
            </w: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557234" w:rsidRPr="007B1C1A" w:rsidRDefault="00557234" w:rsidP="003348E2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557234" w:rsidRDefault="00557234" w:rsidP="002D3F39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557234" w:rsidRDefault="00990A49" w:rsidP="003348E2">
            <w:pPr>
              <w:pStyle w:val="-"/>
              <w:rPr>
                <w:szCs w:val="26"/>
              </w:rPr>
            </w:pPr>
            <w:r>
              <w:rPr>
                <w:szCs w:val="26"/>
              </w:rPr>
              <w:t>1</w:t>
            </w:r>
          </w:p>
        </w:tc>
        <w:tc>
          <w:tcPr>
            <w:tcW w:w="3384" w:type="dxa"/>
            <w:tcBorders>
              <w:top w:val="nil"/>
              <w:left w:val="single" w:sz="4" w:space="0" w:color="000000" w:themeColor="text1"/>
              <w:bottom w:val="nil"/>
              <w:right w:val="nil"/>
            </w:tcBorders>
          </w:tcPr>
          <w:p w:rsidR="00557234" w:rsidRPr="006A5175" w:rsidRDefault="00557234" w:rsidP="003348E2">
            <w:pPr>
              <w:pStyle w:val="-5"/>
              <w:rPr>
                <w:szCs w:val="26"/>
              </w:rPr>
            </w:pPr>
          </w:p>
        </w:tc>
      </w:tr>
      <w:tr w:rsidR="00557234" w:rsidTr="00152616">
        <w:trPr>
          <w:trHeight w:val="403"/>
        </w:trPr>
        <w:tc>
          <w:tcPr>
            <w:tcW w:w="646" w:type="dxa"/>
            <w:tcBorders>
              <w:top w:val="nil"/>
              <w:left w:val="nil"/>
              <w:bottom w:val="nil"/>
              <w:right w:val="single" w:sz="4" w:space="0" w:color="000000" w:themeColor="text1"/>
            </w:tcBorders>
          </w:tcPr>
          <w:p w:rsidR="00557234" w:rsidRPr="00037E67" w:rsidRDefault="00557234" w:rsidP="003348E2">
            <w:pPr>
              <w:pStyle w:val="a"/>
            </w:pPr>
          </w:p>
        </w:tc>
        <w:tc>
          <w:tcPr>
            <w:tcW w:w="5108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557234" w:rsidRPr="00F1265C" w:rsidRDefault="00990A49" w:rsidP="005B3310">
            <w:pPr>
              <w:pStyle w:val="-5"/>
            </w:pPr>
            <w:r w:rsidRPr="00990A49">
              <w:t>Микросхема 74LVC4245</w:t>
            </w:r>
          </w:p>
        </w:tc>
        <w:tc>
          <w:tcPr>
            <w:tcW w:w="1420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557234" w:rsidRPr="00616FF8" w:rsidRDefault="00990A49" w:rsidP="003348E2">
            <w:pPr>
              <w:pStyle w:val="-5"/>
              <w:jc w:val="center"/>
            </w:pPr>
            <w:r w:rsidRPr="00616FF8">
              <w:t>─</w:t>
            </w:r>
          </w:p>
        </w:tc>
        <w:tc>
          <w:tcPr>
            <w:tcW w:w="2696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557234" w:rsidRPr="005958FE" w:rsidRDefault="00990A49" w:rsidP="006C359B">
            <w:pPr>
              <w:pStyle w:val="-5"/>
              <w:jc w:val="center"/>
            </w:pPr>
            <w:r w:rsidRPr="00616FF8">
              <w:t>─</w:t>
            </w:r>
          </w:p>
        </w:tc>
        <w:tc>
          <w:tcPr>
            <w:tcW w:w="25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557234" w:rsidRDefault="00990A49" w:rsidP="006C359B">
            <w:pPr>
              <w:pStyle w:val="-5"/>
              <w:jc w:val="center"/>
            </w:pPr>
            <w:r w:rsidRPr="00616FF8">
              <w:t>─</w:t>
            </w:r>
          </w:p>
        </w:tc>
        <w:tc>
          <w:tcPr>
            <w:tcW w:w="23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557234" w:rsidRDefault="00A15437" w:rsidP="006C359B">
            <w:pPr>
              <w:pStyle w:val="-5"/>
              <w:jc w:val="center"/>
            </w:pPr>
            <w:r>
              <w:fldChar w:fldCharType="begin"/>
            </w:r>
            <w:r>
              <w:instrText xml:space="preserve"> REF DecNum \h  \* MERGEFORMAT </w:instrText>
            </w:r>
            <w:r>
              <w:fldChar w:fldCharType="separate"/>
            </w:r>
            <w:r>
              <w:rPr>
                <w:noProof/>
              </w:rPr>
              <w:t>ВБМА.469435.000</w:t>
            </w:r>
            <w:r>
              <w:fldChar w:fldCharType="end"/>
            </w:r>
          </w:p>
        </w:tc>
        <w:tc>
          <w:tcPr>
            <w:tcW w:w="99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557234" w:rsidRDefault="00990A49" w:rsidP="003348E2">
            <w:pPr>
              <w:pStyle w:val="-"/>
              <w:rPr>
                <w:szCs w:val="26"/>
              </w:rPr>
            </w:pPr>
            <w:r>
              <w:rPr>
                <w:szCs w:val="26"/>
              </w:rPr>
              <w:t>1</w:t>
            </w: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557234" w:rsidRPr="007B1C1A" w:rsidRDefault="00557234" w:rsidP="003348E2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557234" w:rsidRDefault="00557234" w:rsidP="002D3F39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557234" w:rsidRDefault="00990A49" w:rsidP="003348E2">
            <w:pPr>
              <w:pStyle w:val="-"/>
              <w:rPr>
                <w:szCs w:val="26"/>
              </w:rPr>
            </w:pPr>
            <w:r>
              <w:rPr>
                <w:szCs w:val="26"/>
              </w:rPr>
              <w:t>1</w:t>
            </w:r>
          </w:p>
        </w:tc>
        <w:tc>
          <w:tcPr>
            <w:tcW w:w="3384" w:type="dxa"/>
            <w:tcBorders>
              <w:top w:val="nil"/>
              <w:left w:val="single" w:sz="4" w:space="0" w:color="000000" w:themeColor="text1"/>
              <w:bottom w:val="nil"/>
              <w:right w:val="nil"/>
            </w:tcBorders>
          </w:tcPr>
          <w:p w:rsidR="00557234" w:rsidRPr="006A5175" w:rsidRDefault="00557234" w:rsidP="003348E2">
            <w:pPr>
              <w:pStyle w:val="-5"/>
              <w:rPr>
                <w:szCs w:val="26"/>
              </w:rPr>
            </w:pPr>
          </w:p>
        </w:tc>
      </w:tr>
      <w:tr w:rsidR="00557234" w:rsidTr="00152616">
        <w:trPr>
          <w:trHeight w:val="403"/>
        </w:trPr>
        <w:tc>
          <w:tcPr>
            <w:tcW w:w="646" w:type="dxa"/>
            <w:tcBorders>
              <w:top w:val="nil"/>
              <w:left w:val="nil"/>
              <w:bottom w:val="nil"/>
              <w:right w:val="single" w:sz="4" w:space="0" w:color="000000" w:themeColor="text1"/>
            </w:tcBorders>
          </w:tcPr>
          <w:p w:rsidR="00557234" w:rsidRPr="00037E67" w:rsidRDefault="00557234" w:rsidP="003348E2">
            <w:pPr>
              <w:pStyle w:val="a"/>
            </w:pPr>
          </w:p>
        </w:tc>
        <w:tc>
          <w:tcPr>
            <w:tcW w:w="5108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557234" w:rsidRPr="00F1265C" w:rsidRDefault="00990A49" w:rsidP="005B3310">
            <w:pPr>
              <w:pStyle w:val="-5"/>
            </w:pPr>
            <w:r w:rsidRPr="00990A49">
              <w:t>Оптрон 249ЛП8</w:t>
            </w:r>
          </w:p>
        </w:tc>
        <w:tc>
          <w:tcPr>
            <w:tcW w:w="1420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557234" w:rsidRPr="00616FF8" w:rsidRDefault="00990A49" w:rsidP="003348E2">
            <w:pPr>
              <w:pStyle w:val="-5"/>
              <w:jc w:val="center"/>
            </w:pPr>
            <w:r w:rsidRPr="00616FF8">
              <w:t>─</w:t>
            </w:r>
          </w:p>
        </w:tc>
        <w:tc>
          <w:tcPr>
            <w:tcW w:w="2696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557234" w:rsidRPr="005958FE" w:rsidRDefault="00990A49" w:rsidP="006C359B">
            <w:pPr>
              <w:pStyle w:val="-5"/>
              <w:jc w:val="center"/>
            </w:pPr>
            <w:r w:rsidRPr="00990A49">
              <w:t>АЕЯР.431270.004ТУ</w:t>
            </w:r>
          </w:p>
        </w:tc>
        <w:tc>
          <w:tcPr>
            <w:tcW w:w="25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557234" w:rsidRDefault="0013284F" w:rsidP="006C359B">
            <w:pPr>
              <w:pStyle w:val="-5"/>
              <w:jc w:val="center"/>
            </w:pPr>
            <w:r>
              <w:t>АО «Протон»</w:t>
            </w:r>
          </w:p>
        </w:tc>
        <w:tc>
          <w:tcPr>
            <w:tcW w:w="23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557234" w:rsidRDefault="00A15437" w:rsidP="006C359B">
            <w:pPr>
              <w:pStyle w:val="-5"/>
              <w:jc w:val="center"/>
            </w:pPr>
            <w:r>
              <w:fldChar w:fldCharType="begin"/>
            </w:r>
            <w:r>
              <w:instrText xml:space="preserve"> REF DecNum \h  \* MERGEFORMAT </w:instrText>
            </w:r>
            <w:r>
              <w:fldChar w:fldCharType="separate"/>
            </w:r>
            <w:r>
              <w:rPr>
                <w:noProof/>
              </w:rPr>
              <w:t>ВБМА.469435.000</w:t>
            </w:r>
            <w:r>
              <w:fldChar w:fldCharType="end"/>
            </w:r>
          </w:p>
        </w:tc>
        <w:tc>
          <w:tcPr>
            <w:tcW w:w="99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557234" w:rsidRDefault="00990A49" w:rsidP="003348E2">
            <w:pPr>
              <w:pStyle w:val="-"/>
              <w:rPr>
                <w:szCs w:val="26"/>
              </w:rPr>
            </w:pPr>
            <w:r>
              <w:rPr>
                <w:szCs w:val="26"/>
              </w:rPr>
              <w:t>2</w:t>
            </w: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557234" w:rsidRPr="007B1C1A" w:rsidRDefault="00557234" w:rsidP="003348E2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557234" w:rsidRDefault="00557234" w:rsidP="002D3F39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557234" w:rsidRDefault="00990A49" w:rsidP="003348E2">
            <w:pPr>
              <w:pStyle w:val="-"/>
              <w:rPr>
                <w:szCs w:val="26"/>
              </w:rPr>
            </w:pPr>
            <w:r>
              <w:rPr>
                <w:szCs w:val="26"/>
              </w:rPr>
              <w:t>2</w:t>
            </w:r>
          </w:p>
        </w:tc>
        <w:tc>
          <w:tcPr>
            <w:tcW w:w="3384" w:type="dxa"/>
            <w:tcBorders>
              <w:top w:val="nil"/>
              <w:left w:val="single" w:sz="4" w:space="0" w:color="000000" w:themeColor="text1"/>
              <w:bottom w:val="nil"/>
              <w:right w:val="nil"/>
            </w:tcBorders>
          </w:tcPr>
          <w:p w:rsidR="00557234" w:rsidRPr="006A5175" w:rsidRDefault="00557234" w:rsidP="003348E2">
            <w:pPr>
              <w:pStyle w:val="-5"/>
              <w:rPr>
                <w:szCs w:val="26"/>
              </w:rPr>
            </w:pPr>
          </w:p>
        </w:tc>
      </w:tr>
      <w:tr w:rsidR="00152616" w:rsidTr="00152616">
        <w:trPr>
          <w:trHeight w:val="403"/>
        </w:trPr>
        <w:tc>
          <w:tcPr>
            <w:tcW w:w="646" w:type="dxa"/>
            <w:tcBorders>
              <w:top w:val="nil"/>
              <w:left w:val="nil"/>
              <w:bottom w:val="nil"/>
              <w:right w:val="single" w:sz="4" w:space="0" w:color="000000" w:themeColor="text1"/>
            </w:tcBorders>
          </w:tcPr>
          <w:p w:rsidR="00152616" w:rsidRPr="00037E67" w:rsidRDefault="00152616" w:rsidP="00152616">
            <w:pPr>
              <w:pStyle w:val="a"/>
            </w:pPr>
          </w:p>
        </w:tc>
        <w:tc>
          <w:tcPr>
            <w:tcW w:w="5108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152616" w:rsidRPr="00F1265C" w:rsidRDefault="00152616" w:rsidP="00152616">
            <w:pPr>
              <w:pStyle w:val="-5"/>
            </w:pPr>
            <w:r w:rsidRPr="00990A49">
              <w:t>Микросхема 544УД16У3</w:t>
            </w:r>
          </w:p>
        </w:tc>
        <w:tc>
          <w:tcPr>
            <w:tcW w:w="1420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152616" w:rsidRPr="00616FF8" w:rsidRDefault="00152616" w:rsidP="00152616">
            <w:pPr>
              <w:pStyle w:val="-5"/>
              <w:jc w:val="center"/>
            </w:pPr>
            <w:r w:rsidRPr="00616FF8">
              <w:t>─</w:t>
            </w:r>
          </w:p>
        </w:tc>
        <w:tc>
          <w:tcPr>
            <w:tcW w:w="2696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152616" w:rsidRPr="005958FE" w:rsidRDefault="00152616" w:rsidP="00152616">
            <w:pPr>
              <w:pStyle w:val="-5"/>
              <w:jc w:val="center"/>
            </w:pPr>
            <w:r w:rsidRPr="00990A49">
              <w:t>АЕЯР.431130.510ТУ</w:t>
            </w:r>
          </w:p>
        </w:tc>
        <w:tc>
          <w:tcPr>
            <w:tcW w:w="25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152616" w:rsidRDefault="0013284F" w:rsidP="00152616">
            <w:pPr>
              <w:pStyle w:val="-5"/>
              <w:jc w:val="center"/>
            </w:pPr>
            <w:r>
              <w:t>АО «Протон»</w:t>
            </w:r>
          </w:p>
        </w:tc>
        <w:tc>
          <w:tcPr>
            <w:tcW w:w="23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152616" w:rsidRDefault="00152616" w:rsidP="00152616">
            <w:pPr>
              <w:pStyle w:val="-5"/>
              <w:jc w:val="center"/>
            </w:pPr>
            <w:r>
              <w:fldChar w:fldCharType="begin"/>
            </w:r>
            <w:r>
              <w:instrText xml:space="preserve"> REF DecNum \h  \* MERGEFORMAT </w:instrText>
            </w:r>
            <w:r>
              <w:fldChar w:fldCharType="separate"/>
            </w:r>
            <w:r>
              <w:rPr>
                <w:noProof/>
              </w:rPr>
              <w:t>ВБМА.469435.000</w:t>
            </w:r>
            <w:r>
              <w:fldChar w:fldCharType="end"/>
            </w:r>
          </w:p>
        </w:tc>
        <w:tc>
          <w:tcPr>
            <w:tcW w:w="99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152616" w:rsidRDefault="00152616" w:rsidP="00152616">
            <w:pPr>
              <w:pStyle w:val="-"/>
              <w:rPr>
                <w:szCs w:val="26"/>
              </w:rPr>
            </w:pPr>
            <w:r>
              <w:rPr>
                <w:szCs w:val="26"/>
              </w:rPr>
              <w:t>1</w:t>
            </w: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152616" w:rsidRPr="007B1C1A" w:rsidRDefault="00152616" w:rsidP="00152616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152616" w:rsidRDefault="00152616" w:rsidP="00152616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152616" w:rsidRDefault="00152616" w:rsidP="00152616">
            <w:pPr>
              <w:pStyle w:val="-"/>
              <w:rPr>
                <w:szCs w:val="26"/>
              </w:rPr>
            </w:pPr>
            <w:r>
              <w:rPr>
                <w:szCs w:val="26"/>
              </w:rPr>
              <w:t>1</w:t>
            </w:r>
          </w:p>
        </w:tc>
        <w:tc>
          <w:tcPr>
            <w:tcW w:w="3384" w:type="dxa"/>
            <w:tcBorders>
              <w:top w:val="nil"/>
              <w:left w:val="single" w:sz="4" w:space="0" w:color="000000" w:themeColor="text1"/>
              <w:bottom w:val="nil"/>
              <w:right w:val="nil"/>
            </w:tcBorders>
          </w:tcPr>
          <w:p w:rsidR="00152616" w:rsidRPr="006A5175" w:rsidRDefault="00152616" w:rsidP="00152616">
            <w:pPr>
              <w:pStyle w:val="-5"/>
              <w:rPr>
                <w:szCs w:val="26"/>
              </w:rPr>
            </w:pPr>
          </w:p>
        </w:tc>
      </w:tr>
      <w:tr w:rsidR="00557234" w:rsidTr="00152616">
        <w:trPr>
          <w:trHeight w:val="403"/>
        </w:trPr>
        <w:tc>
          <w:tcPr>
            <w:tcW w:w="646" w:type="dxa"/>
            <w:tcBorders>
              <w:top w:val="nil"/>
              <w:left w:val="nil"/>
              <w:bottom w:val="single" w:sz="4" w:space="0" w:color="auto"/>
              <w:right w:val="single" w:sz="4" w:space="0" w:color="000000" w:themeColor="text1"/>
            </w:tcBorders>
          </w:tcPr>
          <w:p w:rsidR="00557234" w:rsidRPr="00037E67" w:rsidRDefault="00557234" w:rsidP="00152616">
            <w:pPr>
              <w:pStyle w:val="a"/>
              <w:numPr>
                <w:ilvl w:val="0"/>
                <w:numId w:val="0"/>
              </w:numPr>
            </w:pPr>
          </w:p>
        </w:tc>
        <w:tc>
          <w:tcPr>
            <w:tcW w:w="5108" w:type="dxa"/>
            <w:tcBorders>
              <w:top w:val="nil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:rsidR="00557234" w:rsidRPr="00F1265C" w:rsidRDefault="00557234" w:rsidP="005B3310">
            <w:pPr>
              <w:pStyle w:val="-5"/>
            </w:pPr>
          </w:p>
        </w:tc>
        <w:tc>
          <w:tcPr>
            <w:tcW w:w="1420" w:type="dxa"/>
            <w:tcBorders>
              <w:top w:val="nil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:rsidR="00557234" w:rsidRPr="00616FF8" w:rsidRDefault="00557234" w:rsidP="003348E2">
            <w:pPr>
              <w:pStyle w:val="-5"/>
              <w:jc w:val="center"/>
            </w:pPr>
          </w:p>
        </w:tc>
        <w:tc>
          <w:tcPr>
            <w:tcW w:w="2696" w:type="dxa"/>
            <w:tcBorders>
              <w:top w:val="nil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:rsidR="00557234" w:rsidRPr="005958FE" w:rsidRDefault="00557234" w:rsidP="006C359B">
            <w:pPr>
              <w:pStyle w:val="-5"/>
              <w:jc w:val="center"/>
            </w:pPr>
          </w:p>
        </w:tc>
        <w:tc>
          <w:tcPr>
            <w:tcW w:w="2555" w:type="dxa"/>
            <w:tcBorders>
              <w:top w:val="nil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:rsidR="00557234" w:rsidRDefault="00557234" w:rsidP="006C359B">
            <w:pPr>
              <w:pStyle w:val="-5"/>
              <w:jc w:val="center"/>
            </w:pPr>
          </w:p>
        </w:tc>
        <w:tc>
          <w:tcPr>
            <w:tcW w:w="2355" w:type="dxa"/>
            <w:tcBorders>
              <w:top w:val="nil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:rsidR="00557234" w:rsidRDefault="00557234" w:rsidP="006C359B">
            <w:pPr>
              <w:pStyle w:val="-5"/>
              <w:jc w:val="center"/>
            </w:pPr>
          </w:p>
        </w:tc>
        <w:tc>
          <w:tcPr>
            <w:tcW w:w="995" w:type="dxa"/>
            <w:tcBorders>
              <w:top w:val="nil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:rsidR="00557234" w:rsidRDefault="00557234" w:rsidP="003348E2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:rsidR="00557234" w:rsidRPr="007B1C1A" w:rsidRDefault="00557234" w:rsidP="003348E2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:rsidR="00557234" w:rsidRDefault="00557234" w:rsidP="002D3F39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:rsidR="00557234" w:rsidRDefault="00557234" w:rsidP="003348E2">
            <w:pPr>
              <w:pStyle w:val="-"/>
              <w:rPr>
                <w:szCs w:val="26"/>
              </w:rPr>
            </w:pPr>
          </w:p>
        </w:tc>
        <w:tc>
          <w:tcPr>
            <w:tcW w:w="3384" w:type="dxa"/>
            <w:tcBorders>
              <w:top w:val="nil"/>
              <w:left w:val="single" w:sz="4" w:space="0" w:color="000000" w:themeColor="text1"/>
              <w:bottom w:val="single" w:sz="4" w:space="0" w:color="auto"/>
              <w:right w:val="nil"/>
            </w:tcBorders>
          </w:tcPr>
          <w:p w:rsidR="00557234" w:rsidRPr="006A5175" w:rsidRDefault="00557234" w:rsidP="003348E2">
            <w:pPr>
              <w:pStyle w:val="-5"/>
              <w:rPr>
                <w:szCs w:val="26"/>
              </w:rPr>
            </w:pPr>
          </w:p>
        </w:tc>
      </w:tr>
      <w:tr w:rsidR="00557234" w:rsidTr="00544B5F">
        <w:trPr>
          <w:trHeight w:val="403"/>
        </w:trPr>
        <w:tc>
          <w:tcPr>
            <w:tcW w:w="64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557234" w:rsidRPr="00037E67" w:rsidRDefault="00557234" w:rsidP="00990A49">
            <w:pPr>
              <w:pStyle w:val="a"/>
              <w:numPr>
                <w:ilvl w:val="0"/>
                <w:numId w:val="0"/>
              </w:numPr>
            </w:pPr>
          </w:p>
        </w:tc>
        <w:tc>
          <w:tcPr>
            <w:tcW w:w="510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557234" w:rsidRPr="00F1265C" w:rsidRDefault="00557234" w:rsidP="005B3310">
            <w:pPr>
              <w:pStyle w:val="-5"/>
            </w:pP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557234" w:rsidRPr="00616FF8" w:rsidRDefault="00557234" w:rsidP="003348E2">
            <w:pPr>
              <w:pStyle w:val="-5"/>
              <w:jc w:val="center"/>
            </w:pPr>
          </w:p>
        </w:tc>
        <w:tc>
          <w:tcPr>
            <w:tcW w:w="269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557234" w:rsidRPr="005958FE" w:rsidRDefault="00557234" w:rsidP="006C359B">
            <w:pPr>
              <w:pStyle w:val="-5"/>
              <w:jc w:val="center"/>
            </w:pPr>
          </w:p>
        </w:tc>
        <w:tc>
          <w:tcPr>
            <w:tcW w:w="255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557234" w:rsidRDefault="00557234" w:rsidP="006C359B">
            <w:pPr>
              <w:pStyle w:val="-5"/>
              <w:jc w:val="center"/>
            </w:pPr>
          </w:p>
        </w:tc>
        <w:tc>
          <w:tcPr>
            <w:tcW w:w="235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557234" w:rsidRDefault="00557234" w:rsidP="006C359B">
            <w:pPr>
              <w:pStyle w:val="-5"/>
              <w:jc w:val="center"/>
            </w:pPr>
          </w:p>
        </w:tc>
        <w:tc>
          <w:tcPr>
            <w:tcW w:w="99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557234" w:rsidRDefault="00557234" w:rsidP="003348E2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557234" w:rsidRPr="007B1C1A" w:rsidRDefault="00557234" w:rsidP="003348E2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557234" w:rsidRDefault="00557234" w:rsidP="002D3F39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557234" w:rsidRDefault="00557234" w:rsidP="003348E2">
            <w:pPr>
              <w:pStyle w:val="-"/>
              <w:rPr>
                <w:szCs w:val="26"/>
              </w:rPr>
            </w:pPr>
          </w:p>
        </w:tc>
        <w:tc>
          <w:tcPr>
            <w:tcW w:w="338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557234" w:rsidRPr="006A5175" w:rsidRDefault="00557234" w:rsidP="003348E2">
            <w:pPr>
              <w:pStyle w:val="-5"/>
              <w:rPr>
                <w:szCs w:val="26"/>
              </w:rPr>
            </w:pPr>
          </w:p>
        </w:tc>
      </w:tr>
      <w:tr w:rsidR="00557234" w:rsidTr="00544B5F">
        <w:trPr>
          <w:trHeight w:val="403"/>
        </w:trPr>
        <w:tc>
          <w:tcPr>
            <w:tcW w:w="64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557234" w:rsidRPr="00037E67" w:rsidRDefault="00557234" w:rsidP="00990A49">
            <w:pPr>
              <w:pStyle w:val="a"/>
              <w:numPr>
                <w:ilvl w:val="0"/>
                <w:numId w:val="0"/>
              </w:numPr>
            </w:pPr>
          </w:p>
        </w:tc>
        <w:tc>
          <w:tcPr>
            <w:tcW w:w="510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57234" w:rsidRPr="00F1265C" w:rsidRDefault="00557234" w:rsidP="005B3310">
            <w:pPr>
              <w:pStyle w:val="-5"/>
            </w:pPr>
          </w:p>
        </w:tc>
        <w:tc>
          <w:tcPr>
            <w:tcW w:w="142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57234" w:rsidRPr="00616FF8" w:rsidRDefault="00557234" w:rsidP="003348E2">
            <w:pPr>
              <w:pStyle w:val="-5"/>
              <w:jc w:val="center"/>
            </w:pPr>
          </w:p>
        </w:tc>
        <w:tc>
          <w:tcPr>
            <w:tcW w:w="269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57234" w:rsidRPr="005958FE" w:rsidRDefault="00557234" w:rsidP="006C359B">
            <w:pPr>
              <w:pStyle w:val="-5"/>
              <w:jc w:val="center"/>
            </w:pPr>
          </w:p>
        </w:tc>
        <w:tc>
          <w:tcPr>
            <w:tcW w:w="255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57234" w:rsidRDefault="00557234" w:rsidP="006C359B">
            <w:pPr>
              <w:pStyle w:val="-5"/>
              <w:jc w:val="center"/>
            </w:pPr>
          </w:p>
        </w:tc>
        <w:tc>
          <w:tcPr>
            <w:tcW w:w="235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57234" w:rsidRDefault="00557234" w:rsidP="006C359B">
            <w:pPr>
              <w:pStyle w:val="-5"/>
              <w:jc w:val="center"/>
            </w:pPr>
          </w:p>
        </w:tc>
        <w:tc>
          <w:tcPr>
            <w:tcW w:w="99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57234" w:rsidRDefault="00557234" w:rsidP="003348E2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57234" w:rsidRPr="007B1C1A" w:rsidRDefault="00557234" w:rsidP="003348E2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57234" w:rsidRDefault="00557234" w:rsidP="002D3F39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57234" w:rsidRDefault="00557234" w:rsidP="003348E2">
            <w:pPr>
              <w:pStyle w:val="-"/>
              <w:rPr>
                <w:szCs w:val="26"/>
              </w:rPr>
            </w:pPr>
          </w:p>
        </w:tc>
        <w:tc>
          <w:tcPr>
            <w:tcW w:w="338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557234" w:rsidRPr="006A5175" w:rsidRDefault="00557234" w:rsidP="003348E2">
            <w:pPr>
              <w:pStyle w:val="-5"/>
              <w:rPr>
                <w:szCs w:val="26"/>
              </w:rPr>
            </w:pPr>
          </w:p>
        </w:tc>
      </w:tr>
      <w:tr w:rsidR="00557234" w:rsidTr="00152616">
        <w:trPr>
          <w:trHeight w:val="403"/>
        </w:trPr>
        <w:tc>
          <w:tcPr>
            <w:tcW w:w="646" w:type="dxa"/>
            <w:tcBorders>
              <w:top w:val="nil"/>
              <w:left w:val="nil"/>
              <w:bottom w:val="nil"/>
              <w:right w:val="single" w:sz="4" w:space="0" w:color="000000" w:themeColor="text1"/>
            </w:tcBorders>
          </w:tcPr>
          <w:p w:rsidR="00557234" w:rsidRPr="00037E67" w:rsidRDefault="00557234" w:rsidP="005706BC">
            <w:pPr>
              <w:pStyle w:val="a"/>
              <w:numPr>
                <w:ilvl w:val="0"/>
                <w:numId w:val="0"/>
              </w:numPr>
            </w:pPr>
          </w:p>
        </w:tc>
        <w:tc>
          <w:tcPr>
            <w:tcW w:w="5108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557234" w:rsidRPr="00F1265C" w:rsidRDefault="00557234" w:rsidP="005B3310">
            <w:pPr>
              <w:pStyle w:val="-5"/>
            </w:pPr>
          </w:p>
        </w:tc>
        <w:tc>
          <w:tcPr>
            <w:tcW w:w="1420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557234" w:rsidRPr="00616FF8" w:rsidRDefault="00557234" w:rsidP="003348E2">
            <w:pPr>
              <w:pStyle w:val="-5"/>
              <w:jc w:val="center"/>
            </w:pPr>
          </w:p>
        </w:tc>
        <w:tc>
          <w:tcPr>
            <w:tcW w:w="2696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557234" w:rsidRPr="005958FE" w:rsidRDefault="00557234" w:rsidP="006C359B">
            <w:pPr>
              <w:pStyle w:val="-5"/>
              <w:jc w:val="center"/>
            </w:pPr>
          </w:p>
        </w:tc>
        <w:tc>
          <w:tcPr>
            <w:tcW w:w="25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557234" w:rsidRDefault="00557234" w:rsidP="006C359B">
            <w:pPr>
              <w:pStyle w:val="-5"/>
              <w:jc w:val="center"/>
            </w:pPr>
          </w:p>
        </w:tc>
        <w:tc>
          <w:tcPr>
            <w:tcW w:w="23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557234" w:rsidRDefault="00557234" w:rsidP="006C359B">
            <w:pPr>
              <w:pStyle w:val="-5"/>
              <w:jc w:val="center"/>
            </w:pPr>
          </w:p>
        </w:tc>
        <w:tc>
          <w:tcPr>
            <w:tcW w:w="99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557234" w:rsidRDefault="00557234" w:rsidP="003348E2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557234" w:rsidRPr="007B1C1A" w:rsidRDefault="00557234" w:rsidP="003348E2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557234" w:rsidRDefault="00557234" w:rsidP="002D3F39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557234" w:rsidRDefault="00557234" w:rsidP="003348E2">
            <w:pPr>
              <w:pStyle w:val="-"/>
              <w:rPr>
                <w:szCs w:val="26"/>
              </w:rPr>
            </w:pPr>
          </w:p>
        </w:tc>
        <w:tc>
          <w:tcPr>
            <w:tcW w:w="3384" w:type="dxa"/>
            <w:tcBorders>
              <w:top w:val="nil"/>
              <w:left w:val="single" w:sz="4" w:space="0" w:color="000000" w:themeColor="text1"/>
              <w:bottom w:val="nil"/>
              <w:right w:val="nil"/>
            </w:tcBorders>
          </w:tcPr>
          <w:p w:rsidR="00557234" w:rsidRPr="006A5175" w:rsidRDefault="00557234" w:rsidP="003348E2">
            <w:pPr>
              <w:pStyle w:val="-5"/>
              <w:rPr>
                <w:szCs w:val="26"/>
              </w:rPr>
            </w:pPr>
          </w:p>
        </w:tc>
      </w:tr>
      <w:tr w:rsidR="00557234" w:rsidTr="00152616">
        <w:trPr>
          <w:trHeight w:val="403"/>
        </w:trPr>
        <w:tc>
          <w:tcPr>
            <w:tcW w:w="646" w:type="dxa"/>
            <w:tcBorders>
              <w:top w:val="nil"/>
              <w:left w:val="nil"/>
              <w:bottom w:val="nil"/>
              <w:right w:val="single" w:sz="4" w:space="0" w:color="000000" w:themeColor="text1"/>
            </w:tcBorders>
          </w:tcPr>
          <w:p w:rsidR="00557234" w:rsidRPr="00037E67" w:rsidRDefault="00557234" w:rsidP="003348E2">
            <w:pPr>
              <w:pStyle w:val="a"/>
            </w:pPr>
          </w:p>
        </w:tc>
        <w:tc>
          <w:tcPr>
            <w:tcW w:w="5108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557234" w:rsidRPr="00DE5B85" w:rsidRDefault="00DE5B85" w:rsidP="005B3310">
            <w:pPr>
              <w:pStyle w:val="-5"/>
              <w:rPr>
                <w:lang w:val="en-US"/>
              </w:rPr>
            </w:pPr>
            <w:r>
              <w:t xml:space="preserve">Микросхема </w:t>
            </w:r>
            <w:r>
              <w:rPr>
                <w:lang w:val="en-US"/>
              </w:rPr>
              <w:t>ENC28J60</w:t>
            </w:r>
          </w:p>
        </w:tc>
        <w:tc>
          <w:tcPr>
            <w:tcW w:w="1420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557234" w:rsidRPr="00616FF8" w:rsidRDefault="00DE5B85" w:rsidP="003348E2">
            <w:pPr>
              <w:pStyle w:val="-5"/>
              <w:jc w:val="center"/>
            </w:pPr>
            <w:r w:rsidRPr="00616FF8">
              <w:t>─</w:t>
            </w:r>
          </w:p>
        </w:tc>
        <w:tc>
          <w:tcPr>
            <w:tcW w:w="2696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557234" w:rsidRPr="005958FE" w:rsidRDefault="00DE5B85" w:rsidP="006C359B">
            <w:pPr>
              <w:pStyle w:val="-5"/>
              <w:jc w:val="center"/>
            </w:pPr>
            <w:r w:rsidRPr="00616FF8">
              <w:t>─</w:t>
            </w:r>
          </w:p>
        </w:tc>
        <w:tc>
          <w:tcPr>
            <w:tcW w:w="25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557234" w:rsidRDefault="00DE5B85" w:rsidP="006C359B">
            <w:pPr>
              <w:pStyle w:val="-5"/>
              <w:jc w:val="center"/>
            </w:pPr>
            <w:r w:rsidRPr="00616FF8">
              <w:t>─</w:t>
            </w:r>
          </w:p>
        </w:tc>
        <w:tc>
          <w:tcPr>
            <w:tcW w:w="23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557234" w:rsidRDefault="00A15437" w:rsidP="006C359B">
            <w:pPr>
              <w:pStyle w:val="-5"/>
              <w:jc w:val="center"/>
            </w:pPr>
            <w:r>
              <w:fldChar w:fldCharType="begin"/>
            </w:r>
            <w:r>
              <w:instrText xml:space="preserve"> REF DecNum \h  \* MERGEFORMAT </w:instrText>
            </w:r>
            <w:r>
              <w:fldChar w:fldCharType="separate"/>
            </w:r>
            <w:r>
              <w:rPr>
                <w:noProof/>
              </w:rPr>
              <w:t>ВБМА.469435.000</w:t>
            </w:r>
            <w:r>
              <w:fldChar w:fldCharType="end"/>
            </w:r>
          </w:p>
        </w:tc>
        <w:tc>
          <w:tcPr>
            <w:tcW w:w="99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557234" w:rsidRPr="00DE5B85" w:rsidRDefault="00DE5B85" w:rsidP="003348E2">
            <w:pPr>
              <w:pStyle w:val="-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1</w:t>
            </w: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557234" w:rsidRPr="007B1C1A" w:rsidRDefault="00557234" w:rsidP="003348E2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557234" w:rsidRDefault="00557234" w:rsidP="002D3F39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557234" w:rsidRPr="00DE5B85" w:rsidRDefault="00DE5B85" w:rsidP="003348E2">
            <w:pPr>
              <w:pStyle w:val="-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1</w:t>
            </w:r>
          </w:p>
        </w:tc>
        <w:tc>
          <w:tcPr>
            <w:tcW w:w="3384" w:type="dxa"/>
            <w:tcBorders>
              <w:top w:val="nil"/>
              <w:left w:val="single" w:sz="4" w:space="0" w:color="000000" w:themeColor="text1"/>
              <w:bottom w:val="nil"/>
              <w:right w:val="nil"/>
            </w:tcBorders>
          </w:tcPr>
          <w:p w:rsidR="00557234" w:rsidRPr="00DE5B85" w:rsidRDefault="00DE5B85" w:rsidP="003348E2">
            <w:pPr>
              <w:pStyle w:val="-5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SSOP28</w:t>
            </w:r>
          </w:p>
        </w:tc>
      </w:tr>
      <w:tr w:rsidR="0052190D" w:rsidTr="00152616">
        <w:trPr>
          <w:trHeight w:val="403"/>
        </w:trPr>
        <w:tc>
          <w:tcPr>
            <w:tcW w:w="646" w:type="dxa"/>
            <w:tcBorders>
              <w:top w:val="nil"/>
              <w:left w:val="nil"/>
              <w:bottom w:val="nil"/>
              <w:right w:val="single" w:sz="4" w:space="0" w:color="000000" w:themeColor="text1"/>
            </w:tcBorders>
          </w:tcPr>
          <w:p w:rsidR="0052190D" w:rsidRPr="00037E67" w:rsidRDefault="0052190D" w:rsidP="003348E2">
            <w:pPr>
              <w:pStyle w:val="a"/>
            </w:pPr>
          </w:p>
        </w:tc>
        <w:tc>
          <w:tcPr>
            <w:tcW w:w="5108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52190D" w:rsidRDefault="00132A54" w:rsidP="005B3310">
            <w:pPr>
              <w:pStyle w:val="-5"/>
            </w:pPr>
            <w:r w:rsidRPr="00132A54">
              <w:t>Микросхема SN65HVD08</w:t>
            </w:r>
          </w:p>
        </w:tc>
        <w:tc>
          <w:tcPr>
            <w:tcW w:w="1420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52190D" w:rsidRPr="00616FF8" w:rsidRDefault="00A15437" w:rsidP="003348E2">
            <w:pPr>
              <w:pStyle w:val="-5"/>
              <w:jc w:val="center"/>
            </w:pPr>
            <w:r w:rsidRPr="00616FF8">
              <w:t>─</w:t>
            </w:r>
          </w:p>
        </w:tc>
        <w:tc>
          <w:tcPr>
            <w:tcW w:w="2696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52190D" w:rsidRPr="00616FF8" w:rsidRDefault="00A15437" w:rsidP="006C359B">
            <w:pPr>
              <w:pStyle w:val="-5"/>
              <w:jc w:val="center"/>
            </w:pPr>
            <w:r w:rsidRPr="00616FF8">
              <w:t>─</w:t>
            </w:r>
          </w:p>
        </w:tc>
        <w:tc>
          <w:tcPr>
            <w:tcW w:w="25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52190D" w:rsidRPr="00616FF8" w:rsidRDefault="00A15437" w:rsidP="006C359B">
            <w:pPr>
              <w:pStyle w:val="-5"/>
              <w:jc w:val="center"/>
            </w:pPr>
            <w:r w:rsidRPr="00616FF8">
              <w:t>─</w:t>
            </w:r>
          </w:p>
        </w:tc>
        <w:tc>
          <w:tcPr>
            <w:tcW w:w="23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52190D" w:rsidRDefault="00A15437" w:rsidP="006C359B">
            <w:pPr>
              <w:pStyle w:val="-5"/>
              <w:jc w:val="center"/>
            </w:pPr>
            <w:r>
              <w:fldChar w:fldCharType="begin"/>
            </w:r>
            <w:r>
              <w:instrText xml:space="preserve"> REF DecNum \h  \* MERGEFORMAT </w:instrText>
            </w:r>
            <w:r>
              <w:fldChar w:fldCharType="separate"/>
            </w:r>
            <w:r>
              <w:rPr>
                <w:noProof/>
              </w:rPr>
              <w:t>ВБМА.469435.000</w:t>
            </w:r>
            <w:r>
              <w:fldChar w:fldCharType="end"/>
            </w:r>
          </w:p>
        </w:tc>
        <w:tc>
          <w:tcPr>
            <w:tcW w:w="99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52190D" w:rsidRDefault="00132A54" w:rsidP="003348E2">
            <w:pPr>
              <w:pStyle w:val="-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11</w:t>
            </w: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52190D" w:rsidRPr="007B1C1A" w:rsidRDefault="0052190D" w:rsidP="003348E2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52190D" w:rsidRDefault="0052190D" w:rsidP="002D3F39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52190D" w:rsidRDefault="00132A54" w:rsidP="003348E2">
            <w:pPr>
              <w:pStyle w:val="-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11</w:t>
            </w:r>
          </w:p>
        </w:tc>
        <w:tc>
          <w:tcPr>
            <w:tcW w:w="3384" w:type="dxa"/>
            <w:tcBorders>
              <w:top w:val="nil"/>
              <w:left w:val="single" w:sz="4" w:space="0" w:color="000000" w:themeColor="text1"/>
              <w:bottom w:val="nil"/>
              <w:right w:val="nil"/>
            </w:tcBorders>
          </w:tcPr>
          <w:p w:rsidR="0052190D" w:rsidRDefault="00132A54" w:rsidP="003348E2">
            <w:pPr>
              <w:pStyle w:val="-5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SO8</w:t>
            </w:r>
          </w:p>
        </w:tc>
      </w:tr>
      <w:tr w:rsidR="0052190D" w:rsidTr="00152616">
        <w:trPr>
          <w:trHeight w:val="403"/>
        </w:trPr>
        <w:tc>
          <w:tcPr>
            <w:tcW w:w="646" w:type="dxa"/>
            <w:tcBorders>
              <w:top w:val="nil"/>
              <w:left w:val="nil"/>
              <w:bottom w:val="nil"/>
              <w:right w:val="single" w:sz="4" w:space="0" w:color="000000" w:themeColor="text1"/>
            </w:tcBorders>
          </w:tcPr>
          <w:p w:rsidR="0052190D" w:rsidRPr="00037E67" w:rsidRDefault="0052190D" w:rsidP="003348E2">
            <w:pPr>
              <w:pStyle w:val="a"/>
            </w:pPr>
          </w:p>
        </w:tc>
        <w:tc>
          <w:tcPr>
            <w:tcW w:w="5108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52190D" w:rsidRDefault="00132A54" w:rsidP="005B3310">
            <w:pPr>
              <w:pStyle w:val="-5"/>
            </w:pPr>
            <w:r w:rsidRPr="00132A54">
              <w:t>Микросхема LD1117S12</w:t>
            </w:r>
          </w:p>
        </w:tc>
        <w:tc>
          <w:tcPr>
            <w:tcW w:w="1420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52190D" w:rsidRPr="00616FF8" w:rsidRDefault="00A15437" w:rsidP="003348E2">
            <w:pPr>
              <w:pStyle w:val="-5"/>
              <w:jc w:val="center"/>
            </w:pPr>
            <w:r w:rsidRPr="00616FF8">
              <w:t>─</w:t>
            </w:r>
          </w:p>
        </w:tc>
        <w:tc>
          <w:tcPr>
            <w:tcW w:w="2696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52190D" w:rsidRPr="00616FF8" w:rsidRDefault="00A15437" w:rsidP="006C359B">
            <w:pPr>
              <w:pStyle w:val="-5"/>
              <w:jc w:val="center"/>
            </w:pPr>
            <w:r w:rsidRPr="00616FF8">
              <w:t>─</w:t>
            </w:r>
          </w:p>
        </w:tc>
        <w:tc>
          <w:tcPr>
            <w:tcW w:w="25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52190D" w:rsidRPr="00616FF8" w:rsidRDefault="00A15437" w:rsidP="006C359B">
            <w:pPr>
              <w:pStyle w:val="-5"/>
              <w:jc w:val="center"/>
            </w:pPr>
            <w:r w:rsidRPr="00616FF8">
              <w:t>─</w:t>
            </w:r>
          </w:p>
        </w:tc>
        <w:tc>
          <w:tcPr>
            <w:tcW w:w="23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52190D" w:rsidRDefault="00A15437" w:rsidP="006C359B">
            <w:pPr>
              <w:pStyle w:val="-5"/>
              <w:jc w:val="center"/>
            </w:pPr>
            <w:r>
              <w:fldChar w:fldCharType="begin"/>
            </w:r>
            <w:r>
              <w:instrText xml:space="preserve"> REF DecNum \h  \* MERGEFORMAT </w:instrText>
            </w:r>
            <w:r>
              <w:fldChar w:fldCharType="separate"/>
            </w:r>
            <w:r>
              <w:rPr>
                <w:noProof/>
              </w:rPr>
              <w:t>ВБМА.469435.000</w:t>
            </w:r>
            <w:r>
              <w:fldChar w:fldCharType="end"/>
            </w:r>
          </w:p>
        </w:tc>
        <w:tc>
          <w:tcPr>
            <w:tcW w:w="99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52190D" w:rsidRDefault="00132A54" w:rsidP="003348E2">
            <w:pPr>
              <w:pStyle w:val="-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1</w:t>
            </w: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52190D" w:rsidRPr="007B1C1A" w:rsidRDefault="0052190D" w:rsidP="003348E2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52190D" w:rsidRDefault="0052190D" w:rsidP="002D3F39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52190D" w:rsidRDefault="00132A54" w:rsidP="003348E2">
            <w:pPr>
              <w:pStyle w:val="-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1</w:t>
            </w:r>
          </w:p>
        </w:tc>
        <w:tc>
          <w:tcPr>
            <w:tcW w:w="3384" w:type="dxa"/>
            <w:tcBorders>
              <w:top w:val="nil"/>
              <w:left w:val="single" w:sz="4" w:space="0" w:color="000000" w:themeColor="text1"/>
              <w:bottom w:val="nil"/>
              <w:right w:val="nil"/>
            </w:tcBorders>
          </w:tcPr>
          <w:p w:rsidR="0052190D" w:rsidRDefault="00132A54" w:rsidP="003348E2">
            <w:pPr>
              <w:pStyle w:val="-5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SOT223</w:t>
            </w:r>
          </w:p>
        </w:tc>
      </w:tr>
      <w:tr w:rsidR="0052190D" w:rsidTr="00152616">
        <w:trPr>
          <w:trHeight w:val="403"/>
        </w:trPr>
        <w:tc>
          <w:tcPr>
            <w:tcW w:w="646" w:type="dxa"/>
            <w:tcBorders>
              <w:top w:val="nil"/>
              <w:left w:val="nil"/>
              <w:bottom w:val="nil"/>
              <w:right w:val="single" w:sz="4" w:space="0" w:color="000000" w:themeColor="text1"/>
            </w:tcBorders>
          </w:tcPr>
          <w:p w:rsidR="0052190D" w:rsidRPr="00037E67" w:rsidRDefault="0052190D" w:rsidP="003348E2">
            <w:pPr>
              <w:pStyle w:val="a"/>
            </w:pPr>
          </w:p>
        </w:tc>
        <w:tc>
          <w:tcPr>
            <w:tcW w:w="5108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52190D" w:rsidRDefault="00132A54" w:rsidP="005B3310">
            <w:pPr>
              <w:pStyle w:val="-5"/>
            </w:pPr>
            <w:r w:rsidRPr="00132A54">
              <w:t>Микросхема STM32F407ZG</w:t>
            </w:r>
          </w:p>
        </w:tc>
        <w:tc>
          <w:tcPr>
            <w:tcW w:w="1420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52190D" w:rsidRPr="00616FF8" w:rsidRDefault="00A15437" w:rsidP="003348E2">
            <w:pPr>
              <w:pStyle w:val="-5"/>
              <w:jc w:val="center"/>
            </w:pPr>
            <w:r w:rsidRPr="00616FF8">
              <w:t>─</w:t>
            </w:r>
          </w:p>
        </w:tc>
        <w:tc>
          <w:tcPr>
            <w:tcW w:w="2696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52190D" w:rsidRPr="00616FF8" w:rsidRDefault="00A15437" w:rsidP="006C359B">
            <w:pPr>
              <w:pStyle w:val="-5"/>
              <w:jc w:val="center"/>
            </w:pPr>
            <w:r w:rsidRPr="00616FF8">
              <w:t>─</w:t>
            </w:r>
          </w:p>
        </w:tc>
        <w:tc>
          <w:tcPr>
            <w:tcW w:w="25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52190D" w:rsidRPr="00616FF8" w:rsidRDefault="00A15437" w:rsidP="006C359B">
            <w:pPr>
              <w:pStyle w:val="-5"/>
              <w:jc w:val="center"/>
            </w:pPr>
            <w:r w:rsidRPr="00616FF8">
              <w:t>─</w:t>
            </w:r>
          </w:p>
        </w:tc>
        <w:tc>
          <w:tcPr>
            <w:tcW w:w="23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52190D" w:rsidRDefault="00A15437" w:rsidP="006C359B">
            <w:pPr>
              <w:pStyle w:val="-5"/>
              <w:jc w:val="center"/>
            </w:pPr>
            <w:r>
              <w:fldChar w:fldCharType="begin"/>
            </w:r>
            <w:r>
              <w:instrText xml:space="preserve"> REF DecNum \h  \* MERGEFORMAT </w:instrText>
            </w:r>
            <w:r>
              <w:fldChar w:fldCharType="separate"/>
            </w:r>
            <w:r>
              <w:rPr>
                <w:noProof/>
              </w:rPr>
              <w:t>ВБМА.469435.000</w:t>
            </w:r>
            <w:r>
              <w:fldChar w:fldCharType="end"/>
            </w:r>
          </w:p>
        </w:tc>
        <w:tc>
          <w:tcPr>
            <w:tcW w:w="99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52190D" w:rsidRDefault="00132A54" w:rsidP="003348E2">
            <w:pPr>
              <w:pStyle w:val="-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1</w:t>
            </w: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52190D" w:rsidRPr="007B1C1A" w:rsidRDefault="0052190D" w:rsidP="003348E2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52190D" w:rsidRDefault="0052190D" w:rsidP="002D3F39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52190D" w:rsidRDefault="00132A54" w:rsidP="003348E2">
            <w:pPr>
              <w:pStyle w:val="-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1</w:t>
            </w:r>
          </w:p>
        </w:tc>
        <w:tc>
          <w:tcPr>
            <w:tcW w:w="3384" w:type="dxa"/>
            <w:tcBorders>
              <w:top w:val="nil"/>
              <w:left w:val="single" w:sz="4" w:space="0" w:color="000000" w:themeColor="text1"/>
              <w:bottom w:val="nil"/>
              <w:right w:val="nil"/>
            </w:tcBorders>
          </w:tcPr>
          <w:p w:rsidR="0052190D" w:rsidRDefault="00132A54" w:rsidP="003348E2">
            <w:pPr>
              <w:pStyle w:val="-5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LQFP144</w:t>
            </w:r>
          </w:p>
        </w:tc>
      </w:tr>
      <w:tr w:rsidR="0052190D" w:rsidTr="00152616">
        <w:trPr>
          <w:trHeight w:val="403"/>
        </w:trPr>
        <w:tc>
          <w:tcPr>
            <w:tcW w:w="646" w:type="dxa"/>
            <w:tcBorders>
              <w:top w:val="nil"/>
              <w:left w:val="nil"/>
              <w:bottom w:val="nil"/>
              <w:right w:val="single" w:sz="4" w:space="0" w:color="000000" w:themeColor="text1"/>
            </w:tcBorders>
          </w:tcPr>
          <w:p w:rsidR="0052190D" w:rsidRPr="00037E67" w:rsidRDefault="0052190D" w:rsidP="003348E2">
            <w:pPr>
              <w:pStyle w:val="a"/>
            </w:pPr>
          </w:p>
        </w:tc>
        <w:tc>
          <w:tcPr>
            <w:tcW w:w="5108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52190D" w:rsidRDefault="00132A54" w:rsidP="005B3310">
            <w:pPr>
              <w:pStyle w:val="-5"/>
            </w:pPr>
            <w:r w:rsidRPr="00132A54">
              <w:t>Микросхема MAX24287</w:t>
            </w:r>
          </w:p>
        </w:tc>
        <w:tc>
          <w:tcPr>
            <w:tcW w:w="1420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52190D" w:rsidRPr="00616FF8" w:rsidRDefault="00A15437" w:rsidP="003348E2">
            <w:pPr>
              <w:pStyle w:val="-5"/>
              <w:jc w:val="center"/>
            </w:pPr>
            <w:r w:rsidRPr="00616FF8">
              <w:t>─</w:t>
            </w:r>
          </w:p>
        </w:tc>
        <w:tc>
          <w:tcPr>
            <w:tcW w:w="2696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52190D" w:rsidRPr="00616FF8" w:rsidRDefault="00A15437" w:rsidP="006C359B">
            <w:pPr>
              <w:pStyle w:val="-5"/>
              <w:jc w:val="center"/>
            </w:pPr>
            <w:r w:rsidRPr="00616FF8">
              <w:t>─</w:t>
            </w:r>
          </w:p>
        </w:tc>
        <w:tc>
          <w:tcPr>
            <w:tcW w:w="25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52190D" w:rsidRPr="00616FF8" w:rsidRDefault="00A15437" w:rsidP="006C359B">
            <w:pPr>
              <w:pStyle w:val="-5"/>
              <w:jc w:val="center"/>
            </w:pPr>
            <w:r w:rsidRPr="00616FF8">
              <w:t>─</w:t>
            </w:r>
          </w:p>
        </w:tc>
        <w:tc>
          <w:tcPr>
            <w:tcW w:w="23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52190D" w:rsidRDefault="00A15437" w:rsidP="006C359B">
            <w:pPr>
              <w:pStyle w:val="-5"/>
              <w:jc w:val="center"/>
            </w:pPr>
            <w:r>
              <w:fldChar w:fldCharType="begin"/>
            </w:r>
            <w:r>
              <w:instrText xml:space="preserve"> REF DecNum \h  \* MERGEFORMAT </w:instrText>
            </w:r>
            <w:r>
              <w:fldChar w:fldCharType="separate"/>
            </w:r>
            <w:r>
              <w:rPr>
                <w:noProof/>
              </w:rPr>
              <w:t>ВБМА.469435.000</w:t>
            </w:r>
            <w:r>
              <w:fldChar w:fldCharType="end"/>
            </w:r>
          </w:p>
        </w:tc>
        <w:tc>
          <w:tcPr>
            <w:tcW w:w="99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52190D" w:rsidRDefault="00132A54" w:rsidP="003348E2">
            <w:pPr>
              <w:pStyle w:val="-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1</w:t>
            </w: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52190D" w:rsidRPr="007B1C1A" w:rsidRDefault="0052190D" w:rsidP="003348E2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52190D" w:rsidRDefault="0052190D" w:rsidP="002D3F39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52190D" w:rsidRDefault="00132A54" w:rsidP="003348E2">
            <w:pPr>
              <w:pStyle w:val="-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1</w:t>
            </w:r>
          </w:p>
        </w:tc>
        <w:tc>
          <w:tcPr>
            <w:tcW w:w="3384" w:type="dxa"/>
            <w:tcBorders>
              <w:top w:val="nil"/>
              <w:left w:val="single" w:sz="4" w:space="0" w:color="000000" w:themeColor="text1"/>
              <w:bottom w:val="nil"/>
              <w:right w:val="nil"/>
            </w:tcBorders>
          </w:tcPr>
          <w:p w:rsidR="0052190D" w:rsidRDefault="00132A54" w:rsidP="003348E2">
            <w:pPr>
              <w:pStyle w:val="-5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QFN68-EP</w:t>
            </w:r>
          </w:p>
        </w:tc>
      </w:tr>
      <w:tr w:rsidR="0052190D" w:rsidTr="00152616">
        <w:trPr>
          <w:trHeight w:val="403"/>
        </w:trPr>
        <w:tc>
          <w:tcPr>
            <w:tcW w:w="646" w:type="dxa"/>
            <w:tcBorders>
              <w:top w:val="nil"/>
              <w:left w:val="nil"/>
              <w:bottom w:val="nil"/>
              <w:right w:val="single" w:sz="4" w:space="0" w:color="000000" w:themeColor="text1"/>
            </w:tcBorders>
          </w:tcPr>
          <w:p w:rsidR="0052190D" w:rsidRPr="00037E67" w:rsidRDefault="0052190D" w:rsidP="003348E2">
            <w:pPr>
              <w:pStyle w:val="a"/>
            </w:pPr>
          </w:p>
        </w:tc>
        <w:tc>
          <w:tcPr>
            <w:tcW w:w="5108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52190D" w:rsidRDefault="00132A54" w:rsidP="005B3310">
            <w:pPr>
              <w:pStyle w:val="-5"/>
            </w:pPr>
            <w:r w:rsidRPr="00132A54">
              <w:t>Модуль MДМ5-1A05СН</w:t>
            </w:r>
          </w:p>
        </w:tc>
        <w:tc>
          <w:tcPr>
            <w:tcW w:w="1420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52190D" w:rsidRPr="00616FF8" w:rsidRDefault="00A15437" w:rsidP="003348E2">
            <w:pPr>
              <w:pStyle w:val="-5"/>
              <w:jc w:val="center"/>
            </w:pPr>
            <w:r w:rsidRPr="00616FF8">
              <w:t>─</w:t>
            </w:r>
          </w:p>
        </w:tc>
        <w:tc>
          <w:tcPr>
            <w:tcW w:w="2696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52190D" w:rsidRPr="00616FF8" w:rsidRDefault="00132A54" w:rsidP="006C359B">
            <w:pPr>
              <w:pStyle w:val="-5"/>
              <w:jc w:val="center"/>
            </w:pPr>
            <w:r w:rsidRPr="00132A54">
              <w:t>АНЖЕ.436630.001ТУ</w:t>
            </w:r>
          </w:p>
        </w:tc>
        <w:tc>
          <w:tcPr>
            <w:tcW w:w="25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52190D" w:rsidRPr="00616FF8" w:rsidRDefault="0013284F" w:rsidP="006C359B">
            <w:pPr>
              <w:pStyle w:val="-5"/>
              <w:jc w:val="center"/>
            </w:pPr>
            <w:r>
              <w:t>АО «АЕДОН»</w:t>
            </w:r>
          </w:p>
        </w:tc>
        <w:tc>
          <w:tcPr>
            <w:tcW w:w="23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52190D" w:rsidRDefault="00A15437" w:rsidP="006C359B">
            <w:pPr>
              <w:pStyle w:val="-5"/>
              <w:jc w:val="center"/>
            </w:pPr>
            <w:r>
              <w:fldChar w:fldCharType="begin"/>
            </w:r>
            <w:r>
              <w:instrText xml:space="preserve"> REF DecNum \h  \* MERGEFORMAT </w:instrText>
            </w:r>
            <w:r>
              <w:fldChar w:fldCharType="separate"/>
            </w:r>
            <w:r>
              <w:rPr>
                <w:noProof/>
              </w:rPr>
              <w:t>ВБМА.469435.000</w:t>
            </w:r>
            <w:r>
              <w:fldChar w:fldCharType="end"/>
            </w:r>
          </w:p>
        </w:tc>
        <w:tc>
          <w:tcPr>
            <w:tcW w:w="99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52190D" w:rsidRDefault="00132A54" w:rsidP="003348E2">
            <w:pPr>
              <w:pStyle w:val="-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2</w:t>
            </w: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52190D" w:rsidRPr="007B1C1A" w:rsidRDefault="0052190D" w:rsidP="003348E2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52190D" w:rsidRDefault="0052190D" w:rsidP="002D3F39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52190D" w:rsidRDefault="00132A54" w:rsidP="003348E2">
            <w:pPr>
              <w:pStyle w:val="-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2</w:t>
            </w:r>
          </w:p>
        </w:tc>
        <w:tc>
          <w:tcPr>
            <w:tcW w:w="3384" w:type="dxa"/>
            <w:tcBorders>
              <w:top w:val="nil"/>
              <w:left w:val="single" w:sz="4" w:space="0" w:color="000000" w:themeColor="text1"/>
              <w:bottom w:val="nil"/>
              <w:right w:val="nil"/>
            </w:tcBorders>
          </w:tcPr>
          <w:p w:rsidR="0052190D" w:rsidRDefault="00132A54" w:rsidP="003348E2">
            <w:pPr>
              <w:pStyle w:val="-5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SIP-8</w:t>
            </w:r>
          </w:p>
        </w:tc>
      </w:tr>
      <w:tr w:rsidR="0052190D" w:rsidTr="00152616">
        <w:trPr>
          <w:trHeight w:val="403"/>
        </w:trPr>
        <w:tc>
          <w:tcPr>
            <w:tcW w:w="646" w:type="dxa"/>
            <w:tcBorders>
              <w:top w:val="nil"/>
              <w:left w:val="nil"/>
              <w:bottom w:val="nil"/>
              <w:right w:val="single" w:sz="4" w:space="0" w:color="000000" w:themeColor="text1"/>
            </w:tcBorders>
          </w:tcPr>
          <w:p w:rsidR="0052190D" w:rsidRPr="00037E67" w:rsidRDefault="0052190D" w:rsidP="003348E2">
            <w:pPr>
              <w:pStyle w:val="a"/>
            </w:pPr>
          </w:p>
        </w:tc>
        <w:tc>
          <w:tcPr>
            <w:tcW w:w="5108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52190D" w:rsidRDefault="00132A54" w:rsidP="005B3310">
            <w:pPr>
              <w:pStyle w:val="-5"/>
            </w:pPr>
            <w:r w:rsidRPr="00132A54">
              <w:t>Модуль MДМ5-1A3.3СН</w:t>
            </w:r>
          </w:p>
        </w:tc>
        <w:tc>
          <w:tcPr>
            <w:tcW w:w="1420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52190D" w:rsidRPr="00616FF8" w:rsidRDefault="00A15437" w:rsidP="003348E2">
            <w:pPr>
              <w:pStyle w:val="-5"/>
              <w:jc w:val="center"/>
            </w:pPr>
            <w:r w:rsidRPr="00616FF8">
              <w:t>─</w:t>
            </w:r>
          </w:p>
        </w:tc>
        <w:tc>
          <w:tcPr>
            <w:tcW w:w="2696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52190D" w:rsidRPr="00616FF8" w:rsidRDefault="00132A54" w:rsidP="006C359B">
            <w:pPr>
              <w:pStyle w:val="-5"/>
              <w:jc w:val="center"/>
            </w:pPr>
            <w:r w:rsidRPr="00132A54">
              <w:t>АНЖЕ.436630.001ТУ</w:t>
            </w:r>
          </w:p>
        </w:tc>
        <w:tc>
          <w:tcPr>
            <w:tcW w:w="25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52190D" w:rsidRPr="00616FF8" w:rsidRDefault="0013284F" w:rsidP="006C359B">
            <w:pPr>
              <w:pStyle w:val="-5"/>
              <w:jc w:val="center"/>
            </w:pPr>
            <w:r>
              <w:t>АО «АЕДОН»</w:t>
            </w:r>
          </w:p>
        </w:tc>
        <w:tc>
          <w:tcPr>
            <w:tcW w:w="23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52190D" w:rsidRDefault="00A15437" w:rsidP="006C359B">
            <w:pPr>
              <w:pStyle w:val="-5"/>
              <w:jc w:val="center"/>
            </w:pPr>
            <w:r>
              <w:fldChar w:fldCharType="begin"/>
            </w:r>
            <w:r>
              <w:instrText xml:space="preserve"> REF DecNum \h  \* MERGEFORMAT </w:instrText>
            </w:r>
            <w:r>
              <w:fldChar w:fldCharType="separate"/>
            </w:r>
            <w:r>
              <w:rPr>
                <w:noProof/>
              </w:rPr>
              <w:t>ВБМА.469435.000</w:t>
            </w:r>
            <w:r>
              <w:fldChar w:fldCharType="end"/>
            </w:r>
          </w:p>
        </w:tc>
        <w:tc>
          <w:tcPr>
            <w:tcW w:w="99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52190D" w:rsidRDefault="00132A54" w:rsidP="003348E2">
            <w:pPr>
              <w:pStyle w:val="-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1</w:t>
            </w: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52190D" w:rsidRPr="007B1C1A" w:rsidRDefault="0052190D" w:rsidP="003348E2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52190D" w:rsidRDefault="0052190D" w:rsidP="002D3F39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52190D" w:rsidRDefault="00132A54" w:rsidP="003348E2">
            <w:pPr>
              <w:pStyle w:val="-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1</w:t>
            </w:r>
          </w:p>
        </w:tc>
        <w:tc>
          <w:tcPr>
            <w:tcW w:w="3384" w:type="dxa"/>
            <w:tcBorders>
              <w:top w:val="nil"/>
              <w:left w:val="single" w:sz="4" w:space="0" w:color="000000" w:themeColor="text1"/>
              <w:bottom w:val="nil"/>
              <w:right w:val="nil"/>
            </w:tcBorders>
          </w:tcPr>
          <w:p w:rsidR="0052190D" w:rsidRDefault="00132A54" w:rsidP="003348E2">
            <w:pPr>
              <w:pStyle w:val="-5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SIP-8</w:t>
            </w:r>
          </w:p>
        </w:tc>
      </w:tr>
      <w:tr w:rsidR="0052190D" w:rsidTr="00152616">
        <w:trPr>
          <w:trHeight w:val="403"/>
        </w:trPr>
        <w:tc>
          <w:tcPr>
            <w:tcW w:w="646" w:type="dxa"/>
            <w:tcBorders>
              <w:top w:val="nil"/>
              <w:left w:val="nil"/>
              <w:bottom w:val="nil"/>
              <w:right w:val="single" w:sz="4" w:space="0" w:color="000000" w:themeColor="text1"/>
            </w:tcBorders>
          </w:tcPr>
          <w:p w:rsidR="0052190D" w:rsidRPr="00037E67" w:rsidRDefault="0052190D" w:rsidP="003348E2">
            <w:pPr>
              <w:pStyle w:val="a"/>
            </w:pPr>
          </w:p>
        </w:tc>
        <w:tc>
          <w:tcPr>
            <w:tcW w:w="5108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52190D" w:rsidRDefault="00132A54" w:rsidP="005B3310">
            <w:pPr>
              <w:pStyle w:val="-5"/>
            </w:pPr>
            <w:r w:rsidRPr="00132A54">
              <w:t>Микросхема USBLC6-2</w:t>
            </w:r>
          </w:p>
        </w:tc>
        <w:tc>
          <w:tcPr>
            <w:tcW w:w="1420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52190D" w:rsidRPr="00616FF8" w:rsidRDefault="00A15437" w:rsidP="003348E2">
            <w:pPr>
              <w:pStyle w:val="-5"/>
              <w:jc w:val="center"/>
            </w:pPr>
            <w:r w:rsidRPr="00616FF8">
              <w:t>─</w:t>
            </w:r>
          </w:p>
        </w:tc>
        <w:tc>
          <w:tcPr>
            <w:tcW w:w="2696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52190D" w:rsidRPr="00616FF8" w:rsidRDefault="00A15437" w:rsidP="006C359B">
            <w:pPr>
              <w:pStyle w:val="-5"/>
              <w:jc w:val="center"/>
            </w:pPr>
            <w:r w:rsidRPr="00616FF8">
              <w:t>─</w:t>
            </w:r>
          </w:p>
        </w:tc>
        <w:tc>
          <w:tcPr>
            <w:tcW w:w="25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52190D" w:rsidRPr="00616FF8" w:rsidRDefault="00A15437" w:rsidP="006C359B">
            <w:pPr>
              <w:pStyle w:val="-5"/>
              <w:jc w:val="center"/>
            </w:pPr>
            <w:r w:rsidRPr="00616FF8">
              <w:t>─</w:t>
            </w:r>
          </w:p>
        </w:tc>
        <w:tc>
          <w:tcPr>
            <w:tcW w:w="23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52190D" w:rsidRDefault="00A15437" w:rsidP="006C359B">
            <w:pPr>
              <w:pStyle w:val="-5"/>
              <w:jc w:val="center"/>
            </w:pPr>
            <w:r>
              <w:fldChar w:fldCharType="begin"/>
            </w:r>
            <w:r>
              <w:instrText xml:space="preserve"> REF DecNum \h  \* MERGEFORMAT </w:instrText>
            </w:r>
            <w:r>
              <w:fldChar w:fldCharType="separate"/>
            </w:r>
            <w:r>
              <w:rPr>
                <w:noProof/>
              </w:rPr>
              <w:t>ВБМА.469435.000</w:t>
            </w:r>
            <w:r>
              <w:fldChar w:fldCharType="end"/>
            </w:r>
          </w:p>
        </w:tc>
        <w:tc>
          <w:tcPr>
            <w:tcW w:w="99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52190D" w:rsidRDefault="00132A54" w:rsidP="003348E2">
            <w:pPr>
              <w:pStyle w:val="-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5</w:t>
            </w: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52190D" w:rsidRPr="007B1C1A" w:rsidRDefault="0052190D" w:rsidP="003348E2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52190D" w:rsidRDefault="0052190D" w:rsidP="002D3F39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52190D" w:rsidRDefault="00132A54" w:rsidP="003348E2">
            <w:pPr>
              <w:pStyle w:val="-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5</w:t>
            </w:r>
          </w:p>
        </w:tc>
        <w:tc>
          <w:tcPr>
            <w:tcW w:w="3384" w:type="dxa"/>
            <w:tcBorders>
              <w:top w:val="nil"/>
              <w:left w:val="single" w:sz="4" w:space="0" w:color="000000" w:themeColor="text1"/>
              <w:bottom w:val="nil"/>
              <w:right w:val="nil"/>
            </w:tcBorders>
          </w:tcPr>
          <w:p w:rsidR="0052190D" w:rsidRDefault="00132A54" w:rsidP="003348E2">
            <w:pPr>
              <w:pStyle w:val="-5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SOT23-6</w:t>
            </w:r>
          </w:p>
        </w:tc>
      </w:tr>
      <w:tr w:rsidR="0052190D" w:rsidTr="00152616">
        <w:trPr>
          <w:trHeight w:val="403"/>
        </w:trPr>
        <w:tc>
          <w:tcPr>
            <w:tcW w:w="646" w:type="dxa"/>
            <w:tcBorders>
              <w:top w:val="nil"/>
              <w:left w:val="nil"/>
              <w:bottom w:val="nil"/>
              <w:right w:val="single" w:sz="4" w:space="0" w:color="000000" w:themeColor="text1"/>
            </w:tcBorders>
          </w:tcPr>
          <w:p w:rsidR="0052190D" w:rsidRPr="00037E67" w:rsidRDefault="0052190D" w:rsidP="003348E2">
            <w:pPr>
              <w:pStyle w:val="a"/>
            </w:pPr>
          </w:p>
        </w:tc>
        <w:tc>
          <w:tcPr>
            <w:tcW w:w="5108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52190D" w:rsidRDefault="00132A54" w:rsidP="005B3310">
            <w:pPr>
              <w:pStyle w:val="-5"/>
            </w:pPr>
            <w:r w:rsidRPr="00132A54">
              <w:t>Микросхема MAX4785 EXK-T</w:t>
            </w:r>
          </w:p>
        </w:tc>
        <w:tc>
          <w:tcPr>
            <w:tcW w:w="1420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52190D" w:rsidRPr="00616FF8" w:rsidRDefault="00A15437" w:rsidP="003348E2">
            <w:pPr>
              <w:pStyle w:val="-5"/>
              <w:jc w:val="center"/>
            </w:pPr>
            <w:r w:rsidRPr="00616FF8">
              <w:t>─</w:t>
            </w:r>
          </w:p>
        </w:tc>
        <w:tc>
          <w:tcPr>
            <w:tcW w:w="2696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52190D" w:rsidRPr="00616FF8" w:rsidRDefault="00A15437" w:rsidP="006C359B">
            <w:pPr>
              <w:pStyle w:val="-5"/>
              <w:jc w:val="center"/>
            </w:pPr>
            <w:r w:rsidRPr="00616FF8">
              <w:t>─</w:t>
            </w:r>
          </w:p>
        </w:tc>
        <w:tc>
          <w:tcPr>
            <w:tcW w:w="25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52190D" w:rsidRPr="00616FF8" w:rsidRDefault="00A15437" w:rsidP="006C359B">
            <w:pPr>
              <w:pStyle w:val="-5"/>
              <w:jc w:val="center"/>
            </w:pPr>
            <w:r w:rsidRPr="00616FF8">
              <w:t>─</w:t>
            </w:r>
          </w:p>
        </w:tc>
        <w:tc>
          <w:tcPr>
            <w:tcW w:w="23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52190D" w:rsidRDefault="00A15437" w:rsidP="006C359B">
            <w:pPr>
              <w:pStyle w:val="-5"/>
              <w:jc w:val="center"/>
            </w:pPr>
            <w:r>
              <w:fldChar w:fldCharType="begin"/>
            </w:r>
            <w:r>
              <w:instrText xml:space="preserve"> REF DecNum \h  \* MERGEFORMAT </w:instrText>
            </w:r>
            <w:r>
              <w:fldChar w:fldCharType="separate"/>
            </w:r>
            <w:r>
              <w:rPr>
                <w:noProof/>
              </w:rPr>
              <w:t>ВБМА.469435.000</w:t>
            </w:r>
            <w:r>
              <w:fldChar w:fldCharType="end"/>
            </w:r>
          </w:p>
        </w:tc>
        <w:tc>
          <w:tcPr>
            <w:tcW w:w="99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52190D" w:rsidRDefault="00132A54" w:rsidP="003348E2">
            <w:pPr>
              <w:pStyle w:val="-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1</w:t>
            </w: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52190D" w:rsidRPr="007B1C1A" w:rsidRDefault="0052190D" w:rsidP="003348E2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52190D" w:rsidRDefault="0052190D" w:rsidP="002D3F39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52190D" w:rsidRDefault="00132A54" w:rsidP="003348E2">
            <w:pPr>
              <w:pStyle w:val="-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1</w:t>
            </w:r>
          </w:p>
        </w:tc>
        <w:tc>
          <w:tcPr>
            <w:tcW w:w="3384" w:type="dxa"/>
            <w:tcBorders>
              <w:top w:val="nil"/>
              <w:left w:val="single" w:sz="4" w:space="0" w:color="000000" w:themeColor="text1"/>
              <w:bottom w:val="nil"/>
              <w:right w:val="nil"/>
            </w:tcBorders>
          </w:tcPr>
          <w:p w:rsidR="0052190D" w:rsidRDefault="00132A54" w:rsidP="003348E2">
            <w:pPr>
              <w:pStyle w:val="-5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SC70-5</w:t>
            </w:r>
          </w:p>
        </w:tc>
      </w:tr>
      <w:tr w:rsidR="0052190D" w:rsidTr="00152616">
        <w:trPr>
          <w:trHeight w:val="403"/>
        </w:trPr>
        <w:tc>
          <w:tcPr>
            <w:tcW w:w="646" w:type="dxa"/>
            <w:tcBorders>
              <w:top w:val="nil"/>
              <w:left w:val="nil"/>
              <w:bottom w:val="nil"/>
              <w:right w:val="single" w:sz="4" w:space="0" w:color="000000" w:themeColor="text1"/>
            </w:tcBorders>
          </w:tcPr>
          <w:p w:rsidR="0052190D" w:rsidRPr="00037E67" w:rsidRDefault="0052190D" w:rsidP="003348E2">
            <w:pPr>
              <w:pStyle w:val="a"/>
            </w:pPr>
          </w:p>
        </w:tc>
        <w:tc>
          <w:tcPr>
            <w:tcW w:w="5108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52190D" w:rsidRDefault="0079539B" w:rsidP="005B3310">
            <w:pPr>
              <w:pStyle w:val="-5"/>
            </w:pPr>
            <w:r w:rsidRPr="0079539B">
              <w:t>Трансформаторная сборка Тр-ЛС5</w:t>
            </w:r>
          </w:p>
        </w:tc>
        <w:tc>
          <w:tcPr>
            <w:tcW w:w="1420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52190D" w:rsidRPr="00616FF8" w:rsidRDefault="0079539B" w:rsidP="003348E2">
            <w:pPr>
              <w:pStyle w:val="-5"/>
              <w:jc w:val="center"/>
            </w:pPr>
            <w:r w:rsidRPr="00616FF8">
              <w:t>─</w:t>
            </w:r>
          </w:p>
        </w:tc>
        <w:tc>
          <w:tcPr>
            <w:tcW w:w="2696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52190D" w:rsidRPr="00616FF8" w:rsidRDefault="0079539B" w:rsidP="006C359B">
            <w:pPr>
              <w:pStyle w:val="-5"/>
              <w:jc w:val="center"/>
            </w:pPr>
            <w:r w:rsidRPr="0079539B">
              <w:t>ЕСКФ.671152.002ТУ</w:t>
            </w:r>
          </w:p>
        </w:tc>
        <w:tc>
          <w:tcPr>
            <w:tcW w:w="25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52190D" w:rsidRPr="00616FF8" w:rsidRDefault="009574A1" w:rsidP="006C359B">
            <w:pPr>
              <w:pStyle w:val="-5"/>
              <w:jc w:val="center"/>
            </w:pPr>
            <w:r>
              <w:t>АО «Магнетон»</w:t>
            </w:r>
          </w:p>
        </w:tc>
        <w:tc>
          <w:tcPr>
            <w:tcW w:w="23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52190D" w:rsidRDefault="0079539B" w:rsidP="006C359B">
            <w:pPr>
              <w:pStyle w:val="-5"/>
              <w:jc w:val="center"/>
            </w:pPr>
            <w:r>
              <w:fldChar w:fldCharType="begin"/>
            </w:r>
            <w:r>
              <w:instrText xml:space="preserve"> REF DecNum \h  \* MERGEFORMAT </w:instrText>
            </w:r>
            <w:r>
              <w:fldChar w:fldCharType="separate"/>
            </w:r>
            <w:r>
              <w:rPr>
                <w:noProof/>
              </w:rPr>
              <w:t>ВБМА.469435.000</w:t>
            </w:r>
            <w:r>
              <w:fldChar w:fldCharType="end"/>
            </w:r>
          </w:p>
        </w:tc>
        <w:tc>
          <w:tcPr>
            <w:tcW w:w="99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52190D" w:rsidRPr="0079539B" w:rsidRDefault="0079539B" w:rsidP="003348E2">
            <w:pPr>
              <w:pStyle w:val="-"/>
              <w:rPr>
                <w:szCs w:val="26"/>
              </w:rPr>
            </w:pPr>
            <w:r>
              <w:rPr>
                <w:szCs w:val="26"/>
              </w:rPr>
              <w:t>1</w:t>
            </w: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52190D" w:rsidRPr="007B1C1A" w:rsidRDefault="0052190D" w:rsidP="003348E2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52190D" w:rsidRDefault="0052190D" w:rsidP="002D3F39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52190D" w:rsidRPr="0079539B" w:rsidRDefault="0079539B" w:rsidP="003348E2">
            <w:pPr>
              <w:pStyle w:val="-"/>
              <w:rPr>
                <w:szCs w:val="26"/>
              </w:rPr>
            </w:pPr>
            <w:r>
              <w:rPr>
                <w:szCs w:val="26"/>
              </w:rPr>
              <w:t>1</w:t>
            </w:r>
          </w:p>
        </w:tc>
        <w:tc>
          <w:tcPr>
            <w:tcW w:w="3384" w:type="dxa"/>
            <w:tcBorders>
              <w:top w:val="nil"/>
              <w:left w:val="single" w:sz="4" w:space="0" w:color="000000" w:themeColor="text1"/>
              <w:bottom w:val="nil"/>
              <w:right w:val="nil"/>
            </w:tcBorders>
          </w:tcPr>
          <w:p w:rsidR="0052190D" w:rsidRDefault="0052190D" w:rsidP="003348E2">
            <w:pPr>
              <w:pStyle w:val="-5"/>
              <w:rPr>
                <w:szCs w:val="26"/>
                <w:lang w:val="en-US"/>
              </w:rPr>
            </w:pPr>
          </w:p>
        </w:tc>
      </w:tr>
      <w:tr w:rsidR="0052190D" w:rsidTr="00152616">
        <w:trPr>
          <w:trHeight w:val="403"/>
        </w:trPr>
        <w:tc>
          <w:tcPr>
            <w:tcW w:w="646" w:type="dxa"/>
            <w:tcBorders>
              <w:top w:val="nil"/>
              <w:left w:val="nil"/>
              <w:bottom w:val="nil"/>
              <w:right w:val="single" w:sz="4" w:space="0" w:color="000000" w:themeColor="text1"/>
            </w:tcBorders>
          </w:tcPr>
          <w:p w:rsidR="0052190D" w:rsidRPr="00037E67" w:rsidRDefault="0052190D" w:rsidP="003348E2">
            <w:pPr>
              <w:pStyle w:val="a"/>
            </w:pPr>
          </w:p>
        </w:tc>
        <w:tc>
          <w:tcPr>
            <w:tcW w:w="5108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52190D" w:rsidRDefault="0079539B" w:rsidP="005B3310">
            <w:pPr>
              <w:pStyle w:val="-5"/>
            </w:pPr>
            <w:r w:rsidRPr="0079539B">
              <w:t>Чип-индуктивности КИK2012-22</w:t>
            </w:r>
          </w:p>
        </w:tc>
        <w:tc>
          <w:tcPr>
            <w:tcW w:w="1420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52190D" w:rsidRPr="00616FF8" w:rsidRDefault="0079539B" w:rsidP="003348E2">
            <w:pPr>
              <w:pStyle w:val="-5"/>
              <w:jc w:val="center"/>
            </w:pPr>
            <w:r w:rsidRPr="00616FF8">
              <w:t>─</w:t>
            </w:r>
          </w:p>
        </w:tc>
        <w:tc>
          <w:tcPr>
            <w:tcW w:w="2696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52190D" w:rsidRPr="00616FF8" w:rsidRDefault="0079539B" w:rsidP="006C359B">
            <w:pPr>
              <w:pStyle w:val="-5"/>
              <w:jc w:val="center"/>
            </w:pPr>
            <w:r w:rsidRPr="0079539B">
              <w:t>РКМУ.671340.002ТУ</w:t>
            </w:r>
          </w:p>
        </w:tc>
        <w:tc>
          <w:tcPr>
            <w:tcW w:w="25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52190D" w:rsidRPr="00616FF8" w:rsidRDefault="009574A1" w:rsidP="006C359B">
            <w:pPr>
              <w:pStyle w:val="-5"/>
              <w:jc w:val="center"/>
            </w:pPr>
            <w:r>
              <w:t>АО «НПО ЭРКОН»</w:t>
            </w:r>
          </w:p>
        </w:tc>
        <w:tc>
          <w:tcPr>
            <w:tcW w:w="23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52190D" w:rsidRDefault="0079539B" w:rsidP="006C359B">
            <w:pPr>
              <w:pStyle w:val="-5"/>
              <w:jc w:val="center"/>
            </w:pPr>
            <w:r>
              <w:fldChar w:fldCharType="begin"/>
            </w:r>
            <w:r>
              <w:instrText xml:space="preserve"> REF DecNum \h  \* MERGEFORMAT </w:instrText>
            </w:r>
            <w:r>
              <w:fldChar w:fldCharType="separate"/>
            </w:r>
            <w:r>
              <w:rPr>
                <w:noProof/>
              </w:rPr>
              <w:t>ВБМА.469435.000</w:t>
            </w:r>
            <w:r>
              <w:fldChar w:fldCharType="end"/>
            </w:r>
          </w:p>
        </w:tc>
        <w:tc>
          <w:tcPr>
            <w:tcW w:w="99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52190D" w:rsidRPr="0079539B" w:rsidRDefault="0079539B" w:rsidP="003348E2">
            <w:pPr>
              <w:pStyle w:val="-"/>
              <w:rPr>
                <w:szCs w:val="26"/>
              </w:rPr>
            </w:pPr>
            <w:r>
              <w:rPr>
                <w:szCs w:val="26"/>
              </w:rPr>
              <w:t>1</w:t>
            </w: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52190D" w:rsidRPr="007B1C1A" w:rsidRDefault="0052190D" w:rsidP="003348E2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52190D" w:rsidRDefault="0052190D" w:rsidP="002D3F39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52190D" w:rsidRPr="0079539B" w:rsidRDefault="0079539B" w:rsidP="003348E2">
            <w:pPr>
              <w:pStyle w:val="-"/>
              <w:rPr>
                <w:szCs w:val="26"/>
              </w:rPr>
            </w:pPr>
            <w:r>
              <w:rPr>
                <w:szCs w:val="26"/>
              </w:rPr>
              <w:t>1</w:t>
            </w:r>
          </w:p>
        </w:tc>
        <w:tc>
          <w:tcPr>
            <w:tcW w:w="3384" w:type="dxa"/>
            <w:tcBorders>
              <w:top w:val="nil"/>
              <w:left w:val="single" w:sz="4" w:space="0" w:color="000000" w:themeColor="text1"/>
              <w:bottom w:val="nil"/>
              <w:right w:val="nil"/>
            </w:tcBorders>
          </w:tcPr>
          <w:p w:rsidR="0052190D" w:rsidRDefault="0052190D" w:rsidP="003348E2">
            <w:pPr>
              <w:pStyle w:val="-5"/>
              <w:rPr>
                <w:szCs w:val="26"/>
                <w:lang w:val="en-US"/>
              </w:rPr>
            </w:pPr>
          </w:p>
        </w:tc>
      </w:tr>
      <w:tr w:rsidR="0052190D" w:rsidTr="00152616">
        <w:trPr>
          <w:trHeight w:val="403"/>
        </w:trPr>
        <w:tc>
          <w:tcPr>
            <w:tcW w:w="646" w:type="dxa"/>
            <w:tcBorders>
              <w:top w:val="nil"/>
              <w:left w:val="nil"/>
              <w:bottom w:val="nil"/>
              <w:right w:val="single" w:sz="4" w:space="0" w:color="000000" w:themeColor="text1"/>
            </w:tcBorders>
          </w:tcPr>
          <w:p w:rsidR="0052190D" w:rsidRPr="00037E67" w:rsidRDefault="0052190D" w:rsidP="003348E2">
            <w:pPr>
              <w:pStyle w:val="a"/>
            </w:pPr>
          </w:p>
        </w:tc>
        <w:tc>
          <w:tcPr>
            <w:tcW w:w="5108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52190D" w:rsidRDefault="0079539B" w:rsidP="005B3310">
            <w:pPr>
              <w:pStyle w:val="-5"/>
            </w:pPr>
            <w:r w:rsidRPr="0079539B">
              <w:t>Чип-индуктивности КИФ1608-47</w:t>
            </w:r>
          </w:p>
        </w:tc>
        <w:tc>
          <w:tcPr>
            <w:tcW w:w="1420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52190D" w:rsidRPr="00616FF8" w:rsidRDefault="0079539B" w:rsidP="003348E2">
            <w:pPr>
              <w:pStyle w:val="-5"/>
              <w:jc w:val="center"/>
            </w:pPr>
            <w:r w:rsidRPr="00616FF8">
              <w:t>─</w:t>
            </w:r>
          </w:p>
        </w:tc>
        <w:tc>
          <w:tcPr>
            <w:tcW w:w="2696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52190D" w:rsidRPr="00616FF8" w:rsidRDefault="0079539B" w:rsidP="006C359B">
            <w:pPr>
              <w:pStyle w:val="-5"/>
              <w:jc w:val="center"/>
            </w:pPr>
            <w:r w:rsidRPr="0079539B">
              <w:t>РКМУ.671340.002ТУ</w:t>
            </w:r>
          </w:p>
        </w:tc>
        <w:tc>
          <w:tcPr>
            <w:tcW w:w="25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52190D" w:rsidRPr="00616FF8" w:rsidRDefault="009574A1" w:rsidP="006C359B">
            <w:pPr>
              <w:pStyle w:val="-5"/>
              <w:jc w:val="center"/>
            </w:pPr>
            <w:r>
              <w:t>АО «НПО ЭРКОН»</w:t>
            </w:r>
          </w:p>
        </w:tc>
        <w:tc>
          <w:tcPr>
            <w:tcW w:w="23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52190D" w:rsidRDefault="0079539B" w:rsidP="006C359B">
            <w:pPr>
              <w:pStyle w:val="-5"/>
              <w:jc w:val="center"/>
            </w:pPr>
            <w:r>
              <w:fldChar w:fldCharType="begin"/>
            </w:r>
            <w:r>
              <w:instrText xml:space="preserve"> REF DecNum \h  \* MERGEFORMAT </w:instrText>
            </w:r>
            <w:r>
              <w:fldChar w:fldCharType="separate"/>
            </w:r>
            <w:r>
              <w:rPr>
                <w:noProof/>
              </w:rPr>
              <w:t>ВБМА.469435.000</w:t>
            </w:r>
            <w:r>
              <w:fldChar w:fldCharType="end"/>
            </w:r>
          </w:p>
        </w:tc>
        <w:tc>
          <w:tcPr>
            <w:tcW w:w="99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52190D" w:rsidRPr="0079539B" w:rsidRDefault="0079539B" w:rsidP="003348E2">
            <w:pPr>
              <w:pStyle w:val="-"/>
              <w:rPr>
                <w:szCs w:val="26"/>
              </w:rPr>
            </w:pPr>
            <w:r>
              <w:rPr>
                <w:szCs w:val="26"/>
              </w:rPr>
              <w:t>1</w:t>
            </w: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52190D" w:rsidRPr="007B1C1A" w:rsidRDefault="0052190D" w:rsidP="003348E2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52190D" w:rsidRDefault="0052190D" w:rsidP="002D3F39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52190D" w:rsidRPr="0079539B" w:rsidRDefault="0079539B" w:rsidP="003348E2">
            <w:pPr>
              <w:pStyle w:val="-"/>
              <w:rPr>
                <w:szCs w:val="26"/>
              </w:rPr>
            </w:pPr>
            <w:r>
              <w:rPr>
                <w:szCs w:val="26"/>
              </w:rPr>
              <w:t>1</w:t>
            </w:r>
          </w:p>
        </w:tc>
        <w:tc>
          <w:tcPr>
            <w:tcW w:w="3384" w:type="dxa"/>
            <w:tcBorders>
              <w:top w:val="nil"/>
              <w:left w:val="single" w:sz="4" w:space="0" w:color="000000" w:themeColor="text1"/>
              <w:bottom w:val="nil"/>
              <w:right w:val="nil"/>
            </w:tcBorders>
          </w:tcPr>
          <w:p w:rsidR="0052190D" w:rsidRDefault="0052190D" w:rsidP="003348E2">
            <w:pPr>
              <w:pStyle w:val="-5"/>
              <w:rPr>
                <w:szCs w:val="26"/>
                <w:lang w:val="en-US"/>
              </w:rPr>
            </w:pPr>
          </w:p>
        </w:tc>
      </w:tr>
      <w:tr w:rsidR="0052190D" w:rsidTr="00152616">
        <w:trPr>
          <w:trHeight w:val="403"/>
        </w:trPr>
        <w:tc>
          <w:tcPr>
            <w:tcW w:w="646" w:type="dxa"/>
            <w:tcBorders>
              <w:top w:val="nil"/>
              <w:left w:val="nil"/>
              <w:bottom w:val="nil"/>
              <w:right w:val="single" w:sz="4" w:space="0" w:color="000000" w:themeColor="text1"/>
            </w:tcBorders>
          </w:tcPr>
          <w:p w:rsidR="0052190D" w:rsidRPr="00037E67" w:rsidRDefault="0052190D" w:rsidP="003348E2">
            <w:pPr>
              <w:pStyle w:val="a"/>
            </w:pPr>
          </w:p>
        </w:tc>
        <w:tc>
          <w:tcPr>
            <w:tcW w:w="5108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52190D" w:rsidRDefault="0079539B" w:rsidP="005B3310">
            <w:pPr>
              <w:pStyle w:val="-5"/>
            </w:pPr>
            <w:r w:rsidRPr="0079539B">
              <w:t>Чип-индуктивности КИФ2012-1000</w:t>
            </w:r>
          </w:p>
        </w:tc>
        <w:tc>
          <w:tcPr>
            <w:tcW w:w="1420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52190D" w:rsidRPr="00616FF8" w:rsidRDefault="0079539B" w:rsidP="003348E2">
            <w:pPr>
              <w:pStyle w:val="-5"/>
              <w:jc w:val="center"/>
            </w:pPr>
            <w:r w:rsidRPr="00616FF8">
              <w:t>─</w:t>
            </w:r>
          </w:p>
        </w:tc>
        <w:tc>
          <w:tcPr>
            <w:tcW w:w="2696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52190D" w:rsidRPr="00616FF8" w:rsidRDefault="0079539B" w:rsidP="006C359B">
            <w:pPr>
              <w:pStyle w:val="-5"/>
              <w:jc w:val="center"/>
            </w:pPr>
            <w:r w:rsidRPr="0079539B">
              <w:t>РКМУ.671340.002ТУ</w:t>
            </w:r>
          </w:p>
        </w:tc>
        <w:tc>
          <w:tcPr>
            <w:tcW w:w="25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52190D" w:rsidRPr="00616FF8" w:rsidRDefault="009574A1" w:rsidP="006C359B">
            <w:pPr>
              <w:pStyle w:val="-5"/>
              <w:jc w:val="center"/>
            </w:pPr>
            <w:r>
              <w:t>АО «НПО ЭРКОН»</w:t>
            </w:r>
          </w:p>
        </w:tc>
        <w:tc>
          <w:tcPr>
            <w:tcW w:w="23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52190D" w:rsidRDefault="0079539B" w:rsidP="006C359B">
            <w:pPr>
              <w:pStyle w:val="-5"/>
              <w:jc w:val="center"/>
            </w:pPr>
            <w:r>
              <w:fldChar w:fldCharType="begin"/>
            </w:r>
            <w:r>
              <w:instrText xml:space="preserve"> REF DecNum \h  \* MERGEFORMAT </w:instrText>
            </w:r>
            <w:r>
              <w:fldChar w:fldCharType="separate"/>
            </w:r>
            <w:r>
              <w:rPr>
                <w:noProof/>
              </w:rPr>
              <w:t>ВБМА.469435.000</w:t>
            </w:r>
            <w:r>
              <w:fldChar w:fldCharType="end"/>
            </w:r>
          </w:p>
        </w:tc>
        <w:tc>
          <w:tcPr>
            <w:tcW w:w="99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52190D" w:rsidRPr="0079539B" w:rsidRDefault="0079539B" w:rsidP="003348E2">
            <w:pPr>
              <w:pStyle w:val="-"/>
              <w:rPr>
                <w:szCs w:val="26"/>
              </w:rPr>
            </w:pPr>
            <w:r>
              <w:rPr>
                <w:szCs w:val="26"/>
              </w:rPr>
              <w:t>3</w:t>
            </w: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52190D" w:rsidRPr="007B1C1A" w:rsidRDefault="0052190D" w:rsidP="003348E2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52190D" w:rsidRDefault="0052190D" w:rsidP="002D3F39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52190D" w:rsidRPr="0079539B" w:rsidRDefault="0079539B" w:rsidP="003348E2">
            <w:pPr>
              <w:pStyle w:val="-"/>
              <w:rPr>
                <w:szCs w:val="26"/>
              </w:rPr>
            </w:pPr>
            <w:r>
              <w:rPr>
                <w:szCs w:val="26"/>
              </w:rPr>
              <w:t>3</w:t>
            </w:r>
          </w:p>
        </w:tc>
        <w:tc>
          <w:tcPr>
            <w:tcW w:w="3384" w:type="dxa"/>
            <w:tcBorders>
              <w:top w:val="nil"/>
              <w:left w:val="single" w:sz="4" w:space="0" w:color="000000" w:themeColor="text1"/>
              <w:bottom w:val="nil"/>
              <w:right w:val="nil"/>
            </w:tcBorders>
          </w:tcPr>
          <w:p w:rsidR="0052190D" w:rsidRDefault="0052190D" w:rsidP="003348E2">
            <w:pPr>
              <w:pStyle w:val="-5"/>
              <w:rPr>
                <w:szCs w:val="26"/>
                <w:lang w:val="en-US"/>
              </w:rPr>
            </w:pPr>
          </w:p>
        </w:tc>
      </w:tr>
      <w:tr w:rsidR="0052190D" w:rsidTr="00152616">
        <w:trPr>
          <w:trHeight w:val="403"/>
        </w:trPr>
        <w:tc>
          <w:tcPr>
            <w:tcW w:w="646" w:type="dxa"/>
            <w:tcBorders>
              <w:top w:val="nil"/>
              <w:left w:val="nil"/>
              <w:bottom w:val="nil"/>
              <w:right w:val="single" w:sz="4" w:space="0" w:color="000000" w:themeColor="text1"/>
            </w:tcBorders>
          </w:tcPr>
          <w:p w:rsidR="0052190D" w:rsidRPr="00037E67" w:rsidRDefault="0052190D" w:rsidP="003348E2">
            <w:pPr>
              <w:pStyle w:val="a"/>
            </w:pPr>
          </w:p>
        </w:tc>
        <w:tc>
          <w:tcPr>
            <w:tcW w:w="5108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52190D" w:rsidRDefault="0079539B" w:rsidP="005B3310">
            <w:pPr>
              <w:pStyle w:val="-5"/>
            </w:pPr>
            <w:r w:rsidRPr="0079539B">
              <w:t>Генератор ГК1001-УН-15ГР-25М-3,3В</w:t>
            </w:r>
          </w:p>
        </w:tc>
        <w:tc>
          <w:tcPr>
            <w:tcW w:w="1420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52190D" w:rsidRPr="00616FF8" w:rsidRDefault="0079539B" w:rsidP="003348E2">
            <w:pPr>
              <w:pStyle w:val="-5"/>
              <w:jc w:val="center"/>
            </w:pPr>
            <w:r w:rsidRPr="00616FF8">
              <w:t>─</w:t>
            </w:r>
          </w:p>
        </w:tc>
        <w:tc>
          <w:tcPr>
            <w:tcW w:w="2696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52190D" w:rsidRPr="00616FF8" w:rsidRDefault="0079539B" w:rsidP="006C359B">
            <w:pPr>
              <w:pStyle w:val="-5"/>
              <w:jc w:val="center"/>
            </w:pPr>
            <w:r w:rsidRPr="0079539B">
              <w:t>КЖБД.433520.001ТУ</w:t>
            </w:r>
          </w:p>
        </w:tc>
        <w:tc>
          <w:tcPr>
            <w:tcW w:w="25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52190D" w:rsidRPr="00616FF8" w:rsidRDefault="009574A1" w:rsidP="006C359B">
            <w:pPr>
              <w:pStyle w:val="-5"/>
              <w:jc w:val="center"/>
            </w:pPr>
            <w:r>
              <w:t>АО «Пьезо»</w:t>
            </w:r>
          </w:p>
        </w:tc>
        <w:tc>
          <w:tcPr>
            <w:tcW w:w="23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52190D" w:rsidRDefault="0079539B" w:rsidP="006C359B">
            <w:pPr>
              <w:pStyle w:val="-5"/>
              <w:jc w:val="center"/>
            </w:pPr>
            <w:r>
              <w:fldChar w:fldCharType="begin"/>
            </w:r>
            <w:r>
              <w:instrText xml:space="preserve"> REF DecNum \h  \* MERGEFORMAT </w:instrText>
            </w:r>
            <w:r>
              <w:fldChar w:fldCharType="separate"/>
            </w:r>
            <w:r>
              <w:rPr>
                <w:noProof/>
              </w:rPr>
              <w:t>ВБМА.469435.000</w:t>
            </w:r>
            <w:r>
              <w:fldChar w:fldCharType="end"/>
            </w:r>
          </w:p>
        </w:tc>
        <w:tc>
          <w:tcPr>
            <w:tcW w:w="99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52190D" w:rsidRPr="0079539B" w:rsidRDefault="0079539B" w:rsidP="003348E2">
            <w:pPr>
              <w:pStyle w:val="-"/>
              <w:rPr>
                <w:szCs w:val="26"/>
              </w:rPr>
            </w:pPr>
            <w:r>
              <w:rPr>
                <w:szCs w:val="26"/>
              </w:rPr>
              <w:t>1</w:t>
            </w: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52190D" w:rsidRPr="007B1C1A" w:rsidRDefault="0052190D" w:rsidP="003348E2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52190D" w:rsidRDefault="0052190D" w:rsidP="002D3F39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52190D" w:rsidRPr="0079539B" w:rsidRDefault="0079539B" w:rsidP="003348E2">
            <w:pPr>
              <w:pStyle w:val="-"/>
              <w:rPr>
                <w:szCs w:val="26"/>
              </w:rPr>
            </w:pPr>
            <w:r>
              <w:rPr>
                <w:szCs w:val="26"/>
              </w:rPr>
              <w:t>1</w:t>
            </w:r>
          </w:p>
        </w:tc>
        <w:tc>
          <w:tcPr>
            <w:tcW w:w="3384" w:type="dxa"/>
            <w:tcBorders>
              <w:top w:val="nil"/>
              <w:left w:val="single" w:sz="4" w:space="0" w:color="000000" w:themeColor="text1"/>
              <w:bottom w:val="nil"/>
              <w:right w:val="nil"/>
            </w:tcBorders>
          </w:tcPr>
          <w:p w:rsidR="0052190D" w:rsidRPr="0079539B" w:rsidRDefault="0052190D" w:rsidP="003348E2">
            <w:pPr>
              <w:pStyle w:val="-5"/>
              <w:rPr>
                <w:szCs w:val="26"/>
              </w:rPr>
            </w:pPr>
          </w:p>
        </w:tc>
      </w:tr>
      <w:tr w:rsidR="0052190D" w:rsidTr="00152616">
        <w:trPr>
          <w:trHeight w:val="403"/>
        </w:trPr>
        <w:tc>
          <w:tcPr>
            <w:tcW w:w="646" w:type="dxa"/>
            <w:tcBorders>
              <w:top w:val="nil"/>
              <w:left w:val="nil"/>
              <w:bottom w:val="nil"/>
              <w:right w:val="single" w:sz="4" w:space="0" w:color="000000" w:themeColor="text1"/>
            </w:tcBorders>
          </w:tcPr>
          <w:p w:rsidR="0052190D" w:rsidRPr="00037E67" w:rsidRDefault="0052190D" w:rsidP="0079539B">
            <w:pPr>
              <w:pStyle w:val="a"/>
              <w:numPr>
                <w:ilvl w:val="0"/>
                <w:numId w:val="0"/>
              </w:numPr>
            </w:pPr>
          </w:p>
        </w:tc>
        <w:tc>
          <w:tcPr>
            <w:tcW w:w="5108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52190D" w:rsidRDefault="0052190D" w:rsidP="005B3310">
            <w:pPr>
              <w:pStyle w:val="-5"/>
            </w:pPr>
          </w:p>
        </w:tc>
        <w:tc>
          <w:tcPr>
            <w:tcW w:w="1420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52190D" w:rsidRPr="00616FF8" w:rsidRDefault="0052190D" w:rsidP="003348E2">
            <w:pPr>
              <w:pStyle w:val="-5"/>
              <w:jc w:val="center"/>
            </w:pPr>
          </w:p>
        </w:tc>
        <w:tc>
          <w:tcPr>
            <w:tcW w:w="2696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52190D" w:rsidRPr="00616FF8" w:rsidRDefault="0052190D" w:rsidP="006C359B">
            <w:pPr>
              <w:pStyle w:val="-5"/>
              <w:jc w:val="center"/>
            </w:pPr>
          </w:p>
        </w:tc>
        <w:tc>
          <w:tcPr>
            <w:tcW w:w="25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52190D" w:rsidRPr="00616FF8" w:rsidRDefault="0052190D" w:rsidP="006C359B">
            <w:pPr>
              <w:pStyle w:val="-5"/>
              <w:jc w:val="center"/>
            </w:pPr>
          </w:p>
        </w:tc>
        <w:tc>
          <w:tcPr>
            <w:tcW w:w="23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52190D" w:rsidRDefault="0052190D" w:rsidP="006C359B">
            <w:pPr>
              <w:pStyle w:val="-5"/>
              <w:jc w:val="center"/>
            </w:pPr>
          </w:p>
        </w:tc>
        <w:tc>
          <w:tcPr>
            <w:tcW w:w="99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52190D" w:rsidRPr="0079539B" w:rsidRDefault="0052190D" w:rsidP="003348E2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52190D" w:rsidRPr="007B1C1A" w:rsidRDefault="0052190D" w:rsidP="003348E2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52190D" w:rsidRDefault="0052190D" w:rsidP="002D3F39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52190D" w:rsidRPr="0079539B" w:rsidRDefault="0052190D" w:rsidP="003348E2">
            <w:pPr>
              <w:pStyle w:val="-"/>
              <w:rPr>
                <w:szCs w:val="26"/>
              </w:rPr>
            </w:pPr>
          </w:p>
        </w:tc>
        <w:tc>
          <w:tcPr>
            <w:tcW w:w="3384" w:type="dxa"/>
            <w:tcBorders>
              <w:top w:val="nil"/>
              <w:left w:val="single" w:sz="4" w:space="0" w:color="000000" w:themeColor="text1"/>
              <w:bottom w:val="nil"/>
              <w:right w:val="nil"/>
            </w:tcBorders>
          </w:tcPr>
          <w:p w:rsidR="0052190D" w:rsidRPr="0079539B" w:rsidRDefault="0052190D" w:rsidP="003348E2">
            <w:pPr>
              <w:pStyle w:val="-5"/>
              <w:rPr>
                <w:szCs w:val="26"/>
              </w:rPr>
            </w:pPr>
          </w:p>
        </w:tc>
      </w:tr>
      <w:tr w:rsidR="0052190D" w:rsidTr="00152616">
        <w:trPr>
          <w:trHeight w:val="403"/>
        </w:trPr>
        <w:tc>
          <w:tcPr>
            <w:tcW w:w="646" w:type="dxa"/>
            <w:tcBorders>
              <w:top w:val="nil"/>
              <w:left w:val="nil"/>
              <w:bottom w:val="nil"/>
              <w:right w:val="single" w:sz="4" w:space="0" w:color="000000" w:themeColor="text1"/>
            </w:tcBorders>
          </w:tcPr>
          <w:p w:rsidR="0052190D" w:rsidRPr="00037E67" w:rsidRDefault="0052190D" w:rsidP="0079539B">
            <w:pPr>
              <w:pStyle w:val="a"/>
              <w:numPr>
                <w:ilvl w:val="0"/>
                <w:numId w:val="0"/>
              </w:numPr>
            </w:pPr>
          </w:p>
        </w:tc>
        <w:tc>
          <w:tcPr>
            <w:tcW w:w="5108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52190D" w:rsidRDefault="0079539B" w:rsidP="0079539B">
            <w:pPr>
              <w:pStyle w:val="-e"/>
            </w:pPr>
            <w:r>
              <w:t>Полупроводниковые компоненты</w:t>
            </w:r>
          </w:p>
        </w:tc>
        <w:tc>
          <w:tcPr>
            <w:tcW w:w="1420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52190D" w:rsidRPr="00616FF8" w:rsidRDefault="0052190D" w:rsidP="003348E2">
            <w:pPr>
              <w:pStyle w:val="-5"/>
              <w:jc w:val="center"/>
            </w:pPr>
          </w:p>
        </w:tc>
        <w:tc>
          <w:tcPr>
            <w:tcW w:w="2696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52190D" w:rsidRPr="00616FF8" w:rsidRDefault="0052190D" w:rsidP="006C359B">
            <w:pPr>
              <w:pStyle w:val="-5"/>
              <w:jc w:val="center"/>
            </w:pPr>
          </w:p>
        </w:tc>
        <w:tc>
          <w:tcPr>
            <w:tcW w:w="25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52190D" w:rsidRPr="00616FF8" w:rsidRDefault="0052190D" w:rsidP="006C359B">
            <w:pPr>
              <w:pStyle w:val="-5"/>
              <w:jc w:val="center"/>
            </w:pPr>
          </w:p>
        </w:tc>
        <w:tc>
          <w:tcPr>
            <w:tcW w:w="23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52190D" w:rsidRDefault="0052190D" w:rsidP="006C359B">
            <w:pPr>
              <w:pStyle w:val="-5"/>
              <w:jc w:val="center"/>
            </w:pPr>
          </w:p>
        </w:tc>
        <w:tc>
          <w:tcPr>
            <w:tcW w:w="99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52190D" w:rsidRPr="0079539B" w:rsidRDefault="0052190D" w:rsidP="003348E2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52190D" w:rsidRPr="007B1C1A" w:rsidRDefault="0052190D" w:rsidP="003348E2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52190D" w:rsidRDefault="0052190D" w:rsidP="002D3F39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52190D" w:rsidRPr="0079539B" w:rsidRDefault="0052190D" w:rsidP="003348E2">
            <w:pPr>
              <w:pStyle w:val="-"/>
              <w:rPr>
                <w:szCs w:val="26"/>
              </w:rPr>
            </w:pPr>
          </w:p>
        </w:tc>
        <w:tc>
          <w:tcPr>
            <w:tcW w:w="3384" w:type="dxa"/>
            <w:tcBorders>
              <w:top w:val="nil"/>
              <w:left w:val="single" w:sz="4" w:space="0" w:color="000000" w:themeColor="text1"/>
              <w:bottom w:val="nil"/>
              <w:right w:val="nil"/>
            </w:tcBorders>
          </w:tcPr>
          <w:p w:rsidR="0052190D" w:rsidRPr="0079539B" w:rsidRDefault="0052190D" w:rsidP="003348E2">
            <w:pPr>
              <w:pStyle w:val="-5"/>
              <w:rPr>
                <w:szCs w:val="26"/>
              </w:rPr>
            </w:pPr>
          </w:p>
        </w:tc>
      </w:tr>
      <w:tr w:rsidR="0052190D" w:rsidTr="00152616">
        <w:trPr>
          <w:trHeight w:val="403"/>
        </w:trPr>
        <w:tc>
          <w:tcPr>
            <w:tcW w:w="646" w:type="dxa"/>
            <w:tcBorders>
              <w:top w:val="nil"/>
              <w:left w:val="nil"/>
              <w:bottom w:val="nil"/>
              <w:right w:val="single" w:sz="4" w:space="0" w:color="000000" w:themeColor="text1"/>
            </w:tcBorders>
          </w:tcPr>
          <w:p w:rsidR="0052190D" w:rsidRPr="00037E67" w:rsidRDefault="0052190D" w:rsidP="0079539B">
            <w:pPr>
              <w:pStyle w:val="a"/>
              <w:numPr>
                <w:ilvl w:val="0"/>
                <w:numId w:val="0"/>
              </w:numPr>
            </w:pPr>
          </w:p>
        </w:tc>
        <w:tc>
          <w:tcPr>
            <w:tcW w:w="5108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52190D" w:rsidRDefault="0052190D" w:rsidP="005B3310">
            <w:pPr>
              <w:pStyle w:val="-5"/>
            </w:pPr>
          </w:p>
        </w:tc>
        <w:tc>
          <w:tcPr>
            <w:tcW w:w="1420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52190D" w:rsidRPr="00616FF8" w:rsidRDefault="0052190D" w:rsidP="003348E2">
            <w:pPr>
              <w:pStyle w:val="-5"/>
              <w:jc w:val="center"/>
            </w:pPr>
          </w:p>
        </w:tc>
        <w:tc>
          <w:tcPr>
            <w:tcW w:w="2696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52190D" w:rsidRPr="00616FF8" w:rsidRDefault="0052190D" w:rsidP="006C359B">
            <w:pPr>
              <w:pStyle w:val="-5"/>
              <w:jc w:val="center"/>
            </w:pPr>
          </w:p>
        </w:tc>
        <w:tc>
          <w:tcPr>
            <w:tcW w:w="25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52190D" w:rsidRPr="00616FF8" w:rsidRDefault="0052190D" w:rsidP="006C359B">
            <w:pPr>
              <w:pStyle w:val="-5"/>
              <w:jc w:val="center"/>
            </w:pPr>
          </w:p>
        </w:tc>
        <w:tc>
          <w:tcPr>
            <w:tcW w:w="23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52190D" w:rsidRDefault="0052190D" w:rsidP="006C359B">
            <w:pPr>
              <w:pStyle w:val="-5"/>
              <w:jc w:val="center"/>
            </w:pPr>
          </w:p>
        </w:tc>
        <w:tc>
          <w:tcPr>
            <w:tcW w:w="99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52190D" w:rsidRPr="0079539B" w:rsidRDefault="0052190D" w:rsidP="003348E2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52190D" w:rsidRPr="007B1C1A" w:rsidRDefault="0052190D" w:rsidP="003348E2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52190D" w:rsidRDefault="0052190D" w:rsidP="002D3F39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52190D" w:rsidRPr="0079539B" w:rsidRDefault="0052190D" w:rsidP="003348E2">
            <w:pPr>
              <w:pStyle w:val="-"/>
              <w:rPr>
                <w:szCs w:val="26"/>
              </w:rPr>
            </w:pPr>
          </w:p>
        </w:tc>
        <w:tc>
          <w:tcPr>
            <w:tcW w:w="3384" w:type="dxa"/>
            <w:tcBorders>
              <w:top w:val="nil"/>
              <w:left w:val="single" w:sz="4" w:space="0" w:color="000000" w:themeColor="text1"/>
              <w:bottom w:val="nil"/>
              <w:right w:val="nil"/>
            </w:tcBorders>
          </w:tcPr>
          <w:p w:rsidR="0052190D" w:rsidRPr="0079539B" w:rsidRDefault="0052190D" w:rsidP="003348E2">
            <w:pPr>
              <w:pStyle w:val="-5"/>
              <w:rPr>
                <w:szCs w:val="26"/>
              </w:rPr>
            </w:pPr>
          </w:p>
        </w:tc>
      </w:tr>
      <w:tr w:rsidR="00557234" w:rsidTr="00152616">
        <w:trPr>
          <w:trHeight w:val="403"/>
        </w:trPr>
        <w:tc>
          <w:tcPr>
            <w:tcW w:w="646" w:type="dxa"/>
            <w:tcBorders>
              <w:top w:val="nil"/>
              <w:left w:val="nil"/>
              <w:bottom w:val="nil"/>
              <w:right w:val="single" w:sz="4" w:space="0" w:color="000000" w:themeColor="text1"/>
            </w:tcBorders>
          </w:tcPr>
          <w:p w:rsidR="00557234" w:rsidRPr="00037E67" w:rsidRDefault="00557234" w:rsidP="003348E2">
            <w:pPr>
              <w:pStyle w:val="a"/>
            </w:pPr>
          </w:p>
        </w:tc>
        <w:tc>
          <w:tcPr>
            <w:tcW w:w="5108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557234" w:rsidRPr="00F1265C" w:rsidRDefault="0079539B" w:rsidP="005B3310">
            <w:pPr>
              <w:pStyle w:val="-5"/>
            </w:pPr>
            <w:r w:rsidRPr="0079539B">
              <w:t>Стабилитрон 2С4003Б91</w:t>
            </w:r>
          </w:p>
        </w:tc>
        <w:tc>
          <w:tcPr>
            <w:tcW w:w="1420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557234" w:rsidRPr="00616FF8" w:rsidRDefault="00A754C6" w:rsidP="003348E2">
            <w:pPr>
              <w:pStyle w:val="-5"/>
              <w:jc w:val="center"/>
            </w:pPr>
            <w:r w:rsidRPr="00616FF8">
              <w:t>─</w:t>
            </w:r>
          </w:p>
        </w:tc>
        <w:tc>
          <w:tcPr>
            <w:tcW w:w="2696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557234" w:rsidRPr="005958FE" w:rsidRDefault="0079539B" w:rsidP="006C359B">
            <w:pPr>
              <w:pStyle w:val="-5"/>
              <w:jc w:val="center"/>
            </w:pPr>
            <w:r w:rsidRPr="0079539B">
              <w:t>АЕЯР.432120.780ТУ</w:t>
            </w:r>
          </w:p>
        </w:tc>
        <w:tc>
          <w:tcPr>
            <w:tcW w:w="25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557234" w:rsidRDefault="0013284F" w:rsidP="006C359B">
            <w:pPr>
              <w:pStyle w:val="-5"/>
              <w:jc w:val="center"/>
            </w:pPr>
            <w:r>
              <w:t>АО «Протон»</w:t>
            </w:r>
          </w:p>
        </w:tc>
        <w:tc>
          <w:tcPr>
            <w:tcW w:w="23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557234" w:rsidRDefault="0079539B" w:rsidP="006C359B">
            <w:pPr>
              <w:pStyle w:val="-5"/>
              <w:jc w:val="center"/>
            </w:pPr>
            <w:r>
              <w:fldChar w:fldCharType="begin"/>
            </w:r>
            <w:r>
              <w:instrText xml:space="preserve"> REF DecNum \h  \* MERGEFORMAT </w:instrText>
            </w:r>
            <w:r>
              <w:fldChar w:fldCharType="separate"/>
            </w:r>
            <w:r>
              <w:rPr>
                <w:noProof/>
              </w:rPr>
              <w:t>ВБМА.469435.000</w:t>
            </w:r>
            <w:r>
              <w:fldChar w:fldCharType="end"/>
            </w:r>
          </w:p>
        </w:tc>
        <w:tc>
          <w:tcPr>
            <w:tcW w:w="99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557234" w:rsidRDefault="0079539B" w:rsidP="003348E2">
            <w:pPr>
              <w:pStyle w:val="-"/>
              <w:rPr>
                <w:szCs w:val="26"/>
              </w:rPr>
            </w:pPr>
            <w:r>
              <w:rPr>
                <w:szCs w:val="26"/>
              </w:rPr>
              <w:t>2</w:t>
            </w: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557234" w:rsidRPr="007B1C1A" w:rsidRDefault="00557234" w:rsidP="003348E2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557234" w:rsidRDefault="0079539B" w:rsidP="002D3F39">
            <w:pPr>
              <w:pStyle w:val="-"/>
              <w:rPr>
                <w:szCs w:val="26"/>
              </w:rPr>
            </w:pPr>
            <w:r>
              <w:rPr>
                <w:szCs w:val="26"/>
              </w:rPr>
              <w:t>1</w:t>
            </w: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557234" w:rsidRDefault="0079539B" w:rsidP="003348E2">
            <w:pPr>
              <w:pStyle w:val="-"/>
              <w:rPr>
                <w:szCs w:val="26"/>
              </w:rPr>
            </w:pPr>
            <w:r>
              <w:rPr>
                <w:szCs w:val="26"/>
              </w:rPr>
              <w:t>3</w:t>
            </w:r>
          </w:p>
        </w:tc>
        <w:tc>
          <w:tcPr>
            <w:tcW w:w="3384" w:type="dxa"/>
            <w:tcBorders>
              <w:top w:val="nil"/>
              <w:left w:val="single" w:sz="4" w:space="0" w:color="000000" w:themeColor="text1"/>
              <w:bottom w:val="nil"/>
              <w:right w:val="nil"/>
            </w:tcBorders>
          </w:tcPr>
          <w:p w:rsidR="00557234" w:rsidRPr="006A5175" w:rsidRDefault="00557234" w:rsidP="003348E2">
            <w:pPr>
              <w:pStyle w:val="-5"/>
              <w:rPr>
                <w:szCs w:val="26"/>
              </w:rPr>
            </w:pPr>
          </w:p>
        </w:tc>
      </w:tr>
      <w:tr w:rsidR="00557234" w:rsidTr="00152616">
        <w:trPr>
          <w:trHeight w:val="403"/>
        </w:trPr>
        <w:tc>
          <w:tcPr>
            <w:tcW w:w="646" w:type="dxa"/>
            <w:tcBorders>
              <w:top w:val="nil"/>
              <w:left w:val="nil"/>
              <w:bottom w:val="nil"/>
              <w:right w:val="single" w:sz="4" w:space="0" w:color="000000" w:themeColor="text1"/>
            </w:tcBorders>
          </w:tcPr>
          <w:p w:rsidR="00557234" w:rsidRPr="00037E67" w:rsidRDefault="00557234" w:rsidP="003348E2">
            <w:pPr>
              <w:pStyle w:val="a"/>
            </w:pPr>
          </w:p>
        </w:tc>
        <w:tc>
          <w:tcPr>
            <w:tcW w:w="5108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557234" w:rsidRPr="00F1265C" w:rsidRDefault="0079539B" w:rsidP="005B3310">
            <w:pPr>
              <w:pStyle w:val="-5"/>
            </w:pPr>
            <w:r w:rsidRPr="0079539B">
              <w:t>Стабилитрон регулируемый 142ЕР1ТИМ</w:t>
            </w:r>
          </w:p>
        </w:tc>
        <w:tc>
          <w:tcPr>
            <w:tcW w:w="1420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557234" w:rsidRPr="00616FF8" w:rsidRDefault="00A754C6" w:rsidP="003348E2">
            <w:pPr>
              <w:pStyle w:val="-5"/>
              <w:jc w:val="center"/>
            </w:pPr>
            <w:r w:rsidRPr="00616FF8">
              <w:t>─</w:t>
            </w:r>
          </w:p>
        </w:tc>
        <w:tc>
          <w:tcPr>
            <w:tcW w:w="2696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557234" w:rsidRPr="005958FE" w:rsidRDefault="0079539B" w:rsidP="006C359B">
            <w:pPr>
              <w:pStyle w:val="-5"/>
              <w:jc w:val="center"/>
            </w:pPr>
            <w:r>
              <w:t>АЕЯР.431420.365-01</w:t>
            </w:r>
          </w:p>
        </w:tc>
        <w:tc>
          <w:tcPr>
            <w:tcW w:w="25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557234" w:rsidRDefault="0013284F" w:rsidP="006C359B">
            <w:pPr>
              <w:pStyle w:val="-5"/>
              <w:jc w:val="center"/>
            </w:pPr>
            <w:r>
              <w:t>АО «Протон»</w:t>
            </w:r>
          </w:p>
        </w:tc>
        <w:tc>
          <w:tcPr>
            <w:tcW w:w="23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557234" w:rsidRDefault="0079539B" w:rsidP="006C359B">
            <w:pPr>
              <w:pStyle w:val="-5"/>
              <w:jc w:val="center"/>
            </w:pPr>
            <w:r>
              <w:fldChar w:fldCharType="begin"/>
            </w:r>
            <w:r>
              <w:instrText xml:space="preserve"> REF DecNum \h  \* MERGEFORMAT </w:instrText>
            </w:r>
            <w:r>
              <w:fldChar w:fldCharType="separate"/>
            </w:r>
            <w:r>
              <w:rPr>
                <w:noProof/>
              </w:rPr>
              <w:t>ВБМА.469435.000</w:t>
            </w:r>
            <w:r>
              <w:fldChar w:fldCharType="end"/>
            </w:r>
          </w:p>
        </w:tc>
        <w:tc>
          <w:tcPr>
            <w:tcW w:w="99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557234" w:rsidRDefault="0079539B" w:rsidP="003348E2">
            <w:pPr>
              <w:pStyle w:val="-"/>
              <w:rPr>
                <w:szCs w:val="26"/>
              </w:rPr>
            </w:pPr>
            <w:r>
              <w:rPr>
                <w:szCs w:val="26"/>
              </w:rPr>
              <w:t>1</w:t>
            </w: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557234" w:rsidRPr="007B1C1A" w:rsidRDefault="00557234" w:rsidP="003348E2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557234" w:rsidRDefault="0079539B" w:rsidP="002D3F39">
            <w:pPr>
              <w:pStyle w:val="-"/>
              <w:rPr>
                <w:szCs w:val="26"/>
              </w:rPr>
            </w:pPr>
            <w:r>
              <w:rPr>
                <w:szCs w:val="26"/>
              </w:rPr>
              <w:t>1</w:t>
            </w: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557234" w:rsidRDefault="0079539B" w:rsidP="003348E2">
            <w:pPr>
              <w:pStyle w:val="-"/>
              <w:rPr>
                <w:szCs w:val="26"/>
              </w:rPr>
            </w:pPr>
            <w:r>
              <w:rPr>
                <w:szCs w:val="26"/>
              </w:rPr>
              <w:t>2</w:t>
            </w:r>
          </w:p>
        </w:tc>
        <w:tc>
          <w:tcPr>
            <w:tcW w:w="3384" w:type="dxa"/>
            <w:tcBorders>
              <w:top w:val="nil"/>
              <w:left w:val="single" w:sz="4" w:space="0" w:color="000000" w:themeColor="text1"/>
              <w:bottom w:val="nil"/>
              <w:right w:val="nil"/>
            </w:tcBorders>
          </w:tcPr>
          <w:p w:rsidR="00557234" w:rsidRPr="006A5175" w:rsidRDefault="00557234" w:rsidP="003348E2">
            <w:pPr>
              <w:pStyle w:val="-5"/>
              <w:rPr>
                <w:szCs w:val="26"/>
              </w:rPr>
            </w:pPr>
          </w:p>
        </w:tc>
      </w:tr>
      <w:tr w:rsidR="00557234" w:rsidTr="00152616">
        <w:trPr>
          <w:trHeight w:val="403"/>
        </w:trPr>
        <w:tc>
          <w:tcPr>
            <w:tcW w:w="646" w:type="dxa"/>
            <w:tcBorders>
              <w:top w:val="nil"/>
              <w:left w:val="nil"/>
              <w:bottom w:val="nil"/>
              <w:right w:val="single" w:sz="4" w:space="0" w:color="000000" w:themeColor="text1"/>
            </w:tcBorders>
          </w:tcPr>
          <w:p w:rsidR="00557234" w:rsidRPr="00037E67" w:rsidRDefault="00557234" w:rsidP="003348E2">
            <w:pPr>
              <w:pStyle w:val="a"/>
            </w:pPr>
          </w:p>
        </w:tc>
        <w:tc>
          <w:tcPr>
            <w:tcW w:w="5108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557234" w:rsidRPr="00F1265C" w:rsidRDefault="0079539B" w:rsidP="005B3310">
            <w:pPr>
              <w:pStyle w:val="-5"/>
            </w:pPr>
            <w:r w:rsidRPr="0079539B">
              <w:t>Индикатор ИПД156А9-К</w:t>
            </w:r>
          </w:p>
        </w:tc>
        <w:tc>
          <w:tcPr>
            <w:tcW w:w="1420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557234" w:rsidRPr="00616FF8" w:rsidRDefault="00A754C6" w:rsidP="003348E2">
            <w:pPr>
              <w:pStyle w:val="-5"/>
              <w:jc w:val="center"/>
            </w:pPr>
            <w:r w:rsidRPr="00616FF8">
              <w:t>─</w:t>
            </w:r>
          </w:p>
        </w:tc>
        <w:tc>
          <w:tcPr>
            <w:tcW w:w="2696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557234" w:rsidRPr="005958FE" w:rsidRDefault="0079539B" w:rsidP="006C359B">
            <w:pPr>
              <w:pStyle w:val="-5"/>
              <w:jc w:val="center"/>
            </w:pPr>
            <w:r w:rsidRPr="0079539B">
              <w:t>АЕЯР.432220.596ТУ</w:t>
            </w:r>
          </w:p>
        </w:tc>
        <w:tc>
          <w:tcPr>
            <w:tcW w:w="25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557234" w:rsidRDefault="0013284F" w:rsidP="006C359B">
            <w:pPr>
              <w:pStyle w:val="-5"/>
              <w:jc w:val="center"/>
            </w:pPr>
            <w:r>
              <w:t>АО «Протон»</w:t>
            </w:r>
          </w:p>
        </w:tc>
        <w:tc>
          <w:tcPr>
            <w:tcW w:w="23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557234" w:rsidRDefault="0079539B" w:rsidP="006C359B">
            <w:pPr>
              <w:pStyle w:val="-5"/>
              <w:jc w:val="center"/>
            </w:pPr>
            <w:r>
              <w:fldChar w:fldCharType="begin"/>
            </w:r>
            <w:r>
              <w:instrText xml:space="preserve"> REF DecNum \h  \* MERGEFORMAT </w:instrText>
            </w:r>
            <w:r>
              <w:fldChar w:fldCharType="separate"/>
            </w:r>
            <w:r>
              <w:rPr>
                <w:noProof/>
              </w:rPr>
              <w:t>ВБМА.469435.000</w:t>
            </w:r>
            <w:r>
              <w:fldChar w:fldCharType="end"/>
            </w:r>
          </w:p>
        </w:tc>
        <w:tc>
          <w:tcPr>
            <w:tcW w:w="99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557234" w:rsidRDefault="0079539B" w:rsidP="003348E2">
            <w:pPr>
              <w:pStyle w:val="-"/>
              <w:rPr>
                <w:szCs w:val="26"/>
              </w:rPr>
            </w:pPr>
            <w:r>
              <w:rPr>
                <w:szCs w:val="26"/>
              </w:rPr>
              <w:t>2</w:t>
            </w: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557234" w:rsidRPr="007B1C1A" w:rsidRDefault="00557234" w:rsidP="003348E2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557234" w:rsidRDefault="0079539B" w:rsidP="002D3F39">
            <w:pPr>
              <w:pStyle w:val="-"/>
              <w:rPr>
                <w:szCs w:val="26"/>
              </w:rPr>
            </w:pPr>
            <w:r>
              <w:rPr>
                <w:szCs w:val="26"/>
              </w:rPr>
              <w:t>1</w:t>
            </w: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557234" w:rsidRDefault="0079539B" w:rsidP="003348E2">
            <w:pPr>
              <w:pStyle w:val="-"/>
              <w:rPr>
                <w:szCs w:val="26"/>
              </w:rPr>
            </w:pPr>
            <w:r>
              <w:rPr>
                <w:szCs w:val="26"/>
              </w:rPr>
              <w:t>3</w:t>
            </w:r>
          </w:p>
        </w:tc>
        <w:tc>
          <w:tcPr>
            <w:tcW w:w="3384" w:type="dxa"/>
            <w:tcBorders>
              <w:top w:val="nil"/>
              <w:left w:val="single" w:sz="4" w:space="0" w:color="000000" w:themeColor="text1"/>
              <w:bottom w:val="nil"/>
              <w:right w:val="nil"/>
            </w:tcBorders>
          </w:tcPr>
          <w:p w:rsidR="00557234" w:rsidRPr="006A5175" w:rsidRDefault="00557234" w:rsidP="003348E2">
            <w:pPr>
              <w:pStyle w:val="-5"/>
              <w:rPr>
                <w:szCs w:val="26"/>
              </w:rPr>
            </w:pPr>
          </w:p>
        </w:tc>
      </w:tr>
      <w:tr w:rsidR="00557234" w:rsidTr="00152616">
        <w:trPr>
          <w:trHeight w:val="403"/>
        </w:trPr>
        <w:tc>
          <w:tcPr>
            <w:tcW w:w="646" w:type="dxa"/>
            <w:tcBorders>
              <w:top w:val="nil"/>
              <w:left w:val="nil"/>
              <w:bottom w:val="nil"/>
              <w:right w:val="single" w:sz="4" w:space="0" w:color="000000" w:themeColor="text1"/>
            </w:tcBorders>
          </w:tcPr>
          <w:p w:rsidR="00557234" w:rsidRPr="00037E67" w:rsidRDefault="00557234" w:rsidP="003348E2">
            <w:pPr>
              <w:pStyle w:val="a"/>
            </w:pPr>
          </w:p>
        </w:tc>
        <w:tc>
          <w:tcPr>
            <w:tcW w:w="5108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557234" w:rsidRPr="00F1265C" w:rsidRDefault="0079539B" w:rsidP="005B3310">
            <w:pPr>
              <w:pStyle w:val="-5"/>
            </w:pPr>
            <w:r w:rsidRPr="0079539B">
              <w:t>Индикатор ИПД156А9-Л</w:t>
            </w:r>
          </w:p>
        </w:tc>
        <w:tc>
          <w:tcPr>
            <w:tcW w:w="1420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557234" w:rsidRPr="00616FF8" w:rsidRDefault="00A754C6" w:rsidP="003348E2">
            <w:pPr>
              <w:pStyle w:val="-5"/>
              <w:jc w:val="center"/>
            </w:pPr>
            <w:r w:rsidRPr="00616FF8">
              <w:t>─</w:t>
            </w:r>
          </w:p>
        </w:tc>
        <w:tc>
          <w:tcPr>
            <w:tcW w:w="2696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557234" w:rsidRPr="005958FE" w:rsidRDefault="0079539B" w:rsidP="006C359B">
            <w:pPr>
              <w:pStyle w:val="-5"/>
              <w:jc w:val="center"/>
            </w:pPr>
            <w:r w:rsidRPr="0079539B">
              <w:t>АЕЯР.432220.596ТУ</w:t>
            </w:r>
          </w:p>
        </w:tc>
        <w:tc>
          <w:tcPr>
            <w:tcW w:w="25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557234" w:rsidRDefault="0013284F" w:rsidP="006C359B">
            <w:pPr>
              <w:pStyle w:val="-5"/>
              <w:jc w:val="center"/>
            </w:pPr>
            <w:r>
              <w:t>АО «Протон»</w:t>
            </w:r>
          </w:p>
        </w:tc>
        <w:tc>
          <w:tcPr>
            <w:tcW w:w="23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557234" w:rsidRDefault="0079539B" w:rsidP="006C359B">
            <w:pPr>
              <w:pStyle w:val="-5"/>
              <w:jc w:val="center"/>
            </w:pPr>
            <w:r>
              <w:fldChar w:fldCharType="begin"/>
            </w:r>
            <w:r>
              <w:instrText xml:space="preserve"> REF DecNum \h  \* MERGEFORMAT </w:instrText>
            </w:r>
            <w:r>
              <w:fldChar w:fldCharType="separate"/>
            </w:r>
            <w:r>
              <w:rPr>
                <w:noProof/>
              </w:rPr>
              <w:t>ВБМА.469435.000</w:t>
            </w:r>
            <w:r>
              <w:fldChar w:fldCharType="end"/>
            </w:r>
          </w:p>
        </w:tc>
        <w:tc>
          <w:tcPr>
            <w:tcW w:w="99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557234" w:rsidRDefault="0079539B" w:rsidP="003348E2">
            <w:pPr>
              <w:pStyle w:val="-"/>
              <w:rPr>
                <w:szCs w:val="26"/>
              </w:rPr>
            </w:pPr>
            <w:r>
              <w:rPr>
                <w:szCs w:val="26"/>
              </w:rPr>
              <w:t>2</w:t>
            </w: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557234" w:rsidRPr="007B1C1A" w:rsidRDefault="00557234" w:rsidP="003348E2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557234" w:rsidRDefault="0079539B" w:rsidP="002D3F39">
            <w:pPr>
              <w:pStyle w:val="-"/>
              <w:rPr>
                <w:szCs w:val="26"/>
              </w:rPr>
            </w:pPr>
            <w:r>
              <w:rPr>
                <w:szCs w:val="26"/>
              </w:rPr>
              <w:t>1</w:t>
            </w: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557234" w:rsidRDefault="0079539B" w:rsidP="003348E2">
            <w:pPr>
              <w:pStyle w:val="-"/>
              <w:rPr>
                <w:szCs w:val="26"/>
              </w:rPr>
            </w:pPr>
            <w:r>
              <w:rPr>
                <w:szCs w:val="26"/>
              </w:rPr>
              <w:t>3</w:t>
            </w:r>
          </w:p>
        </w:tc>
        <w:tc>
          <w:tcPr>
            <w:tcW w:w="3384" w:type="dxa"/>
            <w:tcBorders>
              <w:top w:val="nil"/>
              <w:left w:val="single" w:sz="4" w:space="0" w:color="000000" w:themeColor="text1"/>
              <w:bottom w:val="nil"/>
              <w:right w:val="nil"/>
            </w:tcBorders>
          </w:tcPr>
          <w:p w:rsidR="00557234" w:rsidRPr="006A5175" w:rsidRDefault="00557234" w:rsidP="003348E2">
            <w:pPr>
              <w:pStyle w:val="-5"/>
              <w:rPr>
                <w:szCs w:val="26"/>
              </w:rPr>
            </w:pPr>
          </w:p>
        </w:tc>
      </w:tr>
      <w:tr w:rsidR="00152616" w:rsidTr="002748D6">
        <w:trPr>
          <w:trHeight w:val="403"/>
        </w:trPr>
        <w:tc>
          <w:tcPr>
            <w:tcW w:w="646" w:type="dxa"/>
            <w:tcBorders>
              <w:top w:val="nil"/>
              <w:left w:val="nil"/>
              <w:bottom w:val="single" w:sz="4" w:space="0" w:color="auto"/>
              <w:right w:val="single" w:sz="4" w:space="0" w:color="000000" w:themeColor="text1"/>
            </w:tcBorders>
          </w:tcPr>
          <w:p w:rsidR="00152616" w:rsidRPr="00037E67" w:rsidRDefault="00152616" w:rsidP="002748D6">
            <w:pPr>
              <w:pStyle w:val="a"/>
              <w:numPr>
                <w:ilvl w:val="0"/>
                <w:numId w:val="0"/>
              </w:numPr>
            </w:pPr>
          </w:p>
        </w:tc>
        <w:tc>
          <w:tcPr>
            <w:tcW w:w="5108" w:type="dxa"/>
            <w:tcBorders>
              <w:top w:val="nil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:rsidR="00152616" w:rsidRPr="0079539B" w:rsidRDefault="00152616" w:rsidP="005B3310">
            <w:pPr>
              <w:pStyle w:val="-5"/>
            </w:pPr>
          </w:p>
        </w:tc>
        <w:tc>
          <w:tcPr>
            <w:tcW w:w="1420" w:type="dxa"/>
            <w:tcBorders>
              <w:top w:val="nil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:rsidR="00152616" w:rsidRPr="00616FF8" w:rsidRDefault="00152616" w:rsidP="003348E2">
            <w:pPr>
              <w:pStyle w:val="-5"/>
              <w:jc w:val="center"/>
            </w:pPr>
          </w:p>
        </w:tc>
        <w:tc>
          <w:tcPr>
            <w:tcW w:w="2696" w:type="dxa"/>
            <w:tcBorders>
              <w:top w:val="nil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:rsidR="00152616" w:rsidRPr="0079539B" w:rsidRDefault="00152616" w:rsidP="006C359B">
            <w:pPr>
              <w:pStyle w:val="-5"/>
              <w:jc w:val="center"/>
            </w:pPr>
          </w:p>
        </w:tc>
        <w:tc>
          <w:tcPr>
            <w:tcW w:w="2555" w:type="dxa"/>
            <w:tcBorders>
              <w:top w:val="nil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:rsidR="00152616" w:rsidRDefault="00152616" w:rsidP="006C359B">
            <w:pPr>
              <w:pStyle w:val="-5"/>
              <w:jc w:val="center"/>
            </w:pPr>
          </w:p>
        </w:tc>
        <w:tc>
          <w:tcPr>
            <w:tcW w:w="2355" w:type="dxa"/>
            <w:tcBorders>
              <w:top w:val="nil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:rsidR="00152616" w:rsidRDefault="00152616" w:rsidP="006C359B">
            <w:pPr>
              <w:pStyle w:val="-5"/>
              <w:jc w:val="center"/>
            </w:pPr>
          </w:p>
        </w:tc>
        <w:tc>
          <w:tcPr>
            <w:tcW w:w="995" w:type="dxa"/>
            <w:tcBorders>
              <w:top w:val="nil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:rsidR="00152616" w:rsidRDefault="00152616" w:rsidP="003348E2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:rsidR="00152616" w:rsidRPr="007B1C1A" w:rsidRDefault="00152616" w:rsidP="003348E2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:rsidR="00152616" w:rsidRDefault="00152616" w:rsidP="002D3F39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:rsidR="00152616" w:rsidRDefault="00152616" w:rsidP="003348E2">
            <w:pPr>
              <w:pStyle w:val="-"/>
              <w:rPr>
                <w:szCs w:val="26"/>
              </w:rPr>
            </w:pPr>
          </w:p>
        </w:tc>
        <w:tc>
          <w:tcPr>
            <w:tcW w:w="3384" w:type="dxa"/>
            <w:tcBorders>
              <w:top w:val="nil"/>
              <w:left w:val="single" w:sz="4" w:space="0" w:color="000000" w:themeColor="text1"/>
              <w:bottom w:val="single" w:sz="4" w:space="0" w:color="auto"/>
              <w:right w:val="nil"/>
            </w:tcBorders>
          </w:tcPr>
          <w:p w:rsidR="00152616" w:rsidRPr="006A5175" w:rsidRDefault="00152616" w:rsidP="003348E2">
            <w:pPr>
              <w:pStyle w:val="-5"/>
              <w:rPr>
                <w:szCs w:val="26"/>
              </w:rPr>
            </w:pPr>
          </w:p>
        </w:tc>
      </w:tr>
      <w:tr w:rsidR="00152616" w:rsidTr="002748D6">
        <w:trPr>
          <w:trHeight w:val="403"/>
        </w:trPr>
        <w:tc>
          <w:tcPr>
            <w:tcW w:w="64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152616" w:rsidRPr="00037E67" w:rsidRDefault="00152616" w:rsidP="002748D6">
            <w:pPr>
              <w:pStyle w:val="a"/>
              <w:numPr>
                <w:ilvl w:val="0"/>
                <w:numId w:val="0"/>
              </w:numPr>
            </w:pPr>
          </w:p>
        </w:tc>
        <w:tc>
          <w:tcPr>
            <w:tcW w:w="510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152616" w:rsidRPr="0079539B" w:rsidRDefault="00152616" w:rsidP="005B3310">
            <w:pPr>
              <w:pStyle w:val="-5"/>
            </w:pP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152616" w:rsidRPr="00616FF8" w:rsidRDefault="00152616" w:rsidP="003348E2">
            <w:pPr>
              <w:pStyle w:val="-5"/>
              <w:jc w:val="center"/>
            </w:pPr>
          </w:p>
        </w:tc>
        <w:tc>
          <w:tcPr>
            <w:tcW w:w="269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152616" w:rsidRPr="0079539B" w:rsidRDefault="00152616" w:rsidP="006C359B">
            <w:pPr>
              <w:pStyle w:val="-5"/>
              <w:jc w:val="center"/>
            </w:pPr>
          </w:p>
        </w:tc>
        <w:tc>
          <w:tcPr>
            <w:tcW w:w="255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152616" w:rsidRDefault="00152616" w:rsidP="006C359B">
            <w:pPr>
              <w:pStyle w:val="-5"/>
              <w:jc w:val="center"/>
            </w:pPr>
          </w:p>
        </w:tc>
        <w:tc>
          <w:tcPr>
            <w:tcW w:w="235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152616" w:rsidRDefault="00152616" w:rsidP="006C359B">
            <w:pPr>
              <w:pStyle w:val="-5"/>
              <w:jc w:val="center"/>
            </w:pPr>
          </w:p>
        </w:tc>
        <w:tc>
          <w:tcPr>
            <w:tcW w:w="99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152616" w:rsidRDefault="00152616" w:rsidP="003348E2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152616" w:rsidRPr="007B1C1A" w:rsidRDefault="00152616" w:rsidP="003348E2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152616" w:rsidRDefault="00152616" w:rsidP="002D3F39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152616" w:rsidRDefault="00152616" w:rsidP="003348E2">
            <w:pPr>
              <w:pStyle w:val="-"/>
              <w:rPr>
                <w:szCs w:val="26"/>
              </w:rPr>
            </w:pPr>
          </w:p>
        </w:tc>
        <w:tc>
          <w:tcPr>
            <w:tcW w:w="338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152616" w:rsidRPr="006A5175" w:rsidRDefault="00152616" w:rsidP="003348E2">
            <w:pPr>
              <w:pStyle w:val="-5"/>
              <w:rPr>
                <w:szCs w:val="26"/>
              </w:rPr>
            </w:pPr>
          </w:p>
        </w:tc>
      </w:tr>
      <w:tr w:rsidR="00152616" w:rsidTr="002748D6">
        <w:trPr>
          <w:trHeight w:val="403"/>
        </w:trPr>
        <w:tc>
          <w:tcPr>
            <w:tcW w:w="646" w:type="dxa"/>
            <w:tcBorders>
              <w:top w:val="nil"/>
              <w:left w:val="nil"/>
              <w:bottom w:val="nil"/>
              <w:right w:val="nil"/>
            </w:tcBorders>
          </w:tcPr>
          <w:p w:rsidR="00152616" w:rsidRPr="00037E67" w:rsidRDefault="00152616" w:rsidP="002748D6">
            <w:pPr>
              <w:pStyle w:val="a"/>
              <w:numPr>
                <w:ilvl w:val="0"/>
                <w:numId w:val="0"/>
              </w:numPr>
            </w:pPr>
          </w:p>
        </w:tc>
        <w:tc>
          <w:tcPr>
            <w:tcW w:w="5108" w:type="dxa"/>
            <w:tcBorders>
              <w:top w:val="nil"/>
              <w:left w:val="nil"/>
              <w:bottom w:val="nil"/>
              <w:right w:val="nil"/>
            </w:tcBorders>
          </w:tcPr>
          <w:p w:rsidR="00152616" w:rsidRPr="0079539B" w:rsidRDefault="00152616" w:rsidP="005B3310">
            <w:pPr>
              <w:pStyle w:val="-5"/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</w:tcPr>
          <w:p w:rsidR="00152616" w:rsidRPr="00616FF8" w:rsidRDefault="00152616" w:rsidP="003348E2">
            <w:pPr>
              <w:pStyle w:val="-5"/>
              <w:jc w:val="center"/>
            </w:pPr>
          </w:p>
        </w:tc>
        <w:tc>
          <w:tcPr>
            <w:tcW w:w="2696" w:type="dxa"/>
            <w:tcBorders>
              <w:top w:val="nil"/>
              <w:left w:val="nil"/>
              <w:bottom w:val="nil"/>
              <w:right w:val="nil"/>
            </w:tcBorders>
          </w:tcPr>
          <w:p w:rsidR="00152616" w:rsidRPr="0079539B" w:rsidRDefault="00152616" w:rsidP="006C359B">
            <w:pPr>
              <w:pStyle w:val="-5"/>
              <w:jc w:val="center"/>
            </w:pPr>
          </w:p>
        </w:tc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</w:tcPr>
          <w:p w:rsidR="00152616" w:rsidRDefault="00152616" w:rsidP="006C359B">
            <w:pPr>
              <w:pStyle w:val="-5"/>
              <w:jc w:val="center"/>
            </w:pPr>
          </w:p>
        </w:tc>
        <w:tc>
          <w:tcPr>
            <w:tcW w:w="2355" w:type="dxa"/>
            <w:tcBorders>
              <w:top w:val="nil"/>
              <w:left w:val="nil"/>
              <w:bottom w:val="nil"/>
              <w:right w:val="nil"/>
            </w:tcBorders>
          </w:tcPr>
          <w:p w:rsidR="00152616" w:rsidRDefault="00152616" w:rsidP="006C359B">
            <w:pPr>
              <w:pStyle w:val="-5"/>
              <w:jc w:val="center"/>
            </w:pPr>
          </w:p>
        </w:tc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</w:tcPr>
          <w:p w:rsidR="00152616" w:rsidRDefault="00152616" w:rsidP="003348E2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nil"/>
              <w:bottom w:val="nil"/>
              <w:right w:val="nil"/>
            </w:tcBorders>
          </w:tcPr>
          <w:p w:rsidR="00152616" w:rsidRPr="007B1C1A" w:rsidRDefault="00152616" w:rsidP="003348E2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nil"/>
              <w:bottom w:val="nil"/>
              <w:right w:val="nil"/>
            </w:tcBorders>
          </w:tcPr>
          <w:p w:rsidR="00152616" w:rsidRDefault="00152616" w:rsidP="002D3F39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nil"/>
              <w:bottom w:val="nil"/>
              <w:right w:val="nil"/>
            </w:tcBorders>
          </w:tcPr>
          <w:p w:rsidR="00152616" w:rsidRDefault="00152616" w:rsidP="003348E2">
            <w:pPr>
              <w:pStyle w:val="-"/>
              <w:rPr>
                <w:szCs w:val="26"/>
              </w:rPr>
            </w:pPr>
          </w:p>
        </w:tc>
        <w:tc>
          <w:tcPr>
            <w:tcW w:w="3384" w:type="dxa"/>
            <w:tcBorders>
              <w:top w:val="nil"/>
              <w:left w:val="nil"/>
              <w:bottom w:val="nil"/>
              <w:right w:val="nil"/>
            </w:tcBorders>
          </w:tcPr>
          <w:p w:rsidR="00152616" w:rsidRPr="006A5175" w:rsidRDefault="00152616" w:rsidP="003348E2">
            <w:pPr>
              <w:pStyle w:val="-5"/>
              <w:rPr>
                <w:szCs w:val="26"/>
              </w:rPr>
            </w:pPr>
          </w:p>
        </w:tc>
      </w:tr>
      <w:tr w:rsidR="00DB5DC1" w:rsidTr="002748D6">
        <w:trPr>
          <w:trHeight w:val="403"/>
        </w:trPr>
        <w:tc>
          <w:tcPr>
            <w:tcW w:w="646" w:type="dxa"/>
            <w:tcBorders>
              <w:top w:val="nil"/>
              <w:left w:val="nil"/>
              <w:bottom w:val="nil"/>
              <w:right w:val="nil"/>
            </w:tcBorders>
          </w:tcPr>
          <w:p w:rsidR="00DB5DC1" w:rsidRPr="00037E67" w:rsidRDefault="00DB5DC1" w:rsidP="002748D6">
            <w:pPr>
              <w:pStyle w:val="a"/>
              <w:numPr>
                <w:ilvl w:val="0"/>
                <w:numId w:val="0"/>
              </w:numPr>
            </w:pPr>
          </w:p>
        </w:tc>
        <w:tc>
          <w:tcPr>
            <w:tcW w:w="5108" w:type="dxa"/>
            <w:tcBorders>
              <w:top w:val="nil"/>
              <w:left w:val="nil"/>
              <w:bottom w:val="nil"/>
              <w:right w:val="nil"/>
            </w:tcBorders>
          </w:tcPr>
          <w:p w:rsidR="00DB5DC1" w:rsidRPr="0079539B" w:rsidRDefault="00DB5DC1" w:rsidP="005B3310">
            <w:pPr>
              <w:pStyle w:val="-5"/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</w:tcPr>
          <w:p w:rsidR="00DB5DC1" w:rsidRPr="00616FF8" w:rsidRDefault="00DB5DC1" w:rsidP="003348E2">
            <w:pPr>
              <w:pStyle w:val="-5"/>
              <w:jc w:val="center"/>
            </w:pPr>
          </w:p>
        </w:tc>
        <w:tc>
          <w:tcPr>
            <w:tcW w:w="2696" w:type="dxa"/>
            <w:tcBorders>
              <w:top w:val="nil"/>
              <w:left w:val="nil"/>
              <w:bottom w:val="nil"/>
              <w:right w:val="nil"/>
            </w:tcBorders>
          </w:tcPr>
          <w:p w:rsidR="00DB5DC1" w:rsidRPr="0079539B" w:rsidRDefault="00DB5DC1" w:rsidP="006C359B">
            <w:pPr>
              <w:pStyle w:val="-5"/>
              <w:jc w:val="center"/>
            </w:pPr>
          </w:p>
        </w:tc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</w:tcPr>
          <w:p w:rsidR="00DB5DC1" w:rsidRDefault="00DB5DC1" w:rsidP="006C359B">
            <w:pPr>
              <w:pStyle w:val="-5"/>
              <w:jc w:val="center"/>
            </w:pPr>
          </w:p>
        </w:tc>
        <w:tc>
          <w:tcPr>
            <w:tcW w:w="2355" w:type="dxa"/>
            <w:tcBorders>
              <w:top w:val="nil"/>
              <w:left w:val="nil"/>
              <w:bottom w:val="nil"/>
              <w:right w:val="nil"/>
            </w:tcBorders>
          </w:tcPr>
          <w:p w:rsidR="00DB5DC1" w:rsidRDefault="00DB5DC1" w:rsidP="006C359B">
            <w:pPr>
              <w:pStyle w:val="-5"/>
              <w:jc w:val="center"/>
            </w:pPr>
          </w:p>
        </w:tc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</w:tcPr>
          <w:p w:rsidR="00DB5DC1" w:rsidRDefault="00DB5DC1" w:rsidP="003348E2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nil"/>
              <w:bottom w:val="nil"/>
              <w:right w:val="nil"/>
            </w:tcBorders>
          </w:tcPr>
          <w:p w:rsidR="00DB5DC1" w:rsidRPr="007B1C1A" w:rsidRDefault="00DB5DC1" w:rsidP="003348E2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nil"/>
              <w:bottom w:val="nil"/>
              <w:right w:val="nil"/>
            </w:tcBorders>
          </w:tcPr>
          <w:p w:rsidR="00DB5DC1" w:rsidRDefault="00DB5DC1" w:rsidP="002D3F39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nil"/>
              <w:bottom w:val="nil"/>
              <w:right w:val="nil"/>
            </w:tcBorders>
          </w:tcPr>
          <w:p w:rsidR="00DB5DC1" w:rsidRDefault="00DB5DC1" w:rsidP="003348E2">
            <w:pPr>
              <w:pStyle w:val="-"/>
              <w:rPr>
                <w:szCs w:val="26"/>
              </w:rPr>
            </w:pPr>
          </w:p>
        </w:tc>
        <w:tc>
          <w:tcPr>
            <w:tcW w:w="3384" w:type="dxa"/>
            <w:tcBorders>
              <w:top w:val="nil"/>
              <w:left w:val="nil"/>
              <w:bottom w:val="nil"/>
              <w:right w:val="nil"/>
            </w:tcBorders>
          </w:tcPr>
          <w:p w:rsidR="00DB5DC1" w:rsidRPr="006A5175" w:rsidRDefault="00DB5DC1" w:rsidP="003348E2">
            <w:pPr>
              <w:pStyle w:val="-5"/>
              <w:rPr>
                <w:szCs w:val="26"/>
              </w:rPr>
            </w:pPr>
          </w:p>
        </w:tc>
      </w:tr>
      <w:tr w:rsidR="00152616" w:rsidTr="002748D6">
        <w:trPr>
          <w:trHeight w:val="403"/>
        </w:trPr>
        <w:tc>
          <w:tcPr>
            <w:tcW w:w="646" w:type="dxa"/>
            <w:tcBorders>
              <w:top w:val="nil"/>
              <w:left w:val="nil"/>
              <w:bottom w:val="nil"/>
              <w:right w:val="nil"/>
            </w:tcBorders>
          </w:tcPr>
          <w:p w:rsidR="00152616" w:rsidRPr="00037E67" w:rsidRDefault="00152616" w:rsidP="002748D6">
            <w:pPr>
              <w:pStyle w:val="a"/>
              <w:numPr>
                <w:ilvl w:val="0"/>
                <w:numId w:val="0"/>
              </w:numPr>
            </w:pPr>
          </w:p>
        </w:tc>
        <w:tc>
          <w:tcPr>
            <w:tcW w:w="5108" w:type="dxa"/>
            <w:tcBorders>
              <w:top w:val="nil"/>
              <w:left w:val="nil"/>
              <w:bottom w:val="nil"/>
              <w:right w:val="nil"/>
            </w:tcBorders>
          </w:tcPr>
          <w:p w:rsidR="00152616" w:rsidRPr="0079539B" w:rsidRDefault="00152616" w:rsidP="005B3310">
            <w:pPr>
              <w:pStyle w:val="-5"/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</w:tcPr>
          <w:p w:rsidR="00152616" w:rsidRPr="00616FF8" w:rsidRDefault="00152616" w:rsidP="003348E2">
            <w:pPr>
              <w:pStyle w:val="-5"/>
              <w:jc w:val="center"/>
            </w:pPr>
          </w:p>
        </w:tc>
        <w:tc>
          <w:tcPr>
            <w:tcW w:w="2696" w:type="dxa"/>
            <w:tcBorders>
              <w:top w:val="nil"/>
              <w:left w:val="nil"/>
              <w:bottom w:val="nil"/>
              <w:right w:val="nil"/>
            </w:tcBorders>
          </w:tcPr>
          <w:p w:rsidR="00152616" w:rsidRPr="0079539B" w:rsidRDefault="00152616" w:rsidP="006C359B">
            <w:pPr>
              <w:pStyle w:val="-5"/>
              <w:jc w:val="center"/>
            </w:pPr>
          </w:p>
        </w:tc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</w:tcPr>
          <w:p w:rsidR="00152616" w:rsidRDefault="00152616" w:rsidP="006C359B">
            <w:pPr>
              <w:pStyle w:val="-5"/>
              <w:jc w:val="center"/>
            </w:pPr>
          </w:p>
        </w:tc>
        <w:tc>
          <w:tcPr>
            <w:tcW w:w="2355" w:type="dxa"/>
            <w:tcBorders>
              <w:top w:val="nil"/>
              <w:left w:val="nil"/>
              <w:bottom w:val="nil"/>
              <w:right w:val="nil"/>
            </w:tcBorders>
          </w:tcPr>
          <w:p w:rsidR="00152616" w:rsidRDefault="00152616" w:rsidP="006C359B">
            <w:pPr>
              <w:pStyle w:val="-5"/>
              <w:jc w:val="center"/>
            </w:pPr>
          </w:p>
        </w:tc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</w:tcPr>
          <w:p w:rsidR="00152616" w:rsidRDefault="00152616" w:rsidP="003348E2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nil"/>
              <w:bottom w:val="nil"/>
              <w:right w:val="nil"/>
            </w:tcBorders>
          </w:tcPr>
          <w:p w:rsidR="00152616" w:rsidRPr="007B1C1A" w:rsidRDefault="00152616" w:rsidP="003348E2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nil"/>
              <w:bottom w:val="nil"/>
              <w:right w:val="nil"/>
            </w:tcBorders>
          </w:tcPr>
          <w:p w:rsidR="00152616" w:rsidRDefault="00152616" w:rsidP="002D3F39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nil"/>
              <w:bottom w:val="nil"/>
              <w:right w:val="nil"/>
            </w:tcBorders>
          </w:tcPr>
          <w:p w:rsidR="00152616" w:rsidRDefault="00152616" w:rsidP="003348E2">
            <w:pPr>
              <w:pStyle w:val="-"/>
              <w:rPr>
                <w:szCs w:val="26"/>
              </w:rPr>
            </w:pPr>
          </w:p>
        </w:tc>
        <w:tc>
          <w:tcPr>
            <w:tcW w:w="3384" w:type="dxa"/>
            <w:tcBorders>
              <w:top w:val="nil"/>
              <w:left w:val="nil"/>
              <w:bottom w:val="nil"/>
              <w:right w:val="nil"/>
            </w:tcBorders>
          </w:tcPr>
          <w:p w:rsidR="00152616" w:rsidRPr="006A5175" w:rsidRDefault="00152616" w:rsidP="003348E2">
            <w:pPr>
              <w:pStyle w:val="-5"/>
              <w:rPr>
                <w:szCs w:val="26"/>
              </w:rPr>
            </w:pPr>
          </w:p>
        </w:tc>
      </w:tr>
      <w:tr w:rsidR="00152616" w:rsidTr="002748D6">
        <w:trPr>
          <w:trHeight w:val="403"/>
        </w:trPr>
        <w:tc>
          <w:tcPr>
            <w:tcW w:w="646" w:type="dxa"/>
            <w:tcBorders>
              <w:top w:val="nil"/>
              <w:left w:val="nil"/>
              <w:bottom w:val="nil"/>
              <w:right w:val="nil"/>
            </w:tcBorders>
          </w:tcPr>
          <w:p w:rsidR="00152616" w:rsidRPr="00037E67" w:rsidRDefault="00152616" w:rsidP="002748D6">
            <w:pPr>
              <w:pStyle w:val="a"/>
              <w:numPr>
                <w:ilvl w:val="0"/>
                <w:numId w:val="0"/>
              </w:numPr>
            </w:pPr>
          </w:p>
        </w:tc>
        <w:tc>
          <w:tcPr>
            <w:tcW w:w="5108" w:type="dxa"/>
            <w:tcBorders>
              <w:top w:val="nil"/>
              <w:left w:val="nil"/>
              <w:bottom w:val="nil"/>
              <w:right w:val="nil"/>
            </w:tcBorders>
          </w:tcPr>
          <w:p w:rsidR="00152616" w:rsidRPr="0079539B" w:rsidRDefault="00152616" w:rsidP="005B3310">
            <w:pPr>
              <w:pStyle w:val="-5"/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</w:tcPr>
          <w:p w:rsidR="00152616" w:rsidRPr="00616FF8" w:rsidRDefault="00152616" w:rsidP="003348E2">
            <w:pPr>
              <w:pStyle w:val="-5"/>
              <w:jc w:val="center"/>
            </w:pPr>
          </w:p>
        </w:tc>
        <w:tc>
          <w:tcPr>
            <w:tcW w:w="2696" w:type="dxa"/>
            <w:tcBorders>
              <w:top w:val="nil"/>
              <w:left w:val="nil"/>
              <w:bottom w:val="nil"/>
              <w:right w:val="nil"/>
            </w:tcBorders>
          </w:tcPr>
          <w:p w:rsidR="00152616" w:rsidRPr="0079539B" w:rsidRDefault="00152616" w:rsidP="006C359B">
            <w:pPr>
              <w:pStyle w:val="-5"/>
              <w:jc w:val="center"/>
            </w:pPr>
          </w:p>
        </w:tc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</w:tcPr>
          <w:p w:rsidR="00152616" w:rsidRDefault="00152616" w:rsidP="006C359B">
            <w:pPr>
              <w:pStyle w:val="-5"/>
              <w:jc w:val="center"/>
            </w:pPr>
          </w:p>
        </w:tc>
        <w:tc>
          <w:tcPr>
            <w:tcW w:w="2355" w:type="dxa"/>
            <w:tcBorders>
              <w:top w:val="nil"/>
              <w:left w:val="nil"/>
              <w:bottom w:val="nil"/>
              <w:right w:val="nil"/>
            </w:tcBorders>
          </w:tcPr>
          <w:p w:rsidR="00152616" w:rsidRDefault="00152616" w:rsidP="006C359B">
            <w:pPr>
              <w:pStyle w:val="-5"/>
              <w:jc w:val="center"/>
            </w:pPr>
          </w:p>
        </w:tc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</w:tcPr>
          <w:p w:rsidR="00152616" w:rsidRDefault="00152616" w:rsidP="003348E2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nil"/>
              <w:bottom w:val="nil"/>
              <w:right w:val="nil"/>
            </w:tcBorders>
          </w:tcPr>
          <w:p w:rsidR="00152616" w:rsidRPr="007B1C1A" w:rsidRDefault="00152616" w:rsidP="003348E2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nil"/>
              <w:bottom w:val="nil"/>
              <w:right w:val="nil"/>
            </w:tcBorders>
          </w:tcPr>
          <w:p w:rsidR="00152616" w:rsidRDefault="00152616" w:rsidP="002D3F39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nil"/>
              <w:bottom w:val="nil"/>
              <w:right w:val="nil"/>
            </w:tcBorders>
          </w:tcPr>
          <w:p w:rsidR="00152616" w:rsidRDefault="00152616" w:rsidP="003348E2">
            <w:pPr>
              <w:pStyle w:val="-"/>
              <w:rPr>
                <w:szCs w:val="26"/>
              </w:rPr>
            </w:pPr>
          </w:p>
        </w:tc>
        <w:tc>
          <w:tcPr>
            <w:tcW w:w="3384" w:type="dxa"/>
            <w:tcBorders>
              <w:top w:val="nil"/>
              <w:left w:val="nil"/>
              <w:bottom w:val="nil"/>
              <w:right w:val="nil"/>
            </w:tcBorders>
          </w:tcPr>
          <w:p w:rsidR="00152616" w:rsidRPr="006A5175" w:rsidRDefault="00152616" w:rsidP="003348E2">
            <w:pPr>
              <w:pStyle w:val="-5"/>
              <w:rPr>
                <w:szCs w:val="26"/>
              </w:rPr>
            </w:pPr>
          </w:p>
        </w:tc>
      </w:tr>
      <w:tr w:rsidR="00152616" w:rsidTr="002748D6">
        <w:trPr>
          <w:trHeight w:val="403"/>
        </w:trPr>
        <w:tc>
          <w:tcPr>
            <w:tcW w:w="646" w:type="dxa"/>
            <w:tcBorders>
              <w:top w:val="nil"/>
              <w:left w:val="nil"/>
              <w:bottom w:val="nil"/>
              <w:right w:val="nil"/>
            </w:tcBorders>
          </w:tcPr>
          <w:p w:rsidR="00152616" w:rsidRPr="00037E67" w:rsidRDefault="00152616" w:rsidP="002748D6">
            <w:pPr>
              <w:pStyle w:val="a"/>
              <w:numPr>
                <w:ilvl w:val="0"/>
                <w:numId w:val="0"/>
              </w:numPr>
            </w:pPr>
          </w:p>
        </w:tc>
        <w:tc>
          <w:tcPr>
            <w:tcW w:w="5108" w:type="dxa"/>
            <w:tcBorders>
              <w:top w:val="nil"/>
              <w:left w:val="nil"/>
              <w:bottom w:val="nil"/>
              <w:right w:val="nil"/>
            </w:tcBorders>
          </w:tcPr>
          <w:p w:rsidR="00152616" w:rsidRPr="0079539B" w:rsidRDefault="00152616" w:rsidP="005B3310">
            <w:pPr>
              <w:pStyle w:val="-5"/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</w:tcPr>
          <w:p w:rsidR="00152616" w:rsidRPr="00616FF8" w:rsidRDefault="00152616" w:rsidP="003348E2">
            <w:pPr>
              <w:pStyle w:val="-5"/>
              <w:jc w:val="center"/>
            </w:pPr>
          </w:p>
        </w:tc>
        <w:tc>
          <w:tcPr>
            <w:tcW w:w="2696" w:type="dxa"/>
            <w:tcBorders>
              <w:top w:val="nil"/>
              <w:left w:val="nil"/>
              <w:bottom w:val="nil"/>
              <w:right w:val="nil"/>
            </w:tcBorders>
          </w:tcPr>
          <w:p w:rsidR="00152616" w:rsidRPr="0079539B" w:rsidRDefault="00152616" w:rsidP="006C359B">
            <w:pPr>
              <w:pStyle w:val="-5"/>
              <w:jc w:val="center"/>
            </w:pPr>
          </w:p>
        </w:tc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</w:tcPr>
          <w:p w:rsidR="00152616" w:rsidRDefault="00152616" w:rsidP="006C359B">
            <w:pPr>
              <w:pStyle w:val="-5"/>
              <w:jc w:val="center"/>
            </w:pPr>
          </w:p>
        </w:tc>
        <w:tc>
          <w:tcPr>
            <w:tcW w:w="2355" w:type="dxa"/>
            <w:tcBorders>
              <w:top w:val="nil"/>
              <w:left w:val="nil"/>
              <w:bottom w:val="nil"/>
              <w:right w:val="nil"/>
            </w:tcBorders>
          </w:tcPr>
          <w:p w:rsidR="00152616" w:rsidRDefault="00152616" w:rsidP="006C359B">
            <w:pPr>
              <w:pStyle w:val="-5"/>
              <w:jc w:val="center"/>
            </w:pPr>
          </w:p>
        </w:tc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</w:tcPr>
          <w:p w:rsidR="00152616" w:rsidRDefault="00152616" w:rsidP="003348E2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nil"/>
              <w:bottom w:val="nil"/>
              <w:right w:val="nil"/>
            </w:tcBorders>
          </w:tcPr>
          <w:p w:rsidR="00152616" w:rsidRPr="007B1C1A" w:rsidRDefault="00152616" w:rsidP="003348E2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nil"/>
              <w:bottom w:val="nil"/>
              <w:right w:val="nil"/>
            </w:tcBorders>
          </w:tcPr>
          <w:p w:rsidR="00152616" w:rsidRDefault="00152616" w:rsidP="002D3F39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nil"/>
              <w:bottom w:val="nil"/>
              <w:right w:val="nil"/>
            </w:tcBorders>
          </w:tcPr>
          <w:p w:rsidR="00152616" w:rsidRDefault="00152616" w:rsidP="003348E2">
            <w:pPr>
              <w:pStyle w:val="-"/>
              <w:rPr>
                <w:szCs w:val="26"/>
              </w:rPr>
            </w:pPr>
          </w:p>
        </w:tc>
        <w:tc>
          <w:tcPr>
            <w:tcW w:w="3384" w:type="dxa"/>
            <w:tcBorders>
              <w:top w:val="nil"/>
              <w:left w:val="nil"/>
              <w:bottom w:val="nil"/>
              <w:right w:val="nil"/>
            </w:tcBorders>
          </w:tcPr>
          <w:p w:rsidR="00152616" w:rsidRPr="006A5175" w:rsidRDefault="00152616" w:rsidP="003348E2">
            <w:pPr>
              <w:pStyle w:val="-5"/>
              <w:rPr>
                <w:szCs w:val="26"/>
              </w:rPr>
            </w:pPr>
          </w:p>
        </w:tc>
      </w:tr>
      <w:tr w:rsidR="00152616" w:rsidTr="00152616">
        <w:trPr>
          <w:trHeight w:val="403"/>
        </w:trPr>
        <w:tc>
          <w:tcPr>
            <w:tcW w:w="646" w:type="dxa"/>
            <w:tcBorders>
              <w:top w:val="nil"/>
              <w:left w:val="nil"/>
              <w:bottom w:val="nil"/>
              <w:right w:val="single" w:sz="4" w:space="0" w:color="000000" w:themeColor="text1"/>
            </w:tcBorders>
          </w:tcPr>
          <w:p w:rsidR="00152616" w:rsidRPr="00037E67" w:rsidRDefault="00152616" w:rsidP="002748D6">
            <w:pPr>
              <w:pStyle w:val="a"/>
              <w:numPr>
                <w:ilvl w:val="0"/>
                <w:numId w:val="0"/>
              </w:numPr>
            </w:pPr>
          </w:p>
        </w:tc>
        <w:tc>
          <w:tcPr>
            <w:tcW w:w="5108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152616" w:rsidRPr="0079539B" w:rsidRDefault="00152616" w:rsidP="005B3310">
            <w:pPr>
              <w:pStyle w:val="-5"/>
            </w:pPr>
          </w:p>
        </w:tc>
        <w:tc>
          <w:tcPr>
            <w:tcW w:w="1420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152616" w:rsidRPr="00616FF8" w:rsidRDefault="00152616" w:rsidP="003348E2">
            <w:pPr>
              <w:pStyle w:val="-5"/>
              <w:jc w:val="center"/>
            </w:pPr>
          </w:p>
        </w:tc>
        <w:tc>
          <w:tcPr>
            <w:tcW w:w="2696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152616" w:rsidRPr="0079539B" w:rsidRDefault="00152616" w:rsidP="006C359B">
            <w:pPr>
              <w:pStyle w:val="-5"/>
              <w:jc w:val="center"/>
            </w:pPr>
          </w:p>
        </w:tc>
        <w:tc>
          <w:tcPr>
            <w:tcW w:w="25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152616" w:rsidRDefault="00152616" w:rsidP="006C359B">
            <w:pPr>
              <w:pStyle w:val="-5"/>
              <w:jc w:val="center"/>
            </w:pPr>
          </w:p>
        </w:tc>
        <w:tc>
          <w:tcPr>
            <w:tcW w:w="23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152616" w:rsidRDefault="00152616" w:rsidP="006C359B">
            <w:pPr>
              <w:pStyle w:val="-5"/>
              <w:jc w:val="center"/>
            </w:pPr>
          </w:p>
        </w:tc>
        <w:tc>
          <w:tcPr>
            <w:tcW w:w="99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152616" w:rsidRDefault="00152616" w:rsidP="003348E2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152616" w:rsidRPr="007B1C1A" w:rsidRDefault="00152616" w:rsidP="003348E2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152616" w:rsidRDefault="00152616" w:rsidP="002D3F39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152616" w:rsidRDefault="00152616" w:rsidP="003348E2">
            <w:pPr>
              <w:pStyle w:val="-"/>
              <w:rPr>
                <w:szCs w:val="26"/>
              </w:rPr>
            </w:pPr>
          </w:p>
        </w:tc>
        <w:tc>
          <w:tcPr>
            <w:tcW w:w="3384" w:type="dxa"/>
            <w:tcBorders>
              <w:top w:val="nil"/>
              <w:left w:val="single" w:sz="4" w:space="0" w:color="000000" w:themeColor="text1"/>
              <w:bottom w:val="nil"/>
              <w:right w:val="nil"/>
            </w:tcBorders>
          </w:tcPr>
          <w:p w:rsidR="00152616" w:rsidRPr="006A5175" w:rsidRDefault="00152616" w:rsidP="003348E2">
            <w:pPr>
              <w:pStyle w:val="-5"/>
              <w:rPr>
                <w:szCs w:val="26"/>
              </w:rPr>
            </w:pPr>
          </w:p>
        </w:tc>
      </w:tr>
      <w:tr w:rsidR="00152616" w:rsidTr="00152616">
        <w:trPr>
          <w:trHeight w:val="403"/>
        </w:trPr>
        <w:tc>
          <w:tcPr>
            <w:tcW w:w="646" w:type="dxa"/>
            <w:tcBorders>
              <w:top w:val="nil"/>
              <w:left w:val="nil"/>
              <w:bottom w:val="nil"/>
              <w:right w:val="single" w:sz="4" w:space="0" w:color="000000" w:themeColor="text1"/>
            </w:tcBorders>
          </w:tcPr>
          <w:p w:rsidR="00152616" w:rsidRPr="00037E67" w:rsidRDefault="00152616" w:rsidP="002748D6">
            <w:pPr>
              <w:pStyle w:val="a"/>
              <w:numPr>
                <w:ilvl w:val="0"/>
                <w:numId w:val="0"/>
              </w:numPr>
            </w:pPr>
          </w:p>
        </w:tc>
        <w:tc>
          <w:tcPr>
            <w:tcW w:w="5108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152616" w:rsidRPr="0079539B" w:rsidRDefault="002748D6" w:rsidP="002748D6">
            <w:pPr>
              <w:pStyle w:val="-e"/>
            </w:pPr>
            <w:r>
              <w:t>Соединители контактные</w:t>
            </w:r>
          </w:p>
        </w:tc>
        <w:tc>
          <w:tcPr>
            <w:tcW w:w="1420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152616" w:rsidRPr="00616FF8" w:rsidRDefault="00152616" w:rsidP="003348E2">
            <w:pPr>
              <w:pStyle w:val="-5"/>
              <w:jc w:val="center"/>
            </w:pPr>
          </w:p>
        </w:tc>
        <w:tc>
          <w:tcPr>
            <w:tcW w:w="2696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152616" w:rsidRPr="0079539B" w:rsidRDefault="00152616" w:rsidP="006C359B">
            <w:pPr>
              <w:pStyle w:val="-5"/>
              <w:jc w:val="center"/>
            </w:pPr>
          </w:p>
        </w:tc>
        <w:tc>
          <w:tcPr>
            <w:tcW w:w="25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152616" w:rsidRDefault="00152616" w:rsidP="006C359B">
            <w:pPr>
              <w:pStyle w:val="-5"/>
              <w:jc w:val="center"/>
            </w:pPr>
          </w:p>
        </w:tc>
        <w:tc>
          <w:tcPr>
            <w:tcW w:w="23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152616" w:rsidRDefault="00152616" w:rsidP="006C359B">
            <w:pPr>
              <w:pStyle w:val="-5"/>
              <w:jc w:val="center"/>
            </w:pPr>
          </w:p>
        </w:tc>
        <w:tc>
          <w:tcPr>
            <w:tcW w:w="99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152616" w:rsidRDefault="00152616" w:rsidP="003348E2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152616" w:rsidRPr="007B1C1A" w:rsidRDefault="00152616" w:rsidP="003348E2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152616" w:rsidRDefault="00152616" w:rsidP="002D3F39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152616" w:rsidRDefault="00152616" w:rsidP="003348E2">
            <w:pPr>
              <w:pStyle w:val="-"/>
              <w:rPr>
                <w:szCs w:val="26"/>
              </w:rPr>
            </w:pPr>
          </w:p>
        </w:tc>
        <w:tc>
          <w:tcPr>
            <w:tcW w:w="3384" w:type="dxa"/>
            <w:tcBorders>
              <w:top w:val="nil"/>
              <w:left w:val="single" w:sz="4" w:space="0" w:color="000000" w:themeColor="text1"/>
              <w:bottom w:val="nil"/>
              <w:right w:val="nil"/>
            </w:tcBorders>
          </w:tcPr>
          <w:p w:rsidR="00152616" w:rsidRPr="006A5175" w:rsidRDefault="00152616" w:rsidP="003348E2">
            <w:pPr>
              <w:pStyle w:val="-5"/>
              <w:rPr>
                <w:szCs w:val="26"/>
              </w:rPr>
            </w:pPr>
          </w:p>
        </w:tc>
      </w:tr>
      <w:tr w:rsidR="00152616" w:rsidTr="00152616">
        <w:trPr>
          <w:trHeight w:val="403"/>
        </w:trPr>
        <w:tc>
          <w:tcPr>
            <w:tcW w:w="646" w:type="dxa"/>
            <w:tcBorders>
              <w:top w:val="nil"/>
              <w:left w:val="nil"/>
              <w:bottom w:val="nil"/>
              <w:right w:val="single" w:sz="4" w:space="0" w:color="000000" w:themeColor="text1"/>
            </w:tcBorders>
          </w:tcPr>
          <w:p w:rsidR="00152616" w:rsidRPr="00037E67" w:rsidRDefault="00152616" w:rsidP="002748D6">
            <w:pPr>
              <w:pStyle w:val="a"/>
              <w:numPr>
                <w:ilvl w:val="0"/>
                <w:numId w:val="0"/>
              </w:numPr>
            </w:pPr>
          </w:p>
        </w:tc>
        <w:tc>
          <w:tcPr>
            <w:tcW w:w="5108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152616" w:rsidRPr="0079539B" w:rsidRDefault="00152616" w:rsidP="005B3310">
            <w:pPr>
              <w:pStyle w:val="-5"/>
            </w:pPr>
          </w:p>
        </w:tc>
        <w:tc>
          <w:tcPr>
            <w:tcW w:w="1420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152616" w:rsidRPr="00616FF8" w:rsidRDefault="00152616" w:rsidP="003348E2">
            <w:pPr>
              <w:pStyle w:val="-5"/>
              <w:jc w:val="center"/>
            </w:pPr>
          </w:p>
        </w:tc>
        <w:tc>
          <w:tcPr>
            <w:tcW w:w="2696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152616" w:rsidRPr="0079539B" w:rsidRDefault="00152616" w:rsidP="006C359B">
            <w:pPr>
              <w:pStyle w:val="-5"/>
              <w:jc w:val="center"/>
            </w:pPr>
          </w:p>
        </w:tc>
        <w:tc>
          <w:tcPr>
            <w:tcW w:w="25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152616" w:rsidRDefault="00152616" w:rsidP="006C359B">
            <w:pPr>
              <w:pStyle w:val="-5"/>
              <w:jc w:val="center"/>
            </w:pPr>
          </w:p>
        </w:tc>
        <w:tc>
          <w:tcPr>
            <w:tcW w:w="23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152616" w:rsidRDefault="00152616" w:rsidP="006C359B">
            <w:pPr>
              <w:pStyle w:val="-5"/>
              <w:jc w:val="center"/>
            </w:pPr>
          </w:p>
        </w:tc>
        <w:tc>
          <w:tcPr>
            <w:tcW w:w="99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152616" w:rsidRDefault="00152616" w:rsidP="003348E2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152616" w:rsidRPr="007B1C1A" w:rsidRDefault="00152616" w:rsidP="003348E2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152616" w:rsidRDefault="00152616" w:rsidP="002D3F39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152616" w:rsidRDefault="00152616" w:rsidP="003348E2">
            <w:pPr>
              <w:pStyle w:val="-"/>
              <w:rPr>
                <w:szCs w:val="26"/>
              </w:rPr>
            </w:pPr>
          </w:p>
        </w:tc>
        <w:tc>
          <w:tcPr>
            <w:tcW w:w="3384" w:type="dxa"/>
            <w:tcBorders>
              <w:top w:val="nil"/>
              <w:left w:val="single" w:sz="4" w:space="0" w:color="000000" w:themeColor="text1"/>
              <w:bottom w:val="nil"/>
              <w:right w:val="nil"/>
            </w:tcBorders>
          </w:tcPr>
          <w:p w:rsidR="00152616" w:rsidRPr="006A5175" w:rsidRDefault="00152616" w:rsidP="003348E2">
            <w:pPr>
              <w:pStyle w:val="-5"/>
              <w:rPr>
                <w:szCs w:val="26"/>
              </w:rPr>
            </w:pPr>
          </w:p>
        </w:tc>
      </w:tr>
      <w:tr w:rsidR="0071053A" w:rsidTr="00152616">
        <w:trPr>
          <w:trHeight w:val="403"/>
        </w:trPr>
        <w:tc>
          <w:tcPr>
            <w:tcW w:w="646" w:type="dxa"/>
            <w:tcBorders>
              <w:top w:val="nil"/>
              <w:left w:val="nil"/>
              <w:bottom w:val="nil"/>
              <w:right w:val="single" w:sz="4" w:space="0" w:color="000000" w:themeColor="text1"/>
            </w:tcBorders>
          </w:tcPr>
          <w:p w:rsidR="0071053A" w:rsidRPr="00037E67" w:rsidRDefault="0071053A" w:rsidP="003348E2">
            <w:pPr>
              <w:pStyle w:val="a"/>
            </w:pPr>
          </w:p>
        </w:tc>
        <w:tc>
          <w:tcPr>
            <w:tcW w:w="5108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71053A" w:rsidRPr="002748D6" w:rsidRDefault="0071053A" w:rsidP="005B3310">
            <w:pPr>
              <w:pStyle w:val="-5"/>
            </w:pPr>
            <w:r w:rsidRPr="0071053A">
              <w:t>Вилка СНП348-2ВП32-В</w:t>
            </w:r>
          </w:p>
        </w:tc>
        <w:tc>
          <w:tcPr>
            <w:tcW w:w="1420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71053A" w:rsidRPr="00616FF8" w:rsidRDefault="004321C8" w:rsidP="003348E2">
            <w:pPr>
              <w:pStyle w:val="-5"/>
              <w:jc w:val="center"/>
            </w:pPr>
            <w:r w:rsidRPr="00616FF8">
              <w:t>─</w:t>
            </w:r>
          </w:p>
        </w:tc>
        <w:tc>
          <w:tcPr>
            <w:tcW w:w="2696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71053A" w:rsidRPr="0079539B" w:rsidRDefault="0071053A" w:rsidP="006C359B">
            <w:pPr>
              <w:pStyle w:val="-5"/>
              <w:jc w:val="center"/>
            </w:pPr>
            <w:r>
              <w:t>РЮМК.430420.013</w:t>
            </w:r>
            <w:r w:rsidRPr="0071053A">
              <w:t>ТУ</w:t>
            </w:r>
          </w:p>
        </w:tc>
        <w:tc>
          <w:tcPr>
            <w:tcW w:w="25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71053A" w:rsidRDefault="009574A1" w:rsidP="006C359B">
            <w:pPr>
              <w:pStyle w:val="-5"/>
              <w:jc w:val="center"/>
            </w:pPr>
            <w:r>
              <w:t>АО «Электродеталь»</w:t>
            </w:r>
          </w:p>
        </w:tc>
        <w:tc>
          <w:tcPr>
            <w:tcW w:w="23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71053A" w:rsidRDefault="00544B5F" w:rsidP="006C359B">
            <w:pPr>
              <w:pStyle w:val="-5"/>
              <w:jc w:val="center"/>
            </w:pPr>
            <w:r>
              <w:fldChar w:fldCharType="begin"/>
            </w:r>
            <w:r>
              <w:instrText xml:space="preserve"> REF DecNum \h  \* MERGEFORMAT </w:instrText>
            </w:r>
            <w:r>
              <w:fldChar w:fldCharType="separate"/>
            </w:r>
            <w:r>
              <w:rPr>
                <w:noProof/>
              </w:rPr>
              <w:t>ВБМА.469435.000</w:t>
            </w:r>
            <w:r>
              <w:fldChar w:fldCharType="end"/>
            </w:r>
          </w:p>
        </w:tc>
        <w:tc>
          <w:tcPr>
            <w:tcW w:w="99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71053A" w:rsidRPr="004321C8" w:rsidRDefault="004321C8" w:rsidP="003348E2">
            <w:pPr>
              <w:pStyle w:val="-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1</w:t>
            </w: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71053A" w:rsidRPr="007B1C1A" w:rsidRDefault="0071053A" w:rsidP="003348E2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71053A" w:rsidRPr="006D5D75" w:rsidRDefault="006D5D75" w:rsidP="002D3F39">
            <w:pPr>
              <w:pStyle w:val="-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1</w:t>
            </w: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71053A" w:rsidRPr="004321C8" w:rsidRDefault="006D5D75" w:rsidP="003348E2">
            <w:pPr>
              <w:pStyle w:val="-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2</w:t>
            </w:r>
          </w:p>
        </w:tc>
        <w:tc>
          <w:tcPr>
            <w:tcW w:w="3384" w:type="dxa"/>
            <w:tcBorders>
              <w:top w:val="nil"/>
              <w:left w:val="single" w:sz="4" w:space="0" w:color="000000" w:themeColor="text1"/>
              <w:bottom w:val="nil"/>
              <w:right w:val="nil"/>
            </w:tcBorders>
          </w:tcPr>
          <w:p w:rsidR="0071053A" w:rsidRPr="006A5175" w:rsidRDefault="0071053A" w:rsidP="003348E2">
            <w:pPr>
              <w:pStyle w:val="-5"/>
              <w:rPr>
                <w:szCs w:val="26"/>
              </w:rPr>
            </w:pPr>
          </w:p>
        </w:tc>
      </w:tr>
      <w:tr w:rsidR="0071053A" w:rsidTr="00152616">
        <w:trPr>
          <w:trHeight w:val="403"/>
        </w:trPr>
        <w:tc>
          <w:tcPr>
            <w:tcW w:w="646" w:type="dxa"/>
            <w:tcBorders>
              <w:top w:val="nil"/>
              <w:left w:val="nil"/>
              <w:bottom w:val="nil"/>
              <w:right w:val="single" w:sz="4" w:space="0" w:color="000000" w:themeColor="text1"/>
            </w:tcBorders>
          </w:tcPr>
          <w:p w:rsidR="0071053A" w:rsidRPr="00037E67" w:rsidRDefault="0071053A" w:rsidP="003348E2">
            <w:pPr>
              <w:pStyle w:val="a"/>
            </w:pPr>
          </w:p>
        </w:tc>
        <w:tc>
          <w:tcPr>
            <w:tcW w:w="5108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71053A" w:rsidRPr="002748D6" w:rsidRDefault="0071053A" w:rsidP="005B3310">
            <w:pPr>
              <w:pStyle w:val="-5"/>
            </w:pPr>
            <w:r w:rsidRPr="0071053A">
              <w:t>Вилка СНП347-20ВП21-В</w:t>
            </w:r>
          </w:p>
        </w:tc>
        <w:tc>
          <w:tcPr>
            <w:tcW w:w="1420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71053A" w:rsidRPr="00616FF8" w:rsidRDefault="004321C8" w:rsidP="003348E2">
            <w:pPr>
              <w:pStyle w:val="-5"/>
              <w:jc w:val="center"/>
            </w:pPr>
            <w:r w:rsidRPr="00616FF8">
              <w:t>─</w:t>
            </w:r>
          </w:p>
        </w:tc>
        <w:tc>
          <w:tcPr>
            <w:tcW w:w="2696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71053A" w:rsidRPr="0079539B" w:rsidRDefault="0071053A" w:rsidP="006C359B">
            <w:pPr>
              <w:pStyle w:val="-5"/>
              <w:jc w:val="center"/>
            </w:pPr>
            <w:r w:rsidRPr="0071053A">
              <w:t>РЮМК.430420.012ТУ</w:t>
            </w:r>
          </w:p>
        </w:tc>
        <w:tc>
          <w:tcPr>
            <w:tcW w:w="25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71053A" w:rsidRDefault="009574A1" w:rsidP="006C359B">
            <w:pPr>
              <w:pStyle w:val="-5"/>
              <w:jc w:val="center"/>
            </w:pPr>
            <w:r>
              <w:t>АО «Электродеталь»</w:t>
            </w:r>
          </w:p>
        </w:tc>
        <w:tc>
          <w:tcPr>
            <w:tcW w:w="23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71053A" w:rsidRDefault="00544B5F" w:rsidP="006C359B">
            <w:pPr>
              <w:pStyle w:val="-5"/>
              <w:jc w:val="center"/>
            </w:pPr>
            <w:r>
              <w:fldChar w:fldCharType="begin"/>
            </w:r>
            <w:r>
              <w:instrText xml:space="preserve"> REF DecNum \h  \* MERGEFORMAT </w:instrText>
            </w:r>
            <w:r>
              <w:fldChar w:fldCharType="separate"/>
            </w:r>
            <w:r>
              <w:rPr>
                <w:noProof/>
              </w:rPr>
              <w:t>ВБМА.469435.000</w:t>
            </w:r>
            <w:r>
              <w:fldChar w:fldCharType="end"/>
            </w:r>
          </w:p>
        </w:tc>
        <w:tc>
          <w:tcPr>
            <w:tcW w:w="99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71053A" w:rsidRPr="004321C8" w:rsidRDefault="004321C8" w:rsidP="003348E2">
            <w:pPr>
              <w:pStyle w:val="-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1</w:t>
            </w: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71053A" w:rsidRPr="007B1C1A" w:rsidRDefault="0071053A" w:rsidP="003348E2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71053A" w:rsidRPr="006D5D75" w:rsidRDefault="006D5D75" w:rsidP="002D3F39">
            <w:pPr>
              <w:pStyle w:val="-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1</w:t>
            </w: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71053A" w:rsidRPr="004321C8" w:rsidRDefault="006D5D75" w:rsidP="003348E2">
            <w:pPr>
              <w:pStyle w:val="-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2</w:t>
            </w:r>
          </w:p>
        </w:tc>
        <w:tc>
          <w:tcPr>
            <w:tcW w:w="3384" w:type="dxa"/>
            <w:tcBorders>
              <w:top w:val="nil"/>
              <w:left w:val="single" w:sz="4" w:space="0" w:color="000000" w:themeColor="text1"/>
              <w:bottom w:val="nil"/>
              <w:right w:val="nil"/>
            </w:tcBorders>
          </w:tcPr>
          <w:p w:rsidR="0071053A" w:rsidRPr="006A5175" w:rsidRDefault="004321C8" w:rsidP="003348E2">
            <w:pPr>
              <w:pStyle w:val="-5"/>
              <w:rPr>
                <w:szCs w:val="26"/>
              </w:rPr>
            </w:pPr>
            <w:r w:rsidRPr="004321C8">
              <w:rPr>
                <w:szCs w:val="26"/>
              </w:rPr>
              <w:t>IDC20</w:t>
            </w:r>
          </w:p>
        </w:tc>
      </w:tr>
      <w:tr w:rsidR="00152616" w:rsidTr="00152616">
        <w:trPr>
          <w:trHeight w:val="403"/>
        </w:trPr>
        <w:tc>
          <w:tcPr>
            <w:tcW w:w="646" w:type="dxa"/>
            <w:tcBorders>
              <w:top w:val="nil"/>
              <w:left w:val="nil"/>
              <w:bottom w:val="nil"/>
              <w:right w:val="single" w:sz="4" w:space="0" w:color="000000" w:themeColor="text1"/>
            </w:tcBorders>
          </w:tcPr>
          <w:p w:rsidR="00152616" w:rsidRPr="00037E67" w:rsidRDefault="00152616" w:rsidP="003348E2">
            <w:pPr>
              <w:pStyle w:val="a"/>
            </w:pPr>
          </w:p>
        </w:tc>
        <w:tc>
          <w:tcPr>
            <w:tcW w:w="5108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152616" w:rsidRPr="0079539B" w:rsidRDefault="002748D6" w:rsidP="005B3310">
            <w:pPr>
              <w:pStyle w:val="-5"/>
            </w:pPr>
            <w:r w:rsidRPr="002748D6">
              <w:t>Вилка СНП347-14ВП21-В</w:t>
            </w:r>
          </w:p>
        </w:tc>
        <w:tc>
          <w:tcPr>
            <w:tcW w:w="1420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152616" w:rsidRPr="00616FF8" w:rsidRDefault="004321C8" w:rsidP="003348E2">
            <w:pPr>
              <w:pStyle w:val="-5"/>
              <w:jc w:val="center"/>
            </w:pPr>
            <w:r w:rsidRPr="00616FF8">
              <w:t>─</w:t>
            </w:r>
          </w:p>
        </w:tc>
        <w:tc>
          <w:tcPr>
            <w:tcW w:w="2696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152616" w:rsidRPr="0079539B" w:rsidRDefault="0071053A" w:rsidP="006C359B">
            <w:pPr>
              <w:pStyle w:val="-5"/>
              <w:jc w:val="center"/>
            </w:pPr>
            <w:r w:rsidRPr="0071053A">
              <w:t>РЮМК.430420.012ТУ</w:t>
            </w:r>
          </w:p>
        </w:tc>
        <w:tc>
          <w:tcPr>
            <w:tcW w:w="25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152616" w:rsidRDefault="009574A1" w:rsidP="006C359B">
            <w:pPr>
              <w:pStyle w:val="-5"/>
              <w:jc w:val="center"/>
            </w:pPr>
            <w:r>
              <w:t>АО «Электродеталь»</w:t>
            </w:r>
          </w:p>
        </w:tc>
        <w:tc>
          <w:tcPr>
            <w:tcW w:w="23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152616" w:rsidRDefault="00544B5F" w:rsidP="006C359B">
            <w:pPr>
              <w:pStyle w:val="-5"/>
              <w:jc w:val="center"/>
            </w:pPr>
            <w:r>
              <w:fldChar w:fldCharType="begin"/>
            </w:r>
            <w:r>
              <w:instrText xml:space="preserve"> REF DecNum \h  \* MERGEFORMAT </w:instrText>
            </w:r>
            <w:r>
              <w:fldChar w:fldCharType="separate"/>
            </w:r>
            <w:r>
              <w:rPr>
                <w:noProof/>
              </w:rPr>
              <w:t>ВБМА.469435.000</w:t>
            </w:r>
            <w:r>
              <w:fldChar w:fldCharType="end"/>
            </w:r>
          </w:p>
        </w:tc>
        <w:tc>
          <w:tcPr>
            <w:tcW w:w="99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152616" w:rsidRPr="004321C8" w:rsidRDefault="004321C8" w:rsidP="003348E2">
            <w:pPr>
              <w:pStyle w:val="-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1</w:t>
            </w: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152616" w:rsidRPr="007B1C1A" w:rsidRDefault="00152616" w:rsidP="003348E2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152616" w:rsidRPr="006D5D75" w:rsidRDefault="006D5D75" w:rsidP="002D3F39">
            <w:pPr>
              <w:pStyle w:val="-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1</w:t>
            </w: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152616" w:rsidRPr="004321C8" w:rsidRDefault="006D5D75" w:rsidP="003348E2">
            <w:pPr>
              <w:pStyle w:val="-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2</w:t>
            </w:r>
          </w:p>
        </w:tc>
        <w:tc>
          <w:tcPr>
            <w:tcW w:w="3384" w:type="dxa"/>
            <w:tcBorders>
              <w:top w:val="nil"/>
              <w:left w:val="single" w:sz="4" w:space="0" w:color="000000" w:themeColor="text1"/>
              <w:bottom w:val="nil"/>
              <w:right w:val="nil"/>
            </w:tcBorders>
          </w:tcPr>
          <w:p w:rsidR="00152616" w:rsidRPr="006A5175" w:rsidRDefault="004321C8" w:rsidP="003348E2">
            <w:pPr>
              <w:pStyle w:val="-5"/>
              <w:rPr>
                <w:szCs w:val="26"/>
              </w:rPr>
            </w:pPr>
            <w:r>
              <w:rPr>
                <w:szCs w:val="26"/>
              </w:rPr>
              <w:t>IDC14</w:t>
            </w:r>
          </w:p>
        </w:tc>
      </w:tr>
      <w:tr w:rsidR="00152616" w:rsidTr="00152616">
        <w:trPr>
          <w:trHeight w:val="403"/>
        </w:trPr>
        <w:tc>
          <w:tcPr>
            <w:tcW w:w="646" w:type="dxa"/>
            <w:tcBorders>
              <w:top w:val="nil"/>
              <w:left w:val="nil"/>
              <w:bottom w:val="nil"/>
              <w:right w:val="single" w:sz="4" w:space="0" w:color="000000" w:themeColor="text1"/>
            </w:tcBorders>
          </w:tcPr>
          <w:p w:rsidR="00152616" w:rsidRPr="00037E67" w:rsidRDefault="00152616" w:rsidP="003348E2">
            <w:pPr>
              <w:pStyle w:val="a"/>
            </w:pPr>
          </w:p>
        </w:tc>
        <w:tc>
          <w:tcPr>
            <w:tcW w:w="5108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152616" w:rsidRPr="0079539B" w:rsidRDefault="002748D6" w:rsidP="005B3310">
            <w:pPr>
              <w:pStyle w:val="-5"/>
            </w:pPr>
            <w:r w:rsidRPr="002748D6">
              <w:t>Вилка СНП394-16ВП21-2</w:t>
            </w:r>
          </w:p>
        </w:tc>
        <w:tc>
          <w:tcPr>
            <w:tcW w:w="1420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152616" w:rsidRPr="00616FF8" w:rsidRDefault="004321C8" w:rsidP="003348E2">
            <w:pPr>
              <w:pStyle w:val="-5"/>
              <w:jc w:val="center"/>
            </w:pPr>
            <w:r w:rsidRPr="00616FF8">
              <w:t>─</w:t>
            </w:r>
          </w:p>
        </w:tc>
        <w:tc>
          <w:tcPr>
            <w:tcW w:w="2696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152616" w:rsidRPr="0079539B" w:rsidRDefault="004321C8" w:rsidP="006C359B">
            <w:pPr>
              <w:pStyle w:val="-5"/>
              <w:jc w:val="center"/>
            </w:pPr>
            <w:r w:rsidRPr="004321C8">
              <w:t>РЮМК.430420.033ТУ</w:t>
            </w:r>
          </w:p>
        </w:tc>
        <w:tc>
          <w:tcPr>
            <w:tcW w:w="25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152616" w:rsidRDefault="009574A1" w:rsidP="006C359B">
            <w:pPr>
              <w:pStyle w:val="-5"/>
              <w:jc w:val="center"/>
            </w:pPr>
            <w:r>
              <w:t>АО «Электродеталь»</w:t>
            </w:r>
          </w:p>
        </w:tc>
        <w:tc>
          <w:tcPr>
            <w:tcW w:w="23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152616" w:rsidRDefault="00544B5F" w:rsidP="006C359B">
            <w:pPr>
              <w:pStyle w:val="-5"/>
              <w:jc w:val="center"/>
            </w:pPr>
            <w:r>
              <w:fldChar w:fldCharType="begin"/>
            </w:r>
            <w:r>
              <w:instrText xml:space="preserve"> REF DecNum \h  \* MERGEFORMAT </w:instrText>
            </w:r>
            <w:r>
              <w:fldChar w:fldCharType="separate"/>
            </w:r>
            <w:r>
              <w:rPr>
                <w:noProof/>
              </w:rPr>
              <w:t>ВБМА.469435.000</w:t>
            </w:r>
            <w:r>
              <w:fldChar w:fldCharType="end"/>
            </w:r>
          </w:p>
        </w:tc>
        <w:tc>
          <w:tcPr>
            <w:tcW w:w="99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152616" w:rsidRPr="004321C8" w:rsidRDefault="004321C8" w:rsidP="003348E2">
            <w:pPr>
              <w:pStyle w:val="-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2</w:t>
            </w: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152616" w:rsidRPr="007B1C1A" w:rsidRDefault="00152616" w:rsidP="003348E2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152616" w:rsidRPr="006D5D75" w:rsidRDefault="006D5D75" w:rsidP="002D3F39">
            <w:pPr>
              <w:pStyle w:val="-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1</w:t>
            </w: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152616" w:rsidRPr="004321C8" w:rsidRDefault="006D5D75" w:rsidP="003348E2">
            <w:pPr>
              <w:pStyle w:val="-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3</w:t>
            </w:r>
          </w:p>
        </w:tc>
        <w:tc>
          <w:tcPr>
            <w:tcW w:w="3384" w:type="dxa"/>
            <w:tcBorders>
              <w:top w:val="nil"/>
              <w:left w:val="single" w:sz="4" w:space="0" w:color="000000" w:themeColor="text1"/>
              <w:bottom w:val="nil"/>
              <w:right w:val="nil"/>
            </w:tcBorders>
          </w:tcPr>
          <w:p w:rsidR="00152616" w:rsidRPr="006A5175" w:rsidRDefault="00152616" w:rsidP="003348E2">
            <w:pPr>
              <w:pStyle w:val="-5"/>
              <w:rPr>
                <w:szCs w:val="26"/>
              </w:rPr>
            </w:pPr>
          </w:p>
        </w:tc>
      </w:tr>
      <w:tr w:rsidR="00152616" w:rsidTr="00152616">
        <w:trPr>
          <w:trHeight w:val="403"/>
        </w:trPr>
        <w:tc>
          <w:tcPr>
            <w:tcW w:w="646" w:type="dxa"/>
            <w:tcBorders>
              <w:top w:val="nil"/>
              <w:left w:val="nil"/>
              <w:bottom w:val="nil"/>
              <w:right w:val="single" w:sz="4" w:space="0" w:color="000000" w:themeColor="text1"/>
            </w:tcBorders>
          </w:tcPr>
          <w:p w:rsidR="00152616" w:rsidRPr="00037E67" w:rsidRDefault="00152616" w:rsidP="003348E2">
            <w:pPr>
              <w:pStyle w:val="a"/>
            </w:pPr>
          </w:p>
        </w:tc>
        <w:tc>
          <w:tcPr>
            <w:tcW w:w="5108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152616" w:rsidRPr="0079539B" w:rsidRDefault="002748D6" w:rsidP="005B3310">
            <w:pPr>
              <w:pStyle w:val="-5"/>
            </w:pPr>
            <w:r w:rsidRPr="002748D6">
              <w:t>Вилка СНП389-2ВП32-1</w:t>
            </w:r>
          </w:p>
        </w:tc>
        <w:tc>
          <w:tcPr>
            <w:tcW w:w="1420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152616" w:rsidRPr="00616FF8" w:rsidRDefault="004321C8" w:rsidP="003348E2">
            <w:pPr>
              <w:pStyle w:val="-5"/>
              <w:jc w:val="center"/>
            </w:pPr>
            <w:r w:rsidRPr="00616FF8">
              <w:t>─</w:t>
            </w:r>
          </w:p>
        </w:tc>
        <w:tc>
          <w:tcPr>
            <w:tcW w:w="2696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152616" w:rsidRPr="0079539B" w:rsidRDefault="004321C8" w:rsidP="006C359B">
            <w:pPr>
              <w:pStyle w:val="-5"/>
              <w:jc w:val="center"/>
            </w:pPr>
            <w:r w:rsidRPr="004321C8">
              <w:t>РЮМК.430420.033ТУ</w:t>
            </w:r>
          </w:p>
        </w:tc>
        <w:tc>
          <w:tcPr>
            <w:tcW w:w="25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152616" w:rsidRDefault="009574A1" w:rsidP="006C359B">
            <w:pPr>
              <w:pStyle w:val="-5"/>
              <w:jc w:val="center"/>
            </w:pPr>
            <w:r>
              <w:t>АО «Электродеталь»</w:t>
            </w:r>
          </w:p>
        </w:tc>
        <w:tc>
          <w:tcPr>
            <w:tcW w:w="23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152616" w:rsidRDefault="00544B5F" w:rsidP="006C359B">
            <w:pPr>
              <w:pStyle w:val="-5"/>
              <w:jc w:val="center"/>
            </w:pPr>
            <w:r>
              <w:fldChar w:fldCharType="begin"/>
            </w:r>
            <w:r>
              <w:instrText xml:space="preserve"> REF DecNum \h  \* MERGEFORMAT </w:instrText>
            </w:r>
            <w:r>
              <w:fldChar w:fldCharType="separate"/>
            </w:r>
            <w:r>
              <w:rPr>
                <w:noProof/>
              </w:rPr>
              <w:t>ВБМА.469435.000</w:t>
            </w:r>
            <w:r>
              <w:fldChar w:fldCharType="end"/>
            </w:r>
          </w:p>
        </w:tc>
        <w:tc>
          <w:tcPr>
            <w:tcW w:w="99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152616" w:rsidRPr="004321C8" w:rsidRDefault="004321C8" w:rsidP="003348E2">
            <w:pPr>
              <w:pStyle w:val="-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5</w:t>
            </w: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152616" w:rsidRPr="007B1C1A" w:rsidRDefault="00152616" w:rsidP="003348E2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152616" w:rsidRPr="006D5D75" w:rsidRDefault="006D5D75" w:rsidP="002D3F39">
            <w:pPr>
              <w:pStyle w:val="-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2</w:t>
            </w: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152616" w:rsidRPr="004321C8" w:rsidRDefault="006D5D75" w:rsidP="003348E2">
            <w:pPr>
              <w:pStyle w:val="-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7</w:t>
            </w:r>
          </w:p>
        </w:tc>
        <w:tc>
          <w:tcPr>
            <w:tcW w:w="3384" w:type="dxa"/>
            <w:tcBorders>
              <w:top w:val="nil"/>
              <w:left w:val="single" w:sz="4" w:space="0" w:color="000000" w:themeColor="text1"/>
              <w:bottom w:val="nil"/>
              <w:right w:val="nil"/>
            </w:tcBorders>
          </w:tcPr>
          <w:p w:rsidR="00152616" w:rsidRPr="006A5175" w:rsidRDefault="00152616" w:rsidP="003348E2">
            <w:pPr>
              <w:pStyle w:val="-5"/>
              <w:rPr>
                <w:szCs w:val="26"/>
              </w:rPr>
            </w:pPr>
          </w:p>
        </w:tc>
      </w:tr>
      <w:tr w:rsidR="00152616" w:rsidTr="00152616">
        <w:trPr>
          <w:trHeight w:val="403"/>
        </w:trPr>
        <w:tc>
          <w:tcPr>
            <w:tcW w:w="646" w:type="dxa"/>
            <w:tcBorders>
              <w:top w:val="nil"/>
              <w:left w:val="nil"/>
              <w:bottom w:val="nil"/>
              <w:right w:val="single" w:sz="4" w:space="0" w:color="000000" w:themeColor="text1"/>
            </w:tcBorders>
          </w:tcPr>
          <w:p w:rsidR="00152616" w:rsidRPr="00037E67" w:rsidRDefault="00152616" w:rsidP="003348E2">
            <w:pPr>
              <w:pStyle w:val="a"/>
            </w:pPr>
          </w:p>
        </w:tc>
        <w:tc>
          <w:tcPr>
            <w:tcW w:w="5108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152616" w:rsidRPr="0079539B" w:rsidRDefault="002748D6" w:rsidP="005B3310">
            <w:pPr>
              <w:pStyle w:val="-5"/>
            </w:pPr>
            <w:r w:rsidRPr="002748D6">
              <w:t>Вилка СНП389-3ВП32-1</w:t>
            </w:r>
          </w:p>
        </w:tc>
        <w:tc>
          <w:tcPr>
            <w:tcW w:w="1420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152616" w:rsidRPr="00616FF8" w:rsidRDefault="004321C8" w:rsidP="003348E2">
            <w:pPr>
              <w:pStyle w:val="-5"/>
              <w:jc w:val="center"/>
            </w:pPr>
            <w:r w:rsidRPr="00616FF8">
              <w:t>─</w:t>
            </w:r>
          </w:p>
        </w:tc>
        <w:tc>
          <w:tcPr>
            <w:tcW w:w="2696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152616" w:rsidRPr="0079539B" w:rsidRDefault="004321C8" w:rsidP="006C359B">
            <w:pPr>
              <w:pStyle w:val="-5"/>
              <w:jc w:val="center"/>
            </w:pPr>
            <w:r w:rsidRPr="004321C8">
              <w:t>РЮМК.430420.033ТУ</w:t>
            </w:r>
          </w:p>
        </w:tc>
        <w:tc>
          <w:tcPr>
            <w:tcW w:w="25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152616" w:rsidRDefault="009574A1" w:rsidP="006C359B">
            <w:pPr>
              <w:pStyle w:val="-5"/>
              <w:jc w:val="center"/>
            </w:pPr>
            <w:r>
              <w:t>АО «Электродеталь»</w:t>
            </w:r>
          </w:p>
        </w:tc>
        <w:tc>
          <w:tcPr>
            <w:tcW w:w="23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152616" w:rsidRDefault="00544B5F" w:rsidP="006C359B">
            <w:pPr>
              <w:pStyle w:val="-5"/>
              <w:jc w:val="center"/>
            </w:pPr>
            <w:r>
              <w:fldChar w:fldCharType="begin"/>
            </w:r>
            <w:r>
              <w:instrText xml:space="preserve"> REF DecNum \h  \* MERGEFORMAT </w:instrText>
            </w:r>
            <w:r>
              <w:fldChar w:fldCharType="separate"/>
            </w:r>
            <w:r>
              <w:rPr>
                <w:noProof/>
              </w:rPr>
              <w:t>ВБМА.469435.000</w:t>
            </w:r>
            <w:r>
              <w:fldChar w:fldCharType="end"/>
            </w:r>
          </w:p>
        </w:tc>
        <w:tc>
          <w:tcPr>
            <w:tcW w:w="99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152616" w:rsidRPr="004321C8" w:rsidRDefault="004321C8" w:rsidP="003348E2">
            <w:pPr>
              <w:pStyle w:val="-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1</w:t>
            </w: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152616" w:rsidRPr="007B1C1A" w:rsidRDefault="00152616" w:rsidP="003348E2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152616" w:rsidRPr="006D5D75" w:rsidRDefault="006D5D75" w:rsidP="002D3F39">
            <w:pPr>
              <w:pStyle w:val="-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1</w:t>
            </w: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152616" w:rsidRPr="004321C8" w:rsidRDefault="006D5D75" w:rsidP="003348E2">
            <w:pPr>
              <w:pStyle w:val="-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2</w:t>
            </w:r>
          </w:p>
        </w:tc>
        <w:tc>
          <w:tcPr>
            <w:tcW w:w="3384" w:type="dxa"/>
            <w:tcBorders>
              <w:top w:val="nil"/>
              <w:left w:val="single" w:sz="4" w:space="0" w:color="000000" w:themeColor="text1"/>
              <w:bottom w:val="nil"/>
              <w:right w:val="nil"/>
            </w:tcBorders>
          </w:tcPr>
          <w:p w:rsidR="00152616" w:rsidRPr="006A5175" w:rsidRDefault="00152616" w:rsidP="003348E2">
            <w:pPr>
              <w:pStyle w:val="-5"/>
              <w:rPr>
                <w:szCs w:val="26"/>
              </w:rPr>
            </w:pPr>
          </w:p>
        </w:tc>
      </w:tr>
      <w:tr w:rsidR="00152616" w:rsidTr="00152616">
        <w:trPr>
          <w:trHeight w:val="403"/>
        </w:trPr>
        <w:tc>
          <w:tcPr>
            <w:tcW w:w="646" w:type="dxa"/>
            <w:tcBorders>
              <w:top w:val="nil"/>
              <w:left w:val="nil"/>
              <w:bottom w:val="nil"/>
              <w:right w:val="single" w:sz="4" w:space="0" w:color="000000" w:themeColor="text1"/>
            </w:tcBorders>
          </w:tcPr>
          <w:p w:rsidR="00152616" w:rsidRPr="00037E67" w:rsidRDefault="00152616" w:rsidP="003348E2">
            <w:pPr>
              <w:pStyle w:val="a"/>
            </w:pPr>
          </w:p>
        </w:tc>
        <w:tc>
          <w:tcPr>
            <w:tcW w:w="5108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152616" w:rsidRPr="0079539B" w:rsidRDefault="002748D6" w:rsidP="005B3310">
            <w:pPr>
              <w:pStyle w:val="-5"/>
            </w:pPr>
            <w:r w:rsidRPr="002748D6">
              <w:t>Вилка СНП389-6ВП32-1</w:t>
            </w:r>
          </w:p>
        </w:tc>
        <w:tc>
          <w:tcPr>
            <w:tcW w:w="1420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152616" w:rsidRPr="00616FF8" w:rsidRDefault="004321C8" w:rsidP="003348E2">
            <w:pPr>
              <w:pStyle w:val="-5"/>
              <w:jc w:val="center"/>
            </w:pPr>
            <w:r w:rsidRPr="00616FF8">
              <w:t>─</w:t>
            </w:r>
          </w:p>
        </w:tc>
        <w:tc>
          <w:tcPr>
            <w:tcW w:w="2696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152616" w:rsidRPr="0079539B" w:rsidRDefault="004321C8" w:rsidP="006C359B">
            <w:pPr>
              <w:pStyle w:val="-5"/>
              <w:jc w:val="center"/>
            </w:pPr>
            <w:r w:rsidRPr="004321C8">
              <w:t>РЮМК.430420.033ТУ</w:t>
            </w:r>
          </w:p>
        </w:tc>
        <w:tc>
          <w:tcPr>
            <w:tcW w:w="25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152616" w:rsidRDefault="009574A1" w:rsidP="006C359B">
            <w:pPr>
              <w:pStyle w:val="-5"/>
              <w:jc w:val="center"/>
            </w:pPr>
            <w:r>
              <w:t>АО «Электродеталь»</w:t>
            </w:r>
          </w:p>
        </w:tc>
        <w:tc>
          <w:tcPr>
            <w:tcW w:w="23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152616" w:rsidRDefault="00544B5F" w:rsidP="006C359B">
            <w:pPr>
              <w:pStyle w:val="-5"/>
              <w:jc w:val="center"/>
            </w:pPr>
            <w:r>
              <w:fldChar w:fldCharType="begin"/>
            </w:r>
            <w:r>
              <w:instrText xml:space="preserve"> REF DecNum \h  \* MERGEFORMAT </w:instrText>
            </w:r>
            <w:r>
              <w:fldChar w:fldCharType="separate"/>
            </w:r>
            <w:r>
              <w:rPr>
                <w:noProof/>
              </w:rPr>
              <w:t>ВБМА.469435.000</w:t>
            </w:r>
            <w:r>
              <w:fldChar w:fldCharType="end"/>
            </w:r>
          </w:p>
        </w:tc>
        <w:tc>
          <w:tcPr>
            <w:tcW w:w="99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152616" w:rsidRPr="004321C8" w:rsidRDefault="004321C8" w:rsidP="003348E2">
            <w:pPr>
              <w:pStyle w:val="-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6</w:t>
            </w: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152616" w:rsidRPr="007B1C1A" w:rsidRDefault="00152616" w:rsidP="003348E2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152616" w:rsidRPr="006D5D75" w:rsidRDefault="006D5D75" w:rsidP="002D3F39">
            <w:pPr>
              <w:pStyle w:val="-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2</w:t>
            </w: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152616" w:rsidRPr="004321C8" w:rsidRDefault="006D5D75" w:rsidP="003348E2">
            <w:pPr>
              <w:pStyle w:val="-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8</w:t>
            </w:r>
          </w:p>
        </w:tc>
        <w:tc>
          <w:tcPr>
            <w:tcW w:w="3384" w:type="dxa"/>
            <w:tcBorders>
              <w:top w:val="nil"/>
              <w:left w:val="single" w:sz="4" w:space="0" w:color="000000" w:themeColor="text1"/>
              <w:bottom w:val="nil"/>
              <w:right w:val="nil"/>
            </w:tcBorders>
          </w:tcPr>
          <w:p w:rsidR="00152616" w:rsidRPr="004321C8" w:rsidRDefault="004321C8" w:rsidP="003348E2">
            <w:pPr>
              <w:pStyle w:val="-5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RJ-45</w:t>
            </w:r>
          </w:p>
        </w:tc>
      </w:tr>
      <w:tr w:rsidR="00152616" w:rsidTr="00152616">
        <w:trPr>
          <w:trHeight w:val="403"/>
        </w:trPr>
        <w:tc>
          <w:tcPr>
            <w:tcW w:w="646" w:type="dxa"/>
            <w:tcBorders>
              <w:top w:val="nil"/>
              <w:left w:val="nil"/>
              <w:bottom w:val="nil"/>
              <w:right w:val="single" w:sz="4" w:space="0" w:color="000000" w:themeColor="text1"/>
            </w:tcBorders>
          </w:tcPr>
          <w:p w:rsidR="00152616" w:rsidRPr="00037E67" w:rsidRDefault="00152616" w:rsidP="003348E2">
            <w:pPr>
              <w:pStyle w:val="a"/>
            </w:pPr>
          </w:p>
        </w:tc>
        <w:tc>
          <w:tcPr>
            <w:tcW w:w="5108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152616" w:rsidRPr="0079539B" w:rsidRDefault="002748D6" w:rsidP="005B3310">
            <w:pPr>
              <w:pStyle w:val="-5"/>
            </w:pPr>
            <w:r w:rsidRPr="002748D6">
              <w:t>Розетка СНП418 на плату</w:t>
            </w:r>
          </w:p>
        </w:tc>
        <w:tc>
          <w:tcPr>
            <w:tcW w:w="1420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152616" w:rsidRPr="00616FF8" w:rsidRDefault="004321C8" w:rsidP="003348E2">
            <w:pPr>
              <w:pStyle w:val="-5"/>
              <w:jc w:val="center"/>
            </w:pPr>
            <w:r w:rsidRPr="00616FF8">
              <w:t>─</w:t>
            </w:r>
          </w:p>
        </w:tc>
        <w:tc>
          <w:tcPr>
            <w:tcW w:w="2696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152616" w:rsidRPr="0079539B" w:rsidRDefault="004321C8" w:rsidP="006C359B">
            <w:pPr>
              <w:pStyle w:val="-5"/>
              <w:jc w:val="center"/>
            </w:pPr>
            <w:r w:rsidRPr="004321C8">
              <w:t>РЮМК.430420.079ТУ</w:t>
            </w:r>
          </w:p>
        </w:tc>
        <w:tc>
          <w:tcPr>
            <w:tcW w:w="25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152616" w:rsidRDefault="009574A1" w:rsidP="006C359B">
            <w:pPr>
              <w:pStyle w:val="-5"/>
              <w:jc w:val="center"/>
            </w:pPr>
            <w:r>
              <w:t>АО «Электродеталь»</w:t>
            </w:r>
            <w:bookmarkStart w:id="16" w:name="_GoBack"/>
            <w:bookmarkEnd w:id="16"/>
          </w:p>
        </w:tc>
        <w:tc>
          <w:tcPr>
            <w:tcW w:w="23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152616" w:rsidRDefault="00544B5F" w:rsidP="006C359B">
            <w:pPr>
              <w:pStyle w:val="-5"/>
              <w:jc w:val="center"/>
            </w:pPr>
            <w:r>
              <w:fldChar w:fldCharType="begin"/>
            </w:r>
            <w:r>
              <w:instrText xml:space="preserve"> REF DecNum \h  \* MERGEFORMAT </w:instrText>
            </w:r>
            <w:r>
              <w:fldChar w:fldCharType="separate"/>
            </w:r>
            <w:r>
              <w:rPr>
                <w:noProof/>
              </w:rPr>
              <w:t>ВБМА.469435.000</w:t>
            </w:r>
            <w:r>
              <w:fldChar w:fldCharType="end"/>
            </w:r>
          </w:p>
        </w:tc>
        <w:tc>
          <w:tcPr>
            <w:tcW w:w="99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152616" w:rsidRPr="004321C8" w:rsidRDefault="004321C8" w:rsidP="003348E2">
            <w:pPr>
              <w:pStyle w:val="-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1</w:t>
            </w: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152616" w:rsidRPr="007B1C1A" w:rsidRDefault="00152616" w:rsidP="003348E2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152616" w:rsidRPr="006D5D75" w:rsidRDefault="006D5D75" w:rsidP="002D3F39">
            <w:pPr>
              <w:pStyle w:val="-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1</w:t>
            </w: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152616" w:rsidRPr="004321C8" w:rsidRDefault="006D5D75" w:rsidP="003348E2">
            <w:pPr>
              <w:pStyle w:val="-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2</w:t>
            </w:r>
          </w:p>
        </w:tc>
        <w:tc>
          <w:tcPr>
            <w:tcW w:w="3384" w:type="dxa"/>
            <w:tcBorders>
              <w:top w:val="nil"/>
              <w:left w:val="single" w:sz="4" w:space="0" w:color="000000" w:themeColor="text1"/>
              <w:bottom w:val="nil"/>
              <w:right w:val="nil"/>
            </w:tcBorders>
          </w:tcPr>
          <w:p w:rsidR="00152616" w:rsidRPr="004321C8" w:rsidRDefault="004321C8" w:rsidP="003348E2">
            <w:pPr>
              <w:pStyle w:val="-5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Molex</w:t>
            </w:r>
          </w:p>
        </w:tc>
      </w:tr>
      <w:tr w:rsidR="00152616" w:rsidTr="00152616">
        <w:trPr>
          <w:trHeight w:val="403"/>
        </w:trPr>
        <w:tc>
          <w:tcPr>
            <w:tcW w:w="646" w:type="dxa"/>
            <w:tcBorders>
              <w:top w:val="nil"/>
              <w:left w:val="nil"/>
              <w:bottom w:val="nil"/>
              <w:right w:val="single" w:sz="4" w:space="0" w:color="000000" w:themeColor="text1"/>
            </w:tcBorders>
          </w:tcPr>
          <w:p w:rsidR="00152616" w:rsidRPr="00037E67" w:rsidRDefault="00152616" w:rsidP="003348E2">
            <w:pPr>
              <w:pStyle w:val="a"/>
            </w:pPr>
          </w:p>
        </w:tc>
        <w:tc>
          <w:tcPr>
            <w:tcW w:w="5108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152616" w:rsidRPr="0079539B" w:rsidRDefault="002748D6" w:rsidP="005B3310">
            <w:pPr>
              <w:pStyle w:val="-5"/>
            </w:pPr>
            <w:r w:rsidRPr="002748D6">
              <w:t>Антенный разъем 73100-0115</w:t>
            </w:r>
          </w:p>
        </w:tc>
        <w:tc>
          <w:tcPr>
            <w:tcW w:w="1420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152616" w:rsidRPr="00616FF8" w:rsidRDefault="004321C8" w:rsidP="003348E2">
            <w:pPr>
              <w:pStyle w:val="-5"/>
              <w:jc w:val="center"/>
            </w:pPr>
            <w:r w:rsidRPr="00616FF8">
              <w:t>─</w:t>
            </w:r>
          </w:p>
        </w:tc>
        <w:tc>
          <w:tcPr>
            <w:tcW w:w="2696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152616" w:rsidRPr="0079539B" w:rsidRDefault="004321C8" w:rsidP="006C359B">
            <w:pPr>
              <w:pStyle w:val="-5"/>
              <w:jc w:val="center"/>
            </w:pPr>
            <w:r w:rsidRPr="00616FF8">
              <w:t>─</w:t>
            </w:r>
          </w:p>
        </w:tc>
        <w:tc>
          <w:tcPr>
            <w:tcW w:w="25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152616" w:rsidRDefault="004321C8" w:rsidP="006C359B">
            <w:pPr>
              <w:pStyle w:val="-5"/>
              <w:jc w:val="center"/>
            </w:pPr>
            <w:r w:rsidRPr="00616FF8">
              <w:t>─</w:t>
            </w:r>
          </w:p>
        </w:tc>
        <w:tc>
          <w:tcPr>
            <w:tcW w:w="23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152616" w:rsidRDefault="00544B5F" w:rsidP="006C359B">
            <w:pPr>
              <w:pStyle w:val="-5"/>
              <w:jc w:val="center"/>
            </w:pPr>
            <w:r>
              <w:fldChar w:fldCharType="begin"/>
            </w:r>
            <w:r>
              <w:instrText xml:space="preserve"> REF DecNum \h  \* MERGEFORMAT </w:instrText>
            </w:r>
            <w:r>
              <w:fldChar w:fldCharType="separate"/>
            </w:r>
            <w:r>
              <w:rPr>
                <w:noProof/>
              </w:rPr>
              <w:t>ВБМА.469435.000</w:t>
            </w:r>
            <w:r>
              <w:fldChar w:fldCharType="end"/>
            </w:r>
          </w:p>
        </w:tc>
        <w:tc>
          <w:tcPr>
            <w:tcW w:w="99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152616" w:rsidRPr="004321C8" w:rsidRDefault="004321C8" w:rsidP="003348E2">
            <w:pPr>
              <w:pStyle w:val="-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1</w:t>
            </w: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152616" w:rsidRPr="007B1C1A" w:rsidRDefault="00152616" w:rsidP="003348E2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152616" w:rsidRPr="006D5D75" w:rsidRDefault="006D5D75" w:rsidP="002D3F39">
            <w:pPr>
              <w:pStyle w:val="-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1</w:t>
            </w: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152616" w:rsidRPr="004321C8" w:rsidRDefault="006D5D75" w:rsidP="003348E2">
            <w:pPr>
              <w:pStyle w:val="-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2</w:t>
            </w:r>
          </w:p>
        </w:tc>
        <w:tc>
          <w:tcPr>
            <w:tcW w:w="3384" w:type="dxa"/>
            <w:tcBorders>
              <w:top w:val="nil"/>
              <w:left w:val="single" w:sz="4" w:space="0" w:color="000000" w:themeColor="text1"/>
              <w:bottom w:val="nil"/>
              <w:right w:val="nil"/>
            </w:tcBorders>
          </w:tcPr>
          <w:p w:rsidR="00152616" w:rsidRPr="006A5175" w:rsidRDefault="00152616" w:rsidP="003348E2">
            <w:pPr>
              <w:pStyle w:val="-5"/>
              <w:rPr>
                <w:szCs w:val="26"/>
              </w:rPr>
            </w:pPr>
          </w:p>
        </w:tc>
      </w:tr>
      <w:tr w:rsidR="00152616" w:rsidTr="007E19A2">
        <w:trPr>
          <w:trHeight w:val="403"/>
        </w:trPr>
        <w:tc>
          <w:tcPr>
            <w:tcW w:w="646" w:type="dxa"/>
            <w:tcBorders>
              <w:top w:val="nil"/>
              <w:left w:val="nil"/>
              <w:bottom w:val="nil"/>
              <w:right w:val="single" w:sz="4" w:space="0" w:color="000000" w:themeColor="text1"/>
            </w:tcBorders>
          </w:tcPr>
          <w:p w:rsidR="00152616" w:rsidRPr="00037E67" w:rsidRDefault="00152616" w:rsidP="003348E2">
            <w:pPr>
              <w:pStyle w:val="a"/>
            </w:pPr>
          </w:p>
        </w:tc>
        <w:tc>
          <w:tcPr>
            <w:tcW w:w="5108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152616" w:rsidRPr="0079539B" w:rsidRDefault="002748D6" w:rsidP="005B3310">
            <w:pPr>
              <w:pStyle w:val="-5"/>
            </w:pPr>
            <w:r w:rsidRPr="002748D6">
              <w:t>Разъем MicroUSB 1981568</w:t>
            </w:r>
          </w:p>
        </w:tc>
        <w:tc>
          <w:tcPr>
            <w:tcW w:w="1420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152616" w:rsidRPr="00616FF8" w:rsidRDefault="004321C8" w:rsidP="003348E2">
            <w:pPr>
              <w:pStyle w:val="-5"/>
              <w:jc w:val="center"/>
            </w:pPr>
            <w:r w:rsidRPr="00616FF8">
              <w:t>─</w:t>
            </w:r>
          </w:p>
        </w:tc>
        <w:tc>
          <w:tcPr>
            <w:tcW w:w="2696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152616" w:rsidRPr="0079539B" w:rsidRDefault="004321C8" w:rsidP="006C359B">
            <w:pPr>
              <w:pStyle w:val="-5"/>
              <w:jc w:val="center"/>
            </w:pPr>
            <w:r w:rsidRPr="00616FF8">
              <w:t>─</w:t>
            </w:r>
          </w:p>
        </w:tc>
        <w:tc>
          <w:tcPr>
            <w:tcW w:w="25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152616" w:rsidRDefault="004321C8" w:rsidP="006C359B">
            <w:pPr>
              <w:pStyle w:val="-5"/>
              <w:jc w:val="center"/>
            </w:pPr>
            <w:r w:rsidRPr="00616FF8">
              <w:t>─</w:t>
            </w:r>
          </w:p>
        </w:tc>
        <w:tc>
          <w:tcPr>
            <w:tcW w:w="235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152616" w:rsidRDefault="00544B5F" w:rsidP="006C359B">
            <w:pPr>
              <w:pStyle w:val="-5"/>
              <w:jc w:val="center"/>
            </w:pPr>
            <w:r>
              <w:fldChar w:fldCharType="begin"/>
            </w:r>
            <w:r>
              <w:instrText xml:space="preserve"> REF DecNum \h  \* MERGEFORMAT </w:instrText>
            </w:r>
            <w:r>
              <w:fldChar w:fldCharType="separate"/>
            </w:r>
            <w:r>
              <w:rPr>
                <w:noProof/>
              </w:rPr>
              <w:t>ВБМА.469435.000</w:t>
            </w:r>
            <w:r>
              <w:fldChar w:fldCharType="end"/>
            </w:r>
          </w:p>
        </w:tc>
        <w:tc>
          <w:tcPr>
            <w:tcW w:w="99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152616" w:rsidRPr="004321C8" w:rsidRDefault="004321C8" w:rsidP="003348E2">
            <w:pPr>
              <w:pStyle w:val="-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1</w:t>
            </w: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152616" w:rsidRPr="007B1C1A" w:rsidRDefault="00152616" w:rsidP="003348E2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152616" w:rsidRPr="006D5D75" w:rsidRDefault="006D5D75" w:rsidP="002D3F39">
            <w:pPr>
              <w:pStyle w:val="-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1</w:t>
            </w: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152616" w:rsidRPr="004321C8" w:rsidRDefault="006D5D75" w:rsidP="003348E2">
            <w:pPr>
              <w:pStyle w:val="-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2</w:t>
            </w:r>
          </w:p>
        </w:tc>
        <w:tc>
          <w:tcPr>
            <w:tcW w:w="3384" w:type="dxa"/>
            <w:tcBorders>
              <w:top w:val="nil"/>
              <w:left w:val="single" w:sz="4" w:space="0" w:color="000000" w:themeColor="text1"/>
              <w:bottom w:val="nil"/>
              <w:right w:val="nil"/>
            </w:tcBorders>
          </w:tcPr>
          <w:p w:rsidR="00152616" w:rsidRPr="006A5175" w:rsidRDefault="00152616" w:rsidP="003348E2">
            <w:pPr>
              <w:pStyle w:val="-5"/>
              <w:rPr>
                <w:szCs w:val="26"/>
              </w:rPr>
            </w:pPr>
          </w:p>
        </w:tc>
      </w:tr>
      <w:tr w:rsidR="00152616" w:rsidTr="007E19A2">
        <w:trPr>
          <w:trHeight w:val="403"/>
        </w:trPr>
        <w:tc>
          <w:tcPr>
            <w:tcW w:w="646" w:type="dxa"/>
            <w:tcBorders>
              <w:top w:val="nil"/>
              <w:left w:val="nil"/>
              <w:bottom w:val="single" w:sz="4" w:space="0" w:color="auto"/>
              <w:right w:val="single" w:sz="4" w:space="0" w:color="000000" w:themeColor="text1"/>
            </w:tcBorders>
          </w:tcPr>
          <w:p w:rsidR="00152616" w:rsidRPr="00037E67" w:rsidRDefault="00152616" w:rsidP="0071053A">
            <w:pPr>
              <w:pStyle w:val="a"/>
              <w:numPr>
                <w:ilvl w:val="0"/>
                <w:numId w:val="0"/>
              </w:numPr>
            </w:pPr>
          </w:p>
        </w:tc>
        <w:tc>
          <w:tcPr>
            <w:tcW w:w="5108" w:type="dxa"/>
            <w:tcBorders>
              <w:top w:val="nil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:rsidR="00152616" w:rsidRPr="0079539B" w:rsidRDefault="00152616" w:rsidP="005B3310">
            <w:pPr>
              <w:pStyle w:val="-5"/>
            </w:pPr>
          </w:p>
        </w:tc>
        <w:tc>
          <w:tcPr>
            <w:tcW w:w="1420" w:type="dxa"/>
            <w:tcBorders>
              <w:top w:val="nil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:rsidR="00152616" w:rsidRPr="00616FF8" w:rsidRDefault="00152616" w:rsidP="003348E2">
            <w:pPr>
              <w:pStyle w:val="-5"/>
              <w:jc w:val="center"/>
            </w:pPr>
          </w:p>
        </w:tc>
        <w:tc>
          <w:tcPr>
            <w:tcW w:w="2696" w:type="dxa"/>
            <w:tcBorders>
              <w:top w:val="nil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:rsidR="00152616" w:rsidRPr="0079539B" w:rsidRDefault="00152616" w:rsidP="006C359B">
            <w:pPr>
              <w:pStyle w:val="-5"/>
              <w:jc w:val="center"/>
            </w:pPr>
          </w:p>
        </w:tc>
        <w:tc>
          <w:tcPr>
            <w:tcW w:w="2555" w:type="dxa"/>
            <w:tcBorders>
              <w:top w:val="nil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:rsidR="00152616" w:rsidRDefault="00152616" w:rsidP="006C359B">
            <w:pPr>
              <w:pStyle w:val="-5"/>
              <w:jc w:val="center"/>
            </w:pPr>
          </w:p>
        </w:tc>
        <w:tc>
          <w:tcPr>
            <w:tcW w:w="2355" w:type="dxa"/>
            <w:tcBorders>
              <w:top w:val="nil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:rsidR="00152616" w:rsidRDefault="00152616" w:rsidP="006C359B">
            <w:pPr>
              <w:pStyle w:val="-5"/>
              <w:jc w:val="center"/>
            </w:pPr>
          </w:p>
        </w:tc>
        <w:tc>
          <w:tcPr>
            <w:tcW w:w="995" w:type="dxa"/>
            <w:tcBorders>
              <w:top w:val="nil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:rsidR="00152616" w:rsidRDefault="00152616" w:rsidP="003348E2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:rsidR="00152616" w:rsidRPr="007B1C1A" w:rsidRDefault="00152616" w:rsidP="003348E2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:rsidR="00152616" w:rsidRDefault="00152616" w:rsidP="002D3F39">
            <w:pPr>
              <w:pStyle w:val="-"/>
              <w:rPr>
                <w:szCs w:val="26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:rsidR="00152616" w:rsidRDefault="00152616" w:rsidP="003348E2">
            <w:pPr>
              <w:pStyle w:val="-"/>
              <w:rPr>
                <w:szCs w:val="26"/>
              </w:rPr>
            </w:pPr>
          </w:p>
        </w:tc>
        <w:tc>
          <w:tcPr>
            <w:tcW w:w="3384" w:type="dxa"/>
            <w:tcBorders>
              <w:top w:val="nil"/>
              <w:left w:val="single" w:sz="4" w:space="0" w:color="000000" w:themeColor="text1"/>
              <w:bottom w:val="single" w:sz="4" w:space="0" w:color="auto"/>
              <w:right w:val="nil"/>
            </w:tcBorders>
          </w:tcPr>
          <w:p w:rsidR="00152616" w:rsidRPr="006A5175" w:rsidRDefault="00152616" w:rsidP="003348E2">
            <w:pPr>
              <w:pStyle w:val="-5"/>
              <w:rPr>
                <w:szCs w:val="26"/>
              </w:rPr>
            </w:pPr>
          </w:p>
        </w:tc>
      </w:tr>
    </w:tbl>
    <w:p w:rsidR="00F654E7" w:rsidRDefault="00F654E7">
      <w:pPr>
        <w:spacing w:line="240" w:lineRule="auto"/>
        <w:ind w:firstLine="0"/>
      </w:pPr>
    </w:p>
    <w:p w:rsidR="00CA69F0" w:rsidRDefault="00CA69F0" w:rsidP="00463C57"/>
    <w:p w:rsidR="00DB5DC1" w:rsidRDefault="00DB5DC1" w:rsidP="00463C57"/>
    <w:p w:rsidR="00DB5DC1" w:rsidRDefault="00DB5DC1" w:rsidP="00463C57"/>
    <w:p w:rsidR="00DB5DC1" w:rsidRDefault="00DB5DC1" w:rsidP="00463C57"/>
    <w:p w:rsidR="00DB5DC1" w:rsidRDefault="00DB5DC1" w:rsidP="00463C57"/>
    <w:p w:rsidR="00A13651" w:rsidRDefault="00A13651" w:rsidP="00BC1344">
      <w:pPr>
        <w:pStyle w:val="afff"/>
        <w:jc w:val="both"/>
      </w:pPr>
    </w:p>
    <w:p w:rsidR="00A13651" w:rsidRDefault="00A13651" w:rsidP="003348E2">
      <w:pPr>
        <w:framePr w:w="22392" w:wrap="auto" w:hAnchor="text" w:x="1134"/>
        <w:sectPr w:rsidR="00A13651" w:rsidSect="001E74DA">
          <w:headerReference w:type="default" r:id="rId9"/>
          <w:footerReference w:type="default" r:id="rId10"/>
          <w:headerReference w:type="first" r:id="rId11"/>
          <w:footerReference w:type="first" r:id="rId12"/>
          <w:endnotePr>
            <w:numFmt w:val="decimal"/>
          </w:endnotePr>
          <w:pgSz w:w="23814" w:h="16840" w:orient="landscape" w:code="8"/>
          <w:pgMar w:top="426" w:right="284" w:bottom="1418" w:left="1134" w:header="0" w:footer="709" w:gutter="0"/>
          <w:cols w:space="708"/>
          <w:titlePg/>
          <w:docGrid w:linePitch="360"/>
        </w:sectPr>
      </w:pPr>
    </w:p>
    <w:tbl>
      <w:tblPr>
        <w:tblW w:w="104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60"/>
        <w:gridCol w:w="887"/>
        <w:gridCol w:w="888"/>
        <w:gridCol w:w="888"/>
        <w:gridCol w:w="889"/>
        <w:gridCol w:w="1425"/>
        <w:gridCol w:w="1275"/>
        <w:gridCol w:w="1493"/>
        <w:gridCol w:w="1212"/>
        <w:gridCol w:w="873"/>
      </w:tblGrid>
      <w:tr w:rsidR="00D06C44" w:rsidRPr="00A31D5A" w:rsidTr="007434BF">
        <w:trPr>
          <w:cantSplit/>
          <w:trHeight w:val="624"/>
        </w:trPr>
        <w:tc>
          <w:tcPr>
            <w:tcW w:w="10490" w:type="dxa"/>
            <w:gridSpan w:val="10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D06C44" w:rsidRPr="00A31D5A" w:rsidRDefault="00D06C44" w:rsidP="007434BF">
            <w:pPr>
              <w:pStyle w:val="afffff3"/>
              <w:ind w:left="0"/>
            </w:pPr>
            <w:r w:rsidRPr="00A31D5A">
              <w:lastRenderedPageBreak/>
              <w:t>Лист регистрации изменений</w:t>
            </w:r>
          </w:p>
        </w:tc>
      </w:tr>
      <w:tr w:rsidR="00D06C44" w:rsidRPr="00A31D5A" w:rsidTr="007434BF">
        <w:trPr>
          <w:cantSplit/>
          <w:trHeight w:val="567"/>
        </w:trPr>
        <w:tc>
          <w:tcPr>
            <w:tcW w:w="660" w:type="dxa"/>
            <w:vMerge w:val="restart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:rsidR="00D06C44" w:rsidRPr="00A31D5A" w:rsidRDefault="00D06C44" w:rsidP="007434BF">
            <w:pPr>
              <w:pStyle w:val="afffff3"/>
            </w:pPr>
            <w:r w:rsidRPr="00A31D5A">
              <w:t>Изм.</w:t>
            </w:r>
          </w:p>
        </w:tc>
        <w:tc>
          <w:tcPr>
            <w:tcW w:w="3552" w:type="dxa"/>
            <w:gridSpan w:val="4"/>
            <w:tcBorders>
              <w:top w:val="single" w:sz="4" w:space="0" w:color="auto"/>
            </w:tcBorders>
            <w:vAlign w:val="center"/>
          </w:tcPr>
          <w:p w:rsidR="00D06C44" w:rsidRPr="00A31D5A" w:rsidRDefault="00D06C44" w:rsidP="007434BF">
            <w:pPr>
              <w:pStyle w:val="afffff3"/>
            </w:pPr>
            <w:r w:rsidRPr="00A31D5A">
              <w:t>Номера листов (страниц)</w:t>
            </w:r>
          </w:p>
        </w:tc>
        <w:tc>
          <w:tcPr>
            <w:tcW w:w="1425" w:type="dxa"/>
            <w:vMerge w:val="restart"/>
            <w:tcBorders>
              <w:top w:val="single" w:sz="4" w:space="0" w:color="auto"/>
            </w:tcBorders>
            <w:vAlign w:val="center"/>
          </w:tcPr>
          <w:p w:rsidR="00D06C44" w:rsidRPr="00A31D5A" w:rsidRDefault="00D06C44" w:rsidP="007434BF">
            <w:pPr>
              <w:pStyle w:val="afffff3"/>
            </w:pPr>
            <w:r w:rsidRPr="00A31D5A">
              <w:t>Всего листов (страниц) в документе</w:t>
            </w:r>
          </w:p>
        </w:tc>
        <w:tc>
          <w:tcPr>
            <w:tcW w:w="1275" w:type="dxa"/>
            <w:vMerge w:val="restart"/>
            <w:tcBorders>
              <w:top w:val="single" w:sz="4" w:space="0" w:color="auto"/>
            </w:tcBorders>
            <w:vAlign w:val="center"/>
          </w:tcPr>
          <w:p w:rsidR="00D06C44" w:rsidRPr="00A31D5A" w:rsidRDefault="00D06C44" w:rsidP="007434BF">
            <w:pPr>
              <w:pStyle w:val="afffff3"/>
            </w:pPr>
            <w:r w:rsidRPr="00A31D5A">
              <w:t>Номер документа</w:t>
            </w:r>
          </w:p>
        </w:tc>
        <w:tc>
          <w:tcPr>
            <w:tcW w:w="1493" w:type="dxa"/>
            <w:vMerge w:val="restart"/>
            <w:tcBorders>
              <w:top w:val="single" w:sz="4" w:space="0" w:color="auto"/>
            </w:tcBorders>
            <w:vAlign w:val="center"/>
          </w:tcPr>
          <w:p w:rsidR="00D06C44" w:rsidRPr="00A31D5A" w:rsidRDefault="00D06C44" w:rsidP="007434BF">
            <w:pPr>
              <w:pStyle w:val="afffff3"/>
            </w:pPr>
            <w:r w:rsidRPr="00A31D5A">
              <w:t xml:space="preserve">Входящий номер сопро-водительного документа </w:t>
            </w:r>
            <w:r w:rsidRPr="00A31D5A">
              <w:br/>
              <w:t>и дата</w:t>
            </w:r>
          </w:p>
        </w:tc>
        <w:tc>
          <w:tcPr>
            <w:tcW w:w="1212" w:type="dxa"/>
            <w:vMerge w:val="restart"/>
            <w:tcBorders>
              <w:top w:val="single" w:sz="4" w:space="0" w:color="auto"/>
            </w:tcBorders>
            <w:vAlign w:val="center"/>
          </w:tcPr>
          <w:p w:rsidR="00D06C44" w:rsidRPr="00A31D5A" w:rsidRDefault="00D06C44" w:rsidP="00EA0FCF">
            <w:pPr>
              <w:pStyle w:val="afffff3"/>
            </w:pPr>
            <w:r w:rsidRPr="00A31D5A">
              <w:t>Подпись</w:t>
            </w:r>
          </w:p>
        </w:tc>
        <w:tc>
          <w:tcPr>
            <w:tcW w:w="873" w:type="dxa"/>
            <w:vMerge w:val="restart"/>
            <w:tcBorders>
              <w:top w:val="single" w:sz="4" w:space="0" w:color="auto"/>
              <w:right w:val="nil"/>
            </w:tcBorders>
            <w:vAlign w:val="center"/>
          </w:tcPr>
          <w:p w:rsidR="00D06C44" w:rsidRPr="00A31D5A" w:rsidRDefault="00D06C44" w:rsidP="007434BF">
            <w:pPr>
              <w:pStyle w:val="afffff3"/>
            </w:pPr>
            <w:r w:rsidRPr="00A31D5A">
              <w:t>Дата</w:t>
            </w:r>
          </w:p>
        </w:tc>
      </w:tr>
      <w:tr w:rsidR="00D06C44" w:rsidRPr="00A31D5A" w:rsidTr="007434BF">
        <w:trPr>
          <w:cantSplit/>
          <w:trHeight w:val="693"/>
        </w:trPr>
        <w:tc>
          <w:tcPr>
            <w:tcW w:w="660" w:type="dxa"/>
            <w:vMerge/>
            <w:tcBorders>
              <w:top w:val="nil"/>
              <w:left w:val="nil"/>
              <w:bottom w:val="single" w:sz="4" w:space="0" w:color="auto"/>
            </w:tcBorders>
            <w:vAlign w:val="center"/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88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D06C44" w:rsidRPr="00A31D5A" w:rsidRDefault="00EA0FCF" w:rsidP="007434BF">
            <w:pPr>
              <w:pStyle w:val="afffff3"/>
            </w:pPr>
            <w:r>
              <w:t>изме-нё</w:t>
            </w:r>
            <w:r w:rsidR="00D06C44" w:rsidRPr="00A31D5A">
              <w:t>нных</w:t>
            </w:r>
          </w:p>
        </w:tc>
        <w:tc>
          <w:tcPr>
            <w:tcW w:w="88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D06C44" w:rsidRPr="00A31D5A" w:rsidRDefault="00EA0FCF" w:rsidP="007434BF">
            <w:pPr>
              <w:pStyle w:val="afffff3"/>
            </w:pPr>
            <w:r>
              <w:t>заме-нё</w:t>
            </w:r>
            <w:r w:rsidR="00D06C44" w:rsidRPr="00A31D5A">
              <w:t>нных</w:t>
            </w:r>
          </w:p>
        </w:tc>
        <w:tc>
          <w:tcPr>
            <w:tcW w:w="88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D06C44" w:rsidRPr="00A31D5A" w:rsidRDefault="00D06C44" w:rsidP="007434BF">
            <w:pPr>
              <w:pStyle w:val="afffff3"/>
            </w:pPr>
            <w:r w:rsidRPr="00A31D5A">
              <w:t>новых</w:t>
            </w:r>
          </w:p>
        </w:tc>
        <w:tc>
          <w:tcPr>
            <w:tcW w:w="88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D06C44" w:rsidRPr="00A31D5A" w:rsidRDefault="00D06C44" w:rsidP="007434BF">
            <w:pPr>
              <w:pStyle w:val="afffff3"/>
            </w:pPr>
            <w:r w:rsidRPr="00A31D5A">
              <w:t>анну-лиро-ванных</w:t>
            </w:r>
          </w:p>
        </w:tc>
        <w:tc>
          <w:tcPr>
            <w:tcW w:w="1425" w:type="dxa"/>
            <w:vMerge/>
            <w:tcBorders>
              <w:bottom w:val="single" w:sz="4" w:space="0" w:color="auto"/>
            </w:tcBorders>
            <w:vAlign w:val="center"/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1275" w:type="dxa"/>
            <w:vMerge/>
            <w:tcBorders>
              <w:bottom w:val="single" w:sz="4" w:space="0" w:color="auto"/>
            </w:tcBorders>
            <w:vAlign w:val="center"/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1493" w:type="dxa"/>
            <w:vMerge/>
            <w:tcBorders>
              <w:bottom w:val="single" w:sz="4" w:space="0" w:color="auto"/>
            </w:tcBorders>
            <w:vAlign w:val="center"/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1212" w:type="dxa"/>
            <w:vMerge/>
            <w:tcBorders>
              <w:bottom w:val="single" w:sz="4" w:space="0" w:color="auto"/>
            </w:tcBorders>
            <w:vAlign w:val="center"/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873" w:type="dxa"/>
            <w:vMerge/>
            <w:tcBorders>
              <w:bottom w:val="single" w:sz="4" w:space="0" w:color="auto"/>
              <w:right w:val="nil"/>
            </w:tcBorders>
            <w:vAlign w:val="center"/>
          </w:tcPr>
          <w:p w:rsidR="00D06C44" w:rsidRPr="00A31D5A" w:rsidRDefault="00D06C44" w:rsidP="007434BF">
            <w:pPr>
              <w:pStyle w:val="afffff3"/>
            </w:pPr>
          </w:p>
        </w:tc>
      </w:tr>
      <w:tr w:rsidR="00D06C44" w:rsidRPr="00A31D5A" w:rsidTr="007434BF">
        <w:trPr>
          <w:cantSplit/>
          <w:trHeight w:val="567"/>
        </w:trPr>
        <w:tc>
          <w:tcPr>
            <w:tcW w:w="660" w:type="dxa"/>
            <w:tcBorders>
              <w:top w:val="single" w:sz="4" w:space="0" w:color="auto"/>
              <w:left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887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888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888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889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1425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1275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1493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1212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873" w:type="dxa"/>
            <w:tcBorders>
              <w:top w:val="nil"/>
              <w:bottom w:val="nil"/>
              <w:right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</w:tr>
      <w:tr w:rsidR="00D06C44" w:rsidRPr="00A31D5A" w:rsidTr="007434BF">
        <w:trPr>
          <w:cantSplit/>
          <w:trHeight w:val="567"/>
        </w:trPr>
        <w:tc>
          <w:tcPr>
            <w:tcW w:w="660" w:type="dxa"/>
            <w:tcBorders>
              <w:top w:val="nil"/>
              <w:left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887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888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888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889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1425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1275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1493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1212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873" w:type="dxa"/>
            <w:tcBorders>
              <w:top w:val="nil"/>
              <w:bottom w:val="nil"/>
              <w:right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</w:tr>
      <w:tr w:rsidR="00D06C44" w:rsidRPr="00A31D5A" w:rsidTr="007434BF">
        <w:trPr>
          <w:cantSplit/>
          <w:trHeight w:val="567"/>
        </w:trPr>
        <w:tc>
          <w:tcPr>
            <w:tcW w:w="660" w:type="dxa"/>
            <w:tcBorders>
              <w:top w:val="nil"/>
              <w:left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887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888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888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889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1425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1275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1493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1212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873" w:type="dxa"/>
            <w:tcBorders>
              <w:top w:val="nil"/>
              <w:bottom w:val="nil"/>
              <w:right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</w:tr>
      <w:tr w:rsidR="00D06C44" w:rsidRPr="00A31D5A" w:rsidTr="007434BF">
        <w:trPr>
          <w:cantSplit/>
          <w:trHeight w:val="567"/>
        </w:trPr>
        <w:tc>
          <w:tcPr>
            <w:tcW w:w="660" w:type="dxa"/>
            <w:tcBorders>
              <w:top w:val="nil"/>
              <w:left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887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888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888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889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1425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1275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1493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1212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873" w:type="dxa"/>
            <w:tcBorders>
              <w:top w:val="nil"/>
              <w:bottom w:val="nil"/>
              <w:right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</w:tr>
      <w:tr w:rsidR="00D06C44" w:rsidRPr="00A31D5A" w:rsidTr="007434BF">
        <w:trPr>
          <w:cantSplit/>
          <w:trHeight w:val="567"/>
        </w:trPr>
        <w:tc>
          <w:tcPr>
            <w:tcW w:w="660" w:type="dxa"/>
            <w:tcBorders>
              <w:top w:val="nil"/>
              <w:left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887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888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888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889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1425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1275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1493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1212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873" w:type="dxa"/>
            <w:tcBorders>
              <w:top w:val="nil"/>
              <w:bottom w:val="nil"/>
              <w:right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</w:tr>
      <w:tr w:rsidR="00D06C44" w:rsidRPr="00A31D5A" w:rsidTr="007434BF">
        <w:trPr>
          <w:cantSplit/>
          <w:trHeight w:val="567"/>
        </w:trPr>
        <w:tc>
          <w:tcPr>
            <w:tcW w:w="660" w:type="dxa"/>
            <w:tcBorders>
              <w:top w:val="nil"/>
              <w:left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887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888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888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889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1425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1275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1493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1212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873" w:type="dxa"/>
            <w:tcBorders>
              <w:top w:val="nil"/>
              <w:bottom w:val="nil"/>
              <w:right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</w:tr>
      <w:tr w:rsidR="00D06C44" w:rsidRPr="00A31D5A" w:rsidTr="007434BF">
        <w:trPr>
          <w:cantSplit/>
          <w:trHeight w:val="567"/>
        </w:trPr>
        <w:tc>
          <w:tcPr>
            <w:tcW w:w="660" w:type="dxa"/>
            <w:tcBorders>
              <w:top w:val="nil"/>
              <w:left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887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888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888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889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1425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1275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1493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1212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873" w:type="dxa"/>
            <w:tcBorders>
              <w:top w:val="nil"/>
              <w:bottom w:val="nil"/>
              <w:right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</w:tr>
      <w:tr w:rsidR="00D06C44" w:rsidRPr="00A31D5A" w:rsidTr="007434BF">
        <w:trPr>
          <w:cantSplit/>
          <w:trHeight w:val="567"/>
        </w:trPr>
        <w:tc>
          <w:tcPr>
            <w:tcW w:w="660" w:type="dxa"/>
            <w:tcBorders>
              <w:top w:val="nil"/>
              <w:left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887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888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888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889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1425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1275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1493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1212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873" w:type="dxa"/>
            <w:tcBorders>
              <w:top w:val="nil"/>
              <w:bottom w:val="nil"/>
              <w:right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</w:tr>
      <w:tr w:rsidR="00D06C44" w:rsidRPr="00A31D5A" w:rsidTr="007434BF">
        <w:trPr>
          <w:cantSplit/>
          <w:trHeight w:val="567"/>
        </w:trPr>
        <w:tc>
          <w:tcPr>
            <w:tcW w:w="660" w:type="dxa"/>
            <w:tcBorders>
              <w:top w:val="nil"/>
              <w:left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887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888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888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889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1425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1275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1493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1212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873" w:type="dxa"/>
            <w:tcBorders>
              <w:top w:val="nil"/>
              <w:bottom w:val="nil"/>
              <w:right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</w:tr>
      <w:tr w:rsidR="00D06C44" w:rsidRPr="00A31D5A" w:rsidTr="007434BF">
        <w:trPr>
          <w:cantSplit/>
          <w:trHeight w:val="567"/>
        </w:trPr>
        <w:tc>
          <w:tcPr>
            <w:tcW w:w="660" w:type="dxa"/>
            <w:tcBorders>
              <w:top w:val="nil"/>
              <w:left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887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888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888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889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1425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1275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1493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1212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873" w:type="dxa"/>
            <w:tcBorders>
              <w:top w:val="nil"/>
              <w:bottom w:val="nil"/>
              <w:right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</w:tr>
      <w:tr w:rsidR="00D06C44" w:rsidRPr="00A31D5A" w:rsidTr="007434BF">
        <w:trPr>
          <w:cantSplit/>
          <w:trHeight w:val="567"/>
        </w:trPr>
        <w:tc>
          <w:tcPr>
            <w:tcW w:w="660" w:type="dxa"/>
            <w:tcBorders>
              <w:top w:val="nil"/>
              <w:left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887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888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888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889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1425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1275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1493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1212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873" w:type="dxa"/>
            <w:tcBorders>
              <w:top w:val="nil"/>
              <w:bottom w:val="nil"/>
              <w:right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</w:tr>
      <w:tr w:rsidR="00D06C44" w:rsidRPr="00A31D5A" w:rsidTr="007434BF">
        <w:trPr>
          <w:cantSplit/>
          <w:trHeight w:val="567"/>
        </w:trPr>
        <w:tc>
          <w:tcPr>
            <w:tcW w:w="660" w:type="dxa"/>
            <w:tcBorders>
              <w:top w:val="nil"/>
              <w:left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887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888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888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889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1425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1275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1493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1212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873" w:type="dxa"/>
            <w:tcBorders>
              <w:top w:val="nil"/>
              <w:bottom w:val="nil"/>
              <w:right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</w:tr>
      <w:tr w:rsidR="00D06C44" w:rsidRPr="00A31D5A" w:rsidTr="007434BF">
        <w:trPr>
          <w:cantSplit/>
          <w:trHeight w:val="567"/>
        </w:trPr>
        <w:tc>
          <w:tcPr>
            <w:tcW w:w="660" w:type="dxa"/>
            <w:tcBorders>
              <w:top w:val="nil"/>
              <w:left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887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888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888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889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1425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1275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1493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1212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873" w:type="dxa"/>
            <w:tcBorders>
              <w:top w:val="nil"/>
              <w:bottom w:val="nil"/>
              <w:right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</w:tr>
      <w:tr w:rsidR="00D06C44" w:rsidRPr="00A31D5A" w:rsidTr="007434BF">
        <w:trPr>
          <w:cantSplit/>
          <w:trHeight w:val="567"/>
        </w:trPr>
        <w:tc>
          <w:tcPr>
            <w:tcW w:w="660" w:type="dxa"/>
            <w:tcBorders>
              <w:top w:val="nil"/>
              <w:left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887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888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888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889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1425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1275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1493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1212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873" w:type="dxa"/>
            <w:tcBorders>
              <w:top w:val="nil"/>
              <w:bottom w:val="nil"/>
              <w:right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</w:tr>
      <w:tr w:rsidR="00D06C44" w:rsidRPr="00A31D5A" w:rsidTr="007434BF">
        <w:trPr>
          <w:cantSplit/>
          <w:trHeight w:val="567"/>
        </w:trPr>
        <w:tc>
          <w:tcPr>
            <w:tcW w:w="660" w:type="dxa"/>
            <w:tcBorders>
              <w:top w:val="nil"/>
              <w:left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887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888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888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889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1425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1275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1493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1212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873" w:type="dxa"/>
            <w:tcBorders>
              <w:top w:val="nil"/>
              <w:bottom w:val="nil"/>
              <w:right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</w:tr>
      <w:tr w:rsidR="00D06C44" w:rsidRPr="00A31D5A" w:rsidTr="007434BF">
        <w:trPr>
          <w:cantSplit/>
          <w:trHeight w:val="567"/>
        </w:trPr>
        <w:tc>
          <w:tcPr>
            <w:tcW w:w="660" w:type="dxa"/>
            <w:tcBorders>
              <w:top w:val="nil"/>
              <w:left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887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888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888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889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1425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1275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1493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1212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873" w:type="dxa"/>
            <w:tcBorders>
              <w:top w:val="nil"/>
              <w:bottom w:val="nil"/>
              <w:right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</w:tr>
      <w:tr w:rsidR="00D06C44" w:rsidRPr="00A31D5A" w:rsidTr="007434BF">
        <w:trPr>
          <w:cantSplit/>
          <w:trHeight w:val="567"/>
        </w:trPr>
        <w:tc>
          <w:tcPr>
            <w:tcW w:w="660" w:type="dxa"/>
            <w:tcBorders>
              <w:top w:val="nil"/>
              <w:left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887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888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888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889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1425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1275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1493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1212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873" w:type="dxa"/>
            <w:tcBorders>
              <w:top w:val="nil"/>
              <w:bottom w:val="nil"/>
              <w:right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</w:tr>
      <w:tr w:rsidR="00D06C44" w:rsidRPr="00A31D5A" w:rsidTr="007434BF">
        <w:trPr>
          <w:cantSplit/>
          <w:trHeight w:val="567"/>
        </w:trPr>
        <w:tc>
          <w:tcPr>
            <w:tcW w:w="660" w:type="dxa"/>
            <w:tcBorders>
              <w:top w:val="nil"/>
              <w:left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887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888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888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889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1425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1275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1493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1212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873" w:type="dxa"/>
            <w:tcBorders>
              <w:top w:val="nil"/>
              <w:bottom w:val="nil"/>
              <w:right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</w:tr>
      <w:tr w:rsidR="00D06C44" w:rsidRPr="00A31D5A" w:rsidTr="007434BF">
        <w:trPr>
          <w:cantSplit/>
          <w:trHeight w:val="567"/>
        </w:trPr>
        <w:tc>
          <w:tcPr>
            <w:tcW w:w="660" w:type="dxa"/>
            <w:tcBorders>
              <w:top w:val="nil"/>
              <w:left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887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888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888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889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1425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1275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1493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1212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873" w:type="dxa"/>
            <w:tcBorders>
              <w:top w:val="nil"/>
              <w:bottom w:val="nil"/>
              <w:right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</w:tr>
      <w:tr w:rsidR="00D06C44" w:rsidRPr="00A31D5A" w:rsidTr="007434BF">
        <w:trPr>
          <w:cantSplit/>
          <w:trHeight w:val="567"/>
        </w:trPr>
        <w:tc>
          <w:tcPr>
            <w:tcW w:w="660" w:type="dxa"/>
            <w:tcBorders>
              <w:top w:val="nil"/>
              <w:left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887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888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888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889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1425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1275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1493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1212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873" w:type="dxa"/>
            <w:tcBorders>
              <w:top w:val="nil"/>
              <w:bottom w:val="nil"/>
              <w:right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</w:tr>
      <w:tr w:rsidR="00D06C44" w:rsidRPr="00A31D5A" w:rsidTr="007434BF">
        <w:trPr>
          <w:cantSplit/>
          <w:trHeight w:val="567"/>
        </w:trPr>
        <w:tc>
          <w:tcPr>
            <w:tcW w:w="660" w:type="dxa"/>
            <w:tcBorders>
              <w:top w:val="nil"/>
              <w:left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887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888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888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889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1425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1275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1493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1212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873" w:type="dxa"/>
            <w:tcBorders>
              <w:top w:val="nil"/>
              <w:bottom w:val="nil"/>
              <w:right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</w:tr>
      <w:tr w:rsidR="00D06C44" w:rsidRPr="00A31D5A" w:rsidTr="00CE6B48">
        <w:trPr>
          <w:cantSplit/>
          <w:trHeight w:val="833"/>
        </w:trPr>
        <w:tc>
          <w:tcPr>
            <w:tcW w:w="660" w:type="dxa"/>
            <w:tcBorders>
              <w:top w:val="nil"/>
              <w:left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887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888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888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889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1425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1275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1493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1212" w:type="dxa"/>
            <w:tcBorders>
              <w:top w:val="nil"/>
              <w:bottom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  <w:tc>
          <w:tcPr>
            <w:tcW w:w="873" w:type="dxa"/>
            <w:tcBorders>
              <w:top w:val="nil"/>
              <w:bottom w:val="nil"/>
              <w:right w:val="nil"/>
            </w:tcBorders>
          </w:tcPr>
          <w:p w:rsidR="00D06C44" w:rsidRPr="00A31D5A" w:rsidRDefault="00D06C44" w:rsidP="007434BF">
            <w:pPr>
              <w:pStyle w:val="afffff3"/>
            </w:pPr>
          </w:p>
        </w:tc>
      </w:tr>
    </w:tbl>
    <w:p w:rsidR="00297458" w:rsidRPr="00141B24" w:rsidRDefault="00297458" w:rsidP="00297458">
      <w:pPr>
        <w:ind w:firstLine="0"/>
        <w:sectPr w:rsidR="00297458" w:rsidRPr="00141B24" w:rsidSect="00297458">
          <w:headerReference w:type="default" r:id="rId13"/>
          <w:headerReference w:type="first" r:id="rId14"/>
          <w:footerReference w:type="first" r:id="rId15"/>
          <w:pgSz w:w="11907" w:h="16839" w:code="9"/>
          <w:pgMar w:top="567" w:right="340" w:bottom="1134" w:left="1077" w:header="142" w:footer="709" w:gutter="0"/>
          <w:cols w:space="708"/>
          <w:titlePg/>
          <w:docGrid w:linePitch="360"/>
        </w:sectPr>
      </w:pPr>
    </w:p>
    <w:p w:rsidR="00297458" w:rsidRPr="00141B24" w:rsidRDefault="00297458" w:rsidP="00BC1344">
      <w:pPr>
        <w:ind w:firstLine="0"/>
      </w:pPr>
    </w:p>
    <w:sectPr w:rsidR="00297458" w:rsidRPr="00141B24" w:rsidSect="00BE7F29">
      <w:headerReference w:type="default" r:id="rId16"/>
      <w:footerReference w:type="default" r:id="rId17"/>
      <w:headerReference w:type="first" r:id="rId18"/>
      <w:footerReference w:type="first" r:id="rId19"/>
      <w:type w:val="continuous"/>
      <w:pgSz w:w="11907" w:h="16839" w:code="9"/>
      <w:pgMar w:top="284" w:right="340" w:bottom="1134" w:left="1077" w:header="142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7581E" w:rsidRDefault="0057581E" w:rsidP="000F39CB">
      <w:r>
        <w:separator/>
      </w:r>
    </w:p>
  </w:endnote>
  <w:endnote w:type="continuationSeparator" w:id="0">
    <w:p w:rsidR="0057581E" w:rsidRDefault="0057581E" w:rsidP="000F39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706BC" w:rsidRDefault="005706BC">
    <w:pPr>
      <w:pStyle w:val="afa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706BC" w:rsidRDefault="005706BC">
    <w:pPr>
      <w:pStyle w:val="afa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706BC" w:rsidRDefault="005706BC">
    <w:pPr>
      <w:pStyle w:val="afa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706BC" w:rsidRDefault="005706BC">
    <w:pPr>
      <w:pStyle w:val="afa"/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706BC" w:rsidRDefault="005706BC">
    <w:pPr>
      <w:pStyle w:val="af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7581E" w:rsidRDefault="0057581E" w:rsidP="000F39CB">
      <w:r>
        <w:separator/>
      </w:r>
    </w:p>
  </w:footnote>
  <w:footnote w:type="continuationSeparator" w:id="0">
    <w:p w:rsidR="0057581E" w:rsidRDefault="0057581E" w:rsidP="000F39C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706BC" w:rsidRDefault="005706BC" w:rsidP="00452A89">
    <w:pPr>
      <w:pStyle w:val="aff2"/>
    </w:pPr>
    <w:r>
      <w:rPr>
        <w:noProof/>
        <w:lang w:eastAsia="ru-RU" w:bidi="ar-SA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91" type="#_x0000_t202" style="position:absolute;left:0;text-align:left;margin-left:13.6pt;margin-top:24.1pt;width:568.2pt;height:803.75pt;z-index:251675648;mso-position-horizontal-relative:page;mso-position-vertical-relative:page" filled="f" stroked="f">
          <v:textbox style="mso-next-textbox:#_x0000_s2091">
            <w:txbxContent>
              <w:tbl>
                <w:tblPr>
                  <w:tblW w:w="11159" w:type="dxa"/>
                  <w:tblInd w:w="108" w:type="dxa"/>
                  <w:tbl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  <w:insideH w:val="single" w:sz="4" w:space="0" w:color="auto"/>
                    <w:insideV w:val="single" w:sz="4" w:space="0" w:color="auto"/>
                  </w:tblBorders>
                  <w:tblLayout w:type="fixed"/>
                  <w:tblLook w:val="0000" w:firstRow="0" w:lastRow="0" w:firstColumn="0" w:lastColumn="0" w:noHBand="0" w:noVBand="0"/>
                </w:tblPr>
                <w:tblGrid>
                  <w:gridCol w:w="283"/>
                  <w:gridCol w:w="397"/>
                  <w:gridCol w:w="2155"/>
                  <w:gridCol w:w="5954"/>
                  <w:gridCol w:w="2370"/>
                </w:tblGrid>
                <w:tr w:rsidR="005706BC" w:rsidRPr="000F39CB" w:rsidTr="00564F15">
                  <w:trPr>
                    <w:cantSplit/>
                    <w:trHeight w:val="7367"/>
                  </w:trPr>
                  <w:tc>
                    <w:tcPr>
                      <w:tcW w:w="680" w:type="dxa"/>
                      <w:gridSpan w:val="2"/>
                      <w:tcBorders>
                        <w:top w:val="nil"/>
                        <w:left w:val="nil"/>
                      </w:tcBorders>
                      <w:textDirection w:val="btLr"/>
                      <w:vAlign w:val="center"/>
                    </w:tcPr>
                    <w:p w:rsidR="005706BC" w:rsidRPr="000F39CB" w:rsidRDefault="005706BC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  <w:tc>
                    <w:tcPr>
                      <w:tcW w:w="10479" w:type="dxa"/>
                      <w:gridSpan w:val="3"/>
                      <w:vMerge w:val="restart"/>
                      <w:textDirection w:val="btLr"/>
                    </w:tcPr>
                    <w:p w:rsidR="005706BC" w:rsidRPr="000F39CB" w:rsidRDefault="005706BC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</w:tr>
                <w:tr w:rsidR="005706BC" w:rsidRPr="000F39CB" w:rsidTr="00564F15">
                  <w:trPr>
                    <w:cantSplit/>
                    <w:trHeight w:val="1984"/>
                  </w:trPr>
                  <w:tc>
                    <w:tcPr>
                      <w:tcW w:w="283" w:type="dxa"/>
                      <w:textDirection w:val="btLr"/>
                      <w:vAlign w:val="center"/>
                    </w:tcPr>
                    <w:p w:rsidR="005706BC" w:rsidRPr="003D1FE3" w:rsidRDefault="005706BC" w:rsidP="00564F15">
                      <w:pPr>
                        <w:pStyle w:val="afc"/>
                      </w:pPr>
                      <w:r>
                        <w:t>Подпись</w:t>
                      </w:r>
                      <w:r w:rsidRPr="003D1FE3">
                        <w:t xml:space="preserve"> и дата</w:t>
                      </w:r>
                    </w:p>
                  </w:tc>
                  <w:tc>
                    <w:tcPr>
                      <w:tcW w:w="397" w:type="dxa"/>
                      <w:vAlign w:val="center"/>
                    </w:tcPr>
                    <w:p w:rsidR="005706BC" w:rsidRPr="000F39CB" w:rsidRDefault="005706BC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  <w:tc>
                    <w:tcPr>
                      <w:tcW w:w="10479" w:type="dxa"/>
                      <w:gridSpan w:val="3"/>
                      <w:vMerge/>
                    </w:tcPr>
                    <w:p w:rsidR="005706BC" w:rsidRPr="000F39CB" w:rsidRDefault="005706BC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</w:tr>
                <w:tr w:rsidR="005706BC" w:rsidRPr="000F39CB" w:rsidTr="00564F15">
                  <w:trPr>
                    <w:cantSplit/>
                    <w:trHeight w:val="1417"/>
                  </w:trPr>
                  <w:tc>
                    <w:tcPr>
                      <w:tcW w:w="283" w:type="dxa"/>
                      <w:textDirection w:val="btLr"/>
                      <w:vAlign w:val="center"/>
                    </w:tcPr>
                    <w:p w:rsidR="005706BC" w:rsidRPr="003D1FE3" w:rsidRDefault="005706BC" w:rsidP="00564F15">
                      <w:pPr>
                        <w:pStyle w:val="afc"/>
                      </w:pPr>
                      <w:r w:rsidRPr="003D1FE3">
                        <w:t>Инв. № дубл.</w:t>
                      </w:r>
                    </w:p>
                  </w:tc>
                  <w:tc>
                    <w:tcPr>
                      <w:tcW w:w="397" w:type="dxa"/>
                      <w:vAlign w:val="center"/>
                    </w:tcPr>
                    <w:p w:rsidR="005706BC" w:rsidRPr="000F39CB" w:rsidRDefault="005706BC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  <w:tc>
                    <w:tcPr>
                      <w:tcW w:w="10479" w:type="dxa"/>
                      <w:gridSpan w:val="3"/>
                      <w:vMerge/>
                    </w:tcPr>
                    <w:p w:rsidR="005706BC" w:rsidRPr="000F39CB" w:rsidRDefault="005706BC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</w:tr>
                <w:tr w:rsidR="005706BC" w:rsidRPr="000F39CB" w:rsidTr="00564F15">
                  <w:trPr>
                    <w:cantSplit/>
                    <w:trHeight w:val="1417"/>
                  </w:trPr>
                  <w:tc>
                    <w:tcPr>
                      <w:tcW w:w="283" w:type="dxa"/>
                      <w:textDirection w:val="btLr"/>
                      <w:vAlign w:val="center"/>
                    </w:tcPr>
                    <w:p w:rsidR="005706BC" w:rsidRPr="003D1FE3" w:rsidRDefault="005706BC" w:rsidP="00564F15">
                      <w:pPr>
                        <w:pStyle w:val="afc"/>
                      </w:pPr>
                      <w:r w:rsidRPr="003D1FE3">
                        <w:t>Взам. инв. №</w:t>
                      </w:r>
                    </w:p>
                  </w:tc>
                  <w:tc>
                    <w:tcPr>
                      <w:tcW w:w="397" w:type="dxa"/>
                      <w:vAlign w:val="center"/>
                    </w:tcPr>
                    <w:p w:rsidR="005706BC" w:rsidRPr="000F39CB" w:rsidRDefault="005706BC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  <w:tc>
                    <w:tcPr>
                      <w:tcW w:w="10479" w:type="dxa"/>
                      <w:gridSpan w:val="3"/>
                      <w:vMerge/>
                    </w:tcPr>
                    <w:p w:rsidR="005706BC" w:rsidRPr="000F39CB" w:rsidRDefault="005706BC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</w:tr>
                <w:tr w:rsidR="005706BC" w:rsidRPr="000F39CB" w:rsidTr="00564F15">
                  <w:trPr>
                    <w:cantSplit/>
                    <w:trHeight w:val="1984"/>
                  </w:trPr>
                  <w:tc>
                    <w:tcPr>
                      <w:tcW w:w="283" w:type="dxa"/>
                      <w:tcBorders>
                        <w:bottom w:val="single" w:sz="4" w:space="0" w:color="auto"/>
                      </w:tcBorders>
                      <w:textDirection w:val="btLr"/>
                      <w:vAlign w:val="center"/>
                    </w:tcPr>
                    <w:p w:rsidR="005706BC" w:rsidRPr="003D1FE3" w:rsidRDefault="005706BC" w:rsidP="00564F15">
                      <w:pPr>
                        <w:pStyle w:val="afc"/>
                      </w:pPr>
                      <w:r>
                        <w:t>Подпись</w:t>
                      </w:r>
                      <w:r w:rsidRPr="003D1FE3">
                        <w:t xml:space="preserve"> и дата</w:t>
                      </w:r>
                    </w:p>
                  </w:tc>
                  <w:tc>
                    <w:tcPr>
                      <w:tcW w:w="397" w:type="dxa"/>
                      <w:tcBorders>
                        <w:bottom w:val="single" w:sz="4" w:space="0" w:color="auto"/>
                      </w:tcBorders>
                      <w:vAlign w:val="center"/>
                    </w:tcPr>
                    <w:p w:rsidR="005706BC" w:rsidRPr="000F39CB" w:rsidRDefault="005706BC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  <w:tc>
                    <w:tcPr>
                      <w:tcW w:w="10479" w:type="dxa"/>
                      <w:gridSpan w:val="3"/>
                      <w:vMerge/>
                    </w:tcPr>
                    <w:p w:rsidR="005706BC" w:rsidRPr="000F39CB" w:rsidRDefault="005706BC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</w:tr>
                <w:tr w:rsidR="005706BC" w:rsidRPr="000F39CB" w:rsidTr="00564F15">
                  <w:trPr>
                    <w:cantSplit/>
                    <w:trHeight w:val="1417"/>
                  </w:trPr>
                  <w:tc>
                    <w:tcPr>
                      <w:tcW w:w="283" w:type="dxa"/>
                      <w:tcBorders>
                        <w:bottom w:val="single" w:sz="4" w:space="0" w:color="auto"/>
                      </w:tcBorders>
                      <w:textDirection w:val="btLr"/>
                      <w:vAlign w:val="center"/>
                    </w:tcPr>
                    <w:p w:rsidR="005706BC" w:rsidRPr="003D1FE3" w:rsidRDefault="005706BC" w:rsidP="00564F15">
                      <w:pPr>
                        <w:pStyle w:val="afc"/>
                      </w:pPr>
                      <w:r w:rsidRPr="003D1FE3">
                        <w:t>Инв. № подл.</w:t>
                      </w:r>
                    </w:p>
                  </w:tc>
                  <w:tc>
                    <w:tcPr>
                      <w:tcW w:w="397" w:type="dxa"/>
                      <w:tcBorders>
                        <w:bottom w:val="single" w:sz="4" w:space="0" w:color="auto"/>
                      </w:tcBorders>
                      <w:vAlign w:val="center"/>
                    </w:tcPr>
                    <w:p w:rsidR="005706BC" w:rsidRPr="000F39CB" w:rsidRDefault="005706BC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  <w:tc>
                    <w:tcPr>
                      <w:tcW w:w="10479" w:type="dxa"/>
                      <w:gridSpan w:val="3"/>
                      <w:vMerge/>
                      <w:tcBorders>
                        <w:bottom w:val="single" w:sz="4" w:space="0" w:color="auto"/>
                      </w:tcBorders>
                    </w:tcPr>
                    <w:p w:rsidR="005706BC" w:rsidRPr="000F39CB" w:rsidRDefault="005706BC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</w:tr>
                <w:tr w:rsidR="005706BC" w:rsidRPr="000F39CB" w:rsidTr="00564F15">
                  <w:trPr>
                    <w:cantSplit/>
                    <w:trHeight w:val="438"/>
                  </w:trPr>
                  <w:tc>
                    <w:tcPr>
                      <w:tcW w:w="2835" w:type="dxa"/>
                      <w:gridSpan w:val="3"/>
                      <w:tcBorders>
                        <w:left w:val="nil"/>
                        <w:bottom w:val="nil"/>
                        <w:right w:val="nil"/>
                      </w:tcBorders>
                    </w:tcPr>
                    <w:p w:rsidR="005706BC" w:rsidRPr="00F83288" w:rsidRDefault="005706BC" w:rsidP="00564F15">
                      <w:pPr>
                        <w:pStyle w:val="afc"/>
                        <w:rPr>
                          <w:rFonts w:eastAsiaTheme="minorHAnsi"/>
                        </w:rPr>
                      </w:pPr>
                    </w:p>
                  </w:tc>
                  <w:tc>
                    <w:tcPr>
                      <w:tcW w:w="5954" w:type="dxa"/>
                      <w:tcBorders>
                        <w:left w:val="nil"/>
                        <w:bottom w:val="nil"/>
                        <w:right w:val="nil"/>
                      </w:tcBorders>
                    </w:tcPr>
                    <w:p w:rsidR="005706BC" w:rsidRPr="00F83288" w:rsidRDefault="005706BC" w:rsidP="00354ED0">
                      <w:pPr>
                        <w:pStyle w:val="afc"/>
                        <w:rPr>
                          <w:rFonts w:eastAsiaTheme="minorHAnsi"/>
                        </w:rPr>
                      </w:pPr>
                      <w:r>
                        <w:rPr>
                          <w:rFonts w:eastAsiaTheme="minorHAnsi"/>
                        </w:rPr>
                        <w:t>Копировал</w:t>
                      </w:r>
                    </w:p>
                  </w:tc>
                  <w:tc>
                    <w:tcPr>
                      <w:tcW w:w="2368" w:type="dxa"/>
                      <w:tcBorders>
                        <w:left w:val="nil"/>
                        <w:bottom w:val="nil"/>
                        <w:right w:val="nil"/>
                      </w:tcBorders>
                    </w:tcPr>
                    <w:p w:rsidR="005706BC" w:rsidRPr="00F83288" w:rsidRDefault="005706BC" w:rsidP="00354ED0">
                      <w:pPr>
                        <w:pStyle w:val="afc"/>
                        <w:rPr>
                          <w:rFonts w:eastAsiaTheme="minorHAnsi"/>
                        </w:rPr>
                      </w:pPr>
                      <w:r>
                        <w:rPr>
                          <w:rFonts w:eastAsiaTheme="minorHAnsi"/>
                        </w:rPr>
                        <w:t>Формат А4</w:t>
                      </w:r>
                    </w:p>
                  </w:tc>
                </w:tr>
              </w:tbl>
              <w:p w:rsidR="005706BC" w:rsidRDefault="005706BC" w:rsidP="00564F15">
                <w:pPr>
                  <w:pStyle w:val="15"/>
                </w:pPr>
              </w:p>
            </w:txbxContent>
          </v:textbox>
          <w10:wrap anchorx="page" anchory="page"/>
          <w10:anchorlock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706BC" w:rsidRDefault="005706BC">
    <w:pPr>
      <w:pStyle w:val="af8"/>
    </w:pPr>
    <w:r>
      <w:rPr>
        <w:noProof/>
        <w:lang w:eastAsia="ru-RU" w:bidi="ar-SA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17" type="#_x0000_t202" style="position:absolute;left:0;text-align:left;margin-left:-40.5pt;margin-top:-4.05pt;width:1159.2pt;height:812.8pt;z-index:251681792;mso-position-horizontal-relative:margin;mso-position-vertical-relative:margin" filled="f" stroked="f">
          <v:textbox style="mso-next-textbox:#_x0000_s2117">
            <w:txbxContent>
              <w:tbl>
                <w:tblPr>
                  <w:tblW w:w="22822" w:type="dxa"/>
                  <w:tblInd w:w="108" w:type="dxa"/>
                  <w:tbl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  <w:insideH w:val="single" w:sz="4" w:space="0" w:color="auto"/>
                    <w:insideV w:val="single" w:sz="4" w:space="0" w:color="auto"/>
                  </w:tblBorders>
                  <w:tblLayout w:type="fixed"/>
                  <w:tblLook w:val="0000" w:firstRow="0" w:lastRow="0" w:firstColumn="0" w:lastColumn="0" w:noHBand="0" w:noVBand="0"/>
                </w:tblPr>
                <w:tblGrid>
                  <w:gridCol w:w="284"/>
                  <w:gridCol w:w="396"/>
                  <w:gridCol w:w="4198"/>
                  <w:gridCol w:w="2835"/>
                  <w:gridCol w:w="1789"/>
                  <w:gridCol w:w="236"/>
                  <w:gridCol w:w="2723"/>
                  <w:gridCol w:w="587"/>
                  <w:gridCol w:w="602"/>
                  <w:gridCol w:w="1540"/>
                  <w:gridCol w:w="502"/>
                  <w:gridCol w:w="352"/>
                  <w:gridCol w:w="840"/>
                  <w:gridCol w:w="2455"/>
                  <w:gridCol w:w="2822"/>
                  <w:gridCol w:w="661"/>
                </w:tblGrid>
                <w:tr w:rsidR="005706BC" w:rsidRPr="000F39CB" w:rsidTr="003348E2">
                  <w:trPr>
                    <w:cantSplit/>
                    <w:trHeight w:val="7364"/>
                  </w:trPr>
                  <w:tc>
                    <w:tcPr>
                      <w:tcW w:w="680" w:type="dxa"/>
                      <w:gridSpan w:val="2"/>
                      <w:tcBorders>
                        <w:top w:val="nil"/>
                        <w:left w:val="nil"/>
                      </w:tcBorders>
                      <w:textDirection w:val="btLr"/>
                      <w:vAlign w:val="center"/>
                    </w:tcPr>
                    <w:p w:rsidR="005706BC" w:rsidRPr="000F39CB" w:rsidRDefault="005706BC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  <w:tc>
                    <w:tcPr>
                      <w:tcW w:w="11781" w:type="dxa"/>
                      <w:gridSpan w:val="5"/>
                      <w:vMerge w:val="restart"/>
                      <w:tcBorders>
                        <w:right w:val="nil"/>
                      </w:tcBorders>
                      <w:textDirection w:val="btLr"/>
                    </w:tcPr>
                    <w:p w:rsidR="005706BC" w:rsidRPr="000F39CB" w:rsidRDefault="005706BC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  <w:tc>
                    <w:tcPr>
                      <w:tcW w:w="10361" w:type="dxa"/>
                      <w:gridSpan w:val="9"/>
                      <w:vMerge w:val="restart"/>
                      <w:tcBorders>
                        <w:left w:val="nil"/>
                      </w:tcBorders>
                      <w:textDirection w:val="btLr"/>
                    </w:tcPr>
                    <w:p w:rsidR="005706BC" w:rsidRPr="000F39CB" w:rsidRDefault="005706BC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</w:tr>
                <w:tr w:rsidR="005706BC" w:rsidRPr="000F39CB" w:rsidTr="003348E2">
                  <w:trPr>
                    <w:cantSplit/>
                    <w:trHeight w:val="1984"/>
                  </w:trPr>
                  <w:tc>
                    <w:tcPr>
                      <w:tcW w:w="284" w:type="dxa"/>
                      <w:textDirection w:val="btLr"/>
                      <w:vAlign w:val="center"/>
                    </w:tcPr>
                    <w:p w:rsidR="005706BC" w:rsidRPr="003D1FE3" w:rsidRDefault="005706BC" w:rsidP="00554CA8">
                      <w:pPr>
                        <w:pStyle w:val="afc"/>
                      </w:pPr>
                      <w:r>
                        <w:t>Подпись</w:t>
                      </w:r>
                      <w:r w:rsidRPr="003D1FE3">
                        <w:t xml:space="preserve"> и дата</w:t>
                      </w:r>
                    </w:p>
                  </w:tc>
                  <w:tc>
                    <w:tcPr>
                      <w:tcW w:w="396" w:type="dxa"/>
                      <w:vAlign w:val="center"/>
                    </w:tcPr>
                    <w:p w:rsidR="005706BC" w:rsidRPr="000F39CB" w:rsidRDefault="005706BC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  <w:tc>
                    <w:tcPr>
                      <w:tcW w:w="11781" w:type="dxa"/>
                      <w:gridSpan w:val="5"/>
                      <w:vMerge/>
                      <w:tcBorders>
                        <w:right w:val="nil"/>
                      </w:tcBorders>
                    </w:tcPr>
                    <w:p w:rsidR="005706BC" w:rsidRPr="000F39CB" w:rsidRDefault="005706BC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  <w:tc>
                    <w:tcPr>
                      <w:tcW w:w="10361" w:type="dxa"/>
                      <w:gridSpan w:val="9"/>
                      <w:vMerge/>
                      <w:tcBorders>
                        <w:left w:val="nil"/>
                      </w:tcBorders>
                    </w:tcPr>
                    <w:p w:rsidR="005706BC" w:rsidRPr="000F39CB" w:rsidRDefault="005706BC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</w:tr>
                <w:tr w:rsidR="005706BC" w:rsidRPr="000F39CB" w:rsidTr="003348E2">
                  <w:trPr>
                    <w:cantSplit/>
                    <w:trHeight w:val="1417"/>
                  </w:trPr>
                  <w:tc>
                    <w:tcPr>
                      <w:tcW w:w="284" w:type="dxa"/>
                      <w:textDirection w:val="btLr"/>
                      <w:vAlign w:val="center"/>
                    </w:tcPr>
                    <w:p w:rsidR="005706BC" w:rsidRPr="003D1FE3" w:rsidRDefault="005706BC" w:rsidP="00554CA8">
                      <w:pPr>
                        <w:pStyle w:val="afc"/>
                      </w:pPr>
                      <w:r w:rsidRPr="003D1FE3">
                        <w:t>Инв. № дубл.</w:t>
                      </w:r>
                    </w:p>
                  </w:tc>
                  <w:tc>
                    <w:tcPr>
                      <w:tcW w:w="396" w:type="dxa"/>
                      <w:vAlign w:val="center"/>
                    </w:tcPr>
                    <w:p w:rsidR="005706BC" w:rsidRPr="000F39CB" w:rsidRDefault="005706BC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  <w:tc>
                    <w:tcPr>
                      <w:tcW w:w="11781" w:type="dxa"/>
                      <w:gridSpan w:val="5"/>
                      <w:vMerge/>
                      <w:tcBorders>
                        <w:right w:val="nil"/>
                      </w:tcBorders>
                    </w:tcPr>
                    <w:p w:rsidR="005706BC" w:rsidRPr="000F39CB" w:rsidRDefault="005706BC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  <w:tc>
                    <w:tcPr>
                      <w:tcW w:w="10361" w:type="dxa"/>
                      <w:gridSpan w:val="9"/>
                      <w:vMerge/>
                      <w:tcBorders>
                        <w:left w:val="nil"/>
                      </w:tcBorders>
                    </w:tcPr>
                    <w:p w:rsidR="005706BC" w:rsidRPr="000F39CB" w:rsidRDefault="005706BC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</w:tr>
                <w:tr w:rsidR="005706BC" w:rsidRPr="000F39CB" w:rsidTr="003348E2">
                  <w:trPr>
                    <w:cantSplit/>
                    <w:trHeight w:val="1417"/>
                  </w:trPr>
                  <w:tc>
                    <w:tcPr>
                      <w:tcW w:w="284" w:type="dxa"/>
                      <w:textDirection w:val="btLr"/>
                      <w:vAlign w:val="center"/>
                    </w:tcPr>
                    <w:p w:rsidR="005706BC" w:rsidRPr="003D1FE3" w:rsidRDefault="005706BC" w:rsidP="00554CA8">
                      <w:pPr>
                        <w:pStyle w:val="afc"/>
                      </w:pPr>
                      <w:r w:rsidRPr="003D1FE3">
                        <w:t>Взам. инв. №</w:t>
                      </w:r>
                    </w:p>
                  </w:tc>
                  <w:tc>
                    <w:tcPr>
                      <w:tcW w:w="396" w:type="dxa"/>
                      <w:vAlign w:val="center"/>
                    </w:tcPr>
                    <w:p w:rsidR="005706BC" w:rsidRPr="000F39CB" w:rsidRDefault="005706BC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  <w:tc>
                    <w:tcPr>
                      <w:tcW w:w="11781" w:type="dxa"/>
                      <w:gridSpan w:val="5"/>
                      <w:vMerge/>
                      <w:tcBorders>
                        <w:right w:val="nil"/>
                      </w:tcBorders>
                    </w:tcPr>
                    <w:p w:rsidR="005706BC" w:rsidRPr="000F39CB" w:rsidRDefault="005706BC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  <w:tc>
                    <w:tcPr>
                      <w:tcW w:w="10361" w:type="dxa"/>
                      <w:gridSpan w:val="9"/>
                      <w:vMerge/>
                      <w:tcBorders>
                        <w:left w:val="nil"/>
                      </w:tcBorders>
                    </w:tcPr>
                    <w:p w:rsidR="005706BC" w:rsidRPr="000F39CB" w:rsidRDefault="005706BC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</w:tr>
                <w:tr w:rsidR="005706BC" w:rsidRPr="000F39CB" w:rsidTr="003348E2">
                  <w:trPr>
                    <w:cantSplit/>
                    <w:trHeight w:val="2014"/>
                  </w:trPr>
                  <w:tc>
                    <w:tcPr>
                      <w:tcW w:w="284" w:type="dxa"/>
                      <w:tcBorders>
                        <w:bottom w:val="single" w:sz="4" w:space="0" w:color="auto"/>
                      </w:tcBorders>
                      <w:textDirection w:val="btLr"/>
                      <w:vAlign w:val="center"/>
                    </w:tcPr>
                    <w:p w:rsidR="005706BC" w:rsidRPr="003D1FE3" w:rsidRDefault="005706BC" w:rsidP="00554CA8">
                      <w:pPr>
                        <w:pStyle w:val="afc"/>
                      </w:pPr>
                      <w:r>
                        <w:t>Подпись</w:t>
                      </w:r>
                      <w:r w:rsidRPr="003D1FE3">
                        <w:t xml:space="preserve"> и дата</w:t>
                      </w:r>
                    </w:p>
                  </w:tc>
                  <w:tc>
                    <w:tcPr>
                      <w:tcW w:w="396" w:type="dxa"/>
                      <w:tcBorders>
                        <w:bottom w:val="single" w:sz="4" w:space="0" w:color="auto"/>
                      </w:tcBorders>
                      <w:vAlign w:val="center"/>
                    </w:tcPr>
                    <w:p w:rsidR="005706BC" w:rsidRPr="000F39CB" w:rsidRDefault="005706BC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  <w:tc>
                    <w:tcPr>
                      <w:tcW w:w="11781" w:type="dxa"/>
                      <w:gridSpan w:val="5"/>
                      <w:vMerge/>
                      <w:tcBorders>
                        <w:bottom w:val="nil"/>
                        <w:right w:val="nil"/>
                      </w:tcBorders>
                    </w:tcPr>
                    <w:p w:rsidR="005706BC" w:rsidRPr="000F39CB" w:rsidRDefault="005706BC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  <w:tc>
                    <w:tcPr>
                      <w:tcW w:w="10361" w:type="dxa"/>
                      <w:gridSpan w:val="9"/>
                      <w:vMerge/>
                      <w:tcBorders>
                        <w:left w:val="nil"/>
                      </w:tcBorders>
                    </w:tcPr>
                    <w:p w:rsidR="005706BC" w:rsidRPr="000F39CB" w:rsidRDefault="005706BC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</w:tr>
                <w:tr w:rsidR="005706BC" w:rsidRPr="000F39CB" w:rsidTr="003348E2">
                  <w:trPr>
                    <w:cantSplit/>
                    <w:trHeight w:val="576"/>
                  </w:trPr>
                  <w:tc>
                    <w:tcPr>
                      <w:tcW w:w="284" w:type="dxa"/>
                      <w:vMerge w:val="restart"/>
                      <w:tcBorders>
                        <w:bottom w:val="single" w:sz="4" w:space="0" w:color="auto"/>
                      </w:tcBorders>
                      <w:textDirection w:val="btLr"/>
                      <w:vAlign w:val="center"/>
                    </w:tcPr>
                    <w:p w:rsidR="005706BC" w:rsidRPr="003D1FE3" w:rsidRDefault="005706BC" w:rsidP="00554CA8">
                      <w:pPr>
                        <w:pStyle w:val="afc"/>
                      </w:pPr>
                      <w:r w:rsidRPr="003D1FE3">
                        <w:t>Инв. № подл.</w:t>
                      </w:r>
                    </w:p>
                  </w:tc>
                  <w:tc>
                    <w:tcPr>
                      <w:tcW w:w="396" w:type="dxa"/>
                      <w:vMerge w:val="restart"/>
                      <w:tcBorders>
                        <w:bottom w:val="single" w:sz="4" w:space="0" w:color="auto"/>
                      </w:tcBorders>
                      <w:vAlign w:val="center"/>
                    </w:tcPr>
                    <w:p w:rsidR="005706BC" w:rsidRPr="000F39CB" w:rsidRDefault="005706BC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  <w:tc>
                    <w:tcPr>
                      <w:tcW w:w="11781" w:type="dxa"/>
                      <w:gridSpan w:val="5"/>
                      <w:vMerge w:val="restart"/>
                      <w:tcBorders>
                        <w:top w:val="nil"/>
                        <w:right w:val="nil"/>
                      </w:tcBorders>
                    </w:tcPr>
                    <w:p w:rsidR="005706BC" w:rsidRPr="000F39CB" w:rsidRDefault="005706BC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  <w:tc>
                    <w:tcPr>
                      <w:tcW w:w="10361" w:type="dxa"/>
                      <w:gridSpan w:val="9"/>
                      <w:vMerge/>
                      <w:tcBorders>
                        <w:left w:val="nil"/>
                        <w:bottom w:val="single" w:sz="4" w:space="0" w:color="auto"/>
                      </w:tcBorders>
                    </w:tcPr>
                    <w:p w:rsidR="005706BC" w:rsidRPr="000F39CB" w:rsidRDefault="005706BC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</w:tr>
                <w:tr w:rsidR="005706BC" w:rsidRPr="000F39CB" w:rsidTr="003348E2">
                  <w:trPr>
                    <w:cantSplit/>
                    <w:trHeight w:val="283"/>
                  </w:trPr>
                  <w:tc>
                    <w:tcPr>
                      <w:tcW w:w="284" w:type="dxa"/>
                      <w:vMerge/>
                      <w:textDirection w:val="btLr"/>
                      <w:vAlign w:val="center"/>
                    </w:tcPr>
                    <w:p w:rsidR="005706BC" w:rsidRPr="003D1FE3" w:rsidRDefault="005706BC" w:rsidP="00DB48AB">
                      <w:pPr>
                        <w:pStyle w:val="afc"/>
                      </w:pPr>
                    </w:p>
                  </w:tc>
                  <w:tc>
                    <w:tcPr>
                      <w:tcW w:w="396" w:type="dxa"/>
                      <w:vMerge/>
                      <w:vAlign w:val="center"/>
                    </w:tcPr>
                    <w:p w:rsidR="005706BC" w:rsidRPr="000F39CB" w:rsidRDefault="005706BC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  <w:tc>
                    <w:tcPr>
                      <w:tcW w:w="11781" w:type="dxa"/>
                      <w:gridSpan w:val="5"/>
                      <w:vMerge/>
                      <w:tcBorders>
                        <w:right w:val="nil"/>
                      </w:tcBorders>
                    </w:tcPr>
                    <w:p w:rsidR="005706BC" w:rsidRPr="006136E2" w:rsidRDefault="005706BC" w:rsidP="00DB48AB">
                      <w:pPr>
                        <w:pStyle w:val="aff4"/>
                        <w:rPr>
                          <w:rFonts w:eastAsiaTheme="minorHAnsi"/>
                          <w:lang w:val="ru-RU"/>
                        </w:rPr>
                      </w:pPr>
                    </w:p>
                  </w:tc>
                  <w:tc>
                    <w:tcPr>
                      <w:tcW w:w="587" w:type="dxa"/>
                      <w:vAlign w:val="center"/>
                    </w:tcPr>
                    <w:p w:rsidR="005706BC" w:rsidRPr="006136E2" w:rsidRDefault="005706BC" w:rsidP="00554CA8">
                      <w:pPr>
                        <w:pStyle w:val="afc"/>
                        <w:rPr>
                          <w:rFonts w:eastAsiaTheme="minorHAnsi"/>
                        </w:rPr>
                      </w:pPr>
                    </w:p>
                  </w:tc>
                  <w:tc>
                    <w:tcPr>
                      <w:tcW w:w="602" w:type="dxa"/>
                      <w:vAlign w:val="center"/>
                    </w:tcPr>
                    <w:p w:rsidR="005706BC" w:rsidRPr="006136E2" w:rsidRDefault="005706BC" w:rsidP="00554CA8">
                      <w:pPr>
                        <w:pStyle w:val="afc"/>
                        <w:rPr>
                          <w:rFonts w:eastAsiaTheme="minorHAnsi"/>
                        </w:rPr>
                      </w:pPr>
                    </w:p>
                  </w:tc>
                  <w:tc>
                    <w:tcPr>
                      <w:tcW w:w="1540" w:type="dxa"/>
                      <w:vAlign w:val="center"/>
                    </w:tcPr>
                    <w:p w:rsidR="005706BC" w:rsidRPr="006136E2" w:rsidRDefault="005706BC" w:rsidP="00554CA8">
                      <w:pPr>
                        <w:pStyle w:val="afc"/>
                        <w:rPr>
                          <w:rFonts w:eastAsiaTheme="minorHAnsi"/>
                        </w:rPr>
                      </w:pPr>
                    </w:p>
                  </w:tc>
                  <w:tc>
                    <w:tcPr>
                      <w:tcW w:w="854" w:type="dxa"/>
                      <w:gridSpan w:val="2"/>
                      <w:vAlign w:val="center"/>
                    </w:tcPr>
                    <w:p w:rsidR="005706BC" w:rsidRPr="006136E2" w:rsidRDefault="005706BC" w:rsidP="00554CA8">
                      <w:pPr>
                        <w:pStyle w:val="afc"/>
                        <w:rPr>
                          <w:rFonts w:eastAsiaTheme="minorHAnsi"/>
                        </w:rPr>
                      </w:pPr>
                    </w:p>
                  </w:tc>
                  <w:tc>
                    <w:tcPr>
                      <w:tcW w:w="840" w:type="dxa"/>
                      <w:vAlign w:val="center"/>
                    </w:tcPr>
                    <w:p w:rsidR="005706BC" w:rsidRPr="006136E2" w:rsidRDefault="005706BC" w:rsidP="00554CA8">
                      <w:pPr>
                        <w:pStyle w:val="afc"/>
                        <w:rPr>
                          <w:rFonts w:eastAsiaTheme="minorHAnsi"/>
                        </w:rPr>
                      </w:pPr>
                    </w:p>
                  </w:tc>
                  <w:tc>
                    <w:tcPr>
                      <w:tcW w:w="5277" w:type="dxa"/>
                      <w:gridSpan w:val="2"/>
                      <w:vMerge w:val="restart"/>
                      <w:vAlign w:val="center"/>
                    </w:tcPr>
                    <w:p w:rsidR="005706BC" w:rsidRPr="00554CA8" w:rsidRDefault="005706BC" w:rsidP="00554CA8">
                      <w:pPr>
                        <w:pStyle w:val="afc"/>
                        <w:rPr>
                          <w:rFonts w:eastAsiaTheme="minorHAnsi"/>
                        </w:rPr>
                      </w:pPr>
                      <w:r>
                        <w:rPr>
                          <w:noProof/>
                        </w:rPr>
                        <w:fldChar w:fldCharType="begin"/>
                      </w:r>
                      <w:r>
                        <w:rPr>
                          <w:noProof/>
                        </w:rPr>
                        <w:instrText xml:space="preserve"> REF DecNum  \* MERGEFORMAT </w:instrText>
                      </w:r>
                      <w:r>
                        <w:rPr>
                          <w:noProof/>
                        </w:rPr>
                        <w:fldChar w:fldCharType="separate"/>
                      </w:r>
                      <w:r>
                        <w:rPr>
                          <w:noProof/>
                        </w:rPr>
                        <w:t>ВБМА.469435.000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rPr>
                          <w:rFonts w:eastAsiaTheme="minorHAnsi"/>
                        </w:rPr>
                        <w:fldChar w:fldCharType="begin"/>
                      </w:r>
                      <w:r>
                        <w:instrText xml:space="preserve"> REF Code \h </w:instrText>
                      </w:r>
                      <w:r>
                        <w:rPr>
                          <w:rFonts w:eastAsiaTheme="minorHAnsi"/>
                        </w:rPr>
                      </w:r>
                      <w:r>
                        <w:rPr>
                          <w:rFonts w:eastAsiaTheme="minorHAnsi"/>
                        </w:rPr>
                        <w:fldChar w:fldCharType="separate"/>
                      </w:r>
                      <w:r>
                        <w:rPr>
                          <w:noProof/>
                        </w:rPr>
                        <w:t>ВП</w:t>
                      </w:r>
                      <w:r>
                        <w:rPr>
                          <w:rFonts w:eastAsiaTheme="minorHAnsi"/>
                        </w:rPr>
                        <w:fldChar w:fldCharType="end"/>
                      </w:r>
                    </w:p>
                  </w:tc>
                  <w:tc>
                    <w:tcPr>
                      <w:tcW w:w="661" w:type="dxa"/>
                      <w:tcBorders>
                        <w:bottom w:val="single" w:sz="4" w:space="0" w:color="auto"/>
                      </w:tcBorders>
                      <w:vAlign w:val="center"/>
                    </w:tcPr>
                    <w:p w:rsidR="005706BC" w:rsidRPr="004120B6" w:rsidRDefault="005706BC" w:rsidP="00554CA8">
                      <w:pPr>
                        <w:pStyle w:val="afc"/>
                        <w:rPr>
                          <w:rFonts w:eastAsiaTheme="minorHAnsi"/>
                        </w:rPr>
                      </w:pPr>
                      <w:r>
                        <w:rPr>
                          <w:rFonts w:eastAsiaTheme="minorHAnsi"/>
                        </w:rPr>
                        <w:t>Лист</w:t>
                      </w:r>
                    </w:p>
                  </w:tc>
                </w:tr>
                <w:tr w:rsidR="005706BC" w:rsidRPr="000F39CB" w:rsidTr="003348E2">
                  <w:trPr>
                    <w:cantSplit/>
                    <w:trHeight w:val="283"/>
                  </w:trPr>
                  <w:tc>
                    <w:tcPr>
                      <w:tcW w:w="284" w:type="dxa"/>
                      <w:vMerge/>
                      <w:textDirection w:val="btLr"/>
                      <w:vAlign w:val="center"/>
                    </w:tcPr>
                    <w:p w:rsidR="005706BC" w:rsidRPr="003D1FE3" w:rsidRDefault="005706BC" w:rsidP="00DB48AB">
                      <w:pPr>
                        <w:pStyle w:val="afc"/>
                      </w:pPr>
                    </w:p>
                  </w:tc>
                  <w:tc>
                    <w:tcPr>
                      <w:tcW w:w="396" w:type="dxa"/>
                      <w:vMerge/>
                      <w:vAlign w:val="center"/>
                    </w:tcPr>
                    <w:p w:rsidR="005706BC" w:rsidRPr="000F39CB" w:rsidRDefault="005706BC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  <w:tc>
                    <w:tcPr>
                      <w:tcW w:w="11781" w:type="dxa"/>
                      <w:gridSpan w:val="5"/>
                      <w:vMerge/>
                      <w:tcBorders>
                        <w:right w:val="nil"/>
                      </w:tcBorders>
                    </w:tcPr>
                    <w:p w:rsidR="005706BC" w:rsidRPr="000F39CB" w:rsidRDefault="005706BC" w:rsidP="00DB48AB">
                      <w:pPr>
                        <w:pStyle w:val="afc"/>
                        <w:rPr>
                          <w:rFonts w:eastAsiaTheme="minorHAnsi"/>
                        </w:rPr>
                      </w:pPr>
                    </w:p>
                  </w:tc>
                  <w:tc>
                    <w:tcPr>
                      <w:tcW w:w="587" w:type="dxa"/>
                    </w:tcPr>
                    <w:p w:rsidR="005706BC" w:rsidRPr="000F39CB" w:rsidRDefault="005706BC" w:rsidP="00554CA8">
                      <w:pPr>
                        <w:pStyle w:val="afc"/>
                        <w:rPr>
                          <w:rFonts w:eastAsiaTheme="minorHAnsi"/>
                        </w:rPr>
                      </w:pPr>
                    </w:p>
                  </w:tc>
                  <w:tc>
                    <w:tcPr>
                      <w:tcW w:w="602" w:type="dxa"/>
                    </w:tcPr>
                    <w:p w:rsidR="005706BC" w:rsidRPr="000F39CB" w:rsidRDefault="005706BC" w:rsidP="00554CA8">
                      <w:pPr>
                        <w:pStyle w:val="afc"/>
                        <w:rPr>
                          <w:rFonts w:eastAsiaTheme="minorHAnsi"/>
                        </w:rPr>
                      </w:pPr>
                    </w:p>
                  </w:tc>
                  <w:tc>
                    <w:tcPr>
                      <w:tcW w:w="1540" w:type="dxa"/>
                    </w:tcPr>
                    <w:p w:rsidR="005706BC" w:rsidRPr="000F39CB" w:rsidRDefault="005706BC" w:rsidP="00554CA8">
                      <w:pPr>
                        <w:pStyle w:val="afc"/>
                        <w:rPr>
                          <w:rFonts w:eastAsiaTheme="minorHAnsi"/>
                        </w:rPr>
                      </w:pPr>
                    </w:p>
                  </w:tc>
                  <w:tc>
                    <w:tcPr>
                      <w:tcW w:w="854" w:type="dxa"/>
                      <w:gridSpan w:val="2"/>
                    </w:tcPr>
                    <w:p w:rsidR="005706BC" w:rsidRPr="000F39CB" w:rsidRDefault="005706BC" w:rsidP="00554CA8">
                      <w:pPr>
                        <w:pStyle w:val="afc"/>
                        <w:rPr>
                          <w:rFonts w:eastAsiaTheme="minorHAnsi"/>
                        </w:rPr>
                      </w:pPr>
                    </w:p>
                  </w:tc>
                  <w:tc>
                    <w:tcPr>
                      <w:tcW w:w="840" w:type="dxa"/>
                    </w:tcPr>
                    <w:p w:rsidR="005706BC" w:rsidRPr="000F39CB" w:rsidRDefault="005706BC" w:rsidP="00554CA8">
                      <w:pPr>
                        <w:pStyle w:val="afc"/>
                        <w:rPr>
                          <w:rFonts w:eastAsiaTheme="minorHAnsi"/>
                        </w:rPr>
                      </w:pPr>
                    </w:p>
                  </w:tc>
                  <w:tc>
                    <w:tcPr>
                      <w:tcW w:w="5277" w:type="dxa"/>
                      <w:gridSpan w:val="2"/>
                      <w:vMerge/>
                    </w:tcPr>
                    <w:p w:rsidR="005706BC" w:rsidRPr="000F39CB" w:rsidRDefault="005706BC" w:rsidP="00554CA8">
                      <w:pPr>
                        <w:pStyle w:val="afc"/>
                        <w:rPr>
                          <w:rFonts w:eastAsiaTheme="minorHAnsi"/>
                        </w:rPr>
                      </w:pPr>
                    </w:p>
                  </w:tc>
                  <w:tc>
                    <w:tcPr>
                      <w:tcW w:w="661" w:type="dxa"/>
                      <w:vMerge w:val="restart"/>
                      <w:vAlign w:val="center"/>
                    </w:tcPr>
                    <w:p w:rsidR="005706BC" w:rsidRPr="000F39CB" w:rsidRDefault="005706BC" w:rsidP="00554CA8">
                      <w:pPr>
                        <w:pStyle w:val="afc"/>
                        <w:rPr>
                          <w:rFonts w:eastAsiaTheme="minorHAnsi"/>
                        </w:rPr>
                      </w:pPr>
                      <w:r>
                        <w:rPr>
                          <w:noProof/>
                        </w:rPr>
                        <w:fldChar w:fldCharType="begin"/>
                      </w:r>
                      <w:r>
                        <w:rPr>
                          <w:noProof/>
                        </w:rPr>
                        <w:instrText xml:space="preserve"> PAGE   \* MERGEFORMAT </w:instrText>
                      </w:r>
                      <w:r>
                        <w:rPr>
                          <w:noProof/>
                        </w:rPr>
                        <w:fldChar w:fldCharType="separate"/>
                      </w:r>
                      <w:r w:rsidR="009574A1">
                        <w:rPr>
                          <w:noProof/>
                        </w:rPr>
                        <w:t>3</w:t>
                      </w:r>
                      <w:r>
                        <w:rPr>
                          <w:noProof/>
                        </w:rPr>
                        <w:fldChar w:fldCharType="end"/>
                      </w:r>
                    </w:p>
                  </w:tc>
                </w:tr>
                <w:tr w:rsidR="005706BC" w:rsidRPr="000F39CB" w:rsidTr="003348E2">
                  <w:trPr>
                    <w:cantSplit/>
                    <w:trHeight w:val="309"/>
                  </w:trPr>
                  <w:tc>
                    <w:tcPr>
                      <w:tcW w:w="284" w:type="dxa"/>
                      <w:vMerge/>
                      <w:tcBorders>
                        <w:bottom w:val="single" w:sz="4" w:space="0" w:color="auto"/>
                      </w:tcBorders>
                      <w:textDirection w:val="btLr"/>
                      <w:vAlign w:val="center"/>
                    </w:tcPr>
                    <w:p w:rsidR="005706BC" w:rsidRPr="003D1FE3" w:rsidRDefault="005706BC" w:rsidP="00DB48AB">
                      <w:pPr>
                        <w:pStyle w:val="afc"/>
                      </w:pPr>
                    </w:p>
                  </w:tc>
                  <w:tc>
                    <w:tcPr>
                      <w:tcW w:w="396" w:type="dxa"/>
                      <w:vMerge/>
                      <w:tcBorders>
                        <w:bottom w:val="single" w:sz="4" w:space="0" w:color="auto"/>
                      </w:tcBorders>
                      <w:vAlign w:val="center"/>
                    </w:tcPr>
                    <w:p w:rsidR="005706BC" w:rsidRPr="000F39CB" w:rsidRDefault="005706BC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  <w:tc>
                    <w:tcPr>
                      <w:tcW w:w="11781" w:type="dxa"/>
                      <w:gridSpan w:val="5"/>
                      <w:vMerge/>
                      <w:tcBorders>
                        <w:bottom w:val="single" w:sz="4" w:space="0" w:color="auto"/>
                        <w:right w:val="nil"/>
                      </w:tcBorders>
                    </w:tcPr>
                    <w:p w:rsidR="005706BC" w:rsidRPr="000F39CB" w:rsidRDefault="005706BC" w:rsidP="00DB48AB">
                      <w:pPr>
                        <w:pStyle w:val="afc"/>
                        <w:rPr>
                          <w:rFonts w:eastAsiaTheme="minorHAnsi"/>
                        </w:rPr>
                      </w:pPr>
                    </w:p>
                  </w:tc>
                  <w:tc>
                    <w:tcPr>
                      <w:tcW w:w="587" w:type="dxa"/>
                      <w:tcBorders>
                        <w:bottom w:val="single" w:sz="4" w:space="0" w:color="auto"/>
                      </w:tcBorders>
                      <w:vAlign w:val="center"/>
                    </w:tcPr>
                    <w:p w:rsidR="005706BC" w:rsidRPr="00D908B7" w:rsidRDefault="005706BC" w:rsidP="00554CA8">
                      <w:pPr>
                        <w:pStyle w:val="afc"/>
                        <w:rPr>
                          <w:rFonts w:eastAsiaTheme="minorHAnsi"/>
                        </w:rPr>
                      </w:pPr>
                      <w:r>
                        <w:rPr>
                          <w:rFonts w:eastAsiaTheme="minorHAnsi"/>
                        </w:rPr>
                        <w:t>Изм.</w:t>
                      </w:r>
                    </w:p>
                  </w:tc>
                  <w:tc>
                    <w:tcPr>
                      <w:tcW w:w="602" w:type="dxa"/>
                      <w:tcBorders>
                        <w:bottom w:val="single" w:sz="4" w:space="0" w:color="auto"/>
                      </w:tcBorders>
                      <w:vAlign w:val="center"/>
                    </w:tcPr>
                    <w:p w:rsidR="005706BC" w:rsidRPr="000F39CB" w:rsidRDefault="005706BC" w:rsidP="00554CA8">
                      <w:pPr>
                        <w:pStyle w:val="afc"/>
                        <w:rPr>
                          <w:rFonts w:eastAsiaTheme="minorHAnsi"/>
                        </w:rPr>
                      </w:pPr>
                      <w:r>
                        <w:rPr>
                          <w:rFonts w:eastAsiaTheme="minorHAnsi"/>
                        </w:rPr>
                        <w:t>Лист</w:t>
                      </w:r>
                    </w:p>
                  </w:tc>
                  <w:tc>
                    <w:tcPr>
                      <w:tcW w:w="1540" w:type="dxa"/>
                      <w:tcBorders>
                        <w:bottom w:val="single" w:sz="4" w:space="0" w:color="auto"/>
                      </w:tcBorders>
                      <w:vAlign w:val="center"/>
                    </w:tcPr>
                    <w:p w:rsidR="005706BC" w:rsidRPr="000F39CB" w:rsidRDefault="005706BC" w:rsidP="00554CA8">
                      <w:pPr>
                        <w:pStyle w:val="afc"/>
                        <w:rPr>
                          <w:rFonts w:eastAsiaTheme="minorHAnsi"/>
                        </w:rPr>
                      </w:pPr>
                      <w:r w:rsidRPr="003D1FE3">
                        <w:t>№ докум.</w:t>
                      </w:r>
                    </w:p>
                  </w:tc>
                  <w:tc>
                    <w:tcPr>
                      <w:tcW w:w="854" w:type="dxa"/>
                      <w:gridSpan w:val="2"/>
                      <w:tcBorders>
                        <w:bottom w:val="single" w:sz="4" w:space="0" w:color="auto"/>
                      </w:tcBorders>
                      <w:vAlign w:val="center"/>
                    </w:tcPr>
                    <w:p w:rsidR="005706BC" w:rsidRPr="003D1FE3" w:rsidRDefault="005706BC" w:rsidP="00554CA8">
                      <w:pPr>
                        <w:pStyle w:val="afc"/>
                      </w:pPr>
                      <w:r w:rsidRPr="003D1FE3">
                        <w:t>Подп.</w:t>
                      </w:r>
                    </w:p>
                  </w:tc>
                  <w:tc>
                    <w:tcPr>
                      <w:tcW w:w="840" w:type="dxa"/>
                      <w:tcBorders>
                        <w:bottom w:val="single" w:sz="4" w:space="0" w:color="auto"/>
                      </w:tcBorders>
                      <w:vAlign w:val="center"/>
                    </w:tcPr>
                    <w:p w:rsidR="005706BC" w:rsidRPr="00511DE9" w:rsidRDefault="005706BC" w:rsidP="00554CA8">
                      <w:pPr>
                        <w:pStyle w:val="afc"/>
                        <w:rPr>
                          <w:rFonts w:eastAsiaTheme="minorHAnsi"/>
                        </w:rPr>
                      </w:pPr>
                      <w:r w:rsidRPr="003D1FE3">
                        <w:t>Дата</w:t>
                      </w:r>
                    </w:p>
                  </w:tc>
                  <w:tc>
                    <w:tcPr>
                      <w:tcW w:w="5277" w:type="dxa"/>
                      <w:gridSpan w:val="2"/>
                      <w:vMerge/>
                      <w:tcBorders>
                        <w:bottom w:val="single" w:sz="4" w:space="0" w:color="auto"/>
                      </w:tcBorders>
                    </w:tcPr>
                    <w:p w:rsidR="005706BC" w:rsidRPr="000F39CB" w:rsidRDefault="005706BC" w:rsidP="00554CA8">
                      <w:pPr>
                        <w:pStyle w:val="afc"/>
                        <w:rPr>
                          <w:rFonts w:eastAsiaTheme="minorHAnsi"/>
                        </w:rPr>
                      </w:pPr>
                    </w:p>
                  </w:tc>
                  <w:tc>
                    <w:tcPr>
                      <w:tcW w:w="661" w:type="dxa"/>
                      <w:vMerge/>
                      <w:tcBorders>
                        <w:bottom w:val="single" w:sz="4" w:space="0" w:color="auto"/>
                      </w:tcBorders>
                    </w:tcPr>
                    <w:p w:rsidR="005706BC" w:rsidRPr="000F39CB" w:rsidRDefault="005706BC" w:rsidP="00554CA8">
                      <w:pPr>
                        <w:pStyle w:val="afc"/>
                        <w:rPr>
                          <w:rFonts w:eastAsiaTheme="minorHAnsi"/>
                        </w:rPr>
                      </w:pPr>
                    </w:p>
                  </w:tc>
                </w:tr>
                <w:tr w:rsidR="005706BC" w:rsidRPr="000F39CB" w:rsidTr="003348E2">
                  <w:trPr>
                    <w:cantSplit/>
                    <w:trHeight w:val="438"/>
                  </w:trPr>
                  <w:tc>
                    <w:tcPr>
                      <w:tcW w:w="4878" w:type="dxa"/>
                      <w:gridSpan w:val="3"/>
                      <w:tcBorders>
                        <w:left w:val="nil"/>
                        <w:bottom w:val="nil"/>
                        <w:right w:val="nil"/>
                      </w:tcBorders>
                    </w:tcPr>
                    <w:p w:rsidR="005706BC" w:rsidRPr="00F83288" w:rsidRDefault="005706BC" w:rsidP="00DB48AB">
                      <w:pPr>
                        <w:pStyle w:val="afc"/>
                        <w:rPr>
                          <w:rFonts w:eastAsiaTheme="minorHAnsi"/>
                        </w:rPr>
                      </w:pPr>
                    </w:p>
                  </w:tc>
                  <w:tc>
                    <w:tcPr>
                      <w:tcW w:w="2835" w:type="dxa"/>
                      <w:tcBorders>
                        <w:left w:val="nil"/>
                        <w:bottom w:val="nil"/>
                        <w:right w:val="nil"/>
                      </w:tcBorders>
                    </w:tcPr>
                    <w:p w:rsidR="005706BC" w:rsidRPr="00F83288" w:rsidRDefault="005706BC" w:rsidP="00DB48AB">
                      <w:pPr>
                        <w:pStyle w:val="afc"/>
                        <w:rPr>
                          <w:rFonts w:eastAsiaTheme="minorHAnsi"/>
                        </w:rPr>
                      </w:pPr>
                    </w:p>
                  </w:tc>
                  <w:tc>
                    <w:tcPr>
                      <w:tcW w:w="1789" w:type="dxa"/>
                      <w:tcBorders>
                        <w:left w:val="nil"/>
                        <w:bottom w:val="nil"/>
                        <w:right w:val="nil"/>
                      </w:tcBorders>
                    </w:tcPr>
                    <w:p w:rsidR="005706BC" w:rsidRPr="00F83288" w:rsidRDefault="005706BC" w:rsidP="00DB48AB">
                      <w:pPr>
                        <w:pStyle w:val="afc"/>
                        <w:rPr>
                          <w:rFonts w:eastAsiaTheme="minorHAnsi"/>
                        </w:rPr>
                      </w:pPr>
                    </w:p>
                  </w:tc>
                  <w:tc>
                    <w:tcPr>
                      <w:tcW w:w="236" w:type="dxa"/>
                      <w:tcBorders>
                        <w:left w:val="nil"/>
                        <w:bottom w:val="nil"/>
                        <w:right w:val="nil"/>
                      </w:tcBorders>
                    </w:tcPr>
                    <w:p w:rsidR="005706BC" w:rsidRPr="00F83288" w:rsidRDefault="005706BC" w:rsidP="00DB48AB">
                      <w:pPr>
                        <w:pStyle w:val="afc"/>
                        <w:rPr>
                          <w:rFonts w:eastAsiaTheme="minorHAnsi"/>
                        </w:rPr>
                      </w:pPr>
                    </w:p>
                  </w:tc>
                  <w:tc>
                    <w:tcPr>
                      <w:tcW w:w="5954" w:type="dxa"/>
                      <w:gridSpan w:val="5"/>
                      <w:tcBorders>
                        <w:left w:val="nil"/>
                        <w:bottom w:val="nil"/>
                        <w:right w:val="nil"/>
                      </w:tcBorders>
                    </w:tcPr>
                    <w:p w:rsidR="005706BC" w:rsidRPr="00F83288" w:rsidRDefault="005706BC" w:rsidP="00DB48AB">
                      <w:pPr>
                        <w:pStyle w:val="afc"/>
                        <w:rPr>
                          <w:rFonts w:eastAsiaTheme="minorHAnsi"/>
                        </w:rPr>
                      </w:pPr>
                    </w:p>
                  </w:tc>
                  <w:tc>
                    <w:tcPr>
                      <w:tcW w:w="3647" w:type="dxa"/>
                      <w:gridSpan w:val="3"/>
                      <w:tcBorders>
                        <w:left w:val="nil"/>
                        <w:bottom w:val="nil"/>
                        <w:right w:val="nil"/>
                      </w:tcBorders>
                    </w:tcPr>
                    <w:p w:rsidR="005706BC" w:rsidRPr="00F83288" w:rsidRDefault="005706BC" w:rsidP="001B58B0">
                      <w:pPr>
                        <w:pStyle w:val="afc"/>
                        <w:rPr>
                          <w:rFonts w:eastAsiaTheme="minorHAnsi"/>
                        </w:rPr>
                      </w:pPr>
                      <w:r>
                        <w:rPr>
                          <w:rFonts w:eastAsiaTheme="minorHAnsi"/>
                        </w:rPr>
                        <w:t>Копировал</w:t>
                      </w:r>
                    </w:p>
                  </w:tc>
                  <w:tc>
                    <w:tcPr>
                      <w:tcW w:w="3483" w:type="dxa"/>
                      <w:gridSpan w:val="2"/>
                      <w:tcBorders>
                        <w:left w:val="nil"/>
                        <w:bottom w:val="nil"/>
                        <w:right w:val="nil"/>
                      </w:tcBorders>
                    </w:tcPr>
                    <w:p w:rsidR="005706BC" w:rsidRPr="00037E67" w:rsidRDefault="005706BC" w:rsidP="001B58B0">
                      <w:pPr>
                        <w:pStyle w:val="afc"/>
                        <w:rPr>
                          <w:rFonts w:eastAsiaTheme="minorHAnsi"/>
                          <w:lang w:val="en-US"/>
                        </w:rPr>
                      </w:pPr>
                      <w:r>
                        <w:rPr>
                          <w:rFonts w:eastAsiaTheme="minorHAnsi"/>
                        </w:rPr>
                        <w:t>Формат А</w:t>
                      </w:r>
                      <w:r>
                        <w:rPr>
                          <w:rFonts w:eastAsiaTheme="minorHAnsi"/>
                          <w:lang w:val="en-US"/>
                        </w:rPr>
                        <w:t>3</w:t>
                      </w:r>
                    </w:p>
                  </w:tc>
                </w:tr>
              </w:tbl>
              <w:p w:rsidR="005706BC" w:rsidRDefault="005706BC" w:rsidP="00DB48AB">
                <w:pPr>
                  <w:pStyle w:val="15"/>
                </w:pPr>
              </w:p>
            </w:txbxContent>
          </v:textbox>
          <w10:wrap anchorx="margin" anchory="margin"/>
          <w10:anchorlock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706BC" w:rsidRDefault="005706BC">
    <w:pPr>
      <w:pStyle w:val="af8"/>
    </w:pPr>
    <w:r>
      <w:rPr>
        <w:noProof/>
        <w:lang w:eastAsia="ru-RU" w:bidi="ar-SA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21" type="#_x0000_t202" style="position:absolute;left:0;text-align:left;margin-left:-40pt;margin-top:-4.8pt;width:1151.45pt;height:830.25pt;z-index:251682816;mso-position-horizontal-relative:margin;mso-position-vertical-relative:margin" filled="f" stroked="f">
          <v:textbox style="mso-next-textbox:#_x0000_s2121">
            <w:txbxContent>
              <w:tbl>
                <w:tblPr>
                  <w:tblW w:w="22822" w:type="dxa"/>
                  <w:tblInd w:w="108" w:type="dxa"/>
                  <w:tbl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  <w:insideH w:val="single" w:sz="4" w:space="0" w:color="auto"/>
                    <w:insideV w:val="single" w:sz="4" w:space="0" w:color="auto"/>
                  </w:tblBorders>
                  <w:tblLayout w:type="fixed"/>
                  <w:tblLook w:val="0000" w:firstRow="0" w:lastRow="0" w:firstColumn="0" w:lastColumn="0" w:noHBand="0" w:noVBand="0"/>
                </w:tblPr>
                <w:tblGrid>
                  <w:gridCol w:w="284"/>
                  <w:gridCol w:w="387"/>
                  <w:gridCol w:w="4200"/>
                  <w:gridCol w:w="335"/>
                  <w:gridCol w:w="1908"/>
                  <w:gridCol w:w="5207"/>
                  <w:gridCol w:w="587"/>
                  <w:gridCol w:w="602"/>
                  <w:gridCol w:w="1540"/>
                  <w:gridCol w:w="857"/>
                  <w:gridCol w:w="848"/>
                  <w:gridCol w:w="6"/>
                  <w:gridCol w:w="810"/>
                  <w:gridCol w:w="1099"/>
                  <w:gridCol w:w="1601"/>
                  <w:gridCol w:w="16"/>
                  <w:gridCol w:w="282"/>
                  <w:gridCol w:w="282"/>
                  <w:gridCol w:w="283"/>
                  <w:gridCol w:w="848"/>
                  <w:gridCol w:w="840"/>
                </w:tblGrid>
                <w:tr w:rsidR="005706BC" w:rsidRPr="000F39CB" w:rsidTr="003348E2">
                  <w:trPr>
                    <w:cantSplit/>
                    <w:trHeight w:val="2805"/>
                  </w:trPr>
                  <w:tc>
                    <w:tcPr>
                      <w:tcW w:w="284" w:type="dxa"/>
                      <w:tcBorders>
                        <w:top w:val="single" w:sz="4" w:space="0" w:color="auto"/>
                        <w:left w:val="single" w:sz="4" w:space="0" w:color="auto"/>
                      </w:tcBorders>
                      <w:textDirection w:val="btLr"/>
                      <w:vAlign w:val="center"/>
                    </w:tcPr>
                    <w:p w:rsidR="005706BC" w:rsidRPr="00A605E8" w:rsidRDefault="005706BC" w:rsidP="00146FA1">
                      <w:pPr>
                        <w:pStyle w:val="afc"/>
                      </w:pPr>
                      <w:r w:rsidRPr="00A605E8">
                        <w:rPr>
                          <w:rFonts w:eastAsia="Calibri"/>
                        </w:rPr>
                        <w:t>Перв. примен.</w:t>
                      </w:r>
                    </w:p>
                  </w:tc>
                  <w:tc>
                    <w:tcPr>
                      <w:tcW w:w="387" w:type="dxa"/>
                      <w:tcBorders>
                        <w:top w:val="single" w:sz="4" w:space="0" w:color="auto"/>
                        <w:left w:val="nil"/>
                      </w:tcBorders>
                      <w:textDirection w:val="btLr"/>
                      <w:vAlign w:val="center"/>
                    </w:tcPr>
                    <w:p w:rsidR="005706BC" w:rsidRPr="00A605E8" w:rsidRDefault="005706BC" w:rsidP="00146FA1">
                      <w:pPr>
                        <w:pStyle w:val="afc"/>
                      </w:pPr>
                      <w:r>
                        <w:rPr>
                          <w:noProof/>
                        </w:rPr>
                        <w:fldChar w:fldCharType="begin"/>
                      </w:r>
                      <w:r>
                        <w:rPr>
                          <w:noProof/>
                        </w:rPr>
                        <w:instrText xml:space="preserve"> ref OneUse  \* MERGEFORMAT </w:instrText>
                      </w:r>
                      <w:r>
                        <w:rPr>
                          <w:noProof/>
                        </w:rPr>
                        <w:fldChar w:fldCharType="end"/>
                      </w:r>
                    </w:p>
                  </w:tc>
                  <w:tc>
                    <w:tcPr>
                      <w:tcW w:w="11650" w:type="dxa"/>
                      <w:gridSpan w:val="4"/>
                      <w:vMerge w:val="restart"/>
                      <w:tcBorders>
                        <w:right w:val="nil"/>
                      </w:tcBorders>
                    </w:tcPr>
                    <w:p w:rsidR="005706BC" w:rsidRPr="008A0708" w:rsidRDefault="005706BC" w:rsidP="00177F43"/>
                  </w:tc>
                  <w:tc>
                    <w:tcPr>
                      <w:tcW w:w="10501" w:type="dxa"/>
                      <w:gridSpan w:val="15"/>
                      <w:vMerge w:val="restart"/>
                      <w:tcBorders>
                        <w:left w:val="nil"/>
                      </w:tcBorders>
                      <w:textDirection w:val="btLr"/>
                    </w:tcPr>
                    <w:p w:rsidR="005706BC" w:rsidRPr="008A0708" w:rsidRDefault="005706BC" w:rsidP="00177F43"/>
                  </w:tc>
                </w:tr>
                <w:tr w:rsidR="005706BC" w:rsidRPr="000F39CB" w:rsidTr="003348E2">
                  <w:trPr>
                    <w:cantSplit/>
                    <w:trHeight w:val="2820"/>
                  </w:trPr>
                  <w:tc>
                    <w:tcPr>
                      <w:tcW w:w="284" w:type="dxa"/>
                      <w:tcBorders>
                        <w:top w:val="single" w:sz="4" w:space="0" w:color="auto"/>
                        <w:left w:val="single" w:sz="4" w:space="0" w:color="auto"/>
                      </w:tcBorders>
                      <w:textDirection w:val="btLr"/>
                      <w:vAlign w:val="center"/>
                    </w:tcPr>
                    <w:p w:rsidR="005706BC" w:rsidRPr="00146FA1" w:rsidRDefault="005706BC" w:rsidP="00146FA1">
                      <w:pPr>
                        <w:pStyle w:val="afc"/>
                      </w:pPr>
                      <w:r w:rsidRPr="00A605E8">
                        <w:rPr>
                          <w:rFonts w:eastAsia="Calibri"/>
                        </w:rPr>
                        <w:t>Справ. №</w:t>
                      </w:r>
                    </w:p>
                  </w:tc>
                  <w:tc>
                    <w:tcPr>
                      <w:tcW w:w="387" w:type="dxa"/>
                      <w:tcBorders>
                        <w:top w:val="single" w:sz="4" w:space="0" w:color="auto"/>
                        <w:left w:val="nil"/>
                      </w:tcBorders>
                      <w:textDirection w:val="btLr"/>
                      <w:vAlign w:val="center"/>
                    </w:tcPr>
                    <w:p w:rsidR="005706BC" w:rsidRPr="00A605E8" w:rsidRDefault="005706BC" w:rsidP="00146FA1">
                      <w:pPr>
                        <w:pStyle w:val="afc"/>
                      </w:pPr>
                    </w:p>
                  </w:tc>
                  <w:tc>
                    <w:tcPr>
                      <w:tcW w:w="11650" w:type="dxa"/>
                      <w:gridSpan w:val="4"/>
                      <w:vMerge/>
                      <w:tcBorders>
                        <w:right w:val="nil"/>
                      </w:tcBorders>
                    </w:tcPr>
                    <w:p w:rsidR="005706BC" w:rsidRPr="008A0708" w:rsidRDefault="005706BC" w:rsidP="00177F43"/>
                  </w:tc>
                  <w:tc>
                    <w:tcPr>
                      <w:tcW w:w="10501" w:type="dxa"/>
                      <w:gridSpan w:val="15"/>
                      <w:vMerge/>
                      <w:tcBorders>
                        <w:left w:val="nil"/>
                      </w:tcBorders>
                      <w:textDirection w:val="btLr"/>
                    </w:tcPr>
                    <w:p w:rsidR="005706BC" w:rsidRPr="008A0708" w:rsidRDefault="005706BC" w:rsidP="00177F43"/>
                  </w:tc>
                </w:tr>
                <w:tr w:rsidR="005706BC" w:rsidRPr="000F39CB" w:rsidTr="003348E2">
                  <w:trPr>
                    <w:cantSplit/>
                    <w:trHeight w:val="1755"/>
                  </w:trPr>
                  <w:tc>
                    <w:tcPr>
                      <w:tcW w:w="671" w:type="dxa"/>
                      <w:gridSpan w:val="2"/>
                      <w:tcBorders>
                        <w:top w:val="single" w:sz="4" w:space="0" w:color="auto"/>
                        <w:left w:val="nil"/>
                      </w:tcBorders>
                      <w:textDirection w:val="btLr"/>
                      <w:vAlign w:val="center"/>
                    </w:tcPr>
                    <w:p w:rsidR="005706BC" w:rsidRPr="00A605E8" w:rsidRDefault="005706BC" w:rsidP="00177F43"/>
                  </w:tc>
                  <w:tc>
                    <w:tcPr>
                      <w:tcW w:w="11650" w:type="dxa"/>
                      <w:gridSpan w:val="4"/>
                      <w:vMerge/>
                      <w:tcBorders>
                        <w:right w:val="nil"/>
                      </w:tcBorders>
                    </w:tcPr>
                    <w:p w:rsidR="005706BC" w:rsidRPr="008A0708" w:rsidRDefault="005706BC" w:rsidP="00177F43"/>
                  </w:tc>
                  <w:tc>
                    <w:tcPr>
                      <w:tcW w:w="10501" w:type="dxa"/>
                      <w:gridSpan w:val="15"/>
                      <w:vMerge/>
                      <w:tcBorders>
                        <w:left w:val="nil"/>
                      </w:tcBorders>
                      <w:textDirection w:val="btLr"/>
                    </w:tcPr>
                    <w:p w:rsidR="005706BC" w:rsidRPr="008A0708" w:rsidRDefault="005706BC" w:rsidP="00177F43"/>
                  </w:tc>
                </w:tr>
                <w:tr w:rsidR="005706BC" w:rsidRPr="000F39CB" w:rsidTr="003348E2">
                  <w:trPr>
                    <w:cantSplit/>
                    <w:trHeight w:val="1984"/>
                  </w:trPr>
                  <w:tc>
                    <w:tcPr>
                      <w:tcW w:w="284" w:type="dxa"/>
                      <w:textDirection w:val="btLr"/>
                      <w:vAlign w:val="center"/>
                    </w:tcPr>
                    <w:p w:rsidR="005706BC" w:rsidRPr="00A605E8" w:rsidRDefault="005706BC" w:rsidP="00146FA1">
                      <w:pPr>
                        <w:pStyle w:val="afc"/>
                      </w:pPr>
                      <w:r w:rsidRPr="00A605E8">
                        <w:t>Подпись и дата</w:t>
                      </w:r>
                    </w:p>
                  </w:tc>
                  <w:tc>
                    <w:tcPr>
                      <w:tcW w:w="387" w:type="dxa"/>
                      <w:vAlign w:val="center"/>
                    </w:tcPr>
                    <w:p w:rsidR="005706BC" w:rsidRPr="00A605E8" w:rsidRDefault="005706BC" w:rsidP="00146FA1">
                      <w:pPr>
                        <w:pStyle w:val="afc"/>
                      </w:pPr>
                    </w:p>
                  </w:tc>
                  <w:tc>
                    <w:tcPr>
                      <w:tcW w:w="11650" w:type="dxa"/>
                      <w:gridSpan w:val="4"/>
                      <w:vMerge/>
                      <w:tcBorders>
                        <w:right w:val="nil"/>
                      </w:tcBorders>
                    </w:tcPr>
                    <w:p w:rsidR="005706BC" w:rsidRPr="008A0708" w:rsidRDefault="005706BC" w:rsidP="00177F43"/>
                  </w:tc>
                  <w:tc>
                    <w:tcPr>
                      <w:tcW w:w="10501" w:type="dxa"/>
                      <w:gridSpan w:val="15"/>
                      <w:vMerge/>
                      <w:tcBorders>
                        <w:left w:val="nil"/>
                      </w:tcBorders>
                    </w:tcPr>
                    <w:p w:rsidR="005706BC" w:rsidRPr="008A0708" w:rsidRDefault="005706BC" w:rsidP="00177F43"/>
                  </w:tc>
                </w:tr>
                <w:tr w:rsidR="005706BC" w:rsidRPr="000F39CB" w:rsidTr="003348E2">
                  <w:trPr>
                    <w:cantSplit/>
                    <w:trHeight w:val="1417"/>
                  </w:trPr>
                  <w:tc>
                    <w:tcPr>
                      <w:tcW w:w="284" w:type="dxa"/>
                      <w:textDirection w:val="btLr"/>
                      <w:vAlign w:val="center"/>
                    </w:tcPr>
                    <w:p w:rsidR="005706BC" w:rsidRPr="00A605E8" w:rsidRDefault="005706BC" w:rsidP="00146FA1">
                      <w:pPr>
                        <w:pStyle w:val="afc"/>
                      </w:pPr>
                      <w:r w:rsidRPr="00A605E8">
                        <w:t>Инв. № дубл.</w:t>
                      </w:r>
                    </w:p>
                  </w:tc>
                  <w:tc>
                    <w:tcPr>
                      <w:tcW w:w="387" w:type="dxa"/>
                      <w:vAlign w:val="center"/>
                    </w:tcPr>
                    <w:p w:rsidR="005706BC" w:rsidRPr="00A605E8" w:rsidRDefault="005706BC" w:rsidP="00146FA1">
                      <w:pPr>
                        <w:pStyle w:val="afc"/>
                      </w:pPr>
                    </w:p>
                  </w:tc>
                  <w:tc>
                    <w:tcPr>
                      <w:tcW w:w="11650" w:type="dxa"/>
                      <w:gridSpan w:val="4"/>
                      <w:vMerge/>
                      <w:tcBorders>
                        <w:right w:val="nil"/>
                      </w:tcBorders>
                    </w:tcPr>
                    <w:p w:rsidR="005706BC" w:rsidRPr="008A0708" w:rsidRDefault="005706BC" w:rsidP="00177F43"/>
                  </w:tc>
                  <w:tc>
                    <w:tcPr>
                      <w:tcW w:w="10501" w:type="dxa"/>
                      <w:gridSpan w:val="15"/>
                      <w:vMerge/>
                      <w:tcBorders>
                        <w:left w:val="nil"/>
                      </w:tcBorders>
                    </w:tcPr>
                    <w:p w:rsidR="005706BC" w:rsidRPr="008A0708" w:rsidRDefault="005706BC" w:rsidP="00177F43"/>
                  </w:tc>
                </w:tr>
                <w:tr w:rsidR="005706BC" w:rsidRPr="000F39CB" w:rsidTr="003348E2">
                  <w:trPr>
                    <w:cantSplit/>
                    <w:trHeight w:val="1478"/>
                  </w:trPr>
                  <w:tc>
                    <w:tcPr>
                      <w:tcW w:w="284" w:type="dxa"/>
                      <w:vMerge w:val="restart"/>
                      <w:textDirection w:val="btLr"/>
                      <w:vAlign w:val="center"/>
                    </w:tcPr>
                    <w:p w:rsidR="005706BC" w:rsidRPr="00A605E8" w:rsidRDefault="005706BC" w:rsidP="00146FA1">
                      <w:pPr>
                        <w:pStyle w:val="afc"/>
                      </w:pPr>
                      <w:r w:rsidRPr="00A605E8">
                        <w:t>Взам. инв. №</w:t>
                      </w:r>
                    </w:p>
                  </w:tc>
                  <w:tc>
                    <w:tcPr>
                      <w:tcW w:w="387" w:type="dxa"/>
                      <w:vMerge w:val="restart"/>
                      <w:vAlign w:val="center"/>
                    </w:tcPr>
                    <w:p w:rsidR="005706BC" w:rsidRPr="00A605E8" w:rsidRDefault="005706BC" w:rsidP="00146FA1">
                      <w:pPr>
                        <w:pStyle w:val="afc"/>
                      </w:pPr>
                    </w:p>
                  </w:tc>
                  <w:tc>
                    <w:tcPr>
                      <w:tcW w:w="11650" w:type="dxa"/>
                      <w:gridSpan w:val="4"/>
                      <w:vMerge/>
                      <w:tcBorders>
                        <w:right w:val="nil"/>
                      </w:tcBorders>
                    </w:tcPr>
                    <w:p w:rsidR="005706BC" w:rsidRPr="008A0708" w:rsidRDefault="005706BC" w:rsidP="00177F43"/>
                  </w:tc>
                  <w:tc>
                    <w:tcPr>
                      <w:tcW w:w="10501" w:type="dxa"/>
                      <w:gridSpan w:val="15"/>
                      <w:vMerge/>
                      <w:tcBorders>
                        <w:left w:val="nil"/>
                        <w:bottom w:val="nil"/>
                      </w:tcBorders>
                    </w:tcPr>
                    <w:p w:rsidR="005706BC" w:rsidRPr="008A0708" w:rsidRDefault="005706BC" w:rsidP="00177F43"/>
                  </w:tc>
                </w:tr>
                <w:tr w:rsidR="005706BC" w:rsidRPr="000F39CB" w:rsidTr="003348E2">
                  <w:trPr>
                    <w:cantSplit/>
                    <w:trHeight w:val="354"/>
                  </w:trPr>
                  <w:tc>
                    <w:tcPr>
                      <w:tcW w:w="284" w:type="dxa"/>
                      <w:vMerge/>
                      <w:textDirection w:val="btLr"/>
                      <w:vAlign w:val="center"/>
                    </w:tcPr>
                    <w:p w:rsidR="005706BC" w:rsidRPr="00A605E8" w:rsidRDefault="005706BC" w:rsidP="00146FA1">
                      <w:pPr>
                        <w:pStyle w:val="afc"/>
                      </w:pPr>
                    </w:p>
                  </w:tc>
                  <w:tc>
                    <w:tcPr>
                      <w:tcW w:w="387" w:type="dxa"/>
                      <w:vMerge/>
                      <w:vAlign w:val="center"/>
                    </w:tcPr>
                    <w:p w:rsidR="005706BC" w:rsidRPr="00A605E8" w:rsidRDefault="005706BC" w:rsidP="00177F43"/>
                  </w:tc>
                  <w:tc>
                    <w:tcPr>
                      <w:tcW w:w="11650" w:type="dxa"/>
                      <w:gridSpan w:val="4"/>
                      <w:vMerge/>
                      <w:tcBorders>
                        <w:right w:val="nil"/>
                      </w:tcBorders>
                    </w:tcPr>
                    <w:p w:rsidR="005706BC" w:rsidRPr="008A0708" w:rsidRDefault="005706BC" w:rsidP="00177F43"/>
                  </w:tc>
                  <w:tc>
                    <w:tcPr>
                      <w:tcW w:w="4440" w:type="dxa"/>
                      <w:gridSpan w:val="6"/>
                      <w:vMerge w:val="restart"/>
                      <w:tcBorders>
                        <w:top w:val="nil"/>
                        <w:left w:val="nil"/>
                      </w:tcBorders>
                    </w:tcPr>
                    <w:p w:rsidR="005706BC" w:rsidRPr="008A0708" w:rsidRDefault="005706BC" w:rsidP="00177F43"/>
                  </w:tc>
                  <w:tc>
                    <w:tcPr>
                      <w:tcW w:w="810" w:type="dxa"/>
                      <w:vMerge w:val="restart"/>
                      <w:tcBorders>
                        <w:left w:val="nil"/>
                      </w:tcBorders>
                    </w:tcPr>
                    <w:p w:rsidR="005706BC" w:rsidRPr="008A0708" w:rsidRDefault="005706BC" w:rsidP="00E43A97">
                      <w:pPr>
                        <w:ind w:firstLine="0"/>
                      </w:pPr>
                    </w:p>
                  </w:tc>
                  <w:tc>
                    <w:tcPr>
                      <w:tcW w:w="2700" w:type="dxa"/>
                      <w:gridSpan w:val="2"/>
                      <w:vMerge w:val="restart"/>
                      <w:tcBorders>
                        <w:left w:val="nil"/>
                      </w:tcBorders>
                    </w:tcPr>
                    <w:p w:rsidR="005706BC" w:rsidRPr="008A0708" w:rsidRDefault="005706BC" w:rsidP="00E43A97">
                      <w:pPr>
                        <w:ind w:firstLine="0"/>
                      </w:pPr>
                    </w:p>
                  </w:tc>
                  <w:tc>
                    <w:tcPr>
                      <w:tcW w:w="2551" w:type="dxa"/>
                      <w:gridSpan w:val="6"/>
                      <w:vMerge w:val="restart"/>
                      <w:tcBorders>
                        <w:left w:val="nil"/>
                      </w:tcBorders>
                    </w:tcPr>
                    <w:p w:rsidR="005706BC" w:rsidRPr="008A0708" w:rsidRDefault="005706BC" w:rsidP="00E43A97">
                      <w:pPr>
                        <w:ind w:firstLine="0"/>
                      </w:pPr>
                    </w:p>
                  </w:tc>
                </w:tr>
                <w:tr w:rsidR="005706BC" w:rsidRPr="000F39CB" w:rsidTr="003348E2">
                  <w:trPr>
                    <w:cantSplit/>
                    <w:trHeight w:val="467"/>
                  </w:trPr>
                  <w:tc>
                    <w:tcPr>
                      <w:tcW w:w="284" w:type="dxa"/>
                      <w:vMerge w:val="restart"/>
                      <w:textDirection w:val="btLr"/>
                      <w:vAlign w:val="center"/>
                    </w:tcPr>
                    <w:p w:rsidR="005706BC" w:rsidRPr="00A605E8" w:rsidRDefault="005706BC" w:rsidP="00146FA1">
                      <w:pPr>
                        <w:pStyle w:val="afc"/>
                      </w:pPr>
                      <w:r w:rsidRPr="00A605E8">
                        <w:t>Подпись и дата</w:t>
                      </w:r>
                    </w:p>
                  </w:tc>
                  <w:tc>
                    <w:tcPr>
                      <w:tcW w:w="387" w:type="dxa"/>
                      <w:vMerge w:val="restart"/>
                      <w:vAlign w:val="center"/>
                    </w:tcPr>
                    <w:p w:rsidR="005706BC" w:rsidRPr="00A605E8" w:rsidRDefault="005706BC" w:rsidP="00146FA1">
                      <w:pPr>
                        <w:pStyle w:val="afc"/>
                      </w:pPr>
                    </w:p>
                  </w:tc>
                  <w:tc>
                    <w:tcPr>
                      <w:tcW w:w="11650" w:type="dxa"/>
                      <w:gridSpan w:val="4"/>
                      <w:vMerge/>
                      <w:tcBorders>
                        <w:right w:val="nil"/>
                      </w:tcBorders>
                    </w:tcPr>
                    <w:p w:rsidR="005706BC" w:rsidRPr="008A0708" w:rsidRDefault="005706BC" w:rsidP="00177F43">
                      <w:pPr>
                        <w:pStyle w:val="afc"/>
                      </w:pPr>
                    </w:p>
                  </w:tc>
                  <w:tc>
                    <w:tcPr>
                      <w:tcW w:w="4440" w:type="dxa"/>
                      <w:gridSpan w:val="6"/>
                      <w:vMerge/>
                      <w:tcBorders>
                        <w:top w:val="nil"/>
                        <w:left w:val="nil"/>
                        <w:bottom w:val="nil"/>
                      </w:tcBorders>
                    </w:tcPr>
                    <w:p w:rsidR="005706BC" w:rsidRPr="008A0708" w:rsidRDefault="005706BC" w:rsidP="00177F43">
                      <w:pPr>
                        <w:pStyle w:val="afc"/>
                      </w:pPr>
                    </w:p>
                  </w:tc>
                  <w:tc>
                    <w:tcPr>
                      <w:tcW w:w="810" w:type="dxa"/>
                      <w:vMerge/>
                      <w:tcBorders>
                        <w:left w:val="nil"/>
                        <w:bottom w:val="nil"/>
                      </w:tcBorders>
                    </w:tcPr>
                    <w:p w:rsidR="005706BC" w:rsidRPr="008A0708" w:rsidRDefault="005706BC" w:rsidP="00177F43">
                      <w:pPr>
                        <w:pStyle w:val="afc"/>
                      </w:pPr>
                    </w:p>
                  </w:tc>
                  <w:tc>
                    <w:tcPr>
                      <w:tcW w:w="2700" w:type="dxa"/>
                      <w:gridSpan w:val="2"/>
                      <w:vMerge/>
                      <w:tcBorders>
                        <w:left w:val="nil"/>
                        <w:bottom w:val="nil"/>
                      </w:tcBorders>
                    </w:tcPr>
                    <w:p w:rsidR="005706BC" w:rsidRPr="008A0708" w:rsidRDefault="005706BC" w:rsidP="00177F43">
                      <w:pPr>
                        <w:pStyle w:val="afc"/>
                      </w:pPr>
                    </w:p>
                  </w:tc>
                  <w:tc>
                    <w:tcPr>
                      <w:tcW w:w="2551" w:type="dxa"/>
                      <w:gridSpan w:val="6"/>
                      <w:vMerge/>
                      <w:tcBorders>
                        <w:left w:val="nil"/>
                        <w:bottom w:val="nil"/>
                      </w:tcBorders>
                    </w:tcPr>
                    <w:p w:rsidR="005706BC" w:rsidRPr="008A0708" w:rsidRDefault="005706BC" w:rsidP="00177F43">
                      <w:pPr>
                        <w:pStyle w:val="afc"/>
                      </w:pPr>
                    </w:p>
                  </w:tc>
                </w:tr>
                <w:tr w:rsidR="005706BC" w:rsidRPr="000F39CB" w:rsidTr="003348E2">
                  <w:trPr>
                    <w:cantSplit/>
                    <w:trHeight w:val="405"/>
                  </w:trPr>
                  <w:tc>
                    <w:tcPr>
                      <w:tcW w:w="284" w:type="dxa"/>
                      <w:vMerge/>
                      <w:textDirection w:val="btLr"/>
                      <w:vAlign w:val="center"/>
                    </w:tcPr>
                    <w:p w:rsidR="005706BC" w:rsidRPr="00A605E8" w:rsidRDefault="005706BC" w:rsidP="00146FA1">
                      <w:pPr>
                        <w:pStyle w:val="afc"/>
                      </w:pPr>
                    </w:p>
                  </w:tc>
                  <w:tc>
                    <w:tcPr>
                      <w:tcW w:w="387" w:type="dxa"/>
                      <w:vMerge/>
                      <w:vAlign w:val="center"/>
                    </w:tcPr>
                    <w:p w:rsidR="005706BC" w:rsidRPr="00A605E8" w:rsidRDefault="005706BC" w:rsidP="00146FA1">
                      <w:pPr>
                        <w:pStyle w:val="afc"/>
                      </w:pPr>
                    </w:p>
                  </w:tc>
                  <w:tc>
                    <w:tcPr>
                      <w:tcW w:w="11650" w:type="dxa"/>
                      <w:gridSpan w:val="4"/>
                      <w:vMerge/>
                      <w:tcBorders>
                        <w:bottom w:val="nil"/>
                        <w:right w:val="nil"/>
                      </w:tcBorders>
                    </w:tcPr>
                    <w:p w:rsidR="005706BC" w:rsidRPr="008A0708" w:rsidRDefault="005706BC" w:rsidP="00177F43">
                      <w:pPr>
                        <w:pStyle w:val="afc"/>
                      </w:pPr>
                    </w:p>
                  </w:tc>
                  <w:tc>
                    <w:tcPr>
                      <w:tcW w:w="4440" w:type="dxa"/>
                      <w:gridSpan w:val="6"/>
                      <w:tcBorders>
                        <w:top w:val="nil"/>
                        <w:left w:val="nil"/>
                      </w:tcBorders>
                    </w:tcPr>
                    <w:p w:rsidR="005706BC" w:rsidRPr="008A0708" w:rsidRDefault="005706BC" w:rsidP="00177F43">
                      <w:pPr>
                        <w:pStyle w:val="afc"/>
                      </w:pPr>
                    </w:p>
                  </w:tc>
                  <w:tc>
                    <w:tcPr>
                      <w:tcW w:w="6061" w:type="dxa"/>
                      <w:gridSpan w:val="9"/>
                      <w:tcBorders>
                        <w:left w:val="nil"/>
                      </w:tcBorders>
                      <w:vAlign w:val="center"/>
                    </w:tcPr>
                    <w:p w:rsidR="005706BC" w:rsidRPr="007947D3" w:rsidRDefault="005706BC" w:rsidP="00E43A97">
                      <w:pPr>
                        <w:pStyle w:val="afc"/>
                        <w:ind w:left="0" w:right="0"/>
                        <w:jc w:val="left"/>
                        <w:rPr>
                          <w:szCs w:val="24"/>
                        </w:rPr>
                      </w:pPr>
                    </w:p>
                  </w:tc>
                </w:tr>
                <w:tr w:rsidR="005706BC" w:rsidRPr="000F39CB" w:rsidTr="003348E2">
                  <w:trPr>
                    <w:cantSplit/>
                    <w:trHeight w:val="283"/>
                  </w:trPr>
                  <w:tc>
                    <w:tcPr>
                      <w:tcW w:w="284" w:type="dxa"/>
                      <w:vMerge/>
                      <w:textDirection w:val="btLr"/>
                      <w:vAlign w:val="center"/>
                    </w:tcPr>
                    <w:p w:rsidR="005706BC" w:rsidRPr="00A605E8" w:rsidRDefault="005706BC" w:rsidP="00146FA1">
                      <w:pPr>
                        <w:pStyle w:val="afc"/>
                      </w:pPr>
                    </w:p>
                  </w:tc>
                  <w:tc>
                    <w:tcPr>
                      <w:tcW w:w="387" w:type="dxa"/>
                      <w:vMerge/>
                      <w:vAlign w:val="center"/>
                    </w:tcPr>
                    <w:p w:rsidR="005706BC" w:rsidRPr="00A605E8" w:rsidRDefault="005706BC" w:rsidP="00146FA1">
                      <w:pPr>
                        <w:pStyle w:val="afc"/>
                      </w:pPr>
                    </w:p>
                  </w:tc>
                  <w:tc>
                    <w:tcPr>
                      <w:tcW w:w="11650" w:type="dxa"/>
                      <w:gridSpan w:val="4"/>
                      <w:vMerge w:val="restart"/>
                      <w:tcBorders>
                        <w:top w:val="nil"/>
                        <w:right w:val="single" w:sz="4" w:space="0" w:color="auto"/>
                      </w:tcBorders>
                    </w:tcPr>
                    <w:p w:rsidR="005706BC" w:rsidRPr="008A0708" w:rsidRDefault="005706BC" w:rsidP="00177F43"/>
                  </w:tc>
                  <w:tc>
                    <w:tcPr>
                      <w:tcW w:w="587" w:type="dxa"/>
                      <w:tcBorders>
                        <w:left w:val="single" w:sz="4" w:space="0" w:color="auto"/>
                      </w:tcBorders>
                    </w:tcPr>
                    <w:p w:rsidR="005706BC" w:rsidRPr="008A0708" w:rsidRDefault="005706BC" w:rsidP="00177F43">
                      <w:pPr>
                        <w:pStyle w:val="afc"/>
                      </w:pPr>
                    </w:p>
                  </w:tc>
                  <w:tc>
                    <w:tcPr>
                      <w:tcW w:w="602" w:type="dxa"/>
                    </w:tcPr>
                    <w:p w:rsidR="005706BC" w:rsidRPr="008A0708" w:rsidRDefault="005706BC" w:rsidP="00177F43">
                      <w:pPr>
                        <w:pStyle w:val="afc"/>
                      </w:pPr>
                    </w:p>
                  </w:tc>
                  <w:tc>
                    <w:tcPr>
                      <w:tcW w:w="1540" w:type="dxa"/>
                    </w:tcPr>
                    <w:p w:rsidR="005706BC" w:rsidRPr="008A0708" w:rsidRDefault="005706BC" w:rsidP="00177F43">
                      <w:pPr>
                        <w:pStyle w:val="afc"/>
                      </w:pPr>
                    </w:p>
                  </w:tc>
                  <w:tc>
                    <w:tcPr>
                      <w:tcW w:w="857" w:type="dxa"/>
                    </w:tcPr>
                    <w:p w:rsidR="005706BC" w:rsidRPr="008A0708" w:rsidRDefault="005706BC" w:rsidP="00177F43">
                      <w:pPr>
                        <w:pStyle w:val="afc"/>
                      </w:pPr>
                    </w:p>
                  </w:tc>
                  <w:tc>
                    <w:tcPr>
                      <w:tcW w:w="848" w:type="dxa"/>
                    </w:tcPr>
                    <w:p w:rsidR="005706BC" w:rsidRPr="008A0708" w:rsidRDefault="005706BC" w:rsidP="00177F43">
                      <w:pPr>
                        <w:pStyle w:val="afc"/>
                      </w:pPr>
                    </w:p>
                  </w:tc>
                  <w:tc>
                    <w:tcPr>
                      <w:tcW w:w="6067" w:type="dxa"/>
                      <w:gridSpan w:val="10"/>
                      <w:vMerge w:val="restart"/>
                      <w:vAlign w:val="center"/>
                    </w:tcPr>
                    <w:p w:rsidR="005706BC" w:rsidRPr="008A0708" w:rsidRDefault="005706BC" w:rsidP="00554CA8">
                      <w:pPr>
                        <w:pStyle w:val="afc"/>
                      </w:pPr>
                      <w:r>
                        <w:rPr>
                          <w:noProof/>
                        </w:rPr>
                        <w:fldChar w:fldCharType="begin"/>
                      </w:r>
                      <w:r>
                        <w:rPr>
                          <w:noProof/>
                        </w:rPr>
                        <w:instrText xml:space="preserve"> REF DecNum  \* MERGEFORMAT </w:instrText>
                      </w:r>
                      <w:r>
                        <w:rPr>
                          <w:noProof/>
                        </w:rPr>
                        <w:fldChar w:fldCharType="separate"/>
                      </w:r>
                      <w:r>
                        <w:rPr>
                          <w:noProof/>
                        </w:rPr>
                        <w:t>ВБМА.469435.000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fldChar w:fldCharType="begin"/>
                      </w:r>
                      <w:r>
                        <w:instrText xml:space="preserve"> REF Code \h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ВП</w:t>
                      </w:r>
                      <w:r>
                        <w:fldChar w:fldCharType="end"/>
                      </w:r>
                    </w:p>
                  </w:tc>
                </w:tr>
                <w:tr w:rsidR="005706BC" w:rsidRPr="000F39CB" w:rsidTr="003348E2">
                  <w:trPr>
                    <w:cantSplit/>
                    <w:trHeight w:val="283"/>
                  </w:trPr>
                  <w:tc>
                    <w:tcPr>
                      <w:tcW w:w="284" w:type="dxa"/>
                      <w:vMerge/>
                      <w:textDirection w:val="btLr"/>
                      <w:vAlign w:val="center"/>
                    </w:tcPr>
                    <w:p w:rsidR="005706BC" w:rsidRPr="00A605E8" w:rsidRDefault="005706BC" w:rsidP="00146FA1">
                      <w:pPr>
                        <w:pStyle w:val="afc"/>
                      </w:pPr>
                    </w:p>
                  </w:tc>
                  <w:tc>
                    <w:tcPr>
                      <w:tcW w:w="387" w:type="dxa"/>
                      <w:vMerge/>
                      <w:vAlign w:val="center"/>
                    </w:tcPr>
                    <w:p w:rsidR="005706BC" w:rsidRPr="00A605E8" w:rsidRDefault="005706BC" w:rsidP="00146FA1">
                      <w:pPr>
                        <w:pStyle w:val="afc"/>
                      </w:pPr>
                    </w:p>
                  </w:tc>
                  <w:tc>
                    <w:tcPr>
                      <w:tcW w:w="11650" w:type="dxa"/>
                      <w:gridSpan w:val="4"/>
                      <w:vMerge/>
                      <w:tcBorders>
                        <w:right w:val="single" w:sz="4" w:space="0" w:color="auto"/>
                      </w:tcBorders>
                    </w:tcPr>
                    <w:p w:rsidR="005706BC" w:rsidRPr="008A0708" w:rsidRDefault="005706BC" w:rsidP="00177F43"/>
                  </w:tc>
                  <w:tc>
                    <w:tcPr>
                      <w:tcW w:w="587" w:type="dxa"/>
                      <w:tcBorders>
                        <w:left w:val="single" w:sz="4" w:space="0" w:color="auto"/>
                      </w:tcBorders>
                    </w:tcPr>
                    <w:p w:rsidR="005706BC" w:rsidRPr="008A0708" w:rsidRDefault="005706BC" w:rsidP="00177F43">
                      <w:pPr>
                        <w:pStyle w:val="afc"/>
                      </w:pPr>
                    </w:p>
                  </w:tc>
                  <w:tc>
                    <w:tcPr>
                      <w:tcW w:w="602" w:type="dxa"/>
                    </w:tcPr>
                    <w:p w:rsidR="005706BC" w:rsidRPr="008A0708" w:rsidRDefault="005706BC" w:rsidP="00177F43">
                      <w:pPr>
                        <w:pStyle w:val="afc"/>
                      </w:pPr>
                    </w:p>
                  </w:tc>
                  <w:tc>
                    <w:tcPr>
                      <w:tcW w:w="1540" w:type="dxa"/>
                    </w:tcPr>
                    <w:p w:rsidR="005706BC" w:rsidRPr="008A0708" w:rsidRDefault="005706BC" w:rsidP="00177F43">
                      <w:pPr>
                        <w:pStyle w:val="afc"/>
                      </w:pPr>
                    </w:p>
                  </w:tc>
                  <w:tc>
                    <w:tcPr>
                      <w:tcW w:w="857" w:type="dxa"/>
                    </w:tcPr>
                    <w:p w:rsidR="005706BC" w:rsidRPr="008A0708" w:rsidRDefault="005706BC" w:rsidP="00177F43">
                      <w:pPr>
                        <w:pStyle w:val="afc"/>
                      </w:pPr>
                    </w:p>
                  </w:tc>
                  <w:tc>
                    <w:tcPr>
                      <w:tcW w:w="848" w:type="dxa"/>
                    </w:tcPr>
                    <w:p w:rsidR="005706BC" w:rsidRPr="008A0708" w:rsidRDefault="005706BC" w:rsidP="00177F43">
                      <w:pPr>
                        <w:pStyle w:val="afc"/>
                      </w:pPr>
                    </w:p>
                  </w:tc>
                  <w:tc>
                    <w:tcPr>
                      <w:tcW w:w="6067" w:type="dxa"/>
                      <w:gridSpan w:val="10"/>
                      <w:vMerge/>
                    </w:tcPr>
                    <w:p w:rsidR="005706BC" w:rsidRPr="008A0708" w:rsidRDefault="005706BC" w:rsidP="00146FA1">
                      <w:pPr>
                        <w:pStyle w:val="afc"/>
                      </w:pPr>
                    </w:p>
                  </w:tc>
                </w:tr>
                <w:tr w:rsidR="005706BC" w:rsidRPr="000F39CB" w:rsidTr="003348E2">
                  <w:trPr>
                    <w:cantSplit/>
                    <w:trHeight w:val="283"/>
                  </w:trPr>
                  <w:tc>
                    <w:tcPr>
                      <w:tcW w:w="284" w:type="dxa"/>
                      <w:vMerge/>
                      <w:tcBorders>
                        <w:bottom w:val="single" w:sz="4" w:space="0" w:color="auto"/>
                      </w:tcBorders>
                      <w:textDirection w:val="btLr"/>
                      <w:vAlign w:val="center"/>
                    </w:tcPr>
                    <w:p w:rsidR="005706BC" w:rsidRPr="00A605E8" w:rsidRDefault="005706BC" w:rsidP="00146FA1">
                      <w:pPr>
                        <w:pStyle w:val="afc"/>
                      </w:pPr>
                    </w:p>
                  </w:tc>
                  <w:tc>
                    <w:tcPr>
                      <w:tcW w:w="387" w:type="dxa"/>
                      <w:vMerge/>
                      <w:tcBorders>
                        <w:bottom w:val="single" w:sz="4" w:space="0" w:color="auto"/>
                      </w:tcBorders>
                      <w:vAlign w:val="center"/>
                    </w:tcPr>
                    <w:p w:rsidR="005706BC" w:rsidRPr="00A605E8" w:rsidRDefault="005706BC" w:rsidP="00146FA1">
                      <w:pPr>
                        <w:pStyle w:val="afc"/>
                      </w:pPr>
                    </w:p>
                  </w:tc>
                  <w:tc>
                    <w:tcPr>
                      <w:tcW w:w="11650" w:type="dxa"/>
                      <w:gridSpan w:val="4"/>
                      <w:vMerge/>
                      <w:tcBorders>
                        <w:right w:val="single" w:sz="4" w:space="0" w:color="auto"/>
                      </w:tcBorders>
                    </w:tcPr>
                    <w:p w:rsidR="005706BC" w:rsidRPr="008A0708" w:rsidRDefault="005706BC" w:rsidP="00177F43"/>
                  </w:tc>
                  <w:tc>
                    <w:tcPr>
                      <w:tcW w:w="587" w:type="dxa"/>
                      <w:tcBorders>
                        <w:left w:val="single" w:sz="4" w:space="0" w:color="auto"/>
                      </w:tcBorders>
                      <w:vAlign w:val="center"/>
                    </w:tcPr>
                    <w:p w:rsidR="005706BC" w:rsidRPr="008A0708" w:rsidRDefault="005706BC" w:rsidP="00554CA8">
                      <w:pPr>
                        <w:pStyle w:val="afc"/>
                      </w:pPr>
                      <w:r w:rsidRPr="008A0708">
                        <w:t>Изм.</w:t>
                      </w:r>
                    </w:p>
                  </w:tc>
                  <w:tc>
                    <w:tcPr>
                      <w:tcW w:w="602" w:type="dxa"/>
                      <w:vAlign w:val="center"/>
                    </w:tcPr>
                    <w:p w:rsidR="005706BC" w:rsidRPr="008A0708" w:rsidRDefault="005706BC" w:rsidP="00554CA8">
                      <w:pPr>
                        <w:pStyle w:val="afc"/>
                      </w:pPr>
                      <w:r w:rsidRPr="008A0708">
                        <w:t>Лист</w:t>
                      </w:r>
                    </w:p>
                  </w:tc>
                  <w:tc>
                    <w:tcPr>
                      <w:tcW w:w="1540" w:type="dxa"/>
                      <w:vAlign w:val="center"/>
                    </w:tcPr>
                    <w:p w:rsidR="005706BC" w:rsidRPr="008A0708" w:rsidRDefault="005706BC" w:rsidP="00554CA8">
                      <w:pPr>
                        <w:pStyle w:val="afc"/>
                      </w:pPr>
                      <w:r w:rsidRPr="003D1FE3">
                        <w:t>№ докум.</w:t>
                      </w:r>
                    </w:p>
                  </w:tc>
                  <w:tc>
                    <w:tcPr>
                      <w:tcW w:w="857" w:type="dxa"/>
                      <w:vAlign w:val="center"/>
                    </w:tcPr>
                    <w:p w:rsidR="005706BC" w:rsidRPr="00177F43" w:rsidRDefault="005706BC" w:rsidP="00554CA8">
                      <w:pPr>
                        <w:pStyle w:val="afc"/>
                      </w:pPr>
                      <w:r w:rsidRPr="003D1FE3">
                        <w:t>Подп.</w:t>
                      </w:r>
                    </w:p>
                  </w:tc>
                  <w:tc>
                    <w:tcPr>
                      <w:tcW w:w="848" w:type="dxa"/>
                      <w:vAlign w:val="center"/>
                    </w:tcPr>
                    <w:p w:rsidR="005706BC" w:rsidRPr="008A0708" w:rsidRDefault="005706BC" w:rsidP="00554CA8">
                      <w:pPr>
                        <w:pStyle w:val="afc"/>
                      </w:pPr>
                      <w:r w:rsidRPr="003D1FE3">
                        <w:t>Дата</w:t>
                      </w:r>
                    </w:p>
                  </w:tc>
                  <w:tc>
                    <w:tcPr>
                      <w:tcW w:w="6067" w:type="dxa"/>
                      <w:gridSpan w:val="10"/>
                      <w:vMerge/>
                    </w:tcPr>
                    <w:p w:rsidR="005706BC" w:rsidRPr="008A0708" w:rsidRDefault="005706BC" w:rsidP="00146FA1">
                      <w:pPr>
                        <w:pStyle w:val="afc"/>
                      </w:pPr>
                    </w:p>
                  </w:tc>
                </w:tr>
                <w:tr w:rsidR="005706BC" w:rsidRPr="000F39CB" w:rsidTr="003348E2">
                  <w:trPr>
                    <w:cantSplit/>
                    <w:trHeight w:val="283"/>
                  </w:trPr>
                  <w:tc>
                    <w:tcPr>
                      <w:tcW w:w="284" w:type="dxa"/>
                      <w:vMerge w:val="restart"/>
                      <w:textDirection w:val="btLr"/>
                      <w:vAlign w:val="center"/>
                    </w:tcPr>
                    <w:p w:rsidR="005706BC" w:rsidRPr="00A605E8" w:rsidRDefault="005706BC" w:rsidP="00146FA1">
                      <w:pPr>
                        <w:pStyle w:val="afc"/>
                      </w:pPr>
                      <w:r w:rsidRPr="00A605E8">
                        <w:t>Инв. № подл.</w:t>
                      </w:r>
                    </w:p>
                  </w:tc>
                  <w:tc>
                    <w:tcPr>
                      <w:tcW w:w="387" w:type="dxa"/>
                      <w:vMerge w:val="restart"/>
                      <w:vAlign w:val="center"/>
                    </w:tcPr>
                    <w:p w:rsidR="005706BC" w:rsidRPr="00A605E8" w:rsidRDefault="005706BC" w:rsidP="00146FA1">
                      <w:pPr>
                        <w:pStyle w:val="afc"/>
                      </w:pPr>
                    </w:p>
                  </w:tc>
                  <w:tc>
                    <w:tcPr>
                      <w:tcW w:w="11650" w:type="dxa"/>
                      <w:gridSpan w:val="4"/>
                      <w:vMerge/>
                      <w:tcBorders>
                        <w:right w:val="single" w:sz="4" w:space="0" w:color="auto"/>
                      </w:tcBorders>
                    </w:tcPr>
                    <w:p w:rsidR="005706BC" w:rsidRPr="008A0708" w:rsidRDefault="005706BC" w:rsidP="00177F43"/>
                  </w:tc>
                  <w:tc>
                    <w:tcPr>
                      <w:tcW w:w="1189" w:type="dxa"/>
                      <w:gridSpan w:val="2"/>
                      <w:tcBorders>
                        <w:left w:val="single" w:sz="4" w:space="0" w:color="auto"/>
                        <w:bottom w:val="nil"/>
                      </w:tcBorders>
                      <w:vAlign w:val="center"/>
                    </w:tcPr>
                    <w:p w:rsidR="005706BC" w:rsidRPr="00C84BA9" w:rsidRDefault="005706BC" w:rsidP="00C84BA9">
                      <w:pPr>
                        <w:pStyle w:val="L"/>
                      </w:pPr>
                      <w:r w:rsidRPr="00C84BA9">
                        <w:t>Разраб.</w:t>
                      </w:r>
                    </w:p>
                  </w:tc>
                  <w:tc>
                    <w:tcPr>
                      <w:tcW w:w="1540" w:type="dxa"/>
                      <w:tcBorders>
                        <w:bottom w:val="nil"/>
                      </w:tcBorders>
                      <w:vAlign w:val="center"/>
                    </w:tcPr>
                    <w:p w:rsidR="005706BC" w:rsidRPr="008A0708" w:rsidRDefault="005706BC" w:rsidP="00C84BA9">
                      <w:pPr>
                        <w:pStyle w:val="L"/>
                      </w:pPr>
                      <w:r>
                        <w:rPr>
                          <w:noProof/>
                        </w:rPr>
                        <w:fldChar w:fldCharType="begin"/>
                      </w:r>
                      <w:r>
                        <w:rPr>
                          <w:noProof/>
                        </w:rPr>
                        <w:instrText xml:space="preserve"> REF CreateFIO  \* MERGEFORMAT </w:instrText>
                      </w:r>
                      <w:r>
                        <w:rPr>
                          <w:noProof/>
                        </w:rPr>
                        <w:fldChar w:fldCharType="separate"/>
                      </w:r>
                      <w:r>
                        <w:rPr>
                          <w:noProof/>
                        </w:rPr>
                        <w:t>Гордиенко</w:t>
                      </w:r>
                      <w:r>
                        <w:rPr>
                          <w:noProof/>
                        </w:rPr>
                        <w:fldChar w:fldCharType="end"/>
                      </w:r>
                    </w:p>
                  </w:tc>
                  <w:tc>
                    <w:tcPr>
                      <w:tcW w:w="857" w:type="dxa"/>
                      <w:tcBorders>
                        <w:bottom w:val="nil"/>
                      </w:tcBorders>
                    </w:tcPr>
                    <w:p w:rsidR="005706BC" w:rsidRPr="008A0708" w:rsidRDefault="005706BC" w:rsidP="00C84BA9">
                      <w:pPr>
                        <w:pStyle w:val="L"/>
                      </w:pPr>
                    </w:p>
                  </w:tc>
                  <w:tc>
                    <w:tcPr>
                      <w:tcW w:w="848" w:type="dxa"/>
                      <w:tcBorders>
                        <w:bottom w:val="nil"/>
                      </w:tcBorders>
                    </w:tcPr>
                    <w:p w:rsidR="005706BC" w:rsidRPr="008A0708" w:rsidRDefault="005706BC" w:rsidP="00C84BA9">
                      <w:pPr>
                        <w:pStyle w:val="L"/>
                      </w:pPr>
                    </w:p>
                  </w:tc>
                  <w:tc>
                    <w:tcPr>
                      <w:tcW w:w="3532" w:type="dxa"/>
                      <w:gridSpan w:val="5"/>
                      <w:vMerge w:val="restart"/>
                      <w:vAlign w:val="center"/>
                    </w:tcPr>
                    <w:p w:rsidR="005706BC" w:rsidRPr="00576712" w:rsidRDefault="005706BC" w:rsidP="00554CA8">
                      <w:pPr>
                        <w:pStyle w:val="afc"/>
                      </w:pPr>
                      <w:r>
                        <w:rPr>
                          <w:noProof/>
                        </w:rPr>
                        <w:fldChar w:fldCharType="begin"/>
                      </w:r>
                      <w:r>
                        <w:rPr>
                          <w:noProof/>
                        </w:rPr>
                        <w:instrText xml:space="preserve"> REF MakeName  \* MERGEFORMAT </w:instrText>
                      </w:r>
                      <w:r>
                        <w:rPr>
                          <w:noProof/>
                        </w:rPr>
                        <w:fldChar w:fldCharType="separate"/>
                      </w:r>
                      <w:r>
                        <w:rPr>
                          <w:noProof/>
                        </w:rPr>
                        <w:t>Плата микроконтроллера</w:t>
                      </w:r>
                      <w:r>
                        <w:rPr>
                          <w:noProof/>
                        </w:rPr>
                        <w:fldChar w:fldCharType="end"/>
                      </w:r>
                    </w:p>
                    <w:p w:rsidR="005706BC" w:rsidRPr="008A0708" w:rsidRDefault="005706BC" w:rsidP="00554CA8">
                      <w:pPr>
                        <w:pStyle w:val="afc"/>
                      </w:pPr>
                      <w:r>
                        <w:fldChar w:fldCharType="begin"/>
                      </w:r>
                      <w:r>
                        <w:instrText xml:space="preserve"> REF Type \h  \* MERGEFORMAT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Ведомость покупных изделий</w:t>
                      </w:r>
                      <w:r>
                        <w:fldChar w:fldCharType="end"/>
                      </w:r>
                    </w:p>
                  </w:tc>
                  <w:tc>
                    <w:tcPr>
                      <w:tcW w:w="847" w:type="dxa"/>
                      <w:gridSpan w:val="3"/>
                      <w:tcBorders>
                        <w:bottom w:val="nil"/>
                      </w:tcBorders>
                      <w:vAlign w:val="center"/>
                    </w:tcPr>
                    <w:p w:rsidR="005706BC" w:rsidRPr="008A0708" w:rsidRDefault="005706BC" w:rsidP="00554CA8">
                      <w:pPr>
                        <w:pStyle w:val="afc"/>
                      </w:pPr>
                      <w:r w:rsidRPr="008A0708">
                        <w:t>Лит.</w:t>
                      </w:r>
                    </w:p>
                  </w:tc>
                  <w:tc>
                    <w:tcPr>
                      <w:tcW w:w="848" w:type="dxa"/>
                      <w:tcBorders>
                        <w:bottom w:val="nil"/>
                      </w:tcBorders>
                      <w:vAlign w:val="center"/>
                    </w:tcPr>
                    <w:p w:rsidR="005706BC" w:rsidRPr="008A0708" w:rsidRDefault="005706BC" w:rsidP="00554CA8">
                      <w:pPr>
                        <w:pStyle w:val="afc"/>
                      </w:pPr>
                      <w:r w:rsidRPr="008A0708">
                        <w:t>Лист</w:t>
                      </w:r>
                    </w:p>
                  </w:tc>
                  <w:tc>
                    <w:tcPr>
                      <w:tcW w:w="840" w:type="dxa"/>
                      <w:tcBorders>
                        <w:bottom w:val="nil"/>
                      </w:tcBorders>
                      <w:vAlign w:val="center"/>
                    </w:tcPr>
                    <w:p w:rsidR="005706BC" w:rsidRPr="008A0708" w:rsidRDefault="005706BC" w:rsidP="00554CA8">
                      <w:pPr>
                        <w:pStyle w:val="afc"/>
                      </w:pPr>
                      <w:r w:rsidRPr="008A0708">
                        <w:t>Листов</w:t>
                      </w:r>
                    </w:p>
                  </w:tc>
                </w:tr>
                <w:tr w:rsidR="005706BC" w:rsidRPr="000F39CB" w:rsidTr="003348E2">
                  <w:trPr>
                    <w:cantSplit/>
                    <w:trHeight w:val="283"/>
                  </w:trPr>
                  <w:tc>
                    <w:tcPr>
                      <w:tcW w:w="284" w:type="dxa"/>
                      <w:vMerge/>
                      <w:textDirection w:val="btLr"/>
                      <w:vAlign w:val="center"/>
                    </w:tcPr>
                    <w:p w:rsidR="005706BC" w:rsidRPr="00A605E8" w:rsidRDefault="005706BC" w:rsidP="00177F43">
                      <w:pPr>
                        <w:pStyle w:val="afc"/>
                      </w:pPr>
                    </w:p>
                  </w:tc>
                  <w:tc>
                    <w:tcPr>
                      <w:tcW w:w="387" w:type="dxa"/>
                      <w:vMerge/>
                      <w:vAlign w:val="center"/>
                    </w:tcPr>
                    <w:p w:rsidR="005706BC" w:rsidRPr="00A605E8" w:rsidRDefault="005706BC" w:rsidP="00177F43"/>
                  </w:tc>
                  <w:tc>
                    <w:tcPr>
                      <w:tcW w:w="11650" w:type="dxa"/>
                      <w:gridSpan w:val="4"/>
                      <w:vMerge/>
                      <w:tcBorders>
                        <w:right w:val="single" w:sz="4" w:space="0" w:color="auto"/>
                      </w:tcBorders>
                    </w:tcPr>
                    <w:p w:rsidR="005706BC" w:rsidRPr="008A0708" w:rsidRDefault="005706BC" w:rsidP="00177F43"/>
                  </w:tc>
                  <w:tc>
                    <w:tcPr>
                      <w:tcW w:w="1189" w:type="dxa"/>
                      <w:gridSpan w:val="2"/>
                      <w:tcBorders>
                        <w:left w:val="single" w:sz="4" w:space="0" w:color="auto"/>
                        <w:bottom w:val="nil"/>
                      </w:tcBorders>
                      <w:vAlign w:val="center"/>
                    </w:tcPr>
                    <w:p w:rsidR="005706BC" w:rsidRPr="00C84BA9" w:rsidRDefault="005706BC" w:rsidP="00C84BA9">
                      <w:pPr>
                        <w:pStyle w:val="L"/>
                      </w:pPr>
                      <w:r w:rsidRPr="00C84BA9">
                        <w:t>Пров.</w:t>
                      </w:r>
                    </w:p>
                  </w:tc>
                  <w:tc>
                    <w:tcPr>
                      <w:tcW w:w="1540" w:type="dxa"/>
                      <w:tcBorders>
                        <w:bottom w:val="nil"/>
                      </w:tcBorders>
                      <w:vAlign w:val="center"/>
                    </w:tcPr>
                    <w:p w:rsidR="005706BC" w:rsidRPr="008A0708" w:rsidRDefault="005706BC" w:rsidP="00C84BA9">
                      <w:pPr>
                        <w:pStyle w:val="L"/>
                      </w:pPr>
                      <w:r>
                        <w:rPr>
                          <w:noProof/>
                        </w:rPr>
                        <w:fldChar w:fldCharType="begin"/>
                      </w:r>
                      <w:r>
                        <w:rPr>
                          <w:noProof/>
                        </w:rPr>
                        <w:instrText xml:space="preserve"> REF CheckFIO  \* MERGEFORMAT </w:instrText>
                      </w:r>
                      <w:r>
                        <w:rPr>
                          <w:noProof/>
                        </w:rPr>
                        <w:fldChar w:fldCharType="separate"/>
                      </w:r>
                      <w:r>
                        <w:rPr>
                          <w:noProof/>
                        </w:rPr>
                        <w:t>Тумазов</w:t>
                      </w:r>
                      <w:r>
                        <w:rPr>
                          <w:noProof/>
                        </w:rPr>
                        <w:fldChar w:fldCharType="end"/>
                      </w:r>
                    </w:p>
                  </w:tc>
                  <w:tc>
                    <w:tcPr>
                      <w:tcW w:w="857" w:type="dxa"/>
                      <w:tcBorders>
                        <w:bottom w:val="nil"/>
                      </w:tcBorders>
                    </w:tcPr>
                    <w:p w:rsidR="005706BC" w:rsidRPr="008A0708" w:rsidRDefault="005706BC" w:rsidP="00C84BA9">
                      <w:pPr>
                        <w:pStyle w:val="L"/>
                      </w:pPr>
                    </w:p>
                  </w:tc>
                  <w:tc>
                    <w:tcPr>
                      <w:tcW w:w="848" w:type="dxa"/>
                      <w:tcBorders>
                        <w:bottom w:val="nil"/>
                      </w:tcBorders>
                    </w:tcPr>
                    <w:p w:rsidR="005706BC" w:rsidRPr="008A0708" w:rsidRDefault="005706BC" w:rsidP="00C84BA9">
                      <w:pPr>
                        <w:pStyle w:val="L"/>
                      </w:pPr>
                    </w:p>
                  </w:tc>
                  <w:tc>
                    <w:tcPr>
                      <w:tcW w:w="3532" w:type="dxa"/>
                      <w:gridSpan w:val="5"/>
                      <w:vMerge/>
                    </w:tcPr>
                    <w:p w:rsidR="005706BC" w:rsidRPr="008A0708" w:rsidRDefault="005706BC" w:rsidP="00177F43">
                      <w:pPr>
                        <w:pStyle w:val="afc"/>
                      </w:pPr>
                    </w:p>
                  </w:tc>
                  <w:tc>
                    <w:tcPr>
                      <w:tcW w:w="282" w:type="dxa"/>
                      <w:tcBorders>
                        <w:bottom w:val="nil"/>
                      </w:tcBorders>
                      <w:vAlign w:val="center"/>
                    </w:tcPr>
                    <w:p w:rsidR="005706BC" w:rsidRPr="008A0708" w:rsidRDefault="005706BC" w:rsidP="00554CA8">
                      <w:pPr>
                        <w:pStyle w:val="afc"/>
                      </w:pPr>
                    </w:p>
                  </w:tc>
                  <w:tc>
                    <w:tcPr>
                      <w:tcW w:w="282" w:type="dxa"/>
                      <w:tcBorders>
                        <w:bottom w:val="nil"/>
                      </w:tcBorders>
                      <w:vAlign w:val="center"/>
                    </w:tcPr>
                    <w:p w:rsidR="005706BC" w:rsidRPr="008A0708" w:rsidRDefault="005706BC" w:rsidP="00554CA8">
                      <w:pPr>
                        <w:pStyle w:val="afc"/>
                      </w:pPr>
                    </w:p>
                  </w:tc>
                  <w:tc>
                    <w:tcPr>
                      <w:tcW w:w="283" w:type="dxa"/>
                      <w:tcBorders>
                        <w:bottom w:val="nil"/>
                      </w:tcBorders>
                      <w:vAlign w:val="center"/>
                    </w:tcPr>
                    <w:p w:rsidR="005706BC" w:rsidRPr="008A0708" w:rsidRDefault="005706BC" w:rsidP="00554CA8">
                      <w:pPr>
                        <w:pStyle w:val="afc"/>
                      </w:pPr>
                    </w:p>
                  </w:tc>
                  <w:tc>
                    <w:tcPr>
                      <w:tcW w:w="848" w:type="dxa"/>
                      <w:tcBorders>
                        <w:bottom w:val="nil"/>
                      </w:tcBorders>
                      <w:vAlign w:val="center"/>
                    </w:tcPr>
                    <w:p w:rsidR="005706BC" w:rsidRPr="00177F43" w:rsidRDefault="005706BC" w:rsidP="00C84BA9">
                      <w:pPr>
                        <w:pStyle w:val="afc"/>
                      </w:pPr>
                      <w:r w:rsidRPr="00177F43">
                        <w:rPr>
                          <w:rStyle w:val="affff8"/>
                        </w:rPr>
                        <w:fldChar w:fldCharType="begin"/>
                      </w:r>
                      <w:r w:rsidRPr="00177F43">
                        <w:rPr>
                          <w:rStyle w:val="affff8"/>
                        </w:rPr>
                        <w:instrText xml:space="preserve"> PAGE </w:instrText>
                      </w:r>
                      <w:r w:rsidRPr="00177F43">
                        <w:rPr>
                          <w:rStyle w:val="affff8"/>
                        </w:rPr>
                        <w:fldChar w:fldCharType="separate"/>
                      </w:r>
                      <w:r w:rsidR="009574A1">
                        <w:rPr>
                          <w:rStyle w:val="affff8"/>
                          <w:noProof/>
                        </w:rPr>
                        <w:t>2</w:t>
                      </w:r>
                      <w:r w:rsidRPr="00177F43">
                        <w:rPr>
                          <w:rStyle w:val="affff8"/>
                        </w:rPr>
                        <w:fldChar w:fldCharType="end"/>
                      </w:r>
                    </w:p>
                  </w:tc>
                  <w:tc>
                    <w:tcPr>
                      <w:tcW w:w="840" w:type="dxa"/>
                      <w:tcBorders>
                        <w:bottom w:val="nil"/>
                      </w:tcBorders>
                      <w:vAlign w:val="center"/>
                    </w:tcPr>
                    <w:p w:rsidR="005706BC" w:rsidRPr="00177F43" w:rsidRDefault="005706BC" w:rsidP="00554CA8">
                      <w:pPr>
                        <w:pStyle w:val="afc"/>
                      </w:pPr>
                      <w:r w:rsidRPr="00177F43">
                        <w:rPr>
                          <w:rStyle w:val="affff8"/>
                        </w:rPr>
                        <w:fldChar w:fldCharType="begin"/>
                      </w:r>
                      <w:r w:rsidRPr="00177F43">
                        <w:rPr>
                          <w:rStyle w:val="affff8"/>
                        </w:rPr>
                        <w:instrText xml:space="preserve"> NUMPAGES </w:instrText>
                      </w:r>
                      <w:r w:rsidRPr="00177F43">
                        <w:rPr>
                          <w:rStyle w:val="affff8"/>
                        </w:rPr>
                        <w:fldChar w:fldCharType="separate"/>
                      </w:r>
                      <w:r w:rsidR="009574A1">
                        <w:rPr>
                          <w:rStyle w:val="affff8"/>
                          <w:noProof/>
                        </w:rPr>
                        <w:t>6</w:t>
                      </w:r>
                      <w:r w:rsidRPr="00177F43">
                        <w:rPr>
                          <w:rStyle w:val="affff8"/>
                        </w:rPr>
                        <w:fldChar w:fldCharType="end"/>
                      </w:r>
                    </w:p>
                  </w:tc>
                </w:tr>
                <w:tr w:rsidR="005706BC" w:rsidRPr="000F39CB" w:rsidTr="003348E2">
                  <w:trPr>
                    <w:cantSplit/>
                    <w:trHeight w:val="283"/>
                  </w:trPr>
                  <w:tc>
                    <w:tcPr>
                      <w:tcW w:w="284" w:type="dxa"/>
                      <w:vMerge/>
                      <w:textDirection w:val="btLr"/>
                      <w:vAlign w:val="center"/>
                    </w:tcPr>
                    <w:p w:rsidR="005706BC" w:rsidRPr="00A605E8" w:rsidRDefault="005706BC" w:rsidP="00177F43">
                      <w:pPr>
                        <w:pStyle w:val="afc"/>
                      </w:pPr>
                    </w:p>
                  </w:tc>
                  <w:tc>
                    <w:tcPr>
                      <w:tcW w:w="387" w:type="dxa"/>
                      <w:vMerge/>
                      <w:vAlign w:val="center"/>
                    </w:tcPr>
                    <w:p w:rsidR="005706BC" w:rsidRPr="00A605E8" w:rsidRDefault="005706BC" w:rsidP="00177F43"/>
                  </w:tc>
                  <w:tc>
                    <w:tcPr>
                      <w:tcW w:w="11650" w:type="dxa"/>
                      <w:gridSpan w:val="4"/>
                      <w:vMerge/>
                      <w:tcBorders>
                        <w:right w:val="single" w:sz="4" w:space="0" w:color="auto"/>
                      </w:tcBorders>
                    </w:tcPr>
                    <w:p w:rsidR="005706BC" w:rsidRPr="008A0708" w:rsidRDefault="005706BC" w:rsidP="00177F43">
                      <w:pPr>
                        <w:pStyle w:val="aff4"/>
                      </w:pPr>
                    </w:p>
                  </w:tc>
                  <w:tc>
                    <w:tcPr>
                      <w:tcW w:w="1189" w:type="dxa"/>
                      <w:gridSpan w:val="2"/>
                      <w:tcBorders>
                        <w:left w:val="single" w:sz="4" w:space="0" w:color="auto"/>
                      </w:tcBorders>
                      <w:vAlign w:val="center"/>
                    </w:tcPr>
                    <w:p w:rsidR="005706BC" w:rsidRPr="00C84BA9" w:rsidRDefault="005706BC" w:rsidP="00C84BA9">
                      <w:pPr>
                        <w:pStyle w:val="L"/>
                      </w:pPr>
                    </w:p>
                  </w:tc>
                  <w:tc>
                    <w:tcPr>
                      <w:tcW w:w="1540" w:type="dxa"/>
                      <w:vAlign w:val="center"/>
                    </w:tcPr>
                    <w:p w:rsidR="005706BC" w:rsidRPr="008A0708" w:rsidRDefault="005706BC" w:rsidP="00C84BA9">
                      <w:pPr>
                        <w:pStyle w:val="L"/>
                      </w:pPr>
                    </w:p>
                  </w:tc>
                  <w:tc>
                    <w:tcPr>
                      <w:tcW w:w="857" w:type="dxa"/>
                      <w:vAlign w:val="center"/>
                    </w:tcPr>
                    <w:p w:rsidR="005706BC" w:rsidRPr="008A0708" w:rsidRDefault="005706BC" w:rsidP="00C84BA9">
                      <w:pPr>
                        <w:pStyle w:val="L"/>
                      </w:pPr>
                    </w:p>
                  </w:tc>
                  <w:tc>
                    <w:tcPr>
                      <w:tcW w:w="848" w:type="dxa"/>
                      <w:vAlign w:val="center"/>
                    </w:tcPr>
                    <w:p w:rsidR="005706BC" w:rsidRPr="008A0708" w:rsidRDefault="005706BC" w:rsidP="00C84BA9">
                      <w:pPr>
                        <w:pStyle w:val="L"/>
                      </w:pPr>
                    </w:p>
                  </w:tc>
                  <w:tc>
                    <w:tcPr>
                      <w:tcW w:w="3532" w:type="dxa"/>
                      <w:gridSpan w:val="5"/>
                      <w:vMerge/>
                      <w:vAlign w:val="center"/>
                    </w:tcPr>
                    <w:p w:rsidR="005706BC" w:rsidRPr="008A0708" w:rsidRDefault="005706BC" w:rsidP="00177F43">
                      <w:pPr>
                        <w:pStyle w:val="aff4"/>
                      </w:pPr>
                    </w:p>
                  </w:tc>
                  <w:tc>
                    <w:tcPr>
                      <w:tcW w:w="2535" w:type="dxa"/>
                      <w:gridSpan w:val="5"/>
                      <w:vMerge w:val="restart"/>
                      <w:vAlign w:val="center"/>
                    </w:tcPr>
                    <w:p w:rsidR="005706BC" w:rsidRPr="008A0708" w:rsidRDefault="005706BC" w:rsidP="00146FA1">
                      <w:pPr>
                        <w:pStyle w:val="afc"/>
                      </w:pPr>
                    </w:p>
                  </w:tc>
                </w:tr>
                <w:tr w:rsidR="005706BC" w:rsidRPr="000F39CB" w:rsidTr="003348E2">
                  <w:trPr>
                    <w:cantSplit/>
                    <w:trHeight w:val="283"/>
                  </w:trPr>
                  <w:tc>
                    <w:tcPr>
                      <w:tcW w:w="284" w:type="dxa"/>
                      <w:vMerge/>
                      <w:textDirection w:val="btLr"/>
                      <w:vAlign w:val="center"/>
                    </w:tcPr>
                    <w:p w:rsidR="005706BC" w:rsidRPr="00A605E8" w:rsidRDefault="005706BC" w:rsidP="00177F43">
                      <w:pPr>
                        <w:pStyle w:val="afc"/>
                      </w:pPr>
                    </w:p>
                  </w:tc>
                  <w:tc>
                    <w:tcPr>
                      <w:tcW w:w="387" w:type="dxa"/>
                      <w:vMerge/>
                      <w:vAlign w:val="center"/>
                    </w:tcPr>
                    <w:p w:rsidR="005706BC" w:rsidRPr="00A605E8" w:rsidRDefault="005706BC" w:rsidP="00177F43"/>
                  </w:tc>
                  <w:tc>
                    <w:tcPr>
                      <w:tcW w:w="11650" w:type="dxa"/>
                      <w:gridSpan w:val="4"/>
                      <w:vMerge/>
                      <w:tcBorders>
                        <w:right w:val="single" w:sz="4" w:space="0" w:color="auto"/>
                      </w:tcBorders>
                    </w:tcPr>
                    <w:p w:rsidR="005706BC" w:rsidRPr="008A0708" w:rsidRDefault="005706BC" w:rsidP="00177F43">
                      <w:pPr>
                        <w:pStyle w:val="afc"/>
                      </w:pPr>
                    </w:p>
                  </w:tc>
                  <w:tc>
                    <w:tcPr>
                      <w:tcW w:w="1189" w:type="dxa"/>
                      <w:gridSpan w:val="2"/>
                      <w:tcBorders>
                        <w:left w:val="single" w:sz="4" w:space="0" w:color="auto"/>
                      </w:tcBorders>
                      <w:vAlign w:val="center"/>
                    </w:tcPr>
                    <w:p w:rsidR="005706BC" w:rsidRPr="00C84BA9" w:rsidRDefault="005706BC" w:rsidP="00C84BA9">
                      <w:pPr>
                        <w:pStyle w:val="L"/>
                      </w:pPr>
                      <w:r w:rsidRPr="00C84BA9">
                        <w:t>Н. контр.</w:t>
                      </w:r>
                    </w:p>
                  </w:tc>
                  <w:tc>
                    <w:tcPr>
                      <w:tcW w:w="1540" w:type="dxa"/>
                      <w:vAlign w:val="center"/>
                    </w:tcPr>
                    <w:p w:rsidR="005706BC" w:rsidRPr="008A0708" w:rsidRDefault="005706BC" w:rsidP="00C84BA9">
                      <w:pPr>
                        <w:pStyle w:val="L"/>
                      </w:pPr>
                    </w:p>
                  </w:tc>
                  <w:tc>
                    <w:tcPr>
                      <w:tcW w:w="857" w:type="dxa"/>
                    </w:tcPr>
                    <w:p w:rsidR="005706BC" w:rsidRPr="008A0708" w:rsidRDefault="005706BC" w:rsidP="00C84BA9">
                      <w:pPr>
                        <w:pStyle w:val="L"/>
                      </w:pPr>
                    </w:p>
                  </w:tc>
                  <w:tc>
                    <w:tcPr>
                      <w:tcW w:w="848" w:type="dxa"/>
                    </w:tcPr>
                    <w:p w:rsidR="005706BC" w:rsidRPr="008A0708" w:rsidRDefault="005706BC" w:rsidP="00C84BA9">
                      <w:pPr>
                        <w:pStyle w:val="L"/>
                      </w:pPr>
                    </w:p>
                  </w:tc>
                  <w:tc>
                    <w:tcPr>
                      <w:tcW w:w="3532" w:type="dxa"/>
                      <w:gridSpan w:val="5"/>
                      <w:vMerge/>
                    </w:tcPr>
                    <w:p w:rsidR="005706BC" w:rsidRPr="008A0708" w:rsidRDefault="005706BC" w:rsidP="00177F43">
                      <w:pPr>
                        <w:pStyle w:val="afc"/>
                      </w:pPr>
                    </w:p>
                  </w:tc>
                  <w:tc>
                    <w:tcPr>
                      <w:tcW w:w="2535" w:type="dxa"/>
                      <w:gridSpan w:val="5"/>
                      <w:vMerge/>
                      <w:vAlign w:val="center"/>
                    </w:tcPr>
                    <w:p w:rsidR="005706BC" w:rsidRPr="008A0708" w:rsidRDefault="005706BC" w:rsidP="00177F43">
                      <w:pPr>
                        <w:pStyle w:val="afc"/>
                      </w:pPr>
                    </w:p>
                  </w:tc>
                </w:tr>
                <w:tr w:rsidR="005706BC" w:rsidRPr="000F39CB" w:rsidTr="003348E2">
                  <w:trPr>
                    <w:cantSplit/>
                    <w:trHeight w:val="283"/>
                  </w:trPr>
                  <w:tc>
                    <w:tcPr>
                      <w:tcW w:w="284" w:type="dxa"/>
                      <w:vMerge/>
                      <w:tcBorders>
                        <w:bottom w:val="single" w:sz="4" w:space="0" w:color="auto"/>
                      </w:tcBorders>
                      <w:textDirection w:val="btLr"/>
                      <w:vAlign w:val="center"/>
                    </w:tcPr>
                    <w:p w:rsidR="005706BC" w:rsidRPr="00A605E8" w:rsidRDefault="005706BC" w:rsidP="00177F43">
                      <w:pPr>
                        <w:pStyle w:val="afc"/>
                      </w:pPr>
                    </w:p>
                  </w:tc>
                  <w:tc>
                    <w:tcPr>
                      <w:tcW w:w="387" w:type="dxa"/>
                      <w:vMerge/>
                      <w:tcBorders>
                        <w:bottom w:val="single" w:sz="4" w:space="0" w:color="auto"/>
                      </w:tcBorders>
                      <w:vAlign w:val="center"/>
                    </w:tcPr>
                    <w:p w:rsidR="005706BC" w:rsidRPr="00A605E8" w:rsidRDefault="005706BC" w:rsidP="00177F43"/>
                  </w:tc>
                  <w:tc>
                    <w:tcPr>
                      <w:tcW w:w="11650" w:type="dxa"/>
                      <w:gridSpan w:val="4"/>
                      <w:vMerge/>
                      <w:tcBorders>
                        <w:bottom w:val="single" w:sz="4" w:space="0" w:color="auto"/>
                        <w:right w:val="single" w:sz="4" w:space="0" w:color="auto"/>
                      </w:tcBorders>
                    </w:tcPr>
                    <w:p w:rsidR="005706BC" w:rsidRPr="008A0708" w:rsidRDefault="005706BC" w:rsidP="00177F43">
                      <w:pPr>
                        <w:pStyle w:val="afc"/>
                      </w:pPr>
                    </w:p>
                  </w:tc>
                  <w:tc>
                    <w:tcPr>
                      <w:tcW w:w="1189" w:type="dxa"/>
                      <w:gridSpan w:val="2"/>
                      <w:tcBorders>
                        <w:left w:val="single" w:sz="4" w:space="0" w:color="auto"/>
                        <w:bottom w:val="single" w:sz="4" w:space="0" w:color="auto"/>
                      </w:tcBorders>
                      <w:vAlign w:val="center"/>
                    </w:tcPr>
                    <w:p w:rsidR="005706BC" w:rsidRPr="00C84BA9" w:rsidRDefault="005706BC" w:rsidP="00C84BA9">
                      <w:pPr>
                        <w:pStyle w:val="L"/>
                      </w:pPr>
                      <w:r w:rsidRPr="00C84BA9">
                        <w:t>Утв.</w:t>
                      </w:r>
                    </w:p>
                  </w:tc>
                  <w:tc>
                    <w:tcPr>
                      <w:tcW w:w="1540" w:type="dxa"/>
                      <w:tcBorders>
                        <w:bottom w:val="single" w:sz="4" w:space="0" w:color="auto"/>
                      </w:tcBorders>
                      <w:vAlign w:val="center"/>
                    </w:tcPr>
                    <w:p w:rsidR="005706BC" w:rsidRPr="00764B67" w:rsidRDefault="005706BC" w:rsidP="00764B67">
                      <w:pPr>
                        <w:pStyle w:val="L"/>
                      </w:pPr>
                      <w:r w:rsidRPr="00764B67">
                        <w:t>-</w:t>
                      </w:r>
                    </w:p>
                  </w:tc>
                  <w:tc>
                    <w:tcPr>
                      <w:tcW w:w="857" w:type="dxa"/>
                      <w:tcBorders>
                        <w:bottom w:val="single" w:sz="4" w:space="0" w:color="auto"/>
                      </w:tcBorders>
                      <w:vAlign w:val="center"/>
                    </w:tcPr>
                    <w:p w:rsidR="005706BC" w:rsidRPr="003D1FE3" w:rsidRDefault="005706BC" w:rsidP="00554CA8">
                      <w:pPr>
                        <w:pStyle w:val="afc"/>
                      </w:pPr>
                      <w:r>
                        <w:t>-</w:t>
                      </w:r>
                    </w:p>
                  </w:tc>
                  <w:tc>
                    <w:tcPr>
                      <w:tcW w:w="848" w:type="dxa"/>
                      <w:tcBorders>
                        <w:bottom w:val="single" w:sz="4" w:space="0" w:color="auto"/>
                      </w:tcBorders>
                      <w:vAlign w:val="center"/>
                    </w:tcPr>
                    <w:p w:rsidR="005706BC" w:rsidRPr="008A0708" w:rsidRDefault="005706BC" w:rsidP="00554CA8">
                      <w:pPr>
                        <w:pStyle w:val="afc"/>
                      </w:pPr>
                      <w:r>
                        <w:t>-</w:t>
                      </w:r>
                    </w:p>
                  </w:tc>
                  <w:tc>
                    <w:tcPr>
                      <w:tcW w:w="3532" w:type="dxa"/>
                      <w:gridSpan w:val="5"/>
                      <w:vMerge/>
                      <w:tcBorders>
                        <w:bottom w:val="single" w:sz="4" w:space="0" w:color="auto"/>
                      </w:tcBorders>
                    </w:tcPr>
                    <w:p w:rsidR="005706BC" w:rsidRPr="008A0708" w:rsidRDefault="005706BC" w:rsidP="00177F43">
                      <w:pPr>
                        <w:pStyle w:val="afc"/>
                      </w:pPr>
                    </w:p>
                  </w:tc>
                  <w:tc>
                    <w:tcPr>
                      <w:tcW w:w="2535" w:type="dxa"/>
                      <w:gridSpan w:val="5"/>
                      <w:vMerge/>
                      <w:tcBorders>
                        <w:bottom w:val="single" w:sz="4" w:space="0" w:color="auto"/>
                      </w:tcBorders>
                    </w:tcPr>
                    <w:p w:rsidR="005706BC" w:rsidRPr="008A0708" w:rsidRDefault="005706BC" w:rsidP="00177F43">
                      <w:pPr>
                        <w:pStyle w:val="afc"/>
                      </w:pPr>
                    </w:p>
                  </w:tc>
                </w:tr>
                <w:tr w:rsidR="005706BC" w:rsidRPr="000F39CB" w:rsidTr="003348E2">
                  <w:trPr>
                    <w:cantSplit/>
                    <w:trHeight w:val="438"/>
                  </w:trPr>
                  <w:tc>
                    <w:tcPr>
                      <w:tcW w:w="4871" w:type="dxa"/>
                      <w:gridSpan w:val="3"/>
                      <w:tcBorders>
                        <w:left w:val="nil"/>
                        <w:bottom w:val="nil"/>
                        <w:right w:val="nil"/>
                      </w:tcBorders>
                    </w:tcPr>
                    <w:p w:rsidR="005706BC" w:rsidRPr="00A605E8" w:rsidRDefault="005706BC" w:rsidP="006A55C8">
                      <w:pPr>
                        <w:pStyle w:val="afc"/>
                      </w:pPr>
                    </w:p>
                  </w:tc>
                  <w:tc>
                    <w:tcPr>
                      <w:tcW w:w="335" w:type="dxa"/>
                      <w:tcBorders>
                        <w:left w:val="nil"/>
                        <w:bottom w:val="nil"/>
                        <w:right w:val="nil"/>
                      </w:tcBorders>
                    </w:tcPr>
                    <w:p w:rsidR="005706BC" w:rsidRPr="008A0708" w:rsidRDefault="005706BC" w:rsidP="00177F43">
                      <w:pPr>
                        <w:pStyle w:val="afc"/>
                      </w:pPr>
                    </w:p>
                  </w:tc>
                  <w:tc>
                    <w:tcPr>
                      <w:tcW w:w="1908" w:type="dxa"/>
                      <w:tcBorders>
                        <w:left w:val="nil"/>
                        <w:bottom w:val="nil"/>
                        <w:right w:val="nil"/>
                      </w:tcBorders>
                    </w:tcPr>
                    <w:p w:rsidR="005706BC" w:rsidRPr="008A0708" w:rsidRDefault="005706BC" w:rsidP="00177F43">
                      <w:pPr>
                        <w:pStyle w:val="afc"/>
                      </w:pPr>
                    </w:p>
                  </w:tc>
                  <w:tc>
                    <w:tcPr>
                      <w:tcW w:w="7936" w:type="dxa"/>
                      <w:gridSpan w:val="4"/>
                      <w:tcBorders>
                        <w:left w:val="nil"/>
                        <w:bottom w:val="nil"/>
                        <w:right w:val="nil"/>
                      </w:tcBorders>
                    </w:tcPr>
                    <w:p w:rsidR="005706BC" w:rsidRPr="008A0708" w:rsidRDefault="005706BC" w:rsidP="00177F43">
                      <w:pPr>
                        <w:pStyle w:val="afc"/>
                      </w:pPr>
                    </w:p>
                  </w:tc>
                  <w:tc>
                    <w:tcPr>
                      <w:tcW w:w="3620" w:type="dxa"/>
                      <w:gridSpan w:val="5"/>
                      <w:tcBorders>
                        <w:left w:val="nil"/>
                        <w:bottom w:val="nil"/>
                        <w:right w:val="nil"/>
                      </w:tcBorders>
                    </w:tcPr>
                    <w:p w:rsidR="005706BC" w:rsidRPr="008A0708" w:rsidRDefault="005706BC" w:rsidP="001B58B0">
                      <w:pPr>
                        <w:pStyle w:val="afc"/>
                      </w:pPr>
                      <w:r w:rsidRPr="008A0708">
                        <w:t>Копировал</w:t>
                      </w:r>
                    </w:p>
                  </w:tc>
                  <w:tc>
                    <w:tcPr>
                      <w:tcW w:w="4152" w:type="dxa"/>
                      <w:gridSpan w:val="7"/>
                      <w:tcBorders>
                        <w:left w:val="nil"/>
                        <w:bottom w:val="nil"/>
                        <w:right w:val="nil"/>
                      </w:tcBorders>
                    </w:tcPr>
                    <w:p w:rsidR="005706BC" w:rsidRPr="008A0708" w:rsidRDefault="005706BC" w:rsidP="001B58B0">
                      <w:pPr>
                        <w:pStyle w:val="afc"/>
                        <w:rPr>
                          <w:lang w:val="en-US"/>
                        </w:rPr>
                      </w:pPr>
                      <w:r w:rsidRPr="008A0708">
                        <w:t>Формат А</w:t>
                      </w:r>
                      <w:r w:rsidRPr="008A0708">
                        <w:rPr>
                          <w:lang w:val="en-US"/>
                        </w:rPr>
                        <w:t>3</w:t>
                      </w:r>
                    </w:p>
                  </w:tc>
                </w:tr>
              </w:tbl>
              <w:p w:rsidR="005706BC" w:rsidRDefault="005706BC" w:rsidP="002F1CBB">
                <w:pPr>
                  <w:pStyle w:val="15"/>
                </w:pPr>
              </w:p>
            </w:txbxContent>
          </v:textbox>
          <w10:wrap anchorx="margin" anchory="margin"/>
          <w10:anchorlock/>
        </v:shape>
      </w:pic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706BC" w:rsidRDefault="005706BC">
    <w:pPr>
      <w:pStyle w:val="af8"/>
    </w:pPr>
    <w:r>
      <w:rPr>
        <w:noProof/>
        <w:lang w:eastAsia="ru-RU" w:bidi="ar-SA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28" type="#_x0000_t202" style="position:absolute;left:0;text-align:left;margin-left:-40.5pt;margin-top:-4.05pt;width:1153.2pt;height:803.7pt;z-index:251685888;mso-position-horizontal-relative:margin;mso-position-vertical-relative:margin" filled="f" stroked="f">
          <v:textbox style="mso-next-textbox:#_x0000_s2128">
            <w:txbxContent>
              <w:tbl>
                <w:tblPr>
                  <w:tblW w:w="22844" w:type="dxa"/>
                  <w:tblInd w:w="108" w:type="dxa"/>
                  <w:tbl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  <w:insideH w:val="single" w:sz="4" w:space="0" w:color="auto"/>
                    <w:insideV w:val="single" w:sz="4" w:space="0" w:color="auto"/>
                  </w:tblBorders>
                  <w:tblLayout w:type="fixed"/>
                  <w:tblLook w:val="0000" w:firstRow="0" w:lastRow="0" w:firstColumn="0" w:lastColumn="0" w:noHBand="0" w:noVBand="0"/>
                </w:tblPr>
                <w:tblGrid>
                  <w:gridCol w:w="284"/>
                  <w:gridCol w:w="396"/>
                  <w:gridCol w:w="4198"/>
                  <w:gridCol w:w="2835"/>
                  <w:gridCol w:w="1789"/>
                  <w:gridCol w:w="236"/>
                  <w:gridCol w:w="2723"/>
                  <w:gridCol w:w="587"/>
                  <w:gridCol w:w="602"/>
                  <w:gridCol w:w="1540"/>
                  <w:gridCol w:w="502"/>
                  <w:gridCol w:w="352"/>
                  <w:gridCol w:w="840"/>
                  <w:gridCol w:w="2455"/>
                  <w:gridCol w:w="2822"/>
                  <w:gridCol w:w="683"/>
                </w:tblGrid>
                <w:tr w:rsidR="005706BC" w:rsidRPr="000F39CB" w:rsidTr="00037E67">
                  <w:trPr>
                    <w:cantSplit/>
                    <w:trHeight w:val="7364"/>
                  </w:trPr>
                  <w:tc>
                    <w:tcPr>
                      <w:tcW w:w="680" w:type="dxa"/>
                      <w:gridSpan w:val="2"/>
                      <w:tcBorders>
                        <w:top w:val="nil"/>
                        <w:left w:val="nil"/>
                      </w:tcBorders>
                      <w:textDirection w:val="btLr"/>
                      <w:vAlign w:val="center"/>
                    </w:tcPr>
                    <w:p w:rsidR="005706BC" w:rsidRPr="000F39CB" w:rsidRDefault="005706BC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  <w:tc>
                    <w:tcPr>
                      <w:tcW w:w="11781" w:type="dxa"/>
                      <w:gridSpan w:val="5"/>
                      <w:vMerge w:val="restart"/>
                      <w:tcBorders>
                        <w:right w:val="nil"/>
                      </w:tcBorders>
                      <w:textDirection w:val="btLr"/>
                    </w:tcPr>
                    <w:p w:rsidR="005706BC" w:rsidRPr="000F39CB" w:rsidRDefault="005706BC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  <w:tc>
                    <w:tcPr>
                      <w:tcW w:w="10383" w:type="dxa"/>
                      <w:gridSpan w:val="9"/>
                      <w:vMerge w:val="restart"/>
                      <w:tcBorders>
                        <w:left w:val="nil"/>
                      </w:tcBorders>
                      <w:textDirection w:val="btLr"/>
                    </w:tcPr>
                    <w:p w:rsidR="005706BC" w:rsidRPr="000F39CB" w:rsidRDefault="005706BC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</w:tr>
                <w:tr w:rsidR="005706BC" w:rsidRPr="000F39CB" w:rsidTr="00787608">
                  <w:trPr>
                    <w:cantSplit/>
                    <w:trHeight w:val="1984"/>
                  </w:trPr>
                  <w:tc>
                    <w:tcPr>
                      <w:tcW w:w="284" w:type="dxa"/>
                      <w:textDirection w:val="btLr"/>
                      <w:vAlign w:val="center"/>
                    </w:tcPr>
                    <w:p w:rsidR="005706BC" w:rsidRPr="003D1FE3" w:rsidRDefault="005706BC" w:rsidP="00554CA8">
                      <w:pPr>
                        <w:pStyle w:val="afc"/>
                      </w:pPr>
                      <w:r>
                        <w:t>Подпись</w:t>
                      </w:r>
                      <w:r w:rsidRPr="003D1FE3">
                        <w:t xml:space="preserve"> и дата</w:t>
                      </w:r>
                    </w:p>
                  </w:tc>
                  <w:tc>
                    <w:tcPr>
                      <w:tcW w:w="396" w:type="dxa"/>
                      <w:vAlign w:val="center"/>
                    </w:tcPr>
                    <w:p w:rsidR="005706BC" w:rsidRPr="000F39CB" w:rsidRDefault="005706BC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  <w:tc>
                    <w:tcPr>
                      <w:tcW w:w="11781" w:type="dxa"/>
                      <w:gridSpan w:val="5"/>
                      <w:vMerge/>
                      <w:tcBorders>
                        <w:right w:val="nil"/>
                      </w:tcBorders>
                    </w:tcPr>
                    <w:p w:rsidR="005706BC" w:rsidRPr="000F39CB" w:rsidRDefault="005706BC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  <w:tc>
                    <w:tcPr>
                      <w:tcW w:w="10383" w:type="dxa"/>
                      <w:gridSpan w:val="9"/>
                      <w:vMerge/>
                      <w:tcBorders>
                        <w:left w:val="nil"/>
                      </w:tcBorders>
                    </w:tcPr>
                    <w:p w:rsidR="005706BC" w:rsidRPr="000F39CB" w:rsidRDefault="005706BC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</w:tr>
                <w:tr w:rsidR="005706BC" w:rsidRPr="000F39CB" w:rsidTr="00787608">
                  <w:trPr>
                    <w:cantSplit/>
                    <w:trHeight w:val="1417"/>
                  </w:trPr>
                  <w:tc>
                    <w:tcPr>
                      <w:tcW w:w="284" w:type="dxa"/>
                      <w:textDirection w:val="btLr"/>
                      <w:vAlign w:val="center"/>
                    </w:tcPr>
                    <w:p w:rsidR="005706BC" w:rsidRPr="003D1FE3" w:rsidRDefault="005706BC" w:rsidP="00554CA8">
                      <w:pPr>
                        <w:pStyle w:val="afc"/>
                      </w:pPr>
                      <w:r w:rsidRPr="003D1FE3">
                        <w:t>Инв. № дубл.</w:t>
                      </w:r>
                    </w:p>
                  </w:tc>
                  <w:tc>
                    <w:tcPr>
                      <w:tcW w:w="396" w:type="dxa"/>
                      <w:vAlign w:val="center"/>
                    </w:tcPr>
                    <w:p w:rsidR="005706BC" w:rsidRPr="000F39CB" w:rsidRDefault="005706BC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  <w:tc>
                    <w:tcPr>
                      <w:tcW w:w="11781" w:type="dxa"/>
                      <w:gridSpan w:val="5"/>
                      <w:vMerge/>
                      <w:tcBorders>
                        <w:right w:val="nil"/>
                      </w:tcBorders>
                    </w:tcPr>
                    <w:p w:rsidR="005706BC" w:rsidRPr="000F39CB" w:rsidRDefault="005706BC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  <w:tc>
                    <w:tcPr>
                      <w:tcW w:w="10383" w:type="dxa"/>
                      <w:gridSpan w:val="9"/>
                      <w:vMerge/>
                      <w:tcBorders>
                        <w:left w:val="nil"/>
                      </w:tcBorders>
                    </w:tcPr>
                    <w:p w:rsidR="005706BC" w:rsidRPr="000F39CB" w:rsidRDefault="005706BC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</w:tr>
                <w:tr w:rsidR="005706BC" w:rsidRPr="000F39CB" w:rsidTr="00787608">
                  <w:trPr>
                    <w:cantSplit/>
                    <w:trHeight w:val="1417"/>
                  </w:trPr>
                  <w:tc>
                    <w:tcPr>
                      <w:tcW w:w="284" w:type="dxa"/>
                      <w:textDirection w:val="btLr"/>
                      <w:vAlign w:val="center"/>
                    </w:tcPr>
                    <w:p w:rsidR="005706BC" w:rsidRPr="003D1FE3" w:rsidRDefault="005706BC" w:rsidP="00554CA8">
                      <w:pPr>
                        <w:pStyle w:val="afc"/>
                      </w:pPr>
                      <w:r w:rsidRPr="003D1FE3">
                        <w:t>Взам. инв. №</w:t>
                      </w:r>
                    </w:p>
                  </w:tc>
                  <w:tc>
                    <w:tcPr>
                      <w:tcW w:w="396" w:type="dxa"/>
                      <w:vAlign w:val="center"/>
                    </w:tcPr>
                    <w:p w:rsidR="005706BC" w:rsidRPr="000F39CB" w:rsidRDefault="005706BC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  <w:tc>
                    <w:tcPr>
                      <w:tcW w:w="11781" w:type="dxa"/>
                      <w:gridSpan w:val="5"/>
                      <w:vMerge/>
                      <w:tcBorders>
                        <w:right w:val="nil"/>
                      </w:tcBorders>
                    </w:tcPr>
                    <w:p w:rsidR="005706BC" w:rsidRPr="000F39CB" w:rsidRDefault="005706BC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  <w:tc>
                    <w:tcPr>
                      <w:tcW w:w="10383" w:type="dxa"/>
                      <w:gridSpan w:val="9"/>
                      <w:vMerge/>
                      <w:tcBorders>
                        <w:left w:val="nil"/>
                      </w:tcBorders>
                    </w:tcPr>
                    <w:p w:rsidR="005706BC" w:rsidRPr="000F39CB" w:rsidRDefault="005706BC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</w:tr>
                <w:tr w:rsidR="005706BC" w:rsidRPr="000F39CB" w:rsidTr="00787608">
                  <w:trPr>
                    <w:cantSplit/>
                    <w:trHeight w:val="2014"/>
                  </w:trPr>
                  <w:tc>
                    <w:tcPr>
                      <w:tcW w:w="284" w:type="dxa"/>
                      <w:tcBorders>
                        <w:bottom w:val="single" w:sz="4" w:space="0" w:color="auto"/>
                      </w:tcBorders>
                      <w:textDirection w:val="btLr"/>
                      <w:vAlign w:val="center"/>
                    </w:tcPr>
                    <w:p w:rsidR="005706BC" w:rsidRPr="003D1FE3" w:rsidRDefault="005706BC" w:rsidP="00554CA8">
                      <w:pPr>
                        <w:pStyle w:val="afc"/>
                      </w:pPr>
                      <w:r>
                        <w:t>Подпись</w:t>
                      </w:r>
                      <w:r w:rsidRPr="003D1FE3">
                        <w:t xml:space="preserve"> и дата</w:t>
                      </w:r>
                    </w:p>
                  </w:tc>
                  <w:tc>
                    <w:tcPr>
                      <w:tcW w:w="396" w:type="dxa"/>
                      <w:tcBorders>
                        <w:bottom w:val="single" w:sz="4" w:space="0" w:color="auto"/>
                      </w:tcBorders>
                      <w:vAlign w:val="center"/>
                    </w:tcPr>
                    <w:p w:rsidR="005706BC" w:rsidRPr="000F39CB" w:rsidRDefault="005706BC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  <w:tc>
                    <w:tcPr>
                      <w:tcW w:w="11781" w:type="dxa"/>
                      <w:gridSpan w:val="5"/>
                      <w:vMerge/>
                      <w:tcBorders>
                        <w:bottom w:val="nil"/>
                        <w:right w:val="nil"/>
                      </w:tcBorders>
                    </w:tcPr>
                    <w:p w:rsidR="005706BC" w:rsidRPr="000F39CB" w:rsidRDefault="005706BC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  <w:tc>
                    <w:tcPr>
                      <w:tcW w:w="10383" w:type="dxa"/>
                      <w:gridSpan w:val="9"/>
                      <w:vMerge/>
                      <w:tcBorders>
                        <w:left w:val="nil"/>
                      </w:tcBorders>
                    </w:tcPr>
                    <w:p w:rsidR="005706BC" w:rsidRPr="000F39CB" w:rsidRDefault="005706BC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</w:tr>
                <w:tr w:rsidR="005706BC" w:rsidRPr="000F39CB" w:rsidTr="00787608">
                  <w:trPr>
                    <w:cantSplit/>
                    <w:trHeight w:val="576"/>
                  </w:trPr>
                  <w:tc>
                    <w:tcPr>
                      <w:tcW w:w="284" w:type="dxa"/>
                      <w:vMerge w:val="restart"/>
                      <w:tcBorders>
                        <w:bottom w:val="single" w:sz="4" w:space="0" w:color="auto"/>
                      </w:tcBorders>
                      <w:textDirection w:val="btLr"/>
                      <w:vAlign w:val="center"/>
                    </w:tcPr>
                    <w:p w:rsidR="005706BC" w:rsidRPr="003D1FE3" w:rsidRDefault="005706BC" w:rsidP="00554CA8">
                      <w:pPr>
                        <w:pStyle w:val="afc"/>
                      </w:pPr>
                      <w:r w:rsidRPr="003D1FE3">
                        <w:t>Инв. № подл.</w:t>
                      </w:r>
                    </w:p>
                  </w:tc>
                  <w:tc>
                    <w:tcPr>
                      <w:tcW w:w="396" w:type="dxa"/>
                      <w:vMerge w:val="restart"/>
                      <w:tcBorders>
                        <w:bottom w:val="single" w:sz="4" w:space="0" w:color="auto"/>
                      </w:tcBorders>
                      <w:vAlign w:val="center"/>
                    </w:tcPr>
                    <w:p w:rsidR="005706BC" w:rsidRPr="000F39CB" w:rsidRDefault="005706BC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  <w:tc>
                    <w:tcPr>
                      <w:tcW w:w="11781" w:type="dxa"/>
                      <w:gridSpan w:val="5"/>
                      <w:vMerge w:val="restart"/>
                      <w:tcBorders>
                        <w:top w:val="nil"/>
                        <w:right w:val="nil"/>
                      </w:tcBorders>
                    </w:tcPr>
                    <w:p w:rsidR="005706BC" w:rsidRPr="000F39CB" w:rsidRDefault="005706BC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  <w:tc>
                    <w:tcPr>
                      <w:tcW w:w="10383" w:type="dxa"/>
                      <w:gridSpan w:val="9"/>
                      <w:vMerge/>
                      <w:tcBorders>
                        <w:left w:val="nil"/>
                        <w:bottom w:val="single" w:sz="4" w:space="0" w:color="auto"/>
                      </w:tcBorders>
                    </w:tcPr>
                    <w:p w:rsidR="005706BC" w:rsidRPr="000F39CB" w:rsidRDefault="005706BC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</w:tr>
                <w:tr w:rsidR="005706BC" w:rsidRPr="000F39CB" w:rsidTr="00787608">
                  <w:trPr>
                    <w:cantSplit/>
                    <w:trHeight w:val="283"/>
                  </w:trPr>
                  <w:tc>
                    <w:tcPr>
                      <w:tcW w:w="284" w:type="dxa"/>
                      <w:vMerge/>
                      <w:textDirection w:val="btLr"/>
                      <w:vAlign w:val="center"/>
                    </w:tcPr>
                    <w:p w:rsidR="005706BC" w:rsidRPr="003D1FE3" w:rsidRDefault="005706BC" w:rsidP="00DB48AB">
                      <w:pPr>
                        <w:pStyle w:val="afc"/>
                      </w:pPr>
                    </w:p>
                  </w:tc>
                  <w:tc>
                    <w:tcPr>
                      <w:tcW w:w="396" w:type="dxa"/>
                      <w:vMerge/>
                      <w:vAlign w:val="center"/>
                    </w:tcPr>
                    <w:p w:rsidR="005706BC" w:rsidRPr="000F39CB" w:rsidRDefault="005706BC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  <w:tc>
                    <w:tcPr>
                      <w:tcW w:w="11781" w:type="dxa"/>
                      <w:gridSpan w:val="5"/>
                      <w:vMerge/>
                      <w:tcBorders>
                        <w:right w:val="nil"/>
                      </w:tcBorders>
                    </w:tcPr>
                    <w:p w:rsidR="005706BC" w:rsidRPr="006136E2" w:rsidRDefault="005706BC" w:rsidP="00DB48AB">
                      <w:pPr>
                        <w:pStyle w:val="aff4"/>
                        <w:rPr>
                          <w:rFonts w:eastAsiaTheme="minorHAnsi"/>
                          <w:lang w:val="ru-RU"/>
                        </w:rPr>
                      </w:pPr>
                    </w:p>
                  </w:tc>
                  <w:tc>
                    <w:tcPr>
                      <w:tcW w:w="587" w:type="dxa"/>
                      <w:vAlign w:val="center"/>
                    </w:tcPr>
                    <w:p w:rsidR="005706BC" w:rsidRPr="006136E2" w:rsidRDefault="005706BC" w:rsidP="00554CA8">
                      <w:pPr>
                        <w:pStyle w:val="afc"/>
                        <w:rPr>
                          <w:rFonts w:eastAsiaTheme="minorHAnsi"/>
                        </w:rPr>
                      </w:pPr>
                    </w:p>
                  </w:tc>
                  <w:tc>
                    <w:tcPr>
                      <w:tcW w:w="602" w:type="dxa"/>
                      <w:vAlign w:val="center"/>
                    </w:tcPr>
                    <w:p w:rsidR="005706BC" w:rsidRPr="006136E2" w:rsidRDefault="005706BC" w:rsidP="00554CA8">
                      <w:pPr>
                        <w:pStyle w:val="afc"/>
                        <w:rPr>
                          <w:rFonts w:eastAsiaTheme="minorHAnsi"/>
                        </w:rPr>
                      </w:pPr>
                    </w:p>
                  </w:tc>
                  <w:tc>
                    <w:tcPr>
                      <w:tcW w:w="1540" w:type="dxa"/>
                      <w:vAlign w:val="center"/>
                    </w:tcPr>
                    <w:p w:rsidR="005706BC" w:rsidRPr="006136E2" w:rsidRDefault="005706BC" w:rsidP="00554CA8">
                      <w:pPr>
                        <w:pStyle w:val="afc"/>
                        <w:rPr>
                          <w:rFonts w:eastAsiaTheme="minorHAnsi"/>
                        </w:rPr>
                      </w:pPr>
                    </w:p>
                  </w:tc>
                  <w:tc>
                    <w:tcPr>
                      <w:tcW w:w="854" w:type="dxa"/>
                      <w:gridSpan w:val="2"/>
                      <w:vAlign w:val="center"/>
                    </w:tcPr>
                    <w:p w:rsidR="005706BC" w:rsidRPr="006136E2" w:rsidRDefault="005706BC" w:rsidP="00554CA8">
                      <w:pPr>
                        <w:pStyle w:val="afc"/>
                        <w:rPr>
                          <w:rFonts w:eastAsiaTheme="minorHAnsi"/>
                        </w:rPr>
                      </w:pPr>
                    </w:p>
                  </w:tc>
                  <w:tc>
                    <w:tcPr>
                      <w:tcW w:w="840" w:type="dxa"/>
                      <w:vAlign w:val="center"/>
                    </w:tcPr>
                    <w:p w:rsidR="005706BC" w:rsidRPr="006136E2" w:rsidRDefault="005706BC" w:rsidP="00554CA8">
                      <w:pPr>
                        <w:pStyle w:val="afc"/>
                        <w:rPr>
                          <w:rFonts w:eastAsiaTheme="minorHAnsi"/>
                        </w:rPr>
                      </w:pPr>
                    </w:p>
                  </w:tc>
                  <w:tc>
                    <w:tcPr>
                      <w:tcW w:w="5277" w:type="dxa"/>
                      <w:gridSpan w:val="2"/>
                      <w:vMerge w:val="restart"/>
                      <w:vAlign w:val="center"/>
                    </w:tcPr>
                    <w:p w:rsidR="005706BC" w:rsidRPr="00554CA8" w:rsidRDefault="005706BC" w:rsidP="00554CA8">
                      <w:pPr>
                        <w:pStyle w:val="afc"/>
                        <w:rPr>
                          <w:rFonts w:eastAsiaTheme="minorHAnsi"/>
                        </w:rPr>
                      </w:pPr>
                      <w:r>
                        <w:rPr>
                          <w:noProof/>
                        </w:rPr>
                        <w:fldChar w:fldCharType="begin"/>
                      </w:r>
                      <w:r>
                        <w:rPr>
                          <w:noProof/>
                        </w:rPr>
                        <w:instrText xml:space="preserve"> REF DecNum  \* MERGEFORMAT </w:instrText>
                      </w:r>
                      <w:r>
                        <w:rPr>
                          <w:noProof/>
                        </w:rPr>
                        <w:fldChar w:fldCharType="separate"/>
                      </w:r>
                      <w:r>
                        <w:rPr>
                          <w:noProof/>
                        </w:rPr>
                        <w:t>ВБМА.469435.000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rPr>
                          <w:rFonts w:eastAsiaTheme="minorHAnsi"/>
                        </w:rPr>
                        <w:fldChar w:fldCharType="begin"/>
                      </w:r>
                      <w:r>
                        <w:instrText xml:space="preserve"> REF Code \h </w:instrText>
                      </w:r>
                      <w:r>
                        <w:rPr>
                          <w:rFonts w:eastAsiaTheme="minorHAnsi"/>
                        </w:rPr>
                      </w:r>
                      <w:r>
                        <w:rPr>
                          <w:rFonts w:eastAsiaTheme="minorHAnsi"/>
                        </w:rPr>
                        <w:fldChar w:fldCharType="separate"/>
                      </w:r>
                      <w:r>
                        <w:rPr>
                          <w:noProof/>
                        </w:rPr>
                        <w:t>ВП</w:t>
                      </w:r>
                      <w:r>
                        <w:rPr>
                          <w:rFonts w:eastAsiaTheme="minorHAnsi"/>
                        </w:rPr>
                        <w:fldChar w:fldCharType="end"/>
                      </w:r>
                    </w:p>
                  </w:tc>
                  <w:tc>
                    <w:tcPr>
                      <w:tcW w:w="683" w:type="dxa"/>
                      <w:tcBorders>
                        <w:bottom w:val="single" w:sz="4" w:space="0" w:color="auto"/>
                      </w:tcBorders>
                      <w:vAlign w:val="center"/>
                    </w:tcPr>
                    <w:p w:rsidR="005706BC" w:rsidRPr="004120B6" w:rsidRDefault="005706BC" w:rsidP="00554CA8">
                      <w:pPr>
                        <w:pStyle w:val="afc"/>
                        <w:rPr>
                          <w:rFonts w:eastAsiaTheme="minorHAnsi"/>
                        </w:rPr>
                      </w:pPr>
                      <w:r>
                        <w:rPr>
                          <w:rFonts w:eastAsiaTheme="minorHAnsi"/>
                        </w:rPr>
                        <w:t>Лист</w:t>
                      </w:r>
                    </w:p>
                  </w:tc>
                </w:tr>
                <w:tr w:rsidR="005706BC" w:rsidRPr="000F39CB" w:rsidTr="00787608">
                  <w:trPr>
                    <w:cantSplit/>
                    <w:trHeight w:val="283"/>
                  </w:trPr>
                  <w:tc>
                    <w:tcPr>
                      <w:tcW w:w="284" w:type="dxa"/>
                      <w:vMerge/>
                      <w:textDirection w:val="btLr"/>
                      <w:vAlign w:val="center"/>
                    </w:tcPr>
                    <w:p w:rsidR="005706BC" w:rsidRPr="003D1FE3" w:rsidRDefault="005706BC" w:rsidP="00DB48AB">
                      <w:pPr>
                        <w:pStyle w:val="afc"/>
                      </w:pPr>
                    </w:p>
                  </w:tc>
                  <w:tc>
                    <w:tcPr>
                      <w:tcW w:w="396" w:type="dxa"/>
                      <w:vMerge/>
                      <w:vAlign w:val="center"/>
                    </w:tcPr>
                    <w:p w:rsidR="005706BC" w:rsidRPr="000F39CB" w:rsidRDefault="005706BC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  <w:tc>
                    <w:tcPr>
                      <w:tcW w:w="11781" w:type="dxa"/>
                      <w:gridSpan w:val="5"/>
                      <w:vMerge/>
                      <w:tcBorders>
                        <w:right w:val="nil"/>
                      </w:tcBorders>
                    </w:tcPr>
                    <w:p w:rsidR="005706BC" w:rsidRPr="000F39CB" w:rsidRDefault="005706BC" w:rsidP="00DB48AB">
                      <w:pPr>
                        <w:pStyle w:val="afc"/>
                        <w:rPr>
                          <w:rFonts w:eastAsiaTheme="minorHAnsi"/>
                        </w:rPr>
                      </w:pPr>
                    </w:p>
                  </w:tc>
                  <w:tc>
                    <w:tcPr>
                      <w:tcW w:w="587" w:type="dxa"/>
                    </w:tcPr>
                    <w:p w:rsidR="005706BC" w:rsidRPr="000F39CB" w:rsidRDefault="005706BC" w:rsidP="00554CA8">
                      <w:pPr>
                        <w:pStyle w:val="afc"/>
                        <w:rPr>
                          <w:rFonts w:eastAsiaTheme="minorHAnsi"/>
                        </w:rPr>
                      </w:pPr>
                    </w:p>
                  </w:tc>
                  <w:tc>
                    <w:tcPr>
                      <w:tcW w:w="602" w:type="dxa"/>
                    </w:tcPr>
                    <w:p w:rsidR="005706BC" w:rsidRPr="000F39CB" w:rsidRDefault="005706BC" w:rsidP="00554CA8">
                      <w:pPr>
                        <w:pStyle w:val="afc"/>
                        <w:rPr>
                          <w:rFonts w:eastAsiaTheme="minorHAnsi"/>
                        </w:rPr>
                      </w:pPr>
                    </w:p>
                  </w:tc>
                  <w:tc>
                    <w:tcPr>
                      <w:tcW w:w="1540" w:type="dxa"/>
                    </w:tcPr>
                    <w:p w:rsidR="005706BC" w:rsidRPr="000F39CB" w:rsidRDefault="005706BC" w:rsidP="00554CA8">
                      <w:pPr>
                        <w:pStyle w:val="afc"/>
                        <w:rPr>
                          <w:rFonts w:eastAsiaTheme="minorHAnsi"/>
                        </w:rPr>
                      </w:pPr>
                    </w:p>
                  </w:tc>
                  <w:tc>
                    <w:tcPr>
                      <w:tcW w:w="854" w:type="dxa"/>
                      <w:gridSpan w:val="2"/>
                    </w:tcPr>
                    <w:p w:rsidR="005706BC" w:rsidRPr="000F39CB" w:rsidRDefault="005706BC" w:rsidP="00554CA8">
                      <w:pPr>
                        <w:pStyle w:val="afc"/>
                        <w:rPr>
                          <w:rFonts w:eastAsiaTheme="minorHAnsi"/>
                        </w:rPr>
                      </w:pPr>
                    </w:p>
                  </w:tc>
                  <w:tc>
                    <w:tcPr>
                      <w:tcW w:w="840" w:type="dxa"/>
                    </w:tcPr>
                    <w:p w:rsidR="005706BC" w:rsidRPr="000F39CB" w:rsidRDefault="005706BC" w:rsidP="00554CA8">
                      <w:pPr>
                        <w:pStyle w:val="afc"/>
                        <w:rPr>
                          <w:rFonts w:eastAsiaTheme="minorHAnsi"/>
                        </w:rPr>
                      </w:pPr>
                    </w:p>
                  </w:tc>
                  <w:tc>
                    <w:tcPr>
                      <w:tcW w:w="5277" w:type="dxa"/>
                      <w:gridSpan w:val="2"/>
                      <w:vMerge/>
                    </w:tcPr>
                    <w:p w:rsidR="005706BC" w:rsidRPr="000F39CB" w:rsidRDefault="005706BC" w:rsidP="00554CA8">
                      <w:pPr>
                        <w:pStyle w:val="afc"/>
                        <w:rPr>
                          <w:rFonts w:eastAsiaTheme="minorHAnsi"/>
                        </w:rPr>
                      </w:pPr>
                    </w:p>
                  </w:tc>
                  <w:tc>
                    <w:tcPr>
                      <w:tcW w:w="683" w:type="dxa"/>
                      <w:vMerge w:val="restart"/>
                      <w:vAlign w:val="center"/>
                    </w:tcPr>
                    <w:p w:rsidR="005706BC" w:rsidRPr="000F39CB" w:rsidRDefault="005706BC" w:rsidP="00554CA8">
                      <w:pPr>
                        <w:pStyle w:val="afc"/>
                        <w:rPr>
                          <w:rFonts w:eastAsiaTheme="minorHAnsi"/>
                        </w:rPr>
                      </w:pPr>
                      <w:r>
                        <w:rPr>
                          <w:noProof/>
                        </w:rPr>
                        <w:fldChar w:fldCharType="begin"/>
                      </w:r>
                      <w:r>
                        <w:rPr>
                          <w:noProof/>
                        </w:rPr>
                        <w:instrText xml:space="preserve"> PAGE   \* MERGEFORMAT </w:instrText>
                      </w:r>
                      <w:r>
                        <w:rPr>
                          <w:noProof/>
                        </w:rPr>
                        <w:fldChar w:fldCharType="separate"/>
                      </w:r>
                      <w:r>
                        <w:rPr>
                          <w:noProof/>
                        </w:rPr>
                        <w:t>9</w:t>
                      </w:r>
                      <w:r>
                        <w:rPr>
                          <w:noProof/>
                        </w:rPr>
                        <w:fldChar w:fldCharType="end"/>
                      </w:r>
                    </w:p>
                  </w:tc>
                </w:tr>
                <w:tr w:rsidR="005706BC" w:rsidRPr="000F39CB" w:rsidTr="00787608">
                  <w:trPr>
                    <w:cantSplit/>
                    <w:trHeight w:val="309"/>
                  </w:trPr>
                  <w:tc>
                    <w:tcPr>
                      <w:tcW w:w="284" w:type="dxa"/>
                      <w:vMerge/>
                      <w:tcBorders>
                        <w:bottom w:val="single" w:sz="4" w:space="0" w:color="auto"/>
                      </w:tcBorders>
                      <w:textDirection w:val="btLr"/>
                      <w:vAlign w:val="center"/>
                    </w:tcPr>
                    <w:p w:rsidR="005706BC" w:rsidRPr="003D1FE3" w:rsidRDefault="005706BC" w:rsidP="00DB48AB">
                      <w:pPr>
                        <w:pStyle w:val="afc"/>
                      </w:pPr>
                    </w:p>
                  </w:tc>
                  <w:tc>
                    <w:tcPr>
                      <w:tcW w:w="396" w:type="dxa"/>
                      <w:vMerge/>
                      <w:tcBorders>
                        <w:bottom w:val="single" w:sz="4" w:space="0" w:color="auto"/>
                      </w:tcBorders>
                      <w:vAlign w:val="center"/>
                    </w:tcPr>
                    <w:p w:rsidR="005706BC" w:rsidRPr="000F39CB" w:rsidRDefault="005706BC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  <w:tc>
                    <w:tcPr>
                      <w:tcW w:w="11781" w:type="dxa"/>
                      <w:gridSpan w:val="5"/>
                      <w:vMerge/>
                      <w:tcBorders>
                        <w:bottom w:val="single" w:sz="4" w:space="0" w:color="auto"/>
                        <w:right w:val="nil"/>
                      </w:tcBorders>
                    </w:tcPr>
                    <w:p w:rsidR="005706BC" w:rsidRPr="000F39CB" w:rsidRDefault="005706BC" w:rsidP="00DB48AB">
                      <w:pPr>
                        <w:pStyle w:val="afc"/>
                        <w:rPr>
                          <w:rFonts w:eastAsiaTheme="minorHAnsi"/>
                        </w:rPr>
                      </w:pPr>
                    </w:p>
                  </w:tc>
                  <w:tc>
                    <w:tcPr>
                      <w:tcW w:w="587" w:type="dxa"/>
                      <w:tcBorders>
                        <w:bottom w:val="single" w:sz="4" w:space="0" w:color="auto"/>
                      </w:tcBorders>
                      <w:vAlign w:val="center"/>
                    </w:tcPr>
                    <w:p w:rsidR="005706BC" w:rsidRPr="00D908B7" w:rsidRDefault="005706BC" w:rsidP="00554CA8">
                      <w:pPr>
                        <w:pStyle w:val="afc"/>
                        <w:rPr>
                          <w:rFonts w:eastAsiaTheme="minorHAnsi"/>
                        </w:rPr>
                      </w:pPr>
                      <w:r>
                        <w:rPr>
                          <w:rFonts w:eastAsiaTheme="minorHAnsi"/>
                        </w:rPr>
                        <w:t>Изм.</w:t>
                      </w:r>
                    </w:p>
                  </w:tc>
                  <w:tc>
                    <w:tcPr>
                      <w:tcW w:w="602" w:type="dxa"/>
                      <w:tcBorders>
                        <w:bottom w:val="single" w:sz="4" w:space="0" w:color="auto"/>
                      </w:tcBorders>
                      <w:vAlign w:val="center"/>
                    </w:tcPr>
                    <w:p w:rsidR="005706BC" w:rsidRPr="000F39CB" w:rsidRDefault="005706BC" w:rsidP="00554CA8">
                      <w:pPr>
                        <w:pStyle w:val="afc"/>
                        <w:rPr>
                          <w:rFonts w:eastAsiaTheme="minorHAnsi"/>
                        </w:rPr>
                      </w:pPr>
                      <w:r>
                        <w:rPr>
                          <w:rFonts w:eastAsiaTheme="minorHAnsi"/>
                        </w:rPr>
                        <w:t>Лист</w:t>
                      </w:r>
                    </w:p>
                  </w:tc>
                  <w:tc>
                    <w:tcPr>
                      <w:tcW w:w="1540" w:type="dxa"/>
                      <w:tcBorders>
                        <w:bottom w:val="single" w:sz="4" w:space="0" w:color="auto"/>
                      </w:tcBorders>
                      <w:vAlign w:val="center"/>
                    </w:tcPr>
                    <w:p w:rsidR="005706BC" w:rsidRPr="000F39CB" w:rsidRDefault="005706BC" w:rsidP="00554CA8">
                      <w:pPr>
                        <w:pStyle w:val="afc"/>
                        <w:rPr>
                          <w:rFonts w:eastAsiaTheme="minorHAnsi"/>
                        </w:rPr>
                      </w:pPr>
                      <w:r w:rsidRPr="003D1FE3">
                        <w:t>№ докум.</w:t>
                      </w:r>
                    </w:p>
                  </w:tc>
                  <w:tc>
                    <w:tcPr>
                      <w:tcW w:w="854" w:type="dxa"/>
                      <w:gridSpan w:val="2"/>
                      <w:tcBorders>
                        <w:bottom w:val="single" w:sz="4" w:space="0" w:color="auto"/>
                      </w:tcBorders>
                      <w:vAlign w:val="center"/>
                    </w:tcPr>
                    <w:p w:rsidR="005706BC" w:rsidRPr="003D1FE3" w:rsidRDefault="005706BC" w:rsidP="00554CA8">
                      <w:pPr>
                        <w:pStyle w:val="afc"/>
                      </w:pPr>
                      <w:r w:rsidRPr="003D1FE3">
                        <w:t>Подп.</w:t>
                      </w:r>
                    </w:p>
                  </w:tc>
                  <w:tc>
                    <w:tcPr>
                      <w:tcW w:w="840" w:type="dxa"/>
                      <w:tcBorders>
                        <w:bottom w:val="single" w:sz="4" w:space="0" w:color="auto"/>
                      </w:tcBorders>
                      <w:vAlign w:val="center"/>
                    </w:tcPr>
                    <w:p w:rsidR="005706BC" w:rsidRPr="00511DE9" w:rsidRDefault="005706BC" w:rsidP="00554CA8">
                      <w:pPr>
                        <w:pStyle w:val="afc"/>
                        <w:rPr>
                          <w:rFonts w:eastAsiaTheme="minorHAnsi"/>
                        </w:rPr>
                      </w:pPr>
                      <w:r w:rsidRPr="003D1FE3">
                        <w:t>Дата</w:t>
                      </w:r>
                    </w:p>
                  </w:tc>
                  <w:tc>
                    <w:tcPr>
                      <w:tcW w:w="5277" w:type="dxa"/>
                      <w:gridSpan w:val="2"/>
                      <w:vMerge/>
                      <w:tcBorders>
                        <w:bottom w:val="single" w:sz="4" w:space="0" w:color="auto"/>
                      </w:tcBorders>
                    </w:tcPr>
                    <w:p w:rsidR="005706BC" w:rsidRPr="000F39CB" w:rsidRDefault="005706BC" w:rsidP="00554CA8">
                      <w:pPr>
                        <w:pStyle w:val="afc"/>
                        <w:rPr>
                          <w:rFonts w:eastAsiaTheme="minorHAnsi"/>
                        </w:rPr>
                      </w:pPr>
                    </w:p>
                  </w:tc>
                  <w:tc>
                    <w:tcPr>
                      <w:tcW w:w="683" w:type="dxa"/>
                      <w:vMerge/>
                      <w:tcBorders>
                        <w:bottom w:val="single" w:sz="4" w:space="0" w:color="auto"/>
                      </w:tcBorders>
                    </w:tcPr>
                    <w:p w:rsidR="005706BC" w:rsidRPr="000F39CB" w:rsidRDefault="005706BC" w:rsidP="00554CA8">
                      <w:pPr>
                        <w:pStyle w:val="afc"/>
                        <w:rPr>
                          <w:rFonts w:eastAsiaTheme="minorHAnsi"/>
                        </w:rPr>
                      </w:pPr>
                    </w:p>
                  </w:tc>
                </w:tr>
                <w:tr w:rsidR="005706BC" w:rsidRPr="000F39CB" w:rsidTr="00037E67">
                  <w:trPr>
                    <w:cantSplit/>
                    <w:trHeight w:val="438"/>
                  </w:trPr>
                  <w:tc>
                    <w:tcPr>
                      <w:tcW w:w="4878" w:type="dxa"/>
                      <w:gridSpan w:val="3"/>
                      <w:tcBorders>
                        <w:left w:val="nil"/>
                        <w:bottom w:val="nil"/>
                        <w:right w:val="nil"/>
                      </w:tcBorders>
                    </w:tcPr>
                    <w:p w:rsidR="005706BC" w:rsidRPr="00F83288" w:rsidRDefault="005706BC" w:rsidP="00DB48AB">
                      <w:pPr>
                        <w:pStyle w:val="afc"/>
                        <w:rPr>
                          <w:rFonts w:eastAsiaTheme="minorHAnsi"/>
                        </w:rPr>
                      </w:pPr>
                    </w:p>
                  </w:tc>
                  <w:tc>
                    <w:tcPr>
                      <w:tcW w:w="2835" w:type="dxa"/>
                      <w:tcBorders>
                        <w:left w:val="nil"/>
                        <w:bottom w:val="nil"/>
                        <w:right w:val="nil"/>
                      </w:tcBorders>
                    </w:tcPr>
                    <w:p w:rsidR="005706BC" w:rsidRPr="00F83288" w:rsidRDefault="005706BC" w:rsidP="00DB48AB">
                      <w:pPr>
                        <w:pStyle w:val="afc"/>
                        <w:rPr>
                          <w:rFonts w:eastAsiaTheme="minorHAnsi"/>
                        </w:rPr>
                      </w:pPr>
                    </w:p>
                  </w:tc>
                  <w:tc>
                    <w:tcPr>
                      <w:tcW w:w="1789" w:type="dxa"/>
                      <w:tcBorders>
                        <w:left w:val="nil"/>
                        <w:bottom w:val="nil"/>
                        <w:right w:val="nil"/>
                      </w:tcBorders>
                    </w:tcPr>
                    <w:p w:rsidR="005706BC" w:rsidRPr="00F83288" w:rsidRDefault="005706BC" w:rsidP="00DB48AB">
                      <w:pPr>
                        <w:pStyle w:val="afc"/>
                        <w:rPr>
                          <w:rFonts w:eastAsiaTheme="minorHAnsi"/>
                        </w:rPr>
                      </w:pPr>
                    </w:p>
                  </w:tc>
                  <w:tc>
                    <w:tcPr>
                      <w:tcW w:w="236" w:type="dxa"/>
                      <w:tcBorders>
                        <w:left w:val="nil"/>
                        <w:bottom w:val="nil"/>
                        <w:right w:val="nil"/>
                      </w:tcBorders>
                    </w:tcPr>
                    <w:p w:rsidR="005706BC" w:rsidRPr="00F83288" w:rsidRDefault="005706BC" w:rsidP="00DB48AB">
                      <w:pPr>
                        <w:pStyle w:val="afc"/>
                        <w:rPr>
                          <w:rFonts w:eastAsiaTheme="minorHAnsi"/>
                        </w:rPr>
                      </w:pPr>
                    </w:p>
                  </w:tc>
                  <w:tc>
                    <w:tcPr>
                      <w:tcW w:w="5954" w:type="dxa"/>
                      <w:gridSpan w:val="5"/>
                      <w:tcBorders>
                        <w:left w:val="nil"/>
                        <w:bottom w:val="nil"/>
                        <w:right w:val="nil"/>
                      </w:tcBorders>
                    </w:tcPr>
                    <w:p w:rsidR="005706BC" w:rsidRPr="00F83288" w:rsidRDefault="005706BC" w:rsidP="00DB48AB">
                      <w:pPr>
                        <w:pStyle w:val="afc"/>
                        <w:rPr>
                          <w:rFonts w:eastAsiaTheme="minorHAnsi"/>
                        </w:rPr>
                      </w:pPr>
                    </w:p>
                  </w:tc>
                  <w:tc>
                    <w:tcPr>
                      <w:tcW w:w="3647" w:type="dxa"/>
                      <w:gridSpan w:val="3"/>
                      <w:tcBorders>
                        <w:left w:val="nil"/>
                        <w:bottom w:val="nil"/>
                        <w:right w:val="nil"/>
                      </w:tcBorders>
                    </w:tcPr>
                    <w:p w:rsidR="005706BC" w:rsidRPr="00F83288" w:rsidRDefault="005706BC" w:rsidP="00DB48AB">
                      <w:pPr>
                        <w:pStyle w:val="afc"/>
                        <w:rPr>
                          <w:rFonts w:eastAsiaTheme="minorHAnsi"/>
                        </w:rPr>
                      </w:pPr>
                      <w:r>
                        <w:rPr>
                          <w:rFonts w:eastAsiaTheme="minorHAnsi"/>
                        </w:rPr>
                        <w:t>Копировал</w:t>
                      </w:r>
                    </w:p>
                  </w:tc>
                  <w:tc>
                    <w:tcPr>
                      <w:tcW w:w="3505" w:type="dxa"/>
                      <w:gridSpan w:val="2"/>
                      <w:tcBorders>
                        <w:left w:val="nil"/>
                        <w:bottom w:val="nil"/>
                        <w:right w:val="nil"/>
                      </w:tcBorders>
                    </w:tcPr>
                    <w:p w:rsidR="005706BC" w:rsidRPr="00037E67" w:rsidRDefault="005706BC" w:rsidP="00DB48AB">
                      <w:pPr>
                        <w:pStyle w:val="afc"/>
                        <w:rPr>
                          <w:rFonts w:eastAsiaTheme="minorHAnsi"/>
                          <w:lang w:val="en-US"/>
                        </w:rPr>
                      </w:pPr>
                      <w:r>
                        <w:rPr>
                          <w:rFonts w:eastAsiaTheme="minorHAnsi"/>
                        </w:rPr>
                        <w:t>Формат А</w:t>
                      </w:r>
                      <w:r>
                        <w:rPr>
                          <w:rFonts w:eastAsiaTheme="minorHAnsi"/>
                          <w:lang w:val="en-US"/>
                        </w:rPr>
                        <w:t>3</w:t>
                      </w:r>
                    </w:p>
                  </w:tc>
                </w:tr>
              </w:tbl>
              <w:p w:rsidR="005706BC" w:rsidRDefault="005706BC" w:rsidP="00DB48AB">
                <w:pPr>
                  <w:pStyle w:val="15"/>
                </w:pPr>
              </w:p>
            </w:txbxContent>
          </v:textbox>
          <w10:wrap anchorx="margin" anchory="margin"/>
          <w10:anchorlock/>
        </v:shape>
      </w:pic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706BC" w:rsidRDefault="005706BC">
    <w:pPr>
      <w:pStyle w:val="af8"/>
    </w:pPr>
    <w:r>
      <w:rPr>
        <w:noProof/>
        <w:lang w:eastAsia="ru-RU" w:bidi="ar-SA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23" type="#_x0000_t202" style="position:absolute;left:0;text-align:left;margin-left:13.3pt;margin-top:24.95pt;width:568.2pt;height:812.8pt;z-index:251683840;mso-position-horizontal-relative:page;mso-position-vertical-relative:page" filled="f" stroked="f">
          <v:textbox style="mso-next-textbox:#_x0000_s2123">
            <w:txbxContent>
              <w:tbl>
                <w:tblPr>
                  <w:tblW w:w="11159" w:type="dxa"/>
                  <w:tblInd w:w="108" w:type="dxa"/>
                  <w:tbl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  <w:insideH w:val="single" w:sz="4" w:space="0" w:color="auto"/>
                    <w:insideV w:val="single" w:sz="4" w:space="0" w:color="auto"/>
                  </w:tblBorders>
                  <w:tblLayout w:type="fixed"/>
                  <w:tblLook w:val="0000" w:firstRow="0" w:lastRow="0" w:firstColumn="0" w:lastColumn="0" w:noHBand="0" w:noVBand="0"/>
                </w:tblPr>
                <w:tblGrid>
                  <w:gridCol w:w="283"/>
                  <w:gridCol w:w="397"/>
                  <w:gridCol w:w="596"/>
                  <w:gridCol w:w="593"/>
                  <w:gridCol w:w="966"/>
                  <w:gridCol w:w="567"/>
                  <w:gridCol w:w="851"/>
                  <w:gridCol w:w="850"/>
                  <w:gridCol w:w="3686"/>
                  <w:gridCol w:w="1619"/>
                  <w:gridCol w:w="751"/>
                </w:tblGrid>
                <w:tr w:rsidR="005706BC" w:rsidRPr="000F39CB" w:rsidTr="00901449">
                  <w:trPr>
                    <w:cantSplit/>
                    <w:trHeight w:val="7367"/>
                  </w:trPr>
                  <w:tc>
                    <w:tcPr>
                      <w:tcW w:w="680" w:type="dxa"/>
                      <w:gridSpan w:val="2"/>
                      <w:tcBorders>
                        <w:top w:val="nil"/>
                        <w:left w:val="nil"/>
                      </w:tcBorders>
                      <w:textDirection w:val="btLr"/>
                      <w:vAlign w:val="center"/>
                    </w:tcPr>
                    <w:p w:rsidR="005706BC" w:rsidRPr="00773829" w:rsidRDefault="005706BC">
                      <w:pPr>
                        <w:jc w:val="center"/>
                        <w:rPr>
                          <w:sz w:val="20"/>
                        </w:rPr>
                      </w:pPr>
                    </w:p>
                  </w:tc>
                  <w:tc>
                    <w:tcPr>
                      <w:tcW w:w="10479" w:type="dxa"/>
                      <w:gridSpan w:val="9"/>
                      <w:vMerge w:val="restart"/>
                      <w:textDirection w:val="btLr"/>
                    </w:tcPr>
                    <w:p w:rsidR="005706BC" w:rsidRPr="00773829" w:rsidRDefault="005706BC">
                      <w:pPr>
                        <w:jc w:val="center"/>
                        <w:rPr>
                          <w:sz w:val="20"/>
                        </w:rPr>
                      </w:pPr>
                    </w:p>
                  </w:tc>
                </w:tr>
                <w:tr w:rsidR="005706BC" w:rsidRPr="000F39CB" w:rsidTr="00901449">
                  <w:trPr>
                    <w:cantSplit/>
                    <w:trHeight w:val="1984"/>
                  </w:trPr>
                  <w:tc>
                    <w:tcPr>
                      <w:tcW w:w="283" w:type="dxa"/>
                      <w:textDirection w:val="btLr"/>
                      <w:vAlign w:val="center"/>
                    </w:tcPr>
                    <w:p w:rsidR="005706BC" w:rsidRPr="003D1FE3" w:rsidRDefault="005706BC" w:rsidP="00554CA8">
                      <w:pPr>
                        <w:pStyle w:val="afc"/>
                      </w:pPr>
                      <w:r>
                        <w:t>Подпись</w:t>
                      </w:r>
                      <w:r w:rsidRPr="003D1FE3">
                        <w:t xml:space="preserve"> и дата</w:t>
                      </w:r>
                    </w:p>
                  </w:tc>
                  <w:tc>
                    <w:tcPr>
                      <w:tcW w:w="397" w:type="dxa"/>
                      <w:vAlign w:val="center"/>
                    </w:tcPr>
                    <w:p w:rsidR="005706BC" w:rsidRPr="00773829" w:rsidRDefault="005706BC">
                      <w:pPr>
                        <w:jc w:val="center"/>
                        <w:rPr>
                          <w:sz w:val="20"/>
                        </w:rPr>
                      </w:pPr>
                    </w:p>
                  </w:tc>
                  <w:tc>
                    <w:tcPr>
                      <w:tcW w:w="10479" w:type="dxa"/>
                      <w:gridSpan w:val="9"/>
                      <w:vMerge/>
                    </w:tcPr>
                    <w:p w:rsidR="005706BC" w:rsidRPr="00773829" w:rsidRDefault="005706BC">
                      <w:pPr>
                        <w:jc w:val="center"/>
                        <w:rPr>
                          <w:sz w:val="20"/>
                        </w:rPr>
                      </w:pPr>
                    </w:p>
                  </w:tc>
                </w:tr>
                <w:tr w:rsidR="005706BC" w:rsidRPr="000F39CB" w:rsidTr="00901449">
                  <w:trPr>
                    <w:cantSplit/>
                    <w:trHeight w:val="1417"/>
                  </w:trPr>
                  <w:tc>
                    <w:tcPr>
                      <w:tcW w:w="283" w:type="dxa"/>
                      <w:textDirection w:val="btLr"/>
                      <w:vAlign w:val="center"/>
                    </w:tcPr>
                    <w:p w:rsidR="005706BC" w:rsidRPr="003D1FE3" w:rsidRDefault="005706BC" w:rsidP="00554CA8">
                      <w:pPr>
                        <w:pStyle w:val="afc"/>
                      </w:pPr>
                      <w:r w:rsidRPr="003D1FE3">
                        <w:t>Инв. № дубл.</w:t>
                      </w:r>
                    </w:p>
                  </w:tc>
                  <w:tc>
                    <w:tcPr>
                      <w:tcW w:w="397" w:type="dxa"/>
                      <w:vAlign w:val="center"/>
                    </w:tcPr>
                    <w:p w:rsidR="005706BC" w:rsidRPr="00773829" w:rsidRDefault="005706BC">
                      <w:pPr>
                        <w:jc w:val="center"/>
                        <w:rPr>
                          <w:sz w:val="20"/>
                        </w:rPr>
                      </w:pPr>
                    </w:p>
                  </w:tc>
                  <w:tc>
                    <w:tcPr>
                      <w:tcW w:w="10479" w:type="dxa"/>
                      <w:gridSpan w:val="9"/>
                      <w:vMerge/>
                    </w:tcPr>
                    <w:p w:rsidR="005706BC" w:rsidRPr="00773829" w:rsidRDefault="005706BC">
                      <w:pPr>
                        <w:jc w:val="center"/>
                        <w:rPr>
                          <w:sz w:val="20"/>
                        </w:rPr>
                      </w:pPr>
                    </w:p>
                  </w:tc>
                </w:tr>
                <w:tr w:rsidR="005706BC" w:rsidRPr="000F39CB" w:rsidTr="00901449">
                  <w:trPr>
                    <w:cantSplit/>
                    <w:trHeight w:val="1417"/>
                  </w:trPr>
                  <w:tc>
                    <w:tcPr>
                      <w:tcW w:w="283" w:type="dxa"/>
                      <w:textDirection w:val="btLr"/>
                      <w:vAlign w:val="center"/>
                    </w:tcPr>
                    <w:p w:rsidR="005706BC" w:rsidRPr="003D1FE3" w:rsidRDefault="005706BC" w:rsidP="00554CA8">
                      <w:pPr>
                        <w:pStyle w:val="afc"/>
                      </w:pPr>
                      <w:r w:rsidRPr="003D1FE3">
                        <w:t>Взам. инв. №</w:t>
                      </w:r>
                    </w:p>
                  </w:tc>
                  <w:tc>
                    <w:tcPr>
                      <w:tcW w:w="397" w:type="dxa"/>
                      <w:vAlign w:val="center"/>
                    </w:tcPr>
                    <w:p w:rsidR="005706BC" w:rsidRPr="00773829" w:rsidRDefault="005706BC">
                      <w:pPr>
                        <w:jc w:val="center"/>
                        <w:rPr>
                          <w:sz w:val="20"/>
                        </w:rPr>
                      </w:pPr>
                    </w:p>
                  </w:tc>
                  <w:tc>
                    <w:tcPr>
                      <w:tcW w:w="10479" w:type="dxa"/>
                      <w:gridSpan w:val="9"/>
                      <w:vMerge/>
                    </w:tcPr>
                    <w:p w:rsidR="005706BC" w:rsidRPr="00773829" w:rsidRDefault="005706BC">
                      <w:pPr>
                        <w:jc w:val="center"/>
                        <w:rPr>
                          <w:sz w:val="20"/>
                        </w:rPr>
                      </w:pPr>
                    </w:p>
                  </w:tc>
                </w:tr>
                <w:tr w:rsidR="005706BC" w:rsidRPr="000F39CB" w:rsidTr="00901449">
                  <w:trPr>
                    <w:cantSplit/>
                    <w:trHeight w:val="1984"/>
                  </w:trPr>
                  <w:tc>
                    <w:tcPr>
                      <w:tcW w:w="283" w:type="dxa"/>
                      <w:tcBorders>
                        <w:bottom w:val="single" w:sz="4" w:space="0" w:color="auto"/>
                      </w:tcBorders>
                      <w:textDirection w:val="btLr"/>
                      <w:vAlign w:val="center"/>
                    </w:tcPr>
                    <w:p w:rsidR="005706BC" w:rsidRPr="003D1FE3" w:rsidRDefault="005706BC" w:rsidP="00554CA8">
                      <w:pPr>
                        <w:pStyle w:val="afc"/>
                      </w:pPr>
                      <w:r>
                        <w:t>Подпись</w:t>
                      </w:r>
                      <w:r w:rsidRPr="003D1FE3">
                        <w:t xml:space="preserve"> и дата</w:t>
                      </w:r>
                    </w:p>
                  </w:tc>
                  <w:tc>
                    <w:tcPr>
                      <w:tcW w:w="397" w:type="dxa"/>
                      <w:tcBorders>
                        <w:bottom w:val="single" w:sz="4" w:space="0" w:color="auto"/>
                      </w:tcBorders>
                      <w:vAlign w:val="center"/>
                    </w:tcPr>
                    <w:p w:rsidR="005706BC" w:rsidRPr="00773829" w:rsidRDefault="005706BC">
                      <w:pPr>
                        <w:jc w:val="center"/>
                        <w:rPr>
                          <w:sz w:val="20"/>
                        </w:rPr>
                      </w:pPr>
                    </w:p>
                  </w:tc>
                  <w:tc>
                    <w:tcPr>
                      <w:tcW w:w="10479" w:type="dxa"/>
                      <w:gridSpan w:val="9"/>
                      <w:vMerge/>
                    </w:tcPr>
                    <w:p w:rsidR="005706BC" w:rsidRPr="00773829" w:rsidRDefault="005706BC">
                      <w:pPr>
                        <w:jc w:val="center"/>
                        <w:rPr>
                          <w:sz w:val="20"/>
                        </w:rPr>
                      </w:pPr>
                    </w:p>
                  </w:tc>
                </w:tr>
                <w:tr w:rsidR="005706BC" w:rsidRPr="000F39CB" w:rsidTr="00901449">
                  <w:trPr>
                    <w:cantSplit/>
                    <w:trHeight w:val="576"/>
                  </w:trPr>
                  <w:tc>
                    <w:tcPr>
                      <w:tcW w:w="283" w:type="dxa"/>
                      <w:vMerge w:val="restart"/>
                      <w:tcBorders>
                        <w:bottom w:val="single" w:sz="4" w:space="0" w:color="auto"/>
                      </w:tcBorders>
                      <w:textDirection w:val="btLr"/>
                      <w:vAlign w:val="center"/>
                    </w:tcPr>
                    <w:p w:rsidR="005706BC" w:rsidRPr="003D1FE3" w:rsidRDefault="005706BC" w:rsidP="00554CA8">
                      <w:pPr>
                        <w:pStyle w:val="afc"/>
                      </w:pPr>
                      <w:r w:rsidRPr="003D1FE3">
                        <w:t>Инв. № подл.</w:t>
                      </w:r>
                    </w:p>
                  </w:tc>
                  <w:tc>
                    <w:tcPr>
                      <w:tcW w:w="397" w:type="dxa"/>
                      <w:vMerge w:val="restart"/>
                      <w:tcBorders>
                        <w:bottom w:val="single" w:sz="4" w:space="0" w:color="auto"/>
                      </w:tcBorders>
                      <w:vAlign w:val="center"/>
                    </w:tcPr>
                    <w:p w:rsidR="005706BC" w:rsidRPr="00773829" w:rsidRDefault="005706BC">
                      <w:pPr>
                        <w:jc w:val="center"/>
                        <w:rPr>
                          <w:sz w:val="20"/>
                        </w:rPr>
                      </w:pPr>
                    </w:p>
                  </w:tc>
                  <w:tc>
                    <w:tcPr>
                      <w:tcW w:w="10479" w:type="dxa"/>
                      <w:gridSpan w:val="9"/>
                      <w:vMerge/>
                      <w:tcBorders>
                        <w:bottom w:val="single" w:sz="4" w:space="0" w:color="auto"/>
                      </w:tcBorders>
                    </w:tcPr>
                    <w:p w:rsidR="005706BC" w:rsidRPr="00773829" w:rsidRDefault="005706BC">
                      <w:pPr>
                        <w:jc w:val="center"/>
                        <w:rPr>
                          <w:sz w:val="20"/>
                        </w:rPr>
                      </w:pPr>
                    </w:p>
                  </w:tc>
                </w:tr>
                <w:tr w:rsidR="005706BC" w:rsidRPr="000F39CB" w:rsidTr="00901449">
                  <w:trPr>
                    <w:cantSplit/>
                    <w:trHeight w:val="283"/>
                  </w:trPr>
                  <w:tc>
                    <w:tcPr>
                      <w:tcW w:w="283" w:type="dxa"/>
                      <w:vMerge/>
                      <w:textDirection w:val="btLr"/>
                      <w:vAlign w:val="center"/>
                    </w:tcPr>
                    <w:p w:rsidR="005706BC" w:rsidRPr="003D1FE3" w:rsidRDefault="005706BC" w:rsidP="00901449">
                      <w:pPr>
                        <w:pStyle w:val="afc"/>
                      </w:pPr>
                    </w:p>
                  </w:tc>
                  <w:tc>
                    <w:tcPr>
                      <w:tcW w:w="397" w:type="dxa"/>
                      <w:vMerge/>
                      <w:vAlign w:val="center"/>
                    </w:tcPr>
                    <w:p w:rsidR="005706BC" w:rsidRPr="00773829" w:rsidRDefault="005706BC">
                      <w:pPr>
                        <w:jc w:val="center"/>
                        <w:rPr>
                          <w:sz w:val="20"/>
                        </w:rPr>
                      </w:pPr>
                    </w:p>
                  </w:tc>
                  <w:tc>
                    <w:tcPr>
                      <w:tcW w:w="596" w:type="dxa"/>
                      <w:tcBorders>
                        <w:bottom w:val="single" w:sz="4" w:space="0" w:color="auto"/>
                      </w:tcBorders>
                      <w:vAlign w:val="center"/>
                    </w:tcPr>
                    <w:p w:rsidR="005706BC" w:rsidRPr="00773829" w:rsidRDefault="005706BC" w:rsidP="00901449">
                      <w:pPr>
                        <w:pStyle w:val="afc"/>
                      </w:pPr>
                    </w:p>
                  </w:tc>
                  <w:tc>
                    <w:tcPr>
                      <w:tcW w:w="593" w:type="dxa"/>
                      <w:tcBorders>
                        <w:bottom w:val="single" w:sz="4" w:space="0" w:color="auto"/>
                      </w:tcBorders>
                      <w:vAlign w:val="center"/>
                    </w:tcPr>
                    <w:p w:rsidR="005706BC" w:rsidRPr="00773829" w:rsidRDefault="005706BC" w:rsidP="00901449">
                      <w:pPr>
                        <w:pStyle w:val="afc"/>
                      </w:pPr>
                    </w:p>
                  </w:tc>
                  <w:tc>
                    <w:tcPr>
                      <w:tcW w:w="1533" w:type="dxa"/>
                      <w:gridSpan w:val="2"/>
                      <w:tcBorders>
                        <w:bottom w:val="single" w:sz="4" w:space="0" w:color="auto"/>
                      </w:tcBorders>
                      <w:vAlign w:val="center"/>
                    </w:tcPr>
                    <w:p w:rsidR="005706BC" w:rsidRPr="00773829" w:rsidRDefault="005706BC" w:rsidP="00901449">
                      <w:pPr>
                        <w:pStyle w:val="afc"/>
                      </w:pPr>
                    </w:p>
                  </w:tc>
                  <w:tc>
                    <w:tcPr>
                      <w:tcW w:w="851" w:type="dxa"/>
                      <w:tcBorders>
                        <w:bottom w:val="single" w:sz="4" w:space="0" w:color="auto"/>
                      </w:tcBorders>
                      <w:vAlign w:val="center"/>
                    </w:tcPr>
                    <w:p w:rsidR="005706BC" w:rsidRPr="00773829" w:rsidRDefault="005706BC" w:rsidP="00901449">
                      <w:pPr>
                        <w:pStyle w:val="afc"/>
                      </w:pPr>
                    </w:p>
                  </w:tc>
                  <w:tc>
                    <w:tcPr>
                      <w:tcW w:w="850" w:type="dxa"/>
                      <w:tcBorders>
                        <w:bottom w:val="single" w:sz="4" w:space="0" w:color="auto"/>
                      </w:tcBorders>
                      <w:vAlign w:val="center"/>
                    </w:tcPr>
                    <w:p w:rsidR="005706BC" w:rsidRPr="00773829" w:rsidRDefault="005706BC" w:rsidP="00901449">
                      <w:pPr>
                        <w:pStyle w:val="afc"/>
                      </w:pPr>
                    </w:p>
                  </w:tc>
                  <w:tc>
                    <w:tcPr>
                      <w:tcW w:w="5305" w:type="dxa"/>
                      <w:gridSpan w:val="2"/>
                      <w:vMerge w:val="restart"/>
                      <w:vAlign w:val="center"/>
                    </w:tcPr>
                    <w:p w:rsidR="005706BC" w:rsidRPr="00520F28" w:rsidRDefault="005706BC" w:rsidP="00554CA8">
                      <w:pPr>
                        <w:pStyle w:val="afc"/>
                      </w:pPr>
                      <w:r>
                        <w:rPr>
                          <w:noProof/>
                        </w:rPr>
                        <w:fldChar w:fldCharType="begin"/>
                      </w:r>
                      <w:r>
                        <w:rPr>
                          <w:noProof/>
                        </w:rPr>
                        <w:instrText xml:space="preserve"> REF DecNum </w:instrText>
                      </w:r>
                      <w:r>
                        <w:rPr>
                          <w:noProof/>
                        </w:rPr>
                        <w:fldChar w:fldCharType="separate"/>
                      </w:r>
                      <w:r>
                        <w:rPr>
                          <w:noProof/>
                        </w:rPr>
                        <w:t>ВБМА.469435.000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fldChar w:fldCharType="begin"/>
                      </w:r>
                      <w:r>
                        <w:instrText xml:space="preserve"> REF Code \h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ВП</w:t>
                      </w:r>
                      <w:r>
                        <w:fldChar w:fldCharType="end"/>
                      </w:r>
                    </w:p>
                  </w:tc>
                  <w:tc>
                    <w:tcPr>
                      <w:tcW w:w="751" w:type="dxa"/>
                      <w:tcBorders>
                        <w:bottom w:val="single" w:sz="4" w:space="0" w:color="auto"/>
                      </w:tcBorders>
                    </w:tcPr>
                    <w:p w:rsidR="005706BC" w:rsidRPr="00554CA8" w:rsidRDefault="005706BC" w:rsidP="00554CA8">
                      <w:pPr>
                        <w:pStyle w:val="afc"/>
                      </w:pPr>
                      <w:r w:rsidRPr="00554CA8">
                        <w:t>Лист</w:t>
                      </w:r>
                    </w:p>
                  </w:tc>
                </w:tr>
                <w:tr w:rsidR="005706BC" w:rsidRPr="000F39CB" w:rsidTr="00901449">
                  <w:trPr>
                    <w:cantSplit/>
                    <w:trHeight w:val="283"/>
                  </w:trPr>
                  <w:tc>
                    <w:tcPr>
                      <w:tcW w:w="283" w:type="dxa"/>
                      <w:vMerge/>
                      <w:textDirection w:val="btLr"/>
                      <w:vAlign w:val="center"/>
                    </w:tcPr>
                    <w:p w:rsidR="005706BC" w:rsidRPr="003D1FE3" w:rsidRDefault="005706BC" w:rsidP="00901449">
                      <w:pPr>
                        <w:pStyle w:val="afc"/>
                      </w:pPr>
                    </w:p>
                  </w:tc>
                  <w:tc>
                    <w:tcPr>
                      <w:tcW w:w="397" w:type="dxa"/>
                      <w:vMerge/>
                      <w:vAlign w:val="center"/>
                    </w:tcPr>
                    <w:p w:rsidR="005706BC" w:rsidRPr="00773829" w:rsidRDefault="005706BC">
                      <w:pPr>
                        <w:jc w:val="center"/>
                        <w:rPr>
                          <w:sz w:val="20"/>
                        </w:rPr>
                      </w:pPr>
                    </w:p>
                  </w:tc>
                  <w:tc>
                    <w:tcPr>
                      <w:tcW w:w="596" w:type="dxa"/>
                      <w:tcBorders>
                        <w:bottom w:val="single" w:sz="4" w:space="0" w:color="auto"/>
                      </w:tcBorders>
                      <w:vAlign w:val="center"/>
                    </w:tcPr>
                    <w:p w:rsidR="005706BC" w:rsidRPr="00773829" w:rsidRDefault="005706BC" w:rsidP="00554CA8">
                      <w:pPr>
                        <w:pStyle w:val="afc"/>
                      </w:pPr>
                    </w:p>
                  </w:tc>
                  <w:tc>
                    <w:tcPr>
                      <w:tcW w:w="593" w:type="dxa"/>
                      <w:tcBorders>
                        <w:bottom w:val="single" w:sz="4" w:space="0" w:color="auto"/>
                      </w:tcBorders>
                      <w:vAlign w:val="center"/>
                    </w:tcPr>
                    <w:p w:rsidR="005706BC" w:rsidRPr="00773829" w:rsidRDefault="005706BC" w:rsidP="00554CA8">
                      <w:pPr>
                        <w:pStyle w:val="afc"/>
                      </w:pPr>
                    </w:p>
                  </w:tc>
                  <w:tc>
                    <w:tcPr>
                      <w:tcW w:w="1533" w:type="dxa"/>
                      <w:gridSpan w:val="2"/>
                      <w:tcBorders>
                        <w:bottom w:val="single" w:sz="4" w:space="0" w:color="auto"/>
                      </w:tcBorders>
                      <w:vAlign w:val="center"/>
                    </w:tcPr>
                    <w:p w:rsidR="005706BC" w:rsidRPr="00773829" w:rsidRDefault="005706BC" w:rsidP="00554CA8">
                      <w:pPr>
                        <w:pStyle w:val="afc"/>
                      </w:pPr>
                    </w:p>
                  </w:tc>
                  <w:tc>
                    <w:tcPr>
                      <w:tcW w:w="851" w:type="dxa"/>
                      <w:tcBorders>
                        <w:bottom w:val="single" w:sz="4" w:space="0" w:color="auto"/>
                      </w:tcBorders>
                      <w:vAlign w:val="center"/>
                    </w:tcPr>
                    <w:p w:rsidR="005706BC" w:rsidRPr="00773829" w:rsidRDefault="005706BC" w:rsidP="00554CA8">
                      <w:pPr>
                        <w:pStyle w:val="afc"/>
                      </w:pPr>
                    </w:p>
                  </w:tc>
                  <w:tc>
                    <w:tcPr>
                      <w:tcW w:w="850" w:type="dxa"/>
                      <w:tcBorders>
                        <w:bottom w:val="single" w:sz="4" w:space="0" w:color="auto"/>
                      </w:tcBorders>
                      <w:vAlign w:val="center"/>
                    </w:tcPr>
                    <w:p w:rsidR="005706BC" w:rsidRPr="00773829" w:rsidRDefault="005706BC" w:rsidP="00554CA8">
                      <w:pPr>
                        <w:pStyle w:val="afc"/>
                      </w:pPr>
                    </w:p>
                  </w:tc>
                  <w:tc>
                    <w:tcPr>
                      <w:tcW w:w="5305" w:type="dxa"/>
                      <w:gridSpan w:val="2"/>
                      <w:vMerge/>
                    </w:tcPr>
                    <w:p w:rsidR="005706BC" w:rsidRPr="00773829" w:rsidRDefault="005706BC" w:rsidP="00901449">
                      <w:pPr>
                        <w:pStyle w:val="afc"/>
                      </w:pPr>
                    </w:p>
                  </w:tc>
                  <w:tc>
                    <w:tcPr>
                      <w:tcW w:w="751" w:type="dxa"/>
                      <w:vMerge w:val="restart"/>
                      <w:vAlign w:val="center"/>
                    </w:tcPr>
                    <w:p w:rsidR="005706BC" w:rsidRPr="00773829" w:rsidRDefault="005706BC" w:rsidP="00554CA8">
                      <w:pPr>
                        <w:pStyle w:val="afc"/>
                      </w:pPr>
                      <w:r>
                        <w:rPr>
                          <w:noProof/>
                        </w:rPr>
                        <w:fldChar w:fldCharType="begin"/>
                      </w:r>
                      <w:r>
                        <w:rPr>
                          <w:noProof/>
                        </w:rPr>
                        <w:instrText xml:space="preserve"> PAGE   \* MERGEFORMAT </w:instrText>
                      </w:r>
                      <w:r>
                        <w:rPr>
                          <w:noProof/>
                        </w:rPr>
                        <w:fldChar w:fldCharType="separate"/>
                      </w:r>
                      <w:r w:rsidR="009574A1">
                        <w:rPr>
                          <w:noProof/>
                        </w:rPr>
                        <w:t>6</w:t>
                      </w:r>
                      <w:r>
                        <w:rPr>
                          <w:noProof/>
                        </w:rPr>
                        <w:fldChar w:fldCharType="end"/>
                      </w:r>
                    </w:p>
                  </w:tc>
                </w:tr>
                <w:tr w:rsidR="005706BC" w:rsidRPr="000F39CB" w:rsidTr="00901449">
                  <w:trPr>
                    <w:cantSplit/>
                    <w:trHeight w:val="283"/>
                  </w:trPr>
                  <w:tc>
                    <w:tcPr>
                      <w:tcW w:w="283" w:type="dxa"/>
                      <w:vMerge/>
                      <w:tcBorders>
                        <w:bottom w:val="single" w:sz="4" w:space="0" w:color="auto"/>
                      </w:tcBorders>
                      <w:textDirection w:val="btLr"/>
                      <w:vAlign w:val="center"/>
                    </w:tcPr>
                    <w:p w:rsidR="005706BC" w:rsidRPr="003D1FE3" w:rsidRDefault="005706BC" w:rsidP="00901449">
                      <w:pPr>
                        <w:pStyle w:val="afc"/>
                      </w:pPr>
                    </w:p>
                  </w:tc>
                  <w:tc>
                    <w:tcPr>
                      <w:tcW w:w="397" w:type="dxa"/>
                      <w:vMerge/>
                      <w:tcBorders>
                        <w:bottom w:val="single" w:sz="4" w:space="0" w:color="auto"/>
                      </w:tcBorders>
                      <w:vAlign w:val="center"/>
                    </w:tcPr>
                    <w:p w:rsidR="005706BC" w:rsidRPr="00773829" w:rsidRDefault="005706BC">
                      <w:pPr>
                        <w:jc w:val="center"/>
                        <w:rPr>
                          <w:sz w:val="20"/>
                        </w:rPr>
                      </w:pPr>
                    </w:p>
                  </w:tc>
                  <w:tc>
                    <w:tcPr>
                      <w:tcW w:w="596" w:type="dxa"/>
                      <w:tcBorders>
                        <w:bottom w:val="single" w:sz="4" w:space="0" w:color="auto"/>
                      </w:tcBorders>
                      <w:vAlign w:val="center"/>
                    </w:tcPr>
                    <w:p w:rsidR="005706BC" w:rsidRPr="00554CA8" w:rsidRDefault="005706BC" w:rsidP="00554CA8">
                      <w:pPr>
                        <w:pStyle w:val="afc"/>
                      </w:pPr>
                      <w:r w:rsidRPr="00554CA8">
                        <w:t>Изм.</w:t>
                      </w:r>
                    </w:p>
                  </w:tc>
                  <w:tc>
                    <w:tcPr>
                      <w:tcW w:w="593" w:type="dxa"/>
                      <w:tcBorders>
                        <w:bottom w:val="single" w:sz="4" w:space="0" w:color="auto"/>
                      </w:tcBorders>
                      <w:vAlign w:val="center"/>
                    </w:tcPr>
                    <w:p w:rsidR="005706BC" w:rsidRPr="00554CA8" w:rsidRDefault="005706BC" w:rsidP="00554CA8">
                      <w:pPr>
                        <w:pStyle w:val="afc"/>
                      </w:pPr>
                      <w:r w:rsidRPr="00554CA8">
                        <w:t>Лист</w:t>
                      </w:r>
                    </w:p>
                  </w:tc>
                  <w:tc>
                    <w:tcPr>
                      <w:tcW w:w="1533" w:type="dxa"/>
                      <w:gridSpan w:val="2"/>
                      <w:tcBorders>
                        <w:bottom w:val="single" w:sz="4" w:space="0" w:color="auto"/>
                      </w:tcBorders>
                      <w:vAlign w:val="center"/>
                    </w:tcPr>
                    <w:p w:rsidR="005706BC" w:rsidRPr="00554CA8" w:rsidRDefault="005706BC" w:rsidP="00554CA8">
                      <w:pPr>
                        <w:pStyle w:val="afc"/>
                      </w:pPr>
                      <w:r w:rsidRPr="00554CA8">
                        <w:t>№ докум.</w:t>
                      </w:r>
                    </w:p>
                  </w:tc>
                  <w:tc>
                    <w:tcPr>
                      <w:tcW w:w="851" w:type="dxa"/>
                      <w:tcBorders>
                        <w:bottom w:val="single" w:sz="4" w:space="0" w:color="auto"/>
                      </w:tcBorders>
                      <w:vAlign w:val="center"/>
                    </w:tcPr>
                    <w:p w:rsidR="005706BC" w:rsidRPr="00554CA8" w:rsidRDefault="005706BC" w:rsidP="00554CA8">
                      <w:pPr>
                        <w:pStyle w:val="afc"/>
                      </w:pPr>
                      <w:r w:rsidRPr="00554CA8">
                        <w:t>Подп.</w:t>
                      </w:r>
                    </w:p>
                  </w:tc>
                  <w:tc>
                    <w:tcPr>
                      <w:tcW w:w="850" w:type="dxa"/>
                      <w:tcBorders>
                        <w:bottom w:val="single" w:sz="4" w:space="0" w:color="auto"/>
                      </w:tcBorders>
                      <w:vAlign w:val="center"/>
                    </w:tcPr>
                    <w:p w:rsidR="005706BC" w:rsidRPr="00554CA8" w:rsidRDefault="005706BC" w:rsidP="00554CA8">
                      <w:pPr>
                        <w:pStyle w:val="afc"/>
                      </w:pPr>
                      <w:r w:rsidRPr="00554CA8">
                        <w:t>Дата</w:t>
                      </w:r>
                    </w:p>
                  </w:tc>
                  <w:tc>
                    <w:tcPr>
                      <w:tcW w:w="5305" w:type="dxa"/>
                      <w:gridSpan w:val="2"/>
                      <w:vMerge/>
                      <w:tcBorders>
                        <w:bottom w:val="single" w:sz="4" w:space="0" w:color="auto"/>
                      </w:tcBorders>
                    </w:tcPr>
                    <w:p w:rsidR="005706BC" w:rsidRPr="00773829" w:rsidRDefault="005706BC" w:rsidP="00901449">
                      <w:pPr>
                        <w:pStyle w:val="afc"/>
                      </w:pPr>
                    </w:p>
                  </w:tc>
                  <w:tc>
                    <w:tcPr>
                      <w:tcW w:w="751" w:type="dxa"/>
                      <w:vMerge/>
                      <w:tcBorders>
                        <w:bottom w:val="single" w:sz="4" w:space="0" w:color="auto"/>
                      </w:tcBorders>
                    </w:tcPr>
                    <w:p w:rsidR="005706BC" w:rsidRPr="00773829" w:rsidRDefault="005706BC" w:rsidP="00901449"/>
                  </w:tc>
                </w:tr>
                <w:tr w:rsidR="005706BC" w:rsidRPr="000F39CB" w:rsidTr="00901449">
                  <w:trPr>
                    <w:cantSplit/>
                    <w:trHeight w:val="438"/>
                  </w:trPr>
                  <w:tc>
                    <w:tcPr>
                      <w:tcW w:w="2835" w:type="dxa"/>
                      <w:gridSpan w:val="5"/>
                      <w:tcBorders>
                        <w:left w:val="nil"/>
                        <w:bottom w:val="nil"/>
                        <w:right w:val="nil"/>
                      </w:tcBorders>
                    </w:tcPr>
                    <w:p w:rsidR="005706BC" w:rsidRPr="00773829" w:rsidRDefault="005706BC" w:rsidP="00901449">
                      <w:pPr>
                        <w:pStyle w:val="afc"/>
                      </w:pPr>
                    </w:p>
                  </w:tc>
                  <w:tc>
                    <w:tcPr>
                      <w:tcW w:w="5954" w:type="dxa"/>
                      <w:gridSpan w:val="4"/>
                      <w:tcBorders>
                        <w:left w:val="nil"/>
                        <w:bottom w:val="nil"/>
                        <w:right w:val="nil"/>
                      </w:tcBorders>
                    </w:tcPr>
                    <w:p w:rsidR="005706BC" w:rsidRPr="00BE7F29" w:rsidRDefault="005706BC" w:rsidP="00AF3735">
                      <w:pPr>
                        <w:pStyle w:val="afffff5"/>
                        <w:rPr>
                          <w:sz w:val="24"/>
                          <w:szCs w:val="24"/>
                        </w:rPr>
                      </w:pPr>
                      <w:r w:rsidRPr="00BE7F29">
                        <w:rPr>
                          <w:sz w:val="24"/>
                          <w:szCs w:val="24"/>
                        </w:rPr>
                        <w:t>Копировал</w:t>
                      </w:r>
                    </w:p>
                  </w:tc>
                  <w:tc>
                    <w:tcPr>
                      <w:tcW w:w="2370" w:type="dxa"/>
                      <w:gridSpan w:val="2"/>
                      <w:tcBorders>
                        <w:left w:val="nil"/>
                        <w:bottom w:val="nil"/>
                        <w:right w:val="nil"/>
                      </w:tcBorders>
                    </w:tcPr>
                    <w:p w:rsidR="005706BC" w:rsidRPr="00BE7F29" w:rsidRDefault="005706BC" w:rsidP="00AF3735">
                      <w:pPr>
                        <w:pStyle w:val="afffff5"/>
                        <w:rPr>
                          <w:sz w:val="24"/>
                          <w:szCs w:val="24"/>
                        </w:rPr>
                      </w:pPr>
                      <w:r w:rsidRPr="00BE7F29">
                        <w:rPr>
                          <w:sz w:val="24"/>
                          <w:szCs w:val="24"/>
                        </w:rPr>
                        <w:t>Формат А4</w:t>
                      </w:r>
                    </w:p>
                  </w:tc>
                </w:tr>
              </w:tbl>
              <w:p w:rsidR="005706BC" w:rsidRDefault="005706BC" w:rsidP="00F9024D">
                <w:pPr>
                  <w:pStyle w:val="15"/>
                </w:pPr>
              </w:p>
            </w:txbxContent>
          </v:textbox>
          <w10:wrap anchorx="page" anchory="page"/>
          <w10:anchorlock/>
        </v:shape>
      </w:pic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706BC" w:rsidRDefault="005706BC">
    <w:pPr>
      <w:pStyle w:val="af8"/>
    </w:pPr>
    <w:r>
      <w:rPr>
        <w:noProof/>
        <w:lang w:eastAsia="ru-RU" w:bidi="ar-SA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38" type="#_x0000_t202" style="position:absolute;left:0;text-align:left;margin-left:14.05pt;margin-top:24.95pt;width:568.2pt;height:809pt;z-index:251688960;mso-position-horizontal-relative:page;mso-position-vertical-relative:page" filled="f" stroked="f">
          <v:textbox style="mso-next-textbox:#_x0000_s2138">
            <w:txbxContent>
              <w:tbl>
                <w:tblPr>
                  <w:tblW w:w="11159" w:type="dxa"/>
                  <w:tblInd w:w="108" w:type="dxa"/>
                  <w:tbl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  <w:insideH w:val="single" w:sz="4" w:space="0" w:color="auto"/>
                    <w:insideV w:val="single" w:sz="4" w:space="0" w:color="auto"/>
                  </w:tblBorders>
                  <w:tblLayout w:type="fixed"/>
                  <w:tblLook w:val="0000" w:firstRow="0" w:lastRow="0" w:firstColumn="0" w:lastColumn="0" w:noHBand="0" w:noVBand="0"/>
                </w:tblPr>
                <w:tblGrid>
                  <w:gridCol w:w="283"/>
                  <w:gridCol w:w="397"/>
                  <w:gridCol w:w="596"/>
                  <w:gridCol w:w="593"/>
                  <w:gridCol w:w="966"/>
                  <w:gridCol w:w="567"/>
                  <w:gridCol w:w="851"/>
                  <w:gridCol w:w="850"/>
                  <w:gridCol w:w="3686"/>
                  <w:gridCol w:w="1619"/>
                  <w:gridCol w:w="751"/>
                </w:tblGrid>
                <w:tr w:rsidR="005706BC" w:rsidRPr="000F39CB" w:rsidTr="00901449">
                  <w:trPr>
                    <w:cantSplit/>
                    <w:trHeight w:val="7367"/>
                  </w:trPr>
                  <w:tc>
                    <w:tcPr>
                      <w:tcW w:w="680" w:type="dxa"/>
                      <w:gridSpan w:val="2"/>
                      <w:tcBorders>
                        <w:top w:val="nil"/>
                        <w:left w:val="nil"/>
                      </w:tcBorders>
                      <w:textDirection w:val="btLr"/>
                      <w:vAlign w:val="center"/>
                    </w:tcPr>
                    <w:p w:rsidR="005706BC" w:rsidRPr="00773829" w:rsidRDefault="005706BC">
                      <w:pPr>
                        <w:jc w:val="center"/>
                        <w:rPr>
                          <w:sz w:val="20"/>
                        </w:rPr>
                      </w:pPr>
                    </w:p>
                  </w:tc>
                  <w:tc>
                    <w:tcPr>
                      <w:tcW w:w="10479" w:type="dxa"/>
                      <w:gridSpan w:val="9"/>
                      <w:vMerge w:val="restart"/>
                      <w:textDirection w:val="btLr"/>
                    </w:tcPr>
                    <w:p w:rsidR="005706BC" w:rsidRPr="00773829" w:rsidRDefault="005706BC">
                      <w:pPr>
                        <w:jc w:val="center"/>
                        <w:rPr>
                          <w:sz w:val="20"/>
                        </w:rPr>
                      </w:pPr>
                    </w:p>
                  </w:tc>
                </w:tr>
                <w:tr w:rsidR="005706BC" w:rsidRPr="000F39CB" w:rsidTr="00901449">
                  <w:trPr>
                    <w:cantSplit/>
                    <w:trHeight w:val="1984"/>
                  </w:trPr>
                  <w:tc>
                    <w:tcPr>
                      <w:tcW w:w="283" w:type="dxa"/>
                      <w:textDirection w:val="btLr"/>
                      <w:vAlign w:val="center"/>
                    </w:tcPr>
                    <w:p w:rsidR="005706BC" w:rsidRPr="003D1FE3" w:rsidRDefault="005706BC" w:rsidP="00554CA8">
                      <w:pPr>
                        <w:pStyle w:val="afc"/>
                      </w:pPr>
                      <w:r>
                        <w:t>Подпись</w:t>
                      </w:r>
                      <w:r w:rsidRPr="003D1FE3">
                        <w:t xml:space="preserve"> и дата</w:t>
                      </w:r>
                    </w:p>
                  </w:tc>
                  <w:tc>
                    <w:tcPr>
                      <w:tcW w:w="397" w:type="dxa"/>
                      <w:vAlign w:val="center"/>
                    </w:tcPr>
                    <w:p w:rsidR="005706BC" w:rsidRPr="00773829" w:rsidRDefault="005706BC">
                      <w:pPr>
                        <w:jc w:val="center"/>
                        <w:rPr>
                          <w:sz w:val="20"/>
                        </w:rPr>
                      </w:pPr>
                    </w:p>
                  </w:tc>
                  <w:tc>
                    <w:tcPr>
                      <w:tcW w:w="10479" w:type="dxa"/>
                      <w:gridSpan w:val="9"/>
                      <w:vMerge/>
                    </w:tcPr>
                    <w:p w:rsidR="005706BC" w:rsidRPr="00773829" w:rsidRDefault="005706BC">
                      <w:pPr>
                        <w:jc w:val="center"/>
                        <w:rPr>
                          <w:sz w:val="20"/>
                        </w:rPr>
                      </w:pPr>
                    </w:p>
                  </w:tc>
                </w:tr>
                <w:tr w:rsidR="005706BC" w:rsidRPr="000F39CB" w:rsidTr="00901449">
                  <w:trPr>
                    <w:cantSplit/>
                    <w:trHeight w:val="1417"/>
                  </w:trPr>
                  <w:tc>
                    <w:tcPr>
                      <w:tcW w:w="283" w:type="dxa"/>
                      <w:textDirection w:val="btLr"/>
                      <w:vAlign w:val="center"/>
                    </w:tcPr>
                    <w:p w:rsidR="005706BC" w:rsidRPr="003D1FE3" w:rsidRDefault="005706BC" w:rsidP="00554CA8">
                      <w:pPr>
                        <w:pStyle w:val="afc"/>
                      </w:pPr>
                      <w:r w:rsidRPr="003D1FE3">
                        <w:t>Инв. № дубл.</w:t>
                      </w:r>
                    </w:p>
                  </w:tc>
                  <w:tc>
                    <w:tcPr>
                      <w:tcW w:w="397" w:type="dxa"/>
                      <w:vAlign w:val="center"/>
                    </w:tcPr>
                    <w:p w:rsidR="005706BC" w:rsidRPr="00773829" w:rsidRDefault="005706BC">
                      <w:pPr>
                        <w:jc w:val="center"/>
                        <w:rPr>
                          <w:sz w:val="20"/>
                        </w:rPr>
                      </w:pPr>
                    </w:p>
                  </w:tc>
                  <w:tc>
                    <w:tcPr>
                      <w:tcW w:w="10479" w:type="dxa"/>
                      <w:gridSpan w:val="9"/>
                      <w:vMerge/>
                    </w:tcPr>
                    <w:p w:rsidR="005706BC" w:rsidRPr="00773829" w:rsidRDefault="005706BC">
                      <w:pPr>
                        <w:jc w:val="center"/>
                        <w:rPr>
                          <w:sz w:val="20"/>
                        </w:rPr>
                      </w:pPr>
                    </w:p>
                  </w:tc>
                </w:tr>
                <w:tr w:rsidR="005706BC" w:rsidRPr="000F39CB" w:rsidTr="00901449">
                  <w:trPr>
                    <w:cantSplit/>
                    <w:trHeight w:val="1417"/>
                  </w:trPr>
                  <w:tc>
                    <w:tcPr>
                      <w:tcW w:w="283" w:type="dxa"/>
                      <w:textDirection w:val="btLr"/>
                      <w:vAlign w:val="center"/>
                    </w:tcPr>
                    <w:p w:rsidR="005706BC" w:rsidRPr="003D1FE3" w:rsidRDefault="005706BC" w:rsidP="00554CA8">
                      <w:pPr>
                        <w:pStyle w:val="afc"/>
                      </w:pPr>
                      <w:r w:rsidRPr="003D1FE3">
                        <w:t>Взам. инв. №</w:t>
                      </w:r>
                    </w:p>
                  </w:tc>
                  <w:tc>
                    <w:tcPr>
                      <w:tcW w:w="397" w:type="dxa"/>
                      <w:vAlign w:val="center"/>
                    </w:tcPr>
                    <w:p w:rsidR="005706BC" w:rsidRPr="00773829" w:rsidRDefault="005706BC">
                      <w:pPr>
                        <w:jc w:val="center"/>
                        <w:rPr>
                          <w:sz w:val="20"/>
                        </w:rPr>
                      </w:pPr>
                    </w:p>
                  </w:tc>
                  <w:tc>
                    <w:tcPr>
                      <w:tcW w:w="10479" w:type="dxa"/>
                      <w:gridSpan w:val="9"/>
                      <w:vMerge/>
                    </w:tcPr>
                    <w:p w:rsidR="005706BC" w:rsidRPr="00773829" w:rsidRDefault="005706BC">
                      <w:pPr>
                        <w:jc w:val="center"/>
                        <w:rPr>
                          <w:sz w:val="20"/>
                        </w:rPr>
                      </w:pPr>
                    </w:p>
                  </w:tc>
                </w:tr>
                <w:tr w:rsidR="005706BC" w:rsidRPr="000F39CB" w:rsidTr="00901449">
                  <w:trPr>
                    <w:cantSplit/>
                    <w:trHeight w:val="1984"/>
                  </w:trPr>
                  <w:tc>
                    <w:tcPr>
                      <w:tcW w:w="283" w:type="dxa"/>
                      <w:tcBorders>
                        <w:bottom w:val="single" w:sz="4" w:space="0" w:color="auto"/>
                      </w:tcBorders>
                      <w:textDirection w:val="btLr"/>
                      <w:vAlign w:val="center"/>
                    </w:tcPr>
                    <w:p w:rsidR="005706BC" w:rsidRPr="003D1FE3" w:rsidRDefault="005706BC" w:rsidP="00554CA8">
                      <w:pPr>
                        <w:pStyle w:val="afc"/>
                      </w:pPr>
                      <w:r>
                        <w:t>Подпись</w:t>
                      </w:r>
                      <w:r w:rsidRPr="003D1FE3">
                        <w:t xml:space="preserve"> и дата</w:t>
                      </w:r>
                    </w:p>
                  </w:tc>
                  <w:tc>
                    <w:tcPr>
                      <w:tcW w:w="397" w:type="dxa"/>
                      <w:tcBorders>
                        <w:bottom w:val="single" w:sz="4" w:space="0" w:color="auto"/>
                      </w:tcBorders>
                      <w:vAlign w:val="center"/>
                    </w:tcPr>
                    <w:p w:rsidR="005706BC" w:rsidRPr="00773829" w:rsidRDefault="005706BC">
                      <w:pPr>
                        <w:jc w:val="center"/>
                        <w:rPr>
                          <w:sz w:val="20"/>
                        </w:rPr>
                      </w:pPr>
                    </w:p>
                  </w:tc>
                  <w:tc>
                    <w:tcPr>
                      <w:tcW w:w="10479" w:type="dxa"/>
                      <w:gridSpan w:val="9"/>
                      <w:vMerge/>
                    </w:tcPr>
                    <w:p w:rsidR="005706BC" w:rsidRPr="00773829" w:rsidRDefault="005706BC">
                      <w:pPr>
                        <w:jc w:val="center"/>
                        <w:rPr>
                          <w:sz w:val="20"/>
                        </w:rPr>
                      </w:pPr>
                    </w:p>
                  </w:tc>
                </w:tr>
                <w:tr w:rsidR="005706BC" w:rsidRPr="000F39CB" w:rsidTr="00901449">
                  <w:trPr>
                    <w:cantSplit/>
                    <w:trHeight w:val="576"/>
                  </w:trPr>
                  <w:tc>
                    <w:tcPr>
                      <w:tcW w:w="283" w:type="dxa"/>
                      <w:vMerge w:val="restart"/>
                      <w:tcBorders>
                        <w:bottom w:val="single" w:sz="4" w:space="0" w:color="auto"/>
                      </w:tcBorders>
                      <w:textDirection w:val="btLr"/>
                      <w:vAlign w:val="center"/>
                    </w:tcPr>
                    <w:p w:rsidR="005706BC" w:rsidRPr="003D1FE3" w:rsidRDefault="005706BC" w:rsidP="00554CA8">
                      <w:pPr>
                        <w:pStyle w:val="afc"/>
                      </w:pPr>
                      <w:r w:rsidRPr="003D1FE3">
                        <w:t>Инв. № подл.</w:t>
                      </w:r>
                    </w:p>
                  </w:tc>
                  <w:tc>
                    <w:tcPr>
                      <w:tcW w:w="397" w:type="dxa"/>
                      <w:vMerge w:val="restart"/>
                      <w:tcBorders>
                        <w:bottom w:val="single" w:sz="4" w:space="0" w:color="auto"/>
                      </w:tcBorders>
                      <w:vAlign w:val="center"/>
                    </w:tcPr>
                    <w:p w:rsidR="005706BC" w:rsidRPr="00773829" w:rsidRDefault="005706BC">
                      <w:pPr>
                        <w:jc w:val="center"/>
                        <w:rPr>
                          <w:sz w:val="20"/>
                        </w:rPr>
                      </w:pPr>
                    </w:p>
                  </w:tc>
                  <w:tc>
                    <w:tcPr>
                      <w:tcW w:w="10479" w:type="dxa"/>
                      <w:gridSpan w:val="9"/>
                      <w:vMerge/>
                      <w:tcBorders>
                        <w:bottom w:val="single" w:sz="4" w:space="0" w:color="auto"/>
                      </w:tcBorders>
                    </w:tcPr>
                    <w:p w:rsidR="005706BC" w:rsidRPr="00773829" w:rsidRDefault="005706BC">
                      <w:pPr>
                        <w:jc w:val="center"/>
                        <w:rPr>
                          <w:sz w:val="20"/>
                        </w:rPr>
                      </w:pPr>
                    </w:p>
                  </w:tc>
                </w:tr>
                <w:tr w:rsidR="005706BC" w:rsidRPr="000F39CB" w:rsidTr="00901449">
                  <w:trPr>
                    <w:cantSplit/>
                    <w:trHeight w:val="283"/>
                  </w:trPr>
                  <w:tc>
                    <w:tcPr>
                      <w:tcW w:w="283" w:type="dxa"/>
                      <w:vMerge/>
                      <w:textDirection w:val="btLr"/>
                      <w:vAlign w:val="center"/>
                    </w:tcPr>
                    <w:p w:rsidR="005706BC" w:rsidRPr="003D1FE3" w:rsidRDefault="005706BC" w:rsidP="00901449">
                      <w:pPr>
                        <w:pStyle w:val="afc"/>
                      </w:pPr>
                    </w:p>
                  </w:tc>
                  <w:tc>
                    <w:tcPr>
                      <w:tcW w:w="397" w:type="dxa"/>
                      <w:vMerge/>
                      <w:vAlign w:val="center"/>
                    </w:tcPr>
                    <w:p w:rsidR="005706BC" w:rsidRPr="00773829" w:rsidRDefault="005706BC">
                      <w:pPr>
                        <w:jc w:val="center"/>
                        <w:rPr>
                          <w:sz w:val="20"/>
                        </w:rPr>
                      </w:pPr>
                    </w:p>
                  </w:tc>
                  <w:tc>
                    <w:tcPr>
                      <w:tcW w:w="596" w:type="dxa"/>
                      <w:tcBorders>
                        <w:bottom w:val="single" w:sz="4" w:space="0" w:color="auto"/>
                      </w:tcBorders>
                      <w:vAlign w:val="center"/>
                    </w:tcPr>
                    <w:p w:rsidR="005706BC" w:rsidRPr="00773829" w:rsidRDefault="005706BC" w:rsidP="00901449">
                      <w:pPr>
                        <w:pStyle w:val="afc"/>
                      </w:pPr>
                    </w:p>
                  </w:tc>
                  <w:tc>
                    <w:tcPr>
                      <w:tcW w:w="593" w:type="dxa"/>
                      <w:tcBorders>
                        <w:bottom w:val="single" w:sz="4" w:space="0" w:color="auto"/>
                      </w:tcBorders>
                      <w:vAlign w:val="center"/>
                    </w:tcPr>
                    <w:p w:rsidR="005706BC" w:rsidRPr="00773829" w:rsidRDefault="005706BC" w:rsidP="00901449">
                      <w:pPr>
                        <w:pStyle w:val="afc"/>
                      </w:pPr>
                    </w:p>
                  </w:tc>
                  <w:tc>
                    <w:tcPr>
                      <w:tcW w:w="1533" w:type="dxa"/>
                      <w:gridSpan w:val="2"/>
                      <w:tcBorders>
                        <w:bottom w:val="single" w:sz="4" w:space="0" w:color="auto"/>
                      </w:tcBorders>
                      <w:vAlign w:val="center"/>
                    </w:tcPr>
                    <w:p w:rsidR="005706BC" w:rsidRPr="00773829" w:rsidRDefault="005706BC" w:rsidP="00901449">
                      <w:pPr>
                        <w:pStyle w:val="afc"/>
                      </w:pPr>
                    </w:p>
                  </w:tc>
                  <w:tc>
                    <w:tcPr>
                      <w:tcW w:w="851" w:type="dxa"/>
                      <w:tcBorders>
                        <w:bottom w:val="single" w:sz="4" w:space="0" w:color="auto"/>
                      </w:tcBorders>
                      <w:vAlign w:val="center"/>
                    </w:tcPr>
                    <w:p w:rsidR="005706BC" w:rsidRPr="00773829" w:rsidRDefault="005706BC" w:rsidP="00901449">
                      <w:pPr>
                        <w:pStyle w:val="afc"/>
                      </w:pPr>
                    </w:p>
                  </w:tc>
                  <w:tc>
                    <w:tcPr>
                      <w:tcW w:w="850" w:type="dxa"/>
                      <w:tcBorders>
                        <w:bottom w:val="single" w:sz="4" w:space="0" w:color="auto"/>
                      </w:tcBorders>
                      <w:vAlign w:val="center"/>
                    </w:tcPr>
                    <w:p w:rsidR="005706BC" w:rsidRPr="00773829" w:rsidRDefault="005706BC" w:rsidP="00901449">
                      <w:pPr>
                        <w:pStyle w:val="afc"/>
                      </w:pPr>
                    </w:p>
                  </w:tc>
                  <w:tc>
                    <w:tcPr>
                      <w:tcW w:w="5305" w:type="dxa"/>
                      <w:gridSpan w:val="2"/>
                      <w:vMerge w:val="restart"/>
                      <w:vAlign w:val="center"/>
                    </w:tcPr>
                    <w:p w:rsidR="005706BC" w:rsidRPr="00520F28" w:rsidRDefault="005706BC" w:rsidP="00554CA8">
                      <w:pPr>
                        <w:pStyle w:val="afc"/>
                      </w:pPr>
                      <w:r>
                        <w:rPr>
                          <w:noProof/>
                        </w:rPr>
                        <w:fldChar w:fldCharType="begin"/>
                      </w:r>
                      <w:r>
                        <w:rPr>
                          <w:noProof/>
                        </w:rPr>
                        <w:instrText xml:space="preserve"> REF DecNum </w:instrText>
                      </w:r>
                      <w:r>
                        <w:rPr>
                          <w:noProof/>
                        </w:rPr>
                        <w:fldChar w:fldCharType="separate"/>
                      </w:r>
                      <w:r>
                        <w:rPr>
                          <w:noProof/>
                        </w:rPr>
                        <w:t>ВБМА.469435.000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fldChar w:fldCharType="begin"/>
                      </w:r>
                      <w:r>
                        <w:instrText xml:space="preserve"> REF Code \h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ВП</w:t>
                      </w:r>
                      <w:r>
                        <w:fldChar w:fldCharType="end"/>
                      </w:r>
                    </w:p>
                  </w:tc>
                  <w:tc>
                    <w:tcPr>
                      <w:tcW w:w="751" w:type="dxa"/>
                      <w:tcBorders>
                        <w:bottom w:val="single" w:sz="4" w:space="0" w:color="auto"/>
                      </w:tcBorders>
                    </w:tcPr>
                    <w:p w:rsidR="005706BC" w:rsidRPr="00554CA8" w:rsidRDefault="005706BC" w:rsidP="00554CA8">
                      <w:pPr>
                        <w:pStyle w:val="afc"/>
                      </w:pPr>
                      <w:r w:rsidRPr="00554CA8">
                        <w:t>Лист</w:t>
                      </w:r>
                    </w:p>
                  </w:tc>
                </w:tr>
                <w:tr w:rsidR="005706BC" w:rsidRPr="000F39CB" w:rsidTr="00901449">
                  <w:trPr>
                    <w:cantSplit/>
                    <w:trHeight w:val="283"/>
                  </w:trPr>
                  <w:tc>
                    <w:tcPr>
                      <w:tcW w:w="283" w:type="dxa"/>
                      <w:vMerge/>
                      <w:textDirection w:val="btLr"/>
                      <w:vAlign w:val="center"/>
                    </w:tcPr>
                    <w:p w:rsidR="005706BC" w:rsidRPr="003D1FE3" w:rsidRDefault="005706BC" w:rsidP="00901449">
                      <w:pPr>
                        <w:pStyle w:val="afc"/>
                      </w:pPr>
                    </w:p>
                  </w:tc>
                  <w:tc>
                    <w:tcPr>
                      <w:tcW w:w="397" w:type="dxa"/>
                      <w:vMerge/>
                      <w:vAlign w:val="center"/>
                    </w:tcPr>
                    <w:p w:rsidR="005706BC" w:rsidRPr="00773829" w:rsidRDefault="005706BC">
                      <w:pPr>
                        <w:jc w:val="center"/>
                        <w:rPr>
                          <w:sz w:val="20"/>
                        </w:rPr>
                      </w:pPr>
                    </w:p>
                  </w:tc>
                  <w:tc>
                    <w:tcPr>
                      <w:tcW w:w="596" w:type="dxa"/>
                      <w:tcBorders>
                        <w:bottom w:val="single" w:sz="4" w:space="0" w:color="auto"/>
                      </w:tcBorders>
                      <w:vAlign w:val="center"/>
                    </w:tcPr>
                    <w:p w:rsidR="005706BC" w:rsidRPr="00773829" w:rsidRDefault="005706BC" w:rsidP="00554CA8">
                      <w:pPr>
                        <w:pStyle w:val="afc"/>
                      </w:pPr>
                    </w:p>
                  </w:tc>
                  <w:tc>
                    <w:tcPr>
                      <w:tcW w:w="593" w:type="dxa"/>
                      <w:tcBorders>
                        <w:bottom w:val="single" w:sz="4" w:space="0" w:color="auto"/>
                      </w:tcBorders>
                      <w:vAlign w:val="center"/>
                    </w:tcPr>
                    <w:p w:rsidR="005706BC" w:rsidRPr="00773829" w:rsidRDefault="005706BC" w:rsidP="00554CA8">
                      <w:pPr>
                        <w:pStyle w:val="afc"/>
                      </w:pPr>
                    </w:p>
                  </w:tc>
                  <w:tc>
                    <w:tcPr>
                      <w:tcW w:w="1533" w:type="dxa"/>
                      <w:gridSpan w:val="2"/>
                      <w:tcBorders>
                        <w:bottom w:val="single" w:sz="4" w:space="0" w:color="auto"/>
                      </w:tcBorders>
                      <w:vAlign w:val="center"/>
                    </w:tcPr>
                    <w:p w:rsidR="005706BC" w:rsidRPr="00773829" w:rsidRDefault="005706BC" w:rsidP="00554CA8">
                      <w:pPr>
                        <w:pStyle w:val="afc"/>
                      </w:pPr>
                    </w:p>
                  </w:tc>
                  <w:tc>
                    <w:tcPr>
                      <w:tcW w:w="851" w:type="dxa"/>
                      <w:tcBorders>
                        <w:bottom w:val="single" w:sz="4" w:space="0" w:color="auto"/>
                      </w:tcBorders>
                      <w:vAlign w:val="center"/>
                    </w:tcPr>
                    <w:p w:rsidR="005706BC" w:rsidRPr="00773829" w:rsidRDefault="005706BC" w:rsidP="00554CA8">
                      <w:pPr>
                        <w:pStyle w:val="afc"/>
                      </w:pPr>
                    </w:p>
                  </w:tc>
                  <w:tc>
                    <w:tcPr>
                      <w:tcW w:w="850" w:type="dxa"/>
                      <w:tcBorders>
                        <w:bottom w:val="single" w:sz="4" w:space="0" w:color="auto"/>
                      </w:tcBorders>
                      <w:vAlign w:val="center"/>
                    </w:tcPr>
                    <w:p w:rsidR="005706BC" w:rsidRPr="00773829" w:rsidRDefault="005706BC" w:rsidP="00554CA8">
                      <w:pPr>
                        <w:pStyle w:val="afc"/>
                      </w:pPr>
                    </w:p>
                  </w:tc>
                  <w:tc>
                    <w:tcPr>
                      <w:tcW w:w="5305" w:type="dxa"/>
                      <w:gridSpan w:val="2"/>
                      <w:vMerge/>
                    </w:tcPr>
                    <w:p w:rsidR="005706BC" w:rsidRPr="00773829" w:rsidRDefault="005706BC" w:rsidP="00901449">
                      <w:pPr>
                        <w:pStyle w:val="afc"/>
                      </w:pPr>
                    </w:p>
                  </w:tc>
                  <w:tc>
                    <w:tcPr>
                      <w:tcW w:w="751" w:type="dxa"/>
                      <w:vMerge w:val="restart"/>
                      <w:vAlign w:val="center"/>
                    </w:tcPr>
                    <w:p w:rsidR="005706BC" w:rsidRPr="00773829" w:rsidRDefault="005706BC" w:rsidP="00554CA8">
                      <w:pPr>
                        <w:pStyle w:val="afc"/>
                      </w:pPr>
                      <w:r>
                        <w:rPr>
                          <w:noProof/>
                        </w:rPr>
                        <w:fldChar w:fldCharType="begin"/>
                      </w:r>
                      <w:r>
                        <w:rPr>
                          <w:noProof/>
                        </w:rPr>
                        <w:instrText xml:space="preserve"> PAGE   \* MERGEFORMAT </w:instrText>
                      </w:r>
                      <w:r>
                        <w:rPr>
                          <w:noProof/>
                        </w:rPr>
                        <w:fldChar w:fldCharType="separate"/>
                      </w:r>
                      <w:r w:rsidR="00CE6B48">
                        <w:rPr>
                          <w:noProof/>
                        </w:rPr>
                        <w:t>7</w:t>
                      </w:r>
                      <w:r>
                        <w:rPr>
                          <w:noProof/>
                        </w:rPr>
                        <w:fldChar w:fldCharType="end"/>
                      </w:r>
                    </w:p>
                  </w:tc>
                </w:tr>
                <w:tr w:rsidR="005706BC" w:rsidRPr="000F39CB" w:rsidTr="00901449">
                  <w:trPr>
                    <w:cantSplit/>
                    <w:trHeight w:val="283"/>
                  </w:trPr>
                  <w:tc>
                    <w:tcPr>
                      <w:tcW w:w="283" w:type="dxa"/>
                      <w:vMerge/>
                      <w:tcBorders>
                        <w:bottom w:val="single" w:sz="4" w:space="0" w:color="auto"/>
                      </w:tcBorders>
                      <w:textDirection w:val="btLr"/>
                      <w:vAlign w:val="center"/>
                    </w:tcPr>
                    <w:p w:rsidR="005706BC" w:rsidRPr="003D1FE3" w:rsidRDefault="005706BC" w:rsidP="00901449">
                      <w:pPr>
                        <w:pStyle w:val="afc"/>
                      </w:pPr>
                    </w:p>
                  </w:tc>
                  <w:tc>
                    <w:tcPr>
                      <w:tcW w:w="397" w:type="dxa"/>
                      <w:vMerge/>
                      <w:tcBorders>
                        <w:bottom w:val="single" w:sz="4" w:space="0" w:color="auto"/>
                      </w:tcBorders>
                      <w:vAlign w:val="center"/>
                    </w:tcPr>
                    <w:p w:rsidR="005706BC" w:rsidRPr="00773829" w:rsidRDefault="005706BC">
                      <w:pPr>
                        <w:jc w:val="center"/>
                        <w:rPr>
                          <w:sz w:val="20"/>
                        </w:rPr>
                      </w:pPr>
                    </w:p>
                  </w:tc>
                  <w:tc>
                    <w:tcPr>
                      <w:tcW w:w="596" w:type="dxa"/>
                      <w:tcBorders>
                        <w:bottom w:val="single" w:sz="4" w:space="0" w:color="auto"/>
                      </w:tcBorders>
                      <w:vAlign w:val="center"/>
                    </w:tcPr>
                    <w:p w:rsidR="005706BC" w:rsidRPr="00554CA8" w:rsidRDefault="005706BC" w:rsidP="00554CA8">
                      <w:pPr>
                        <w:pStyle w:val="afc"/>
                      </w:pPr>
                      <w:r w:rsidRPr="00554CA8">
                        <w:t>Изм.</w:t>
                      </w:r>
                    </w:p>
                  </w:tc>
                  <w:tc>
                    <w:tcPr>
                      <w:tcW w:w="593" w:type="dxa"/>
                      <w:tcBorders>
                        <w:bottom w:val="single" w:sz="4" w:space="0" w:color="auto"/>
                      </w:tcBorders>
                      <w:vAlign w:val="center"/>
                    </w:tcPr>
                    <w:p w:rsidR="005706BC" w:rsidRPr="00554CA8" w:rsidRDefault="005706BC" w:rsidP="00554CA8">
                      <w:pPr>
                        <w:pStyle w:val="afc"/>
                      </w:pPr>
                      <w:r w:rsidRPr="00554CA8">
                        <w:t>Лист</w:t>
                      </w:r>
                    </w:p>
                  </w:tc>
                  <w:tc>
                    <w:tcPr>
                      <w:tcW w:w="1533" w:type="dxa"/>
                      <w:gridSpan w:val="2"/>
                      <w:tcBorders>
                        <w:bottom w:val="single" w:sz="4" w:space="0" w:color="auto"/>
                      </w:tcBorders>
                      <w:vAlign w:val="center"/>
                    </w:tcPr>
                    <w:p w:rsidR="005706BC" w:rsidRPr="00554CA8" w:rsidRDefault="005706BC" w:rsidP="00554CA8">
                      <w:pPr>
                        <w:pStyle w:val="afc"/>
                      </w:pPr>
                      <w:r w:rsidRPr="00554CA8">
                        <w:t>№ докум.</w:t>
                      </w:r>
                    </w:p>
                  </w:tc>
                  <w:tc>
                    <w:tcPr>
                      <w:tcW w:w="851" w:type="dxa"/>
                      <w:tcBorders>
                        <w:bottom w:val="single" w:sz="4" w:space="0" w:color="auto"/>
                      </w:tcBorders>
                      <w:vAlign w:val="center"/>
                    </w:tcPr>
                    <w:p w:rsidR="005706BC" w:rsidRPr="00554CA8" w:rsidRDefault="005706BC" w:rsidP="00554CA8">
                      <w:pPr>
                        <w:pStyle w:val="afc"/>
                      </w:pPr>
                      <w:r w:rsidRPr="00554CA8">
                        <w:t>Подп.</w:t>
                      </w:r>
                    </w:p>
                  </w:tc>
                  <w:tc>
                    <w:tcPr>
                      <w:tcW w:w="850" w:type="dxa"/>
                      <w:tcBorders>
                        <w:bottom w:val="single" w:sz="4" w:space="0" w:color="auto"/>
                      </w:tcBorders>
                      <w:vAlign w:val="center"/>
                    </w:tcPr>
                    <w:p w:rsidR="005706BC" w:rsidRPr="00554CA8" w:rsidRDefault="005706BC" w:rsidP="00554CA8">
                      <w:pPr>
                        <w:pStyle w:val="afc"/>
                      </w:pPr>
                      <w:r w:rsidRPr="00554CA8">
                        <w:t>Дата</w:t>
                      </w:r>
                    </w:p>
                  </w:tc>
                  <w:tc>
                    <w:tcPr>
                      <w:tcW w:w="5305" w:type="dxa"/>
                      <w:gridSpan w:val="2"/>
                      <w:vMerge/>
                      <w:tcBorders>
                        <w:bottom w:val="single" w:sz="4" w:space="0" w:color="auto"/>
                      </w:tcBorders>
                    </w:tcPr>
                    <w:p w:rsidR="005706BC" w:rsidRPr="00773829" w:rsidRDefault="005706BC" w:rsidP="00901449">
                      <w:pPr>
                        <w:pStyle w:val="afc"/>
                      </w:pPr>
                    </w:p>
                  </w:tc>
                  <w:tc>
                    <w:tcPr>
                      <w:tcW w:w="751" w:type="dxa"/>
                      <w:vMerge/>
                      <w:tcBorders>
                        <w:bottom w:val="single" w:sz="4" w:space="0" w:color="auto"/>
                      </w:tcBorders>
                    </w:tcPr>
                    <w:p w:rsidR="005706BC" w:rsidRPr="00773829" w:rsidRDefault="005706BC" w:rsidP="00901449"/>
                  </w:tc>
                </w:tr>
                <w:tr w:rsidR="005706BC" w:rsidRPr="000F39CB" w:rsidTr="00901449">
                  <w:trPr>
                    <w:cantSplit/>
                    <w:trHeight w:val="438"/>
                  </w:trPr>
                  <w:tc>
                    <w:tcPr>
                      <w:tcW w:w="2835" w:type="dxa"/>
                      <w:gridSpan w:val="5"/>
                      <w:tcBorders>
                        <w:left w:val="nil"/>
                        <w:bottom w:val="nil"/>
                        <w:right w:val="nil"/>
                      </w:tcBorders>
                    </w:tcPr>
                    <w:p w:rsidR="005706BC" w:rsidRPr="00773829" w:rsidRDefault="005706BC" w:rsidP="00901449">
                      <w:pPr>
                        <w:pStyle w:val="afc"/>
                      </w:pPr>
                    </w:p>
                  </w:tc>
                  <w:tc>
                    <w:tcPr>
                      <w:tcW w:w="5954" w:type="dxa"/>
                      <w:gridSpan w:val="4"/>
                      <w:tcBorders>
                        <w:left w:val="nil"/>
                        <w:bottom w:val="nil"/>
                        <w:right w:val="nil"/>
                      </w:tcBorders>
                    </w:tcPr>
                    <w:p w:rsidR="005706BC" w:rsidRPr="00BE7F29" w:rsidRDefault="005706BC" w:rsidP="00AF3735">
                      <w:pPr>
                        <w:pStyle w:val="afffff5"/>
                        <w:rPr>
                          <w:sz w:val="24"/>
                          <w:szCs w:val="24"/>
                        </w:rPr>
                      </w:pPr>
                      <w:r w:rsidRPr="00BE7F29">
                        <w:rPr>
                          <w:sz w:val="24"/>
                          <w:szCs w:val="24"/>
                        </w:rPr>
                        <w:t>Копировал</w:t>
                      </w:r>
                    </w:p>
                  </w:tc>
                  <w:tc>
                    <w:tcPr>
                      <w:tcW w:w="2370" w:type="dxa"/>
                      <w:gridSpan w:val="2"/>
                      <w:tcBorders>
                        <w:left w:val="nil"/>
                        <w:bottom w:val="nil"/>
                        <w:right w:val="nil"/>
                      </w:tcBorders>
                    </w:tcPr>
                    <w:p w:rsidR="005706BC" w:rsidRPr="00BE7F29" w:rsidRDefault="005706BC" w:rsidP="00AF3735">
                      <w:pPr>
                        <w:pStyle w:val="afffff5"/>
                        <w:rPr>
                          <w:sz w:val="24"/>
                          <w:szCs w:val="24"/>
                        </w:rPr>
                      </w:pPr>
                      <w:r w:rsidRPr="00BE7F29">
                        <w:rPr>
                          <w:sz w:val="24"/>
                          <w:szCs w:val="24"/>
                        </w:rPr>
                        <w:t>Формат А4</w:t>
                      </w:r>
                    </w:p>
                  </w:tc>
                </w:tr>
              </w:tbl>
              <w:p w:rsidR="005706BC" w:rsidRDefault="005706BC" w:rsidP="00BE7F29">
                <w:pPr>
                  <w:pStyle w:val="15"/>
                </w:pPr>
              </w:p>
            </w:txbxContent>
          </v:textbox>
          <w10:wrap anchorx="page" anchory="page"/>
          <w10:anchorlock/>
        </v:shape>
      </w:pic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706BC" w:rsidRDefault="005706BC">
    <w:pPr>
      <w:pStyle w:val="af8"/>
    </w:pPr>
    <w:r>
      <w:rPr>
        <w:noProof/>
        <w:lang w:eastAsia="ru-RU" w:bidi="ar-SA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29" type="#_x0000_t202" style="position:absolute;left:0;text-align:left;margin-left:13.3pt;margin-top:24.95pt;width:568.2pt;height:803.75pt;z-index:251687936;mso-position-horizontal-relative:page;mso-position-vertical-relative:page" filled="f" stroked="f">
          <v:textbox style="mso-next-textbox:#_x0000_s2129">
            <w:txbxContent>
              <w:tbl>
                <w:tblPr>
                  <w:tblW w:w="11159" w:type="dxa"/>
                  <w:tblInd w:w="108" w:type="dxa"/>
                  <w:tbl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  <w:insideH w:val="single" w:sz="4" w:space="0" w:color="auto"/>
                    <w:insideV w:val="single" w:sz="4" w:space="0" w:color="auto"/>
                  </w:tblBorders>
                  <w:tblLayout w:type="fixed"/>
                  <w:tblLook w:val="0000" w:firstRow="0" w:lastRow="0" w:firstColumn="0" w:lastColumn="0" w:noHBand="0" w:noVBand="0"/>
                </w:tblPr>
                <w:tblGrid>
                  <w:gridCol w:w="283"/>
                  <w:gridCol w:w="397"/>
                  <w:gridCol w:w="596"/>
                  <w:gridCol w:w="593"/>
                  <w:gridCol w:w="966"/>
                  <w:gridCol w:w="567"/>
                  <w:gridCol w:w="851"/>
                  <w:gridCol w:w="850"/>
                  <w:gridCol w:w="3686"/>
                  <w:gridCol w:w="1619"/>
                  <w:gridCol w:w="751"/>
                </w:tblGrid>
                <w:tr w:rsidR="005706BC" w:rsidRPr="000F39CB" w:rsidTr="00901449">
                  <w:trPr>
                    <w:cantSplit/>
                    <w:trHeight w:val="7367"/>
                  </w:trPr>
                  <w:tc>
                    <w:tcPr>
                      <w:tcW w:w="680" w:type="dxa"/>
                      <w:gridSpan w:val="2"/>
                      <w:tcBorders>
                        <w:top w:val="nil"/>
                        <w:left w:val="nil"/>
                      </w:tcBorders>
                      <w:textDirection w:val="btLr"/>
                      <w:vAlign w:val="center"/>
                    </w:tcPr>
                    <w:p w:rsidR="005706BC" w:rsidRPr="00773829" w:rsidRDefault="005706BC">
                      <w:pPr>
                        <w:jc w:val="center"/>
                        <w:rPr>
                          <w:sz w:val="20"/>
                        </w:rPr>
                      </w:pPr>
                    </w:p>
                  </w:tc>
                  <w:tc>
                    <w:tcPr>
                      <w:tcW w:w="10479" w:type="dxa"/>
                      <w:gridSpan w:val="9"/>
                      <w:vMerge w:val="restart"/>
                      <w:textDirection w:val="btLr"/>
                    </w:tcPr>
                    <w:p w:rsidR="005706BC" w:rsidRPr="00773829" w:rsidRDefault="005706BC">
                      <w:pPr>
                        <w:jc w:val="center"/>
                        <w:rPr>
                          <w:sz w:val="20"/>
                        </w:rPr>
                      </w:pPr>
                    </w:p>
                  </w:tc>
                </w:tr>
                <w:tr w:rsidR="005706BC" w:rsidRPr="000F39CB" w:rsidTr="00901449">
                  <w:trPr>
                    <w:cantSplit/>
                    <w:trHeight w:val="1984"/>
                  </w:trPr>
                  <w:tc>
                    <w:tcPr>
                      <w:tcW w:w="283" w:type="dxa"/>
                      <w:textDirection w:val="btLr"/>
                      <w:vAlign w:val="center"/>
                    </w:tcPr>
                    <w:p w:rsidR="005706BC" w:rsidRPr="003D1FE3" w:rsidRDefault="005706BC" w:rsidP="00554CA8">
                      <w:pPr>
                        <w:pStyle w:val="afc"/>
                      </w:pPr>
                      <w:r>
                        <w:t>Подпись</w:t>
                      </w:r>
                      <w:r w:rsidRPr="003D1FE3">
                        <w:t xml:space="preserve"> и дата</w:t>
                      </w:r>
                    </w:p>
                  </w:tc>
                  <w:tc>
                    <w:tcPr>
                      <w:tcW w:w="397" w:type="dxa"/>
                      <w:vAlign w:val="center"/>
                    </w:tcPr>
                    <w:p w:rsidR="005706BC" w:rsidRPr="00773829" w:rsidRDefault="005706BC">
                      <w:pPr>
                        <w:jc w:val="center"/>
                        <w:rPr>
                          <w:sz w:val="20"/>
                        </w:rPr>
                      </w:pPr>
                    </w:p>
                  </w:tc>
                  <w:tc>
                    <w:tcPr>
                      <w:tcW w:w="10479" w:type="dxa"/>
                      <w:gridSpan w:val="9"/>
                      <w:vMerge/>
                    </w:tcPr>
                    <w:p w:rsidR="005706BC" w:rsidRPr="00773829" w:rsidRDefault="005706BC">
                      <w:pPr>
                        <w:jc w:val="center"/>
                        <w:rPr>
                          <w:sz w:val="20"/>
                        </w:rPr>
                      </w:pPr>
                    </w:p>
                  </w:tc>
                </w:tr>
                <w:tr w:rsidR="005706BC" w:rsidRPr="000F39CB" w:rsidTr="00901449">
                  <w:trPr>
                    <w:cantSplit/>
                    <w:trHeight w:val="1417"/>
                  </w:trPr>
                  <w:tc>
                    <w:tcPr>
                      <w:tcW w:w="283" w:type="dxa"/>
                      <w:textDirection w:val="btLr"/>
                      <w:vAlign w:val="center"/>
                    </w:tcPr>
                    <w:p w:rsidR="005706BC" w:rsidRPr="003D1FE3" w:rsidRDefault="005706BC" w:rsidP="00554CA8">
                      <w:pPr>
                        <w:pStyle w:val="afc"/>
                      </w:pPr>
                      <w:r w:rsidRPr="003D1FE3">
                        <w:t>Инв. № дубл.</w:t>
                      </w:r>
                    </w:p>
                  </w:tc>
                  <w:tc>
                    <w:tcPr>
                      <w:tcW w:w="397" w:type="dxa"/>
                      <w:vAlign w:val="center"/>
                    </w:tcPr>
                    <w:p w:rsidR="005706BC" w:rsidRPr="00773829" w:rsidRDefault="005706BC">
                      <w:pPr>
                        <w:jc w:val="center"/>
                        <w:rPr>
                          <w:sz w:val="20"/>
                        </w:rPr>
                      </w:pPr>
                    </w:p>
                  </w:tc>
                  <w:tc>
                    <w:tcPr>
                      <w:tcW w:w="10479" w:type="dxa"/>
                      <w:gridSpan w:val="9"/>
                      <w:vMerge/>
                    </w:tcPr>
                    <w:p w:rsidR="005706BC" w:rsidRPr="00773829" w:rsidRDefault="005706BC">
                      <w:pPr>
                        <w:jc w:val="center"/>
                        <w:rPr>
                          <w:sz w:val="20"/>
                        </w:rPr>
                      </w:pPr>
                    </w:p>
                  </w:tc>
                </w:tr>
                <w:tr w:rsidR="005706BC" w:rsidRPr="000F39CB" w:rsidTr="00901449">
                  <w:trPr>
                    <w:cantSplit/>
                    <w:trHeight w:val="1417"/>
                  </w:trPr>
                  <w:tc>
                    <w:tcPr>
                      <w:tcW w:w="283" w:type="dxa"/>
                      <w:textDirection w:val="btLr"/>
                      <w:vAlign w:val="center"/>
                    </w:tcPr>
                    <w:p w:rsidR="005706BC" w:rsidRPr="003D1FE3" w:rsidRDefault="005706BC" w:rsidP="00554CA8">
                      <w:pPr>
                        <w:pStyle w:val="afc"/>
                      </w:pPr>
                      <w:r w:rsidRPr="003D1FE3">
                        <w:t>Взам. инв. №</w:t>
                      </w:r>
                    </w:p>
                  </w:tc>
                  <w:tc>
                    <w:tcPr>
                      <w:tcW w:w="397" w:type="dxa"/>
                      <w:vAlign w:val="center"/>
                    </w:tcPr>
                    <w:p w:rsidR="005706BC" w:rsidRPr="00773829" w:rsidRDefault="005706BC">
                      <w:pPr>
                        <w:jc w:val="center"/>
                        <w:rPr>
                          <w:sz w:val="20"/>
                        </w:rPr>
                      </w:pPr>
                    </w:p>
                  </w:tc>
                  <w:tc>
                    <w:tcPr>
                      <w:tcW w:w="10479" w:type="dxa"/>
                      <w:gridSpan w:val="9"/>
                      <w:vMerge/>
                    </w:tcPr>
                    <w:p w:rsidR="005706BC" w:rsidRPr="00773829" w:rsidRDefault="005706BC">
                      <w:pPr>
                        <w:jc w:val="center"/>
                        <w:rPr>
                          <w:sz w:val="20"/>
                        </w:rPr>
                      </w:pPr>
                    </w:p>
                  </w:tc>
                </w:tr>
                <w:tr w:rsidR="005706BC" w:rsidRPr="000F39CB" w:rsidTr="00901449">
                  <w:trPr>
                    <w:cantSplit/>
                    <w:trHeight w:val="1984"/>
                  </w:trPr>
                  <w:tc>
                    <w:tcPr>
                      <w:tcW w:w="283" w:type="dxa"/>
                      <w:tcBorders>
                        <w:bottom w:val="single" w:sz="4" w:space="0" w:color="auto"/>
                      </w:tcBorders>
                      <w:textDirection w:val="btLr"/>
                      <w:vAlign w:val="center"/>
                    </w:tcPr>
                    <w:p w:rsidR="005706BC" w:rsidRPr="003D1FE3" w:rsidRDefault="005706BC" w:rsidP="00554CA8">
                      <w:pPr>
                        <w:pStyle w:val="afc"/>
                      </w:pPr>
                      <w:r>
                        <w:t>Подпись</w:t>
                      </w:r>
                      <w:r w:rsidRPr="003D1FE3">
                        <w:t xml:space="preserve"> и дата</w:t>
                      </w:r>
                    </w:p>
                  </w:tc>
                  <w:tc>
                    <w:tcPr>
                      <w:tcW w:w="397" w:type="dxa"/>
                      <w:tcBorders>
                        <w:bottom w:val="single" w:sz="4" w:space="0" w:color="auto"/>
                      </w:tcBorders>
                      <w:vAlign w:val="center"/>
                    </w:tcPr>
                    <w:p w:rsidR="005706BC" w:rsidRPr="00773829" w:rsidRDefault="005706BC">
                      <w:pPr>
                        <w:jc w:val="center"/>
                        <w:rPr>
                          <w:sz w:val="20"/>
                        </w:rPr>
                      </w:pPr>
                    </w:p>
                  </w:tc>
                  <w:tc>
                    <w:tcPr>
                      <w:tcW w:w="10479" w:type="dxa"/>
                      <w:gridSpan w:val="9"/>
                      <w:vMerge/>
                    </w:tcPr>
                    <w:p w:rsidR="005706BC" w:rsidRPr="00773829" w:rsidRDefault="005706BC">
                      <w:pPr>
                        <w:jc w:val="center"/>
                        <w:rPr>
                          <w:sz w:val="20"/>
                        </w:rPr>
                      </w:pPr>
                    </w:p>
                  </w:tc>
                </w:tr>
                <w:tr w:rsidR="005706BC" w:rsidRPr="000F39CB" w:rsidTr="00901449">
                  <w:trPr>
                    <w:cantSplit/>
                    <w:trHeight w:val="576"/>
                  </w:trPr>
                  <w:tc>
                    <w:tcPr>
                      <w:tcW w:w="283" w:type="dxa"/>
                      <w:vMerge w:val="restart"/>
                      <w:tcBorders>
                        <w:bottom w:val="single" w:sz="4" w:space="0" w:color="auto"/>
                      </w:tcBorders>
                      <w:textDirection w:val="btLr"/>
                      <w:vAlign w:val="center"/>
                    </w:tcPr>
                    <w:p w:rsidR="005706BC" w:rsidRPr="003D1FE3" w:rsidRDefault="005706BC" w:rsidP="00554CA8">
                      <w:pPr>
                        <w:pStyle w:val="afc"/>
                      </w:pPr>
                      <w:r w:rsidRPr="003D1FE3">
                        <w:t>Инв. № подл.</w:t>
                      </w:r>
                    </w:p>
                  </w:tc>
                  <w:tc>
                    <w:tcPr>
                      <w:tcW w:w="397" w:type="dxa"/>
                      <w:vMerge w:val="restart"/>
                      <w:tcBorders>
                        <w:bottom w:val="single" w:sz="4" w:space="0" w:color="auto"/>
                      </w:tcBorders>
                      <w:vAlign w:val="center"/>
                    </w:tcPr>
                    <w:p w:rsidR="005706BC" w:rsidRPr="00773829" w:rsidRDefault="005706BC">
                      <w:pPr>
                        <w:jc w:val="center"/>
                        <w:rPr>
                          <w:sz w:val="20"/>
                        </w:rPr>
                      </w:pPr>
                    </w:p>
                  </w:tc>
                  <w:tc>
                    <w:tcPr>
                      <w:tcW w:w="10479" w:type="dxa"/>
                      <w:gridSpan w:val="9"/>
                      <w:vMerge/>
                      <w:tcBorders>
                        <w:bottom w:val="single" w:sz="4" w:space="0" w:color="auto"/>
                      </w:tcBorders>
                    </w:tcPr>
                    <w:p w:rsidR="005706BC" w:rsidRPr="00773829" w:rsidRDefault="005706BC">
                      <w:pPr>
                        <w:jc w:val="center"/>
                        <w:rPr>
                          <w:sz w:val="20"/>
                        </w:rPr>
                      </w:pPr>
                    </w:p>
                  </w:tc>
                </w:tr>
                <w:tr w:rsidR="005706BC" w:rsidRPr="000F39CB" w:rsidTr="00901449">
                  <w:trPr>
                    <w:cantSplit/>
                    <w:trHeight w:val="283"/>
                  </w:trPr>
                  <w:tc>
                    <w:tcPr>
                      <w:tcW w:w="283" w:type="dxa"/>
                      <w:vMerge/>
                      <w:textDirection w:val="btLr"/>
                      <w:vAlign w:val="center"/>
                    </w:tcPr>
                    <w:p w:rsidR="005706BC" w:rsidRPr="003D1FE3" w:rsidRDefault="005706BC" w:rsidP="00901449">
                      <w:pPr>
                        <w:pStyle w:val="afc"/>
                      </w:pPr>
                    </w:p>
                  </w:tc>
                  <w:tc>
                    <w:tcPr>
                      <w:tcW w:w="397" w:type="dxa"/>
                      <w:vMerge/>
                      <w:vAlign w:val="center"/>
                    </w:tcPr>
                    <w:p w:rsidR="005706BC" w:rsidRPr="00773829" w:rsidRDefault="005706BC">
                      <w:pPr>
                        <w:jc w:val="center"/>
                        <w:rPr>
                          <w:sz w:val="20"/>
                        </w:rPr>
                      </w:pPr>
                    </w:p>
                  </w:tc>
                  <w:tc>
                    <w:tcPr>
                      <w:tcW w:w="596" w:type="dxa"/>
                      <w:tcBorders>
                        <w:bottom w:val="single" w:sz="4" w:space="0" w:color="auto"/>
                      </w:tcBorders>
                      <w:vAlign w:val="center"/>
                    </w:tcPr>
                    <w:p w:rsidR="005706BC" w:rsidRPr="00773829" w:rsidRDefault="005706BC" w:rsidP="00901449">
                      <w:pPr>
                        <w:pStyle w:val="afc"/>
                      </w:pPr>
                    </w:p>
                  </w:tc>
                  <w:tc>
                    <w:tcPr>
                      <w:tcW w:w="593" w:type="dxa"/>
                      <w:tcBorders>
                        <w:bottom w:val="single" w:sz="4" w:space="0" w:color="auto"/>
                      </w:tcBorders>
                      <w:vAlign w:val="center"/>
                    </w:tcPr>
                    <w:p w:rsidR="005706BC" w:rsidRPr="00773829" w:rsidRDefault="005706BC" w:rsidP="00901449">
                      <w:pPr>
                        <w:pStyle w:val="afc"/>
                      </w:pPr>
                    </w:p>
                  </w:tc>
                  <w:tc>
                    <w:tcPr>
                      <w:tcW w:w="1533" w:type="dxa"/>
                      <w:gridSpan w:val="2"/>
                      <w:tcBorders>
                        <w:bottom w:val="single" w:sz="4" w:space="0" w:color="auto"/>
                      </w:tcBorders>
                      <w:vAlign w:val="center"/>
                    </w:tcPr>
                    <w:p w:rsidR="005706BC" w:rsidRPr="00773829" w:rsidRDefault="005706BC" w:rsidP="00901449">
                      <w:pPr>
                        <w:pStyle w:val="afc"/>
                      </w:pPr>
                    </w:p>
                  </w:tc>
                  <w:tc>
                    <w:tcPr>
                      <w:tcW w:w="851" w:type="dxa"/>
                      <w:tcBorders>
                        <w:bottom w:val="single" w:sz="4" w:space="0" w:color="auto"/>
                      </w:tcBorders>
                      <w:vAlign w:val="center"/>
                    </w:tcPr>
                    <w:p w:rsidR="005706BC" w:rsidRPr="00773829" w:rsidRDefault="005706BC" w:rsidP="00901449">
                      <w:pPr>
                        <w:pStyle w:val="afc"/>
                      </w:pPr>
                    </w:p>
                  </w:tc>
                  <w:tc>
                    <w:tcPr>
                      <w:tcW w:w="850" w:type="dxa"/>
                      <w:tcBorders>
                        <w:bottom w:val="single" w:sz="4" w:space="0" w:color="auto"/>
                      </w:tcBorders>
                      <w:vAlign w:val="center"/>
                    </w:tcPr>
                    <w:p w:rsidR="005706BC" w:rsidRPr="00773829" w:rsidRDefault="005706BC" w:rsidP="00901449">
                      <w:pPr>
                        <w:pStyle w:val="afc"/>
                      </w:pPr>
                    </w:p>
                  </w:tc>
                  <w:tc>
                    <w:tcPr>
                      <w:tcW w:w="5305" w:type="dxa"/>
                      <w:gridSpan w:val="2"/>
                      <w:vMerge w:val="restart"/>
                      <w:vAlign w:val="center"/>
                    </w:tcPr>
                    <w:p w:rsidR="005706BC" w:rsidRPr="00520F28" w:rsidRDefault="005706BC" w:rsidP="00554CA8">
                      <w:pPr>
                        <w:pStyle w:val="afc"/>
                      </w:pPr>
                      <w:r>
                        <w:rPr>
                          <w:noProof/>
                        </w:rPr>
                        <w:fldChar w:fldCharType="begin"/>
                      </w:r>
                      <w:r>
                        <w:rPr>
                          <w:noProof/>
                        </w:rPr>
                        <w:instrText xml:space="preserve"> REF DecNum </w:instrText>
                      </w:r>
                      <w:r>
                        <w:rPr>
                          <w:noProof/>
                        </w:rPr>
                        <w:fldChar w:fldCharType="separate"/>
                      </w:r>
                      <w:r>
                        <w:rPr>
                          <w:noProof/>
                        </w:rPr>
                        <w:t>ВБМА.469435.000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fldChar w:fldCharType="begin"/>
                      </w:r>
                      <w:r>
                        <w:instrText xml:space="preserve"> REF Code \h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ВП</w:t>
                      </w:r>
                      <w:r>
                        <w:fldChar w:fldCharType="end"/>
                      </w:r>
                    </w:p>
                  </w:tc>
                  <w:tc>
                    <w:tcPr>
                      <w:tcW w:w="751" w:type="dxa"/>
                      <w:tcBorders>
                        <w:bottom w:val="single" w:sz="4" w:space="0" w:color="auto"/>
                      </w:tcBorders>
                    </w:tcPr>
                    <w:p w:rsidR="005706BC" w:rsidRPr="00554CA8" w:rsidRDefault="005706BC" w:rsidP="00554CA8">
                      <w:pPr>
                        <w:pStyle w:val="afc"/>
                      </w:pPr>
                      <w:r w:rsidRPr="00554CA8">
                        <w:t>Лист</w:t>
                      </w:r>
                    </w:p>
                  </w:tc>
                </w:tr>
                <w:tr w:rsidR="005706BC" w:rsidRPr="000F39CB" w:rsidTr="00901449">
                  <w:trPr>
                    <w:cantSplit/>
                    <w:trHeight w:val="283"/>
                  </w:trPr>
                  <w:tc>
                    <w:tcPr>
                      <w:tcW w:w="283" w:type="dxa"/>
                      <w:vMerge/>
                      <w:textDirection w:val="btLr"/>
                      <w:vAlign w:val="center"/>
                    </w:tcPr>
                    <w:p w:rsidR="005706BC" w:rsidRPr="003D1FE3" w:rsidRDefault="005706BC" w:rsidP="00901449">
                      <w:pPr>
                        <w:pStyle w:val="afc"/>
                      </w:pPr>
                    </w:p>
                  </w:tc>
                  <w:tc>
                    <w:tcPr>
                      <w:tcW w:w="397" w:type="dxa"/>
                      <w:vMerge/>
                      <w:vAlign w:val="center"/>
                    </w:tcPr>
                    <w:p w:rsidR="005706BC" w:rsidRPr="00773829" w:rsidRDefault="005706BC">
                      <w:pPr>
                        <w:jc w:val="center"/>
                        <w:rPr>
                          <w:sz w:val="20"/>
                        </w:rPr>
                      </w:pPr>
                    </w:p>
                  </w:tc>
                  <w:tc>
                    <w:tcPr>
                      <w:tcW w:w="596" w:type="dxa"/>
                      <w:tcBorders>
                        <w:bottom w:val="single" w:sz="4" w:space="0" w:color="auto"/>
                      </w:tcBorders>
                      <w:vAlign w:val="center"/>
                    </w:tcPr>
                    <w:p w:rsidR="005706BC" w:rsidRPr="00773829" w:rsidRDefault="005706BC" w:rsidP="00554CA8">
                      <w:pPr>
                        <w:pStyle w:val="afc"/>
                      </w:pPr>
                    </w:p>
                  </w:tc>
                  <w:tc>
                    <w:tcPr>
                      <w:tcW w:w="593" w:type="dxa"/>
                      <w:tcBorders>
                        <w:bottom w:val="single" w:sz="4" w:space="0" w:color="auto"/>
                      </w:tcBorders>
                      <w:vAlign w:val="center"/>
                    </w:tcPr>
                    <w:p w:rsidR="005706BC" w:rsidRPr="00773829" w:rsidRDefault="005706BC" w:rsidP="00554CA8">
                      <w:pPr>
                        <w:pStyle w:val="afc"/>
                      </w:pPr>
                    </w:p>
                  </w:tc>
                  <w:tc>
                    <w:tcPr>
                      <w:tcW w:w="1533" w:type="dxa"/>
                      <w:gridSpan w:val="2"/>
                      <w:tcBorders>
                        <w:bottom w:val="single" w:sz="4" w:space="0" w:color="auto"/>
                      </w:tcBorders>
                      <w:vAlign w:val="center"/>
                    </w:tcPr>
                    <w:p w:rsidR="005706BC" w:rsidRPr="00773829" w:rsidRDefault="005706BC" w:rsidP="00554CA8">
                      <w:pPr>
                        <w:pStyle w:val="afc"/>
                      </w:pPr>
                    </w:p>
                  </w:tc>
                  <w:tc>
                    <w:tcPr>
                      <w:tcW w:w="851" w:type="dxa"/>
                      <w:tcBorders>
                        <w:bottom w:val="single" w:sz="4" w:space="0" w:color="auto"/>
                      </w:tcBorders>
                      <w:vAlign w:val="center"/>
                    </w:tcPr>
                    <w:p w:rsidR="005706BC" w:rsidRPr="00773829" w:rsidRDefault="005706BC" w:rsidP="00554CA8">
                      <w:pPr>
                        <w:pStyle w:val="afc"/>
                      </w:pPr>
                    </w:p>
                  </w:tc>
                  <w:tc>
                    <w:tcPr>
                      <w:tcW w:w="850" w:type="dxa"/>
                      <w:tcBorders>
                        <w:bottom w:val="single" w:sz="4" w:space="0" w:color="auto"/>
                      </w:tcBorders>
                      <w:vAlign w:val="center"/>
                    </w:tcPr>
                    <w:p w:rsidR="005706BC" w:rsidRPr="00773829" w:rsidRDefault="005706BC" w:rsidP="00554CA8">
                      <w:pPr>
                        <w:pStyle w:val="afc"/>
                      </w:pPr>
                    </w:p>
                  </w:tc>
                  <w:tc>
                    <w:tcPr>
                      <w:tcW w:w="5305" w:type="dxa"/>
                      <w:gridSpan w:val="2"/>
                      <w:vMerge/>
                    </w:tcPr>
                    <w:p w:rsidR="005706BC" w:rsidRPr="00773829" w:rsidRDefault="005706BC" w:rsidP="00901449">
                      <w:pPr>
                        <w:pStyle w:val="afc"/>
                      </w:pPr>
                    </w:p>
                  </w:tc>
                  <w:tc>
                    <w:tcPr>
                      <w:tcW w:w="751" w:type="dxa"/>
                      <w:vMerge w:val="restart"/>
                      <w:vAlign w:val="center"/>
                    </w:tcPr>
                    <w:p w:rsidR="005706BC" w:rsidRPr="00773829" w:rsidRDefault="005706BC" w:rsidP="00554CA8">
                      <w:pPr>
                        <w:pStyle w:val="afc"/>
                      </w:pPr>
                      <w:r>
                        <w:rPr>
                          <w:noProof/>
                        </w:rPr>
                        <w:fldChar w:fldCharType="begin"/>
                      </w:r>
                      <w:r>
                        <w:rPr>
                          <w:noProof/>
                        </w:rPr>
                        <w:instrText xml:space="preserve"> PAGE   \* MERGEFORMAT </w:instrText>
                      </w:r>
                      <w:r>
                        <w:rPr>
                          <w:noProof/>
                        </w:rPr>
                        <w:fldChar w:fldCharType="separate"/>
                      </w:r>
                      <w:r>
                        <w:rPr>
                          <w:noProof/>
                        </w:rPr>
                        <w:t>9</w:t>
                      </w:r>
                      <w:r>
                        <w:rPr>
                          <w:noProof/>
                        </w:rPr>
                        <w:fldChar w:fldCharType="end"/>
                      </w:r>
                    </w:p>
                  </w:tc>
                </w:tr>
                <w:tr w:rsidR="005706BC" w:rsidRPr="000F39CB" w:rsidTr="00901449">
                  <w:trPr>
                    <w:cantSplit/>
                    <w:trHeight w:val="283"/>
                  </w:trPr>
                  <w:tc>
                    <w:tcPr>
                      <w:tcW w:w="283" w:type="dxa"/>
                      <w:vMerge/>
                      <w:tcBorders>
                        <w:bottom w:val="single" w:sz="4" w:space="0" w:color="auto"/>
                      </w:tcBorders>
                      <w:textDirection w:val="btLr"/>
                      <w:vAlign w:val="center"/>
                    </w:tcPr>
                    <w:p w:rsidR="005706BC" w:rsidRPr="003D1FE3" w:rsidRDefault="005706BC" w:rsidP="00901449">
                      <w:pPr>
                        <w:pStyle w:val="afc"/>
                      </w:pPr>
                    </w:p>
                  </w:tc>
                  <w:tc>
                    <w:tcPr>
                      <w:tcW w:w="397" w:type="dxa"/>
                      <w:vMerge/>
                      <w:tcBorders>
                        <w:bottom w:val="single" w:sz="4" w:space="0" w:color="auto"/>
                      </w:tcBorders>
                      <w:vAlign w:val="center"/>
                    </w:tcPr>
                    <w:p w:rsidR="005706BC" w:rsidRPr="00773829" w:rsidRDefault="005706BC">
                      <w:pPr>
                        <w:jc w:val="center"/>
                        <w:rPr>
                          <w:sz w:val="20"/>
                        </w:rPr>
                      </w:pPr>
                    </w:p>
                  </w:tc>
                  <w:tc>
                    <w:tcPr>
                      <w:tcW w:w="596" w:type="dxa"/>
                      <w:tcBorders>
                        <w:bottom w:val="single" w:sz="4" w:space="0" w:color="auto"/>
                      </w:tcBorders>
                      <w:vAlign w:val="center"/>
                    </w:tcPr>
                    <w:p w:rsidR="005706BC" w:rsidRPr="00554CA8" w:rsidRDefault="005706BC" w:rsidP="00554CA8">
                      <w:pPr>
                        <w:pStyle w:val="afc"/>
                      </w:pPr>
                      <w:r w:rsidRPr="00554CA8">
                        <w:t>Изм.</w:t>
                      </w:r>
                    </w:p>
                  </w:tc>
                  <w:tc>
                    <w:tcPr>
                      <w:tcW w:w="593" w:type="dxa"/>
                      <w:tcBorders>
                        <w:bottom w:val="single" w:sz="4" w:space="0" w:color="auto"/>
                      </w:tcBorders>
                      <w:vAlign w:val="center"/>
                    </w:tcPr>
                    <w:p w:rsidR="005706BC" w:rsidRPr="00554CA8" w:rsidRDefault="005706BC" w:rsidP="00554CA8">
                      <w:pPr>
                        <w:pStyle w:val="afc"/>
                      </w:pPr>
                      <w:r w:rsidRPr="00554CA8">
                        <w:t>Лист</w:t>
                      </w:r>
                    </w:p>
                  </w:tc>
                  <w:tc>
                    <w:tcPr>
                      <w:tcW w:w="1533" w:type="dxa"/>
                      <w:gridSpan w:val="2"/>
                      <w:tcBorders>
                        <w:bottom w:val="single" w:sz="4" w:space="0" w:color="auto"/>
                      </w:tcBorders>
                      <w:vAlign w:val="center"/>
                    </w:tcPr>
                    <w:p w:rsidR="005706BC" w:rsidRPr="00554CA8" w:rsidRDefault="005706BC" w:rsidP="00554CA8">
                      <w:pPr>
                        <w:pStyle w:val="afc"/>
                      </w:pPr>
                      <w:r w:rsidRPr="00554CA8">
                        <w:t>№ докум.</w:t>
                      </w:r>
                    </w:p>
                  </w:tc>
                  <w:tc>
                    <w:tcPr>
                      <w:tcW w:w="851" w:type="dxa"/>
                      <w:tcBorders>
                        <w:bottom w:val="single" w:sz="4" w:space="0" w:color="auto"/>
                      </w:tcBorders>
                      <w:vAlign w:val="center"/>
                    </w:tcPr>
                    <w:p w:rsidR="005706BC" w:rsidRPr="00554CA8" w:rsidRDefault="005706BC" w:rsidP="00554CA8">
                      <w:pPr>
                        <w:pStyle w:val="afc"/>
                      </w:pPr>
                      <w:r w:rsidRPr="00554CA8">
                        <w:t>Подп.</w:t>
                      </w:r>
                    </w:p>
                  </w:tc>
                  <w:tc>
                    <w:tcPr>
                      <w:tcW w:w="850" w:type="dxa"/>
                      <w:tcBorders>
                        <w:bottom w:val="single" w:sz="4" w:space="0" w:color="auto"/>
                      </w:tcBorders>
                      <w:vAlign w:val="center"/>
                    </w:tcPr>
                    <w:p w:rsidR="005706BC" w:rsidRPr="00554CA8" w:rsidRDefault="005706BC" w:rsidP="00554CA8">
                      <w:pPr>
                        <w:pStyle w:val="afc"/>
                      </w:pPr>
                      <w:r w:rsidRPr="00554CA8">
                        <w:t>Дата</w:t>
                      </w:r>
                    </w:p>
                  </w:tc>
                  <w:tc>
                    <w:tcPr>
                      <w:tcW w:w="5305" w:type="dxa"/>
                      <w:gridSpan w:val="2"/>
                      <w:vMerge/>
                      <w:tcBorders>
                        <w:bottom w:val="single" w:sz="4" w:space="0" w:color="auto"/>
                      </w:tcBorders>
                    </w:tcPr>
                    <w:p w:rsidR="005706BC" w:rsidRPr="00773829" w:rsidRDefault="005706BC" w:rsidP="00901449">
                      <w:pPr>
                        <w:pStyle w:val="afc"/>
                      </w:pPr>
                    </w:p>
                  </w:tc>
                  <w:tc>
                    <w:tcPr>
                      <w:tcW w:w="751" w:type="dxa"/>
                      <w:vMerge/>
                      <w:tcBorders>
                        <w:bottom w:val="single" w:sz="4" w:space="0" w:color="auto"/>
                      </w:tcBorders>
                    </w:tcPr>
                    <w:p w:rsidR="005706BC" w:rsidRPr="00773829" w:rsidRDefault="005706BC" w:rsidP="00901449"/>
                  </w:tc>
                </w:tr>
                <w:tr w:rsidR="005706BC" w:rsidRPr="000F39CB" w:rsidTr="00901449">
                  <w:trPr>
                    <w:cantSplit/>
                    <w:trHeight w:val="438"/>
                  </w:trPr>
                  <w:tc>
                    <w:tcPr>
                      <w:tcW w:w="2835" w:type="dxa"/>
                      <w:gridSpan w:val="5"/>
                      <w:tcBorders>
                        <w:left w:val="nil"/>
                        <w:bottom w:val="nil"/>
                        <w:right w:val="nil"/>
                      </w:tcBorders>
                    </w:tcPr>
                    <w:p w:rsidR="005706BC" w:rsidRPr="00773829" w:rsidRDefault="005706BC" w:rsidP="00901449">
                      <w:pPr>
                        <w:pStyle w:val="afc"/>
                      </w:pPr>
                    </w:p>
                  </w:tc>
                  <w:tc>
                    <w:tcPr>
                      <w:tcW w:w="5954" w:type="dxa"/>
                      <w:gridSpan w:val="4"/>
                      <w:tcBorders>
                        <w:left w:val="nil"/>
                        <w:bottom w:val="nil"/>
                        <w:right w:val="nil"/>
                      </w:tcBorders>
                    </w:tcPr>
                    <w:p w:rsidR="005706BC" w:rsidRPr="00773829" w:rsidRDefault="005706BC" w:rsidP="005C7189">
                      <w:pPr>
                        <w:pStyle w:val="afffff5"/>
                      </w:pPr>
                      <w:r w:rsidRPr="00773829">
                        <w:t>Копировал</w:t>
                      </w:r>
                    </w:p>
                  </w:tc>
                  <w:tc>
                    <w:tcPr>
                      <w:tcW w:w="2370" w:type="dxa"/>
                      <w:gridSpan w:val="2"/>
                      <w:tcBorders>
                        <w:left w:val="nil"/>
                        <w:bottom w:val="nil"/>
                        <w:right w:val="nil"/>
                      </w:tcBorders>
                    </w:tcPr>
                    <w:p w:rsidR="005706BC" w:rsidRPr="00773829" w:rsidRDefault="005706BC" w:rsidP="005C7189">
                      <w:pPr>
                        <w:pStyle w:val="afffff5"/>
                      </w:pPr>
                      <w:r w:rsidRPr="00773829">
                        <w:t>Формат А4</w:t>
                      </w:r>
                    </w:p>
                  </w:tc>
                </w:tr>
              </w:tbl>
              <w:p w:rsidR="005706BC" w:rsidRDefault="005706BC" w:rsidP="00F9024D">
                <w:pPr>
                  <w:pStyle w:val="15"/>
                </w:pPr>
              </w:p>
            </w:txbxContent>
          </v:textbox>
          <w10:wrap anchorx="page" anchory="page"/>
          <w10:anchorlock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491773"/>
    <w:multiLevelType w:val="hybridMultilevel"/>
    <w:tmpl w:val="A2C4A1B2"/>
    <w:lvl w:ilvl="0" w:tplc="C90C46BA">
      <w:start w:val="1"/>
      <w:numFmt w:val="bullet"/>
      <w:pStyle w:val="--1"/>
      <w:suff w:val="space"/>
      <w:lvlText w:val=""/>
      <w:lvlJc w:val="left"/>
      <w:pPr>
        <w:ind w:left="57" w:firstLine="0"/>
      </w:pPr>
      <w:rPr>
        <w:rFonts w:ascii="Symbol" w:eastAsia="MS Mincho" w:hAnsi="Symbol" w:cs="Times New Roman" w:hint="default"/>
        <w:sz w:val="26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B8F61D4"/>
    <w:multiLevelType w:val="hybridMultilevel"/>
    <w:tmpl w:val="833AB8D6"/>
    <w:lvl w:ilvl="0" w:tplc="8A149A54">
      <w:start w:val="1"/>
      <w:numFmt w:val="decimal"/>
      <w:pStyle w:val="-2"/>
      <w:suff w:val="space"/>
      <w:lvlText w:val="%1)"/>
      <w:lvlJc w:val="left"/>
      <w:pPr>
        <w:ind w:left="0" w:firstLine="1134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vertAlign w:val="baseline"/>
        <w:em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DA1DD9"/>
    <w:multiLevelType w:val="hybridMultilevel"/>
    <w:tmpl w:val="A4EC5A68"/>
    <w:lvl w:ilvl="0" w:tplc="3CBC6740">
      <w:start w:val="1"/>
      <w:numFmt w:val="decimal"/>
      <w:pStyle w:val="a"/>
      <w:suff w:val="nothing"/>
      <w:lvlText w:val="%1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vertAlign w:val="baseline"/>
        <w:em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91057E"/>
    <w:multiLevelType w:val="hybridMultilevel"/>
    <w:tmpl w:val="43F8DE78"/>
    <w:lvl w:ilvl="0" w:tplc="EF66D266">
      <w:start w:val="1"/>
      <w:numFmt w:val="decimal"/>
      <w:pStyle w:val="a0"/>
      <w:suff w:val="space"/>
      <w:lvlText w:val="%1)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A033D4"/>
    <w:multiLevelType w:val="hybridMultilevel"/>
    <w:tmpl w:val="23C831EC"/>
    <w:lvl w:ilvl="0" w:tplc="B874B650">
      <w:start w:val="1"/>
      <w:numFmt w:val="russianLower"/>
      <w:pStyle w:val="a1"/>
      <w:suff w:val="space"/>
      <w:lvlText w:val="%1)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B708DE"/>
    <w:multiLevelType w:val="hybridMultilevel"/>
    <w:tmpl w:val="EAF203EC"/>
    <w:lvl w:ilvl="0" w:tplc="4FA28878">
      <w:start w:val="1"/>
      <w:numFmt w:val="bullet"/>
      <w:pStyle w:val="-0"/>
      <w:suff w:val="space"/>
      <w:lvlText w:val=""/>
      <w:lvlJc w:val="left"/>
      <w:pPr>
        <w:ind w:left="0" w:firstLine="28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D378B6"/>
    <w:multiLevelType w:val="multilevel"/>
    <w:tmpl w:val="B1629758"/>
    <w:lvl w:ilvl="0">
      <w:start w:val="1"/>
      <w:numFmt w:val="decimal"/>
      <w:pStyle w:val="1"/>
      <w:suff w:val="space"/>
      <w:lvlText w:val="%1"/>
      <w:lvlJc w:val="left"/>
      <w:pPr>
        <w:ind w:left="0" w:firstLine="709"/>
      </w:pPr>
      <w:rPr>
        <w:rFonts w:hint="default"/>
        <w:b/>
        <w:i w:val="0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709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6"/>
        <w:u w:val="none"/>
        <w:vertAlign w:val="baseline"/>
        <w:em w:val="none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709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6"/>
        <w:u w:val="none"/>
        <w:vertAlign w:val="baseline"/>
        <w:em w:val="none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6"/>
        <w:u w:val="none"/>
        <w:vertAlign w:val="baseline"/>
        <w:em w:val="none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39CB669F"/>
    <w:multiLevelType w:val="hybridMultilevel"/>
    <w:tmpl w:val="195648BA"/>
    <w:lvl w:ilvl="0" w:tplc="0D667BD4">
      <w:start w:val="1"/>
      <w:numFmt w:val="bullet"/>
      <w:pStyle w:val="-1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24D343E"/>
    <w:multiLevelType w:val="hybridMultilevel"/>
    <w:tmpl w:val="C3AC2198"/>
    <w:lvl w:ilvl="0" w:tplc="68B6AD36">
      <w:start w:val="1"/>
      <w:numFmt w:val="decimal"/>
      <w:pStyle w:val="a2"/>
      <w:suff w:val="space"/>
      <w:lvlText w:val="%1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6BC36EA"/>
    <w:multiLevelType w:val="hybridMultilevel"/>
    <w:tmpl w:val="5C1C3BC4"/>
    <w:lvl w:ilvl="0" w:tplc="0CBE1E94">
      <w:start w:val="1"/>
      <w:numFmt w:val="decimal"/>
      <w:pStyle w:val="a3"/>
      <w:suff w:val="space"/>
      <w:lvlText w:val="%1)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576F7766"/>
    <w:multiLevelType w:val="multilevel"/>
    <w:tmpl w:val="67E64F9A"/>
    <w:lvl w:ilvl="0">
      <w:start w:val="1"/>
      <w:numFmt w:val="russianUpper"/>
      <w:pStyle w:val="10"/>
      <w:suff w:val="nothing"/>
      <w:lvlText w:val="Приложение %1"/>
      <w:lvlJc w:val="left"/>
      <w:pPr>
        <w:ind w:left="0" w:firstLine="0"/>
      </w:pPr>
      <w:rPr>
        <w:rFonts w:hint="default"/>
        <w:b/>
        <w:i w:val="0"/>
      </w:rPr>
    </w:lvl>
    <w:lvl w:ilvl="1">
      <w:start w:val="1"/>
      <w:numFmt w:val="decimal"/>
      <w:pStyle w:val="11"/>
      <w:suff w:val="space"/>
      <w:lvlText w:val="%1.%2"/>
      <w:lvlJc w:val="left"/>
      <w:pPr>
        <w:ind w:left="0" w:firstLine="709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vertAlign w:val="baseline"/>
        <w:em w:val="none"/>
      </w:rPr>
    </w:lvl>
    <w:lvl w:ilvl="2">
      <w:start w:val="1"/>
      <w:numFmt w:val="decimal"/>
      <w:pStyle w:val="20"/>
      <w:suff w:val="space"/>
      <w:lvlText w:val="%1.%2.%3"/>
      <w:lvlJc w:val="left"/>
      <w:pPr>
        <w:ind w:left="0" w:firstLine="709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vertAlign w:val="baseline"/>
        <w:em w:val="none"/>
      </w:rPr>
    </w:lvl>
    <w:lvl w:ilvl="3">
      <w:start w:val="1"/>
      <w:numFmt w:val="decimal"/>
      <w:pStyle w:val="30"/>
      <w:suff w:val="space"/>
      <w:lvlText w:val="%1.%2.%3.%4"/>
      <w:lvlJc w:val="left"/>
      <w:pPr>
        <w:ind w:left="0" w:firstLine="709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vertAlign w:val="baseline"/>
        <w:em w:val="none"/>
      </w:rPr>
    </w:lvl>
    <w:lvl w:ilvl="4">
      <w:start w:val="1"/>
      <w:numFmt w:val="decimal"/>
      <w:pStyle w:val="40"/>
      <w:suff w:val="space"/>
      <w:lvlText w:val="%1.%2.%3.%4.%5"/>
      <w:lvlJc w:val="left"/>
      <w:pPr>
        <w:ind w:left="0" w:firstLine="709"/>
      </w:pPr>
      <w:rPr>
        <w:rFonts w:ascii="Times New Roman" w:hAnsi="Times New Roman" w:hint="default"/>
        <w:b w:val="0"/>
        <w:i w:val="0"/>
        <w:sz w:val="24"/>
      </w:rPr>
    </w:lvl>
    <w:lvl w:ilvl="5">
      <w:start w:val="1"/>
      <w:numFmt w:val="none"/>
      <w:suff w:val="space"/>
      <w:lvlText w:val=""/>
      <w:lvlJc w:val="left"/>
      <w:pPr>
        <w:ind w:left="0" w:firstLine="709"/>
      </w:pPr>
      <w:rPr>
        <w:rFonts w:hint="default"/>
      </w:rPr>
    </w:lvl>
    <w:lvl w:ilvl="6">
      <w:start w:val="1"/>
      <w:numFmt w:val="none"/>
      <w:suff w:val="space"/>
      <w:lvlText w:val="%7"/>
      <w:lvlJc w:val="left"/>
      <w:pPr>
        <w:ind w:left="0" w:firstLine="709"/>
      </w:pPr>
      <w:rPr>
        <w:rFonts w:hint="default"/>
      </w:rPr>
    </w:lvl>
    <w:lvl w:ilvl="7">
      <w:start w:val="1"/>
      <w:numFmt w:val="none"/>
      <w:suff w:val="space"/>
      <w:lvlText w:val="%8"/>
      <w:lvlJc w:val="left"/>
      <w:pPr>
        <w:ind w:left="0" w:firstLine="709"/>
      </w:pPr>
      <w:rPr>
        <w:rFonts w:hint="default"/>
      </w:rPr>
    </w:lvl>
    <w:lvl w:ilvl="8">
      <w:start w:val="1"/>
      <w:numFmt w:val="none"/>
      <w:suff w:val="space"/>
      <w:lvlText w:val="%9"/>
      <w:lvlJc w:val="left"/>
      <w:pPr>
        <w:ind w:left="0" w:firstLine="709"/>
      </w:pPr>
      <w:rPr>
        <w:rFonts w:hint="default"/>
      </w:rPr>
    </w:lvl>
  </w:abstractNum>
  <w:abstractNum w:abstractNumId="11" w15:restartNumberingAfterBreak="0">
    <w:nsid w:val="5C450C75"/>
    <w:multiLevelType w:val="hybridMultilevel"/>
    <w:tmpl w:val="32487634"/>
    <w:lvl w:ilvl="0" w:tplc="0ADA97DA">
      <w:start w:val="1"/>
      <w:numFmt w:val="decimal"/>
      <w:pStyle w:val="--2"/>
      <w:suff w:val="space"/>
      <w:lvlText w:val="%1)"/>
      <w:lvlJc w:val="left"/>
      <w:pPr>
        <w:ind w:left="0" w:firstLine="482"/>
      </w:pPr>
      <w:rPr>
        <w:rFonts w:ascii="Times New Roman" w:hAnsi="Times New Roman" w:hint="default"/>
        <w:b w:val="0"/>
        <w:i w:val="0"/>
        <w:sz w:val="26"/>
      </w:r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12" w15:restartNumberingAfterBreak="0">
    <w:nsid w:val="62B57C6B"/>
    <w:multiLevelType w:val="multilevel"/>
    <w:tmpl w:val="9F809214"/>
    <w:lvl w:ilvl="0">
      <w:start w:val="1"/>
      <w:numFmt w:val="russianUpper"/>
      <w:lvlText w:val="%1"/>
      <w:lvlJc w:val="left"/>
      <w:pPr>
        <w:ind w:left="0" w:firstLine="709"/>
      </w:pPr>
      <w:rPr>
        <w:rFonts w:ascii="Times New Roman" w:hAnsi="Times New Roman" w:hint="default"/>
        <w:sz w:val="24"/>
      </w:rPr>
    </w:lvl>
    <w:lvl w:ilvl="1">
      <w:start w:val="1"/>
      <w:numFmt w:val="decimal"/>
      <w:pStyle w:val="12"/>
      <w:suff w:val="space"/>
      <w:lvlText w:val="%1.%2"/>
      <w:lvlJc w:val="left"/>
      <w:pPr>
        <w:ind w:left="0" w:firstLine="709"/>
      </w:pPr>
      <w:rPr>
        <w:rFonts w:ascii="Times New Roman" w:hAnsi="Times New Roman" w:hint="default"/>
        <w:sz w:val="24"/>
      </w:rPr>
    </w:lvl>
    <w:lvl w:ilvl="2">
      <w:start w:val="1"/>
      <w:numFmt w:val="decimal"/>
      <w:pStyle w:val="21"/>
      <w:suff w:val="space"/>
      <w:lvlText w:val="%1.%2.%3"/>
      <w:lvlJc w:val="left"/>
      <w:pPr>
        <w:ind w:left="0" w:firstLine="709"/>
      </w:pPr>
      <w:rPr>
        <w:rFonts w:ascii="Times New Roman" w:hAnsi="Times New Roman" w:hint="default"/>
        <w:sz w:val="24"/>
      </w:rPr>
    </w:lvl>
    <w:lvl w:ilvl="3">
      <w:start w:val="1"/>
      <w:numFmt w:val="none"/>
      <w:lvlText w:val=""/>
      <w:lvlJc w:val="left"/>
      <w:pPr>
        <w:ind w:left="0" w:firstLine="709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709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709"/>
      </w:pPr>
      <w:rPr>
        <w:rFonts w:hint="default"/>
      </w:rPr>
    </w:lvl>
    <w:lvl w:ilvl="6">
      <w:start w:val="1"/>
      <w:numFmt w:val="none"/>
      <w:lvlText w:val="%7"/>
      <w:lvlJc w:val="left"/>
      <w:pPr>
        <w:ind w:left="0" w:firstLine="709"/>
      </w:pPr>
      <w:rPr>
        <w:rFonts w:hint="default"/>
      </w:rPr>
    </w:lvl>
    <w:lvl w:ilvl="7">
      <w:start w:val="1"/>
      <w:numFmt w:val="none"/>
      <w:lvlText w:val="%8"/>
      <w:lvlJc w:val="left"/>
      <w:pPr>
        <w:ind w:left="0" w:firstLine="709"/>
      </w:pPr>
      <w:rPr>
        <w:rFonts w:hint="default"/>
      </w:rPr>
    </w:lvl>
    <w:lvl w:ilvl="8">
      <w:start w:val="1"/>
      <w:numFmt w:val="none"/>
      <w:lvlText w:val="%9"/>
      <w:lvlJc w:val="left"/>
      <w:pPr>
        <w:ind w:left="0" w:firstLine="709"/>
      </w:pPr>
      <w:rPr>
        <w:rFonts w:hint="default"/>
      </w:rPr>
    </w:lvl>
  </w:abstractNum>
  <w:abstractNum w:abstractNumId="13" w15:restartNumberingAfterBreak="0">
    <w:nsid w:val="63DE1028"/>
    <w:multiLevelType w:val="hybridMultilevel"/>
    <w:tmpl w:val="859AE042"/>
    <w:lvl w:ilvl="0" w:tplc="FABA5AD8">
      <w:start w:val="1"/>
      <w:numFmt w:val="bullet"/>
      <w:pStyle w:val="-10"/>
      <w:suff w:val="space"/>
      <w:lvlText w:val=""/>
      <w:lvlJc w:val="left"/>
      <w:pPr>
        <w:ind w:left="0" w:firstLine="709"/>
      </w:pPr>
      <w:rPr>
        <w:rFonts w:ascii="Symbol" w:eastAsia="MS Mincho" w:hAnsi="Symbol" w:cs="Times New Roman" w:hint="default"/>
        <w:sz w:val="24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7353141"/>
    <w:multiLevelType w:val="multilevel"/>
    <w:tmpl w:val="0450BAFC"/>
    <w:lvl w:ilvl="0">
      <w:start w:val="1"/>
      <w:numFmt w:val="decimal"/>
      <w:suff w:val="space"/>
      <w:lvlText w:val="%1"/>
      <w:lvlJc w:val="left"/>
      <w:pPr>
        <w:ind w:left="0" w:firstLine="709"/>
      </w:pPr>
      <w:rPr>
        <w:rFonts w:hint="default"/>
        <w:b/>
        <w:i w:val="0"/>
      </w:rPr>
    </w:lvl>
    <w:lvl w:ilvl="1">
      <w:start w:val="1"/>
      <w:numFmt w:val="decimal"/>
      <w:pStyle w:val="22"/>
      <w:suff w:val="space"/>
      <w:lvlText w:val="%1.%2"/>
      <w:lvlJc w:val="left"/>
      <w:pPr>
        <w:ind w:left="0" w:firstLine="709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sz w:val="26"/>
        <w:u w:val="none"/>
        <w:vertAlign w:val="baseline"/>
        <w:em w:val="none"/>
      </w:rPr>
    </w:lvl>
    <w:lvl w:ilvl="2">
      <w:start w:val="1"/>
      <w:numFmt w:val="decimal"/>
      <w:suff w:val="space"/>
      <w:lvlText w:val="%1.%2.%3"/>
      <w:lvlJc w:val="left"/>
      <w:pPr>
        <w:ind w:left="0" w:firstLine="709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sz w:val="26"/>
        <w:u w:val="none"/>
        <w:vertAlign w:val="baseline"/>
        <w:em w:val="none"/>
      </w:rPr>
    </w:lvl>
    <w:lvl w:ilvl="3">
      <w:start w:val="1"/>
      <w:numFmt w:val="decimal"/>
      <w:suff w:val="space"/>
      <w:lvlText w:val="%1.%2.%3.%4"/>
      <w:lvlJc w:val="left"/>
      <w:pPr>
        <w:ind w:left="0" w:firstLine="709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sz w:val="26"/>
        <w:u w:val="none"/>
        <w:vertAlign w:val="baseline"/>
        <w:em w:val="none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5" w15:restartNumberingAfterBreak="0">
    <w:nsid w:val="68F13BC2"/>
    <w:multiLevelType w:val="hybridMultilevel"/>
    <w:tmpl w:val="9A343050"/>
    <w:lvl w:ilvl="0" w:tplc="65EC8034">
      <w:start w:val="1"/>
      <w:numFmt w:val="decimal"/>
      <w:pStyle w:val="a4"/>
      <w:suff w:val="space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2D067C0"/>
    <w:multiLevelType w:val="hybridMultilevel"/>
    <w:tmpl w:val="9000B1D6"/>
    <w:lvl w:ilvl="0" w:tplc="D2B60B28">
      <w:start w:val="1"/>
      <w:numFmt w:val="bullet"/>
      <w:pStyle w:val="-3"/>
      <w:suff w:val="space"/>
      <w:lvlText w:val=""/>
      <w:lvlJc w:val="left"/>
      <w:pPr>
        <w:ind w:left="0" w:firstLine="1276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14"/>
  </w:num>
  <w:num w:numId="3">
    <w:abstractNumId w:val="7"/>
  </w:num>
  <w:num w:numId="4">
    <w:abstractNumId w:val="1"/>
  </w:num>
  <w:num w:numId="5">
    <w:abstractNumId w:val="8"/>
  </w:num>
  <w:num w:numId="6">
    <w:abstractNumId w:val="15"/>
  </w:num>
  <w:num w:numId="7">
    <w:abstractNumId w:val="3"/>
  </w:num>
  <w:num w:numId="8">
    <w:abstractNumId w:val="6"/>
  </w:num>
  <w:num w:numId="9">
    <w:abstractNumId w:val="4"/>
  </w:num>
  <w:num w:numId="10">
    <w:abstractNumId w:val="2"/>
  </w:num>
  <w:num w:numId="11">
    <w:abstractNumId w:val="5"/>
  </w:num>
  <w:num w:numId="12">
    <w:abstractNumId w:val="12"/>
  </w:num>
  <w:num w:numId="13">
    <w:abstractNumId w:val="9"/>
  </w:num>
  <w:num w:numId="14">
    <w:abstractNumId w:val="10"/>
  </w:num>
  <w:num w:numId="15">
    <w:abstractNumId w:val="11"/>
  </w:num>
  <w:num w:numId="16">
    <w:abstractNumId w:val="0"/>
  </w:num>
  <w:num w:numId="17">
    <w:abstractNumId w:val="13"/>
  </w:num>
  <w:num w:numId="18">
    <w:abstractNumId w:val="8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attachedTemplate r:id="rId1"/>
  <w:defaultTabStop w:val="708"/>
  <w:drawingGridHorizontalSpacing w:val="130"/>
  <w:displayHorizontalDrawingGridEvery w:val="2"/>
  <w:characterSpacingControl w:val="doNotCompress"/>
  <w:hdrShapeDefaults>
    <o:shapedefaults v:ext="edit" spidmax="2139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C31DE1"/>
    <w:rsid w:val="0003189B"/>
    <w:rsid w:val="000341A4"/>
    <w:rsid w:val="00034774"/>
    <w:rsid w:val="00037E67"/>
    <w:rsid w:val="000405FD"/>
    <w:rsid w:val="0004488D"/>
    <w:rsid w:val="0004695F"/>
    <w:rsid w:val="00047562"/>
    <w:rsid w:val="000504D8"/>
    <w:rsid w:val="000506BC"/>
    <w:rsid w:val="00053CA2"/>
    <w:rsid w:val="0005401D"/>
    <w:rsid w:val="00080E2D"/>
    <w:rsid w:val="000841CC"/>
    <w:rsid w:val="00093AED"/>
    <w:rsid w:val="0009507D"/>
    <w:rsid w:val="000960A7"/>
    <w:rsid w:val="000966EF"/>
    <w:rsid w:val="00097420"/>
    <w:rsid w:val="0009778C"/>
    <w:rsid w:val="000A1D1D"/>
    <w:rsid w:val="000A6C3F"/>
    <w:rsid w:val="000A6E7A"/>
    <w:rsid w:val="000B6371"/>
    <w:rsid w:val="000C1E03"/>
    <w:rsid w:val="000C28EC"/>
    <w:rsid w:val="000D4660"/>
    <w:rsid w:val="000D53DF"/>
    <w:rsid w:val="000D7012"/>
    <w:rsid w:val="000F1337"/>
    <w:rsid w:val="000F39CB"/>
    <w:rsid w:val="000F59AA"/>
    <w:rsid w:val="001047D3"/>
    <w:rsid w:val="001053F4"/>
    <w:rsid w:val="00107422"/>
    <w:rsid w:val="00132518"/>
    <w:rsid w:val="0013284F"/>
    <w:rsid w:val="00132856"/>
    <w:rsid w:val="00132A54"/>
    <w:rsid w:val="00136FBA"/>
    <w:rsid w:val="00141B24"/>
    <w:rsid w:val="00146FA1"/>
    <w:rsid w:val="00147EB6"/>
    <w:rsid w:val="00152616"/>
    <w:rsid w:val="00161D25"/>
    <w:rsid w:val="00165556"/>
    <w:rsid w:val="00171012"/>
    <w:rsid w:val="0017102B"/>
    <w:rsid w:val="0017600B"/>
    <w:rsid w:val="00176426"/>
    <w:rsid w:val="00177F43"/>
    <w:rsid w:val="001827AB"/>
    <w:rsid w:val="00184B2A"/>
    <w:rsid w:val="0019675D"/>
    <w:rsid w:val="001A2A80"/>
    <w:rsid w:val="001A3C4D"/>
    <w:rsid w:val="001A6E73"/>
    <w:rsid w:val="001B58B0"/>
    <w:rsid w:val="001B5EE8"/>
    <w:rsid w:val="001C6BDE"/>
    <w:rsid w:val="001D5E2C"/>
    <w:rsid w:val="001E6BAA"/>
    <w:rsid w:val="001E727B"/>
    <w:rsid w:val="001E74DA"/>
    <w:rsid w:val="001F0E13"/>
    <w:rsid w:val="001F1845"/>
    <w:rsid w:val="001F2930"/>
    <w:rsid w:val="001F3267"/>
    <w:rsid w:val="00204C44"/>
    <w:rsid w:val="00204F4E"/>
    <w:rsid w:val="002071E1"/>
    <w:rsid w:val="0020776D"/>
    <w:rsid w:val="002116D2"/>
    <w:rsid w:val="002169B0"/>
    <w:rsid w:val="0022593D"/>
    <w:rsid w:val="00227099"/>
    <w:rsid w:val="00231224"/>
    <w:rsid w:val="0023413F"/>
    <w:rsid w:val="00241629"/>
    <w:rsid w:val="0024174E"/>
    <w:rsid w:val="00247E87"/>
    <w:rsid w:val="002669B8"/>
    <w:rsid w:val="00267B6F"/>
    <w:rsid w:val="002748D6"/>
    <w:rsid w:val="00286119"/>
    <w:rsid w:val="00294463"/>
    <w:rsid w:val="002956BB"/>
    <w:rsid w:val="00297458"/>
    <w:rsid w:val="002A0756"/>
    <w:rsid w:val="002A4925"/>
    <w:rsid w:val="002B0151"/>
    <w:rsid w:val="002B7EB2"/>
    <w:rsid w:val="002C7826"/>
    <w:rsid w:val="002D0E49"/>
    <w:rsid w:val="002D1C71"/>
    <w:rsid w:val="002D3A7F"/>
    <w:rsid w:val="002D3F39"/>
    <w:rsid w:val="002F000D"/>
    <w:rsid w:val="002F1CBB"/>
    <w:rsid w:val="002F318A"/>
    <w:rsid w:val="002F5967"/>
    <w:rsid w:val="002F709B"/>
    <w:rsid w:val="00311FE7"/>
    <w:rsid w:val="0031627E"/>
    <w:rsid w:val="00323B5B"/>
    <w:rsid w:val="0032672F"/>
    <w:rsid w:val="00330F09"/>
    <w:rsid w:val="00332FF8"/>
    <w:rsid w:val="003348E2"/>
    <w:rsid w:val="00336DAD"/>
    <w:rsid w:val="00337771"/>
    <w:rsid w:val="00346029"/>
    <w:rsid w:val="00346087"/>
    <w:rsid w:val="003469A9"/>
    <w:rsid w:val="00346B5D"/>
    <w:rsid w:val="003526E8"/>
    <w:rsid w:val="00354D40"/>
    <w:rsid w:val="00354ED0"/>
    <w:rsid w:val="00357C2C"/>
    <w:rsid w:val="00364B0C"/>
    <w:rsid w:val="00367FC4"/>
    <w:rsid w:val="00370109"/>
    <w:rsid w:val="00370AEB"/>
    <w:rsid w:val="00374EBE"/>
    <w:rsid w:val="003803C8"/>
    <w:rsid w:val="003A5340"/>
    <w:rsid w:val="003B4CCC"/>
    <w:rsid w:val="003D62BD"/>
    <w:rsid w:val="003E0065"/>
    <w:rsid w:val="003E6555"/>
    <w:rsid w:val="003F2988"/>
    <w:rsid w:val="003F54C0"/>
    <w:rsid w:val="0040111F"/>
    <w:rsid w:val="004021B4"/>
    <w:rsid w:val="004120B6"/>
    <w:rsid w:val="0042701B"/>
    <w:rsid w:val="004321C8"/>
    <w:rsid w:val="0043469D"/>
    <w:rsid w:val="00445234"/>
    <w:rsid w:val="0044676A"/>
    <w:rsid w:val="0045048A"/>
    <w:rsid w:val="004505A5"/>
    <w:rsid w:val="00452602"/>
    <w:rsid w:val="00452A89"/>
    <w:rsid w:val="004533E4"/>
    <w:rsid w:val="00453B9A"/>
    <w:rsid w:val="004559BD"/>
    <w:rsid w:val="00456230"/>
    <w:rsid w:val="00457073"/>
    <w:rsid w:val="00463C57"/>
    <w:rsid w:val="00470AA2"/>
    <w:rsid w:val="0047135B"/>
    <w:rsid w:val="00472129"/>
    <w:rsid w:val="0049259D"/>
    <w:rsid w:val="00493517"/>
    <w:rsid w:val="00493D88"/>
    <w:rsid w:val="00496E7F"/>
    <w:rsid w:val="004A0509"/>
    <w:rsid w:val="004A4182"/>
    <w:rsid w:val="004A7B47"/>
    <w:rsid w:val="004B1035"/>
    <w:rsid w:val="004B6935"/>
    <w:rsid w:val="004C207E"/>
    <w:rsid w:val="004D7D14"/>
    <w:rsid w:val="004E094D"/>
    <w:rsid w:val="004E383C"/>
    <w:rsid w:val="004E4CCD"/>
    <w:rsid w:val="004F3A2A"/>
    <w:rsid w:val="004F6049"/>
    <w:rsid w:val="004F6B29"/>
    <w:rsid w:val="00506197"/>
    <w:rsid w:val="0051056F"/>
    <w:rsid w:val="00511DE9"/>
    <w:rsid w:val="00512562"/>
    <w:rsid w:val="00515720"/>
    <w:rsid w:val="0052190D"/>
    <w:rsid w:val="00530C02"/>
    <w:rsid w:val="00534097"/>
    <w:rsid w:val="005360DB"/>
    <w:rsid w:val="005435ED"/>
    <w:rsid w:val="005447CF"/>
    <w:rsid w:val="00544B5F"/>
    <w:rsid w:val="00553BB1"/>
    <w:rsid w:val="00554CA8"/>
    <w:rsid w:val="00557234"/>
    <w:rsid w:val="00561253"/>
    <w:rsid w:val="00563AE5"/>
    <w:rsid w:val="00564F15"/>
    <w:rsid w:val="005706BC"/>
    <w:rsid w:val="0057581E"/>
    <w:rsid w:val="00576712"/>
    <w:rsid w:val="005835C2"/>
    <w:rsid w:val="00585EE5"/>
    <w:rsid w:val="005867A2"/>
    <w:rsid w:val="00593FF5"/>
    <w:rsid w:val="00594341"/>
    <w:rsid w:val="005958FE"/>
    <w:rsid w:val="00596F76"/>
    <w:rsid w:val="005A2A4D"/>
    <w:rsid w:val="005A5168"/>
    <w:rsid w:val="005B2E12"/>
    <w:rsid w:val="005B3310"/>
    <w:rsid w:val="005B4B8F"/>
    <w:rsid w:val="005C0BD2"/>
    <w:rsid w:val="005C311E"/>
    <w:rsid w:val="005C7189"/>
    <w:rsid w:val="005D5F46"/>
    <w:rsid w:val="005E078D"/>
    <w:rsid w:val="005E153B"/>
    <w:rsid w:val="005E322F"/>
    <w:rsid w:val="005E3FA1"/>
    <w:rsid w:val="005E6C30"/>
    <w:rsid w:val="0060389C"/>
    <w:rsid w:val="006136E2"/>
    <w:rsid w:val="0061424F"/>
    <w:rsid w:val="006145B0"/>
    <w:rsid w:val="006156F5"/>
    <w:rsid w:val="00620222"/>
    <w:rsid w:val="00624624"/>
    <w:rsid w:val="00627107"/>
    <w:rsid w:val="00633271"/>
    <w:rsid w:val="0063539D"/>
    <w:rsid w:val="00635495"/>
    <w:rsid w:val="006364E3"/>
    <w:rsid w:val="00637043"/>
    <w:rsid w:val="0064047C"/>
    <w:rsid w:val="00642338"/>
    <w:rsid w:val="006439D9"/>
    <w:rsid w:val="00654B40"/>
    <w:rsid w:val="00655CB2"/>
    <w:rsid w:val="006625CA"/>
    <w:rsid w:val="006643BE"/>
    <w:rsid w:val="006645C5"/>
    <w:rsid w:val="00670682"/>
    <w:rsid w:val="00673F0F"/>
    <w:rsid w:val="00674388"/>
    <w:rsid w:val="006775AB"/>
    <w:rsid w:val="00684770"/>
    <w:rsid w:val="00687569"/>
    <w:rsid w:val="00692E6B"/>
    <w:rsid w:val="006A1167"/>
    <w:rsid w:val="006A308E"/>
    <w:rsid w:val="006A5175"/>
    <w:rsid w:val="006A55C8"/>
    <w:rsid w:val="006A709F"/>
    <w:rsid w:val="006B0B0E"/>
    <w:rsid w:val="006B1CA8"/>
    <w:rsid w:val="006C0849"/>
    <w:rsid w:val="006C270D"/>
    <w:rsid w:val="006C359B"/>
    <w:rsid w:val="006C3778"/>
    <w:rsid w:val="006D14E5"/>
    <w:rsid w:val="006D5D75"/>
    <w:rsid w:val="006D6010"/>
    <w:rsid w:val="006E43DA"/>
    <w:rsid w:val="006E4AFA"/>
    <w:rsid w:val="006F0442"/>
    <w:rsid w:val="006F3732"/>
    <w:rsid w:val="006F4C9A"/>
    <w:rsid w:val="0070491A"/>
    <w:rsid w:val="00705037"/>
    <w:rsid w:val="0071053A"/>
    <w:rsid w:val="0072051D"/>
    <w:rsid w:val="007210A8"/>
    <w:rsid w:val="00723C55"/>
    <w:rsid w:val="007327B2"/>
    <w:rsid w:val="00741FE3"/>
    <w:rsid w:val="007434BF"/>
    <w:rsid w:val="00746558"/>
    <w:rsid w:val="00754389"/>
    <w:rsid w:val="00764B67"/>
    <w:rsid w:val="007671C1"/>
    <w:rsid w:val="00774BC4"/>
    <w:rsid w:val="00776F46"/>
    <w:rsid w:val="00780E3F"/>
    <w:rsid w:val="00787134"/>
    <w:rsid w:val="00787608"/>
    <w:rsid w:val="007942B7"/>
    <w:rsid w:val="00794588"/>
    <w:rsid w:val="0079539B"/>
    <w:rsid w:val="007959AD"/>
    <w:rsid w:val="007A06EB"/>
    <w:rsid w:val="007B1C1A"/>
    <w:rsid w:val="007B4D16"/>
    <w:rsid w:val="007B61A5"/>
    <w:rsid w:val="007C68AD"/>
    <w:rsid w:val="007C7482"/>
    <w:rsid w:val="007D1DCB"/>
    <w:rsid w:val="007D246E"/>
    <w:rsid w:val="007D59B3"/>
    <w:rsid w:val="007E19A2"/>
    <w:rsid w:val="007E4A05"/>
    <w:rsid w:val="007E72CE"/>
    <w:rsid w:val="007E7957"/>
    <w:rsid w:val="00803586"/>
    <w:rsid w:val="008055DC"/>
    <w:rsid w:val="008141CE"/>
    <w:rsid w:val="00814CE1"/>
    <w:rsid w:val="00825111"/>
    <w:rsid w:val="00831A86"/>
    <w:rsid w:val="0084289A"/>
    <w:rsid w:val="008445E4"/>
    <w:rsid w:val="00852B3C"/>
    <w:rsid w:val="008575BA"/>
    <w:rsid w:val="00863E78"/>
    <w:rsid w:val="00866924"/>
    <w:rsid w:val="008704F0"/>
    <w:rsid w:val="0087614F"/>
    <w:rsid w:val="008800B6"/>
    <w:rsid w:val="00882725"/>
    <w:rsid w:val="00892176"/>
    <w:rsid w:val="0089455F"/>
    <w:rsid w:val="008B623A"/>
    <w:rsid w:val="008C1C92"/>
    <w:rsid w:val="008C29B2"/>
    <w:rsid w:val="008D0818"/>
    <w:rsid w:val="008D1F75"/>
    <w:rsid w:val="008D45D9"/>
    <w:rsid w:val="008E23CD"/>
    <w:rsid w:val="008F0BDC"/>
    <w:rsid w:val="008F4DD2"/>
    <w:rsid w:val="00901449"/>
    <w:rsid w:val="00906781"/>
    <w:rsid w:val="00922781"/>
    <w:rsid w:val="00924A80"/>
    <w:rsid w:val="00926649"/>
    <w:rsid w:val="009323DA"/>
    <w:rsid w:val="00932F1E"/>
    <w:rsid w:val="0094149E"/>
    <w:rsid w:val="00947AA3"/>
    <w:rsid w:val="00951E40"/>
    <w:rsid w:val="009544F8"/>
    <w:rsid w:val="009574A1"/>
    <w:rsid w:val="00963E0F"/>
    <w:rsid w:val="00963FB6"/>
    <w:rsid w:val="00967351"/>
    <w:rsid w:val="00971AD5"/>
    <w:rsid w:val="00971FF5"/>
    <w:rsid w:val="009722D9"/>
    <w:rsid w:val="00974607"/>
    <w:rsid w:val="009761F7"/>
    <w:rsid w:val="00990A49"/>
    <w:rsid w:val="009A0053"/>
    <w:rsid w:val="009B3603"/>
    <w:rsid w:val="009B6E97"/>
    <w:rsid w:val="009C2FA7"/>
    <w:rsid w:val="009C64D1"/>
    <w:rsid w:val="009E44AA"/>
    <w:rsid w:val="009E5E81"/>
    <w:rsid w:val="009F1A43"/>
    <w:rsid w:val="009F4220"/>
    <w:rsid w:val="009F6AFA"/>
    <w:rsid w:val="009F7E7D"/>
    <w:rsid w:val="00A00803"/>
    <w:rsid w:val="00A03D3B"/>
    <w:rsid w:val="00A13651"/>
    <w:rsid w:val="00A15437"/>
    <w:rsid w:val="00A17446"/>
    <w:rsid w:val="00A24BD3"/>
    <w:rsid w:val="00A26540"/>
    <w:rsid w:val="00A30BBC"/>
    <w:rsid w:val="00A31A65"/>
    <w:rsid w:val="00A459F0"/>
    <w:rsid w:val="00A46E46"/>
    <w:rsid w:val="00A471C2"/>
    <w:rsid w:val="00A605E8"/>
    <w:rsid w:val="00A63A8D"/>
    <w:rsid w:val="00A754C6"/>
    <w:rsid w:val="00A77557"/>
    <w:rsid w:val="00A83535"/>
    <w:rsid w:val="00A866A9"/>
    <w:rsid w:val="00A937DD"/>
    <w:rsid w:val="00AA2296"/>
    <w:rsid w:val="00AB28E7"/>
    <w:rsid w:val="00AB2F9B"/>
    <w:rsid w:val="00AD5CF5"/>
    <w:rsid w:val="00AD689B"/>
    <w:rsid w:val="00AD7F95"/>
    <w:rsid w:val="00AF1592"/>
    <w:rsid w:val="00AF3735"/>
    <w:rsid w:val="00B01E3E"/>
    <w:rsid w:val="00B0265F"/>
    <w:rsid w:val="00B05DDF"/>
    <w:rsid w:val="00B06CEB"/>
    <w:rsid w:val="00B07720"/>
    <w:rsid w:val="00B07AB2"/>
    <w:rsid w:val="00B1047C"/>
    <w:rsid w:val="00B123A4"/>
    <w:rsid w:val="00B20996"/>
    <w:rsid w:val="00B35027"/>
    <w:rsid w:val="00B423F1"/>
    <w:rsid w:val="00B42E2A"/>
    <w:rsid w:val="00B60C82"/>
    <w:rsid w:val="00B65E14"/>
    <w:rsid w:val="00B71035"/>
    <w:rsid w:val="00B724B2"/>
    <w:rsid w:val="00B73382"/>
    <w:rsid w:val="00B75203"/>
    <w:rsid w:val="00B8053F"/>
    <w:rsid w:val="00B84448"/>
    <w:rsid w:val="00B90520"/>
    <w:rsid w:val="00B9686E"/>
    <w:rsid w:val="00BA1594"/>
    <w:rsid w:val="00BB4936"/>
    <w:rsid w:val="00BB761C"/>
    <w:rsid w:val="00BC1344"/>
    <w:rsid w:val="00BC26C8"/>
    <w:rsid w:val="00BD12E3"/>
    <w:rsid w:val="00BD3953"/>
    <w:rsid w:val="00BD53E2"/>
    <w:rsid w:val="00BE1BBE"/>
    <w:rsid w:val="00BE7F29"/>
    <w:rsid w:val="00BF1510"/>
    <w:rsid w:val="00BF72BF"/>
    <w:rsid w:val="00BF7961"/>
    <w:rsid w:val="00C03B6F"/>
    <w:rsid w:val="00C05FFD"/>
    <w:rsid w:val="00C12B5A"/>
    <w:rsid w:val="00C238F0"/>
    <w:rsid w:val="00C24A20"/>
    <w:rsid w:val="00C31DE1"/>
    <w:rsid w:val="00C37CC4"/>
    <w:rsid w:val="00C4425E"/>
    <w:rsid w:val="00C50FC8"/>
    <w:rsid w:val="00C63CC0"/>
    <w:rsid w:val="00C63CC6"/>
    <w:rsid w:val="00C6692A"/>
    <w:rsid w:val="00C67ACA"/>
    <w:rsid w:val="00C70800"/>
    <w:rsid w:val="00C76A52"/>
    <w:rsid w:val="00C830A6"/>
    <w:rsid w:val="00C8380B"/>
    <w:rsid w:val="00C84BA9"/>
    <w:rsid w:val="00C87AB5"/>
    <w:rsid w:val="00C91DC9"/>
    <w:rsid w:val="00C96BEE"/>
    <w:rsid w:val="00CA1E39"/>
    <w:rsid w:val="00CA69F0"/>
    <w:rsid w:val="00CC331F"/>
    <w:rsid w:val="00CC344D"/>
    <w:rsid w:val="00CE12DB"/>
    <w:rsid w:val="00CE1926"/>
    <w:rsid w:val="00CE37CC"/>
    <w:rsid w:val="00CE6B48"/>
    <w:rsid w:val="00CF7244"/>
    <w:rsid w:val="00D06C44"/>
    <w:rsid w:val="00D13D75"/>
    <w:rsid w:val="00D15478"/>
    <w:rsid w:val="00D17D13"/>
    <w:rsid w:val="00D31C75"/>
    <w:rsid w:val="00D4714F"/>
    <w:rsid w:val="00D510D1"/>
    <w:rsid w:val="00D521B4"/>
    <w:rsid w:val="00D61886"/>
    <w:rsid w:val="00D640CF"/>
    <w:rsid w:val="00D64CBF"/>
    <w:rsid w:val="00D71B9D"/>
    <w:rsid w:val="00D77B3B"/>
    <w:rsid w:val="00D82706"/>
    <w:rsid w:val="00D90630"/>
    <w:rsid w:val="00D908B7"/>
    <w:rsid w:val="00D92F64"/>
    <w:rsid w:val="00DB12B3"/>
    <w:rsid w:val="00DB3E17"/>
    <w:rsid w:val="00DB48AB"/>
    <w:rsid w:val="00DB4F3A"/>
    <w:rsid w:val="00DB5DC1"/>
    <w:rsid w:val="00DD1808"/>
    <w:rsid w:val="00DD773E"/>
    <w:rsid w:val="00DE3285"/>
    <w:rsid w:val="00DE4066"/>
    <w:rsid w:val="00DE5B85"/>
    <w:rsid w:val="00DF536F"/>
    <w:rsid w:val="00DF71C3"/>
    <w:rsid w:val="00E011E9"/>
    <w:rsid w:val="00E01228"/>
    <w:rsid w:val="00E0392F"/>
    <w:rsid w:val="00E078CF"/>
    <w:rsid w:val="00E12389"/>
    <w:rsid w:val="00E43A97"/>
    <w:rsid w:val="00E5230F"/>
    <w:rsid w:val="00E5515B"/>
    <w:rsid w:val="00E554DA"/>
    <w:rsid w:val="00E61CDB"/>
    <w:rsid w:val="00E66FFA"/>
    <w:rsid w:val="00E676AA"/>
    <w:rsid w:val="00E85CB1"/>
    <w:rsid w:val="00E96509"/>
    <w:rsid w:val="00E977D2"/>
    <w:rsid w:val="00EA0FCF"/>
    <w:rsid w:val="00EA1B3D"/>
    <w:rsid w:val="00EA2449"/>
    <w:rsid w:val="00EA31AF"/>
    <w:rsid w:val="00EA4087"/>
    <w:rsid w:val="00EA4850"/>
    <w:rsid w:val="00EC1BD1"/>
    <w:rsid w:val="00EC62EB"/>
    <w:rsid w:val="00ED1B42"/>
    <w:rsid w:val="00ED2667"/>
    <w:rsid w:val="00ED3653"/>
    <w:rsid w:val="00ED45CC"/>
    <w:rsid w:val="00ED562B"/>
    <w:rsid w:val="00ED5FA0"/>
    <w:rsid w:val="00EE1944"/>
    <w:rsid w:val="00EE5111"/>
    <w:rsid w:val="00EE536F"/>
    <w:rsid w:val="00F041F4"/>
    <w:rsid w:val="00F06EAC"/>
    <w:rsid w:val="00F1265C"/>
    <w:rsid w:val="00F12FD3"/>
    <w:rsid w:val="00F17BB4"/>
    <w:rsid w:val="00F22EAC"/>
    <w:rsid w:val="00F237E8"/>
    <w:rsid w:val="00F2542C"/>
    <w:rsid w:val="00F26D5F"/>
    <w:rsid w:val="00F40232"/>
    <w:rsid w:val="00F425CF"/>
    <w:rsid w:val="00F43E1C"/>
    <w:rsid w:val="00F470F7"/>
    <w:rsid w:val="00F47464"/>
    <w:rsid w:val="00F53BCC"/>
    <w:rsid w:val="00F60519"/>
    <w:rsid w:val="00F646A8"/>
    <w:rsid w:val="00F654E7"/>
    <w:rsid w:val="00F662E3"/>
    <w:rsid w:val="00F71B31"/>
    <w:rsid w:val="00F72341"/>
    <w:rsid w:val="00F83288"/>
    <w:rsid w:val="00F850F6"/>
    <w:rsid w:val="00F85C95"/>
    <w:rsid w:val="00F867CB"/>
    <w:rsid w:val="00F9024D"/>
    <w:rsid w:val="00F91169"/>
    <w:rsid w:val="00F935C7"/>
    <w:rsid w:val="00F94087"/>
    <w:rsid w:val="00F942E2"/>
    <w:rsid w:val="00FA0E47"/>
    <w:rsid w:val="00FA12D1"/>
    <w:rsid w:val="00FA3205"/>
    <w:rsid w:val="00FB0CB5"/>
    <w:rsid w:val="00FC2BAC"/>
    <w:rsid w:val="00FC5007"/>
    <w:rsid w:val="00FC5B57"/>
    <w:rsid w:val="00FD183B"/>
    <w:rsid w:val="00FD2C1C"/>
    <w:rsid w:val="00FD3568"/>
    <w:rsid w:val="00FF3332"/>
    <w:rsid w:val="00FF4DB9"/>
    <w:rsid w:val="00FF5C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39"/>
    <o:shapelayout v:ext="edit">
      <o:idmap v:ext="edit" data="1"/>
    </o:shapelayout>
  </w:shapeDefaults>
  <w:decimalSymbol w:val=","/>
  <w:listSeparator w:val=";"/>
  <w15:docId w15:val="{5CB45EE9-48C5-432F-BBDD-D7E8FF8B06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 w:qFormat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5">
    <w:name w:val="Normal"/>
    <w:qFormat/>
    <w:rsid w:val="00596F76"/>
    <w:pPr>
      <w:spacing w:line="360" w:lineRule="auto"/>
      <w:ind w:firstLine="709"/>
    </w:pPr>
    <w:rPr>
      <w:sz w:val="26"/>
      <w:szCs w:val="24"/>
      <w:lang w:eastAsia="en-US" w:bidi="en-US"/>
    </w:rPr>
  </w:style>
  <w:style w:type="paragraph" w:styleId="13">
    <w:name w:val="heading 1"/>
    <w:basedOn w:val="a5"/>
    <w:next w:val="a5"/>
    <w:link w:val="14"/>
    <w:uiPriority w:val="9"/>
    <w:qFormat/>
    <w:rsid w:val="00596F76"/>
    <w:pPr>
      <w:keepNext/>
      <w:pageBreakBefore/>
      <w:spacing w:after="360" w:line="240" w:lineRule="auto"/>
      <w:ind w:firstLine="0"/>
      <w:jc w:val="center"/>
      <w:outlineLvl w:val="0"/>
    </w:pPr>
    <w:rPr>
      <w:rFonts w:eastAsiaTheme="majorEastAsia" w:cstheme="majorBidi"/>
      <w:b/>
      <w:bCs/>
      <w:sz w:val="28"/>
      <w:szCs w:val="32"/>
    </w:rPr>
  </w:style>
  <w:style w:type="paragraph" w:styleId="23">
    <w:name w:val="heading 2"/>
    <w:basedOn w:val="a5"/>
    <w:next w:val="a5"/>
    <w:link w:val="24"/>
    <w:uiPriority w:val="9"/>
    <w:semiHidden/>
    <w:unhideWhenUsed/>
    <w:rsid w:val="00F60519"/>
    <w:pPr>
      <w:keepNext/>
      <w:keepLines/>
      <w:spacing w:before="240" w:after="240"/>
      <w:outlineLvl w:val="1"/>
    </w:pPr>
    <w:rPr>
      <w:rFonts w:eastAsiaTheme="majorEastAsia" w:cstheme="majorBidi"/>
      <w:bCs/>
      <w:szCs w:val="26"/>
    </w:rPr>
  </w:style>
  <w:style w:type="paragraph" w:styleId="31">
    <w:name w:val="heading 3"/>
    <w:basedOn w:val="a5"/>
    <w:next w:val="a5"/>
    <w:link w:val="32"/>
    <w:uiPriority w:val="9"/>
    <w:semiHidden/>
    <w:unhideWhenUsed/>
    <w:rsid w:val="00247E87"/>
    <w:pPr>
      <w:keepNext/>
      <w:spacing w:before="240" w:after="60"/>
      <w:outlineLvl w:val="2"/>
    </w:pPr>
    <w:rPr>
      <w:b/>
      <w:bCs/>
      <w:szCs w:val="26"/>
    </w:rPr>
  </w:style>
  <w:style w:type="paragraph" w:styleId="41">
    <w:name w:val="heading 4"/>
    <w:basedOn w:val="a5"/>
    <w:next w:val="a5"/>
    <w:link w:val="42"/>
    <w:uiPriority w:val="9"/>
    <w:semiHidden/>
    <w:unhideWhenUsed/>
    <w:rsid w:val="00247E87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5"/>
    <w:next w:val="a5"/>
    <w:link w:val="50"/>
    <w:uiPriority w:val="9"/>
    <w:semiHidden/>
    <w:unhideWhenUsed/>
    <w:rsid w:val="00247E87"/>
    <w:pPr>
      <w:spacing w:before="240" w:after="60"/>
      <w:outlineLvl w:val="4"/>
    </w:pPr>
    <w:rPr>
      <w:b/>
      <w:bCs/>
      <w:i/>
      <w:iCs/>
      <w:szCs w:val="26"/>
    </w:rPr>
  </w:style>
  <w:style w:type="paragraph" w:styleId="6">
    <w:name w:val="heading 6"/>
    <w:basedOn w:val="a5"/>
    <w:next w:val="a5"/>
    <w:link w:val="60"/>
    <w:uiPriority w:val="9"/>
    <w:semiHidden/>
    <w:unhideWhenUsed/>
    <w:rsid w:val="00247E87"/>
    <w:p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5"/>
    <w:next w:val="a5"/>
    <w:link w:val="70"/>
    <w:uiPriority w:val="9"/>
    <w:semiHidden/>
    <w:unhideWhenUsed/>
    <w:rsid w:val="00247E87"/>
    <w:pPr>
      <w:spacing w:before="240" w:after="60"/>
      <w:outlineLvl w:val="6"/>
    </w:pPr>
  </w:style>
  <w:style w:type="paragraph" w:styleId="8">
    <w:name w:val="heading 8"/>
    <w:basedOn w:val="a5"/>
    <w:next w:val="a5"/>
    <w:link w:val="80"/>
    <w:uiPriority w:val="9"/>
    <w:semiHidden/>
    <w:unhideWhenUsed/>
    <w:rsid w:val="00247E87"/>
    <w:pPr>
      <w:spacing w:before="240" w:after="60"/>
      <w:outlineLvl w:val="7"/>
    </w:pPr>
    <w:rPr>
      <w:i/>
      <w:iCs/>
    </w:rPr>
  </w:style>
  <w:style w:type="paragraph" w:styleId="9">
    <w:name w:val="heading 9"/>
    <w:basedOn w:val="a5"/>
    <w:next w:val="a5"/>
    <w:link w:val="90"/>
    <w:uiPriority w:val="9"/>
    <w:semiHidden/>
    <w:unhideWhenUsed/>
    <w:rsid w:val="00247E87"/>
    <w:pPr>
      <w:spacing w:before="240" w:after="60"/>
      <w:outlineLvl w:val="8"/>
    </w:pPr>
    <w:rPr>
      <w:sz w:val="22"/>
      <w:szCs w:val="22"/>
    </w:rPr>
  </w:style>
  <w:style w:type="character" w:default="1" w:styleId="a6">
    <w:name w:val="Default Paragraph Font"/>
    <w:uiPriority w:val="1"/>
    <w:semiHidden/>
    <w:unhideWhenUsed/>
  </w:style>
  <w:style w:type="table" w:default="1" w:styleId="a7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8">
    <w:name w:val="No List"/>
    <w:uiPriority w:val="99"/>
    <w:semiHidden/>
    <w:unhideWhenUsed/>
  </w:style>
  <w:style w:type="character" w:customStyle="1" w:styleId="14">
    <w:name w:val="Заголовок 1 Знак"/>
    <w:basedOn w:val="a6"/>
    <w:link w:val="13"/>
    <w:uiPriority w:val="9"/>
    <w:rsid w:val="00596F76"/>
    <w:rPr>
      <w:rFonts w:eastAsiaTheme="majorEastAsia" w:cstheme="majorBidi"/>
      <w:b/>
      <w:bCs/>
      <w:sz w:val="28"/>
      <w:szCs w:val="32"/>
      <w:lang w:eastAsia="en-US" w:bidi="en-US"/>
    </w:rPr>
  </w:style>
  <w:style w:type="character" w:customStyle="1" w:styleId="24">
    <w:name w:val="Заголовок 2 Знак"/>
    <w:basedOn w:val="a6"/>
    <w:link w:val="23"/>
    <w:uiPriority w:val="9"/>
    <w:semiHidden/>
    <w:rsid w:val="00F60519"/>
    <w:rPr>
      <w:rFonts w:eastAsiaTheme="majorEastAsia" w:cstheme="majorBidi"/>
      <w:bCs/>
      <w:sz w:val="26"/>
      <w:szCs w:val="26"/>
      <w:lang w:eastAsia="en-US" w:bidi="en-US"/>
    </w:rPr>
  </w:style>
  <w:style w:type="character" w:customStyle="1" w:styleId="32">
    <w:name w:val="Заголовок 3 Знак"/>
    <w:basedOn w:val="a6"/>
    <w:link w:val="31"/>
    <w:uiPriority w:val="9"/>
    <w:semiHidden/>
    <w:rsid w:val="00247E87"/>
    <w:rPr>
      <w:rFonts w:ascii="Times New Roman" w:eastAsia="Times New Roman" w:hAnsi="Times New Roman"/>
      <w:b/>
      <w:bCs/>
      <w:sz w:val="26"/>
      <w:szCs w:val="26"/>
    </w:rPr>
  </w:style>
  <w:style w:type="character" w:customStyle="1" w:styleId="42">
    <w:name w:val="Заголовок 4 Знак"/>
    <w:basedOn w:val="a6"/>
    <w:link w:val="41"/>
    <w:uiPriority w:val="9"/>
    <w:rsid w:val="00247E87"/>
    <w:rPr>
      <w:b/>
      <w:bCs/>
      <w:sz w:val="28"/>
      <w:szCs w:val="28"/>
    </w:rPr>
  </w:style>
  <w:style w:type="character" w:customStyle="1" w:styleId="50">
    <w:name w:val="Заголовок 5 Знак"/>
    <w:basedOn w:val="a6"/>
    <w:link w:val="5"/>
    <w:uiPriority w:val="9"/>
    <w:semiHidden/>
    <w:rsid w:val="00247E87"/>
    <w:rPr>
      <w:b/>
      <w:bCs/>
      <w:i/>
      <w:iCs/>
      <w:sz w:val="26"/>
      <w:szCs w:val="26"/>
    </w:rPr>
  </w:style>
  <w:style w:type="character" w:customStyle="1" w:styleId="60">
    <w:name w:val="Заголовок 6 Знак"/>
    <w:basedOn w:val="a6"/>
    <w:link w:val="6"/>
    <w:uiPriority w:val="9"/>
    <w:semiHidden/>
    <w:rsid w:val="00247E87"/>
    <w:rPr>
      <w:b/>
      <w:bCs/>
    </w:rPr>
  </w:style>
  <w:style w:type="character" w:customStyle="1" w:styleId="70">
    <w:name w:val="Заголовок 7 Знак"/>
    <w:basedOn w:val="a6"/>
    <w:link w:val="7"/>
    <w:uiPriority w:val="9"/>
    <w:semiHidden/>
    <w:rsid w:val="00247E87"/>
    <w:rPr>
      <w:sz w:val="24"/>
      <w:szCs w:val="24"/>
    </w:rPr>
  </w:style>
  <w:style w:type="character" w:customStyle="1" w:styleId="80">
    <w:name w:val="Заголовок 8 Знак"/>
    <w:basedOn w:val="a6"/>
    <w:link w:val="8"/>
    <w:uiPriority w:val="9"/>
    <w:semiHidden/>
    <w:rsid w:val="00247E87"/>
    <w:rPr>
      <w:i/>
      <w:iCs/>
      <w:sz w:val="24"/>
      <w:szCs w:val="24"/>
    </w:rPr>
  </w:style>
  <w:style w:type="character" w:customStyle="1" w:styleId="90">
    <w:name w:val="Заголовок 9 Знак"/>
    <w:basedOn w:val="a6"/>
    <w:link w:val="9"/>
    <w:uiPriority w:val="9"/>
    <w:semiHidden/>
    <w:rsid w:val="00247E87"/>
    <w:rPr>
      <w:rFonts w:ascii="Times New Roman" w:eastAsia="Times New Roman" w:hAnsi="Times New Roman"/>
    </w:rPr>
  </w:style>
  <w:style w:type="paragraph" w:styleId="a9">
    <w:name w:val="Title"/>
    <w:basedOn w:val="a5"/>
    <w:next w:val="a5"/>
    <w:link w:val="aa"/>
    <w:qFormat/>
    <w:rsid w:val="00596F76"/>
    <w:pPr>
      <w:keepNext/>
      <w:pageBreakBefore/>
      <w:spacing w:line="480" w:lineRule="auto"/>
      <w:ind w:firstLine="0"/>
      <w:jc w:val="center"/>
    </w:pPr>
    <w:rPr>
      <w:rFonts w:eastAsiaTheme="majorEastAsia" w:cstheme="majorBidi"/>
      <w:b/>
      <w:sz w:val="28"/>
      <w:szCs w:val="20"/>
      <w:lang w:eastAsia="ru-RU" w:bidi="ar-SA"/>
    </w:rPr>
  </w:style>
  <w:style w:type="character" w:customStyle="1" w:styleId="aa">
    <w:name w:val="Название Знак"/>
    <w:basedOn w:val="a6"/>
    <w:link w:val="a9"/>
    <w:rsid w:val="00596F76"/>
    <w:rPr>
      <w:rFonts w:eastAsiaTheme="majorEastAsia" w:cstheme="majorBidi"/>
      <w:b/>
      <w:sz w:val="28"/>
    </w:rPr>
  </w:style>
  <w:style w:type="character" w:styleId="ab">
    <w:name w:val="Strong"/>
    <w:basedOn w:val="a6"/>
    <w:uiPriority w:val="22"/>
    <w:rsid w:val="00247E87"/>
    <w:rPr>
      <w:b/>
      <w:bCs/>
    </w:rPr>
  </w:style>
  <w:style w:type="character" w:styleId="ac">
    <w:name w:val="Emphasis"/>
    <w:basedOn w:val="a6"/>
    <w:uiPriority w:val="20"/>
    <w:rsid w:val="00247E87"/>
    <w:rPr>
      <w:rFonts w:ascii="Times New Roman" w:hAnsi="Times New Roman"/>
      <w:b/>
      <w:i/>
      <w:iCs/>
    </w:rPr>
  </w:style>
  <w:style w:type="paragraph" w:styleId="ad">
    <w:name w:val="No Spacing"/>
    <w:basedOn w:val="a5"/>
    <w:link w:val="ae"/>
    <w:uiPriority w:val="1"/>
    <w:rsid w:val="00620222"/>
    <w:rPr>
      <w:szCs w:val="32"/>
      <w:lang w:eastAsia="ru-RU" w:bidi="ar-SA"/>
    </w:rPr>
  </w:style>
  <w:style w:type="character" w:customStyle="1" w:styleId="ae">
    <w:name w:val="Без интервала Знак"/>
    <w:basedOn w:val="a6"/>
    <w:link w:val="ad"/>
    <w:uiPriority w:val="1"/>
    <w:rsid w:val="00BD12E3"/>
    <w:rPr>
      <w:rFonts w:ascii="Times New Roman" w:hAnsi="Times New Roman"/>
      <w:sz w:val="26"/>
      <w:szCs w:val="32"/>
    </w:rPr>
  </w:style>
  <w:style w:type="paragraph" w:styleId="af">
    <w:name w:val="List Paragraph"/>
    <w:basedOn w:val="a5"/>
    <w:uiPriority w:val="34"/>
    <w:rsid w:val="00247E87"/>
    <w:pPr>
      <w:ind w:left="720"/>
      <w:contextualSpacing/>
    </w:pPr>
  </w:style>
  <w:style w:type="paragraph" w:styleId="25">
    <w:name w:val="Quote"/>
    <w:basedOn w:val="a5"/>
    <w:next w:val="a5"/>
    <w:link w:val="26"/>
    <w:uiPriority w:val="29"/>
    <w:rsid w:val="00247E87"/>
    <w:rPr>
      <w:i/>
    </w:rPr>
  </w:style>
  <w:style w:type="character" w:customStyle="1" w:styleId="26">
    <w:name w:val="Цитата 2 Знак"/>
    <w:basedOn w:val="a6"/>
    <w:link w:val="25"/>
    <w:uiPriority w:val="29"/>
    <w:rsid w:val="00247E87"/>
    <w:rPr>
      <w:i/>
      <w:sz w:val="24"/>
      <w:szCs w:val="24"/>
    </w:rPr>
  </w:style>
  <w:style w:type="paragraph" w:styleId="af0">
    <w:name w:val="Intense Quote"/>
    <w:basedOn w:val="a5"/>
    <w:next w:val="a5"/>
    <w:link w:val="af1"/>
    <w:uiPriority w:val="30"/>
    <w:rsid w:val="00247E87"/>
    <w:pPr>
      <w:ind w:left="720" w:right="720"/>
    </w:pPr>
    <w:rPr>
      <w:b/>
      <w:i/>
      <w:szCs w:val="22"/>
    </w:rPr>
  </w:style>
  <w:style w:type="character" w:customStyle="1" w:styleId="af1">
    <w:name w:val="Выделенная цитата Знак"/>
    <w:basedOn w:val="a6"/>
    <w:link w:val="af0"/>
    <w:uiPriority w:val="30"/>
    <w:rsid w:val="00247E87"/>
    <w:rPr>
      <w:b/>
      <w:i/>
      <w:sz w:val="24"/>
    </w:rPr>
  </w:style>
  <w:style w:type="character" w:styleId="af2">
    <w:name w:val="Subtle Emphasis"/>
    <w:uiPriority w:val="19"/>
    <w:rsid w:val="00247E87"/>
    <w:rPr>
      <w:i/>
      <w:color w:val="5A5A5A"/>
    </w:rPr>
  </w:style>
  <w:style w:type="character" w:styleId="af3">
    <w:name w:val="Intense Emphasis"/>
    <w:basedOn w:val="a6"/>
    <w:uiPriority w:val="21"/>
    <w:rsid w:val="00247E87"/>
    <w:rPr>
      <w:b/>
      <w:i/>
      <w:sz w:val="24"/>
      <w:szCs w:val="24"/>
      <w:u w:val="single"/>
    </w:rPr>
  </w:style>
  <w:style w:type="character" w:styleId="af4">
    <w:name w:val="Subtle Reference"/>
    <w:basedOn w:val="a6"/>
    <w:uiPriority w:val="31"/>
    <w:rsid w:val="00247E87"/>
    <w:rPr>
      <w:sz w:val="24"/>
      <w:szCs w:val="24"/>
      <w:u w:val="single"/>
    </w:rPr>
  </w:style>
  <w:style w:type="character" w:styleId="af5">
    <w:name w:val="Intense Reference"/>
    <w:basedOn w:val="a6"/>
    <w:uiPriority w:val="32"/>
    <w:rsid w:val="00247E87"/>
    <w:rPr>
      <w:b/>
      <w:sz w:val="24"/>
      <w:u w:val="single"/>
    </w:rPr>
  </w:style>
  <w:style w:type="character" w:styleId="af6">
    <w:name w:val="Book Title"/>
    <w:basedOn w:val="a6"/>
    <w:uiPriority w:val="33"/>
    <w:rsid w:val="00247E87"/>
    <w:rPr>
      <w:rFonts w:ascii="Times New Roman" w:eastAsia="Times New Roman" w:hAnsi="Times New Roman"/>
      <w:b/>
      <w:i/>
      <w:sz w:val="24"/>
      <w:szCs w:val="24"/>
    </w:rPr>
  </w:style>
  <w:style w:type="paragraph" w:styleId="af7">
    <w:name w:val="TOC Heading"/>
    <w:basedOn w:val="13"/>
    <w:next w:val="a5"/>
    <w:uiPriority w:val="39"/>
    <w:semiHidden/>
    <w:unhideWhenUsed/>
    <w:qFormat/>
    <w:rsid w:val="00F60519"/>
    <w:pPr>
      <w:keepLines/>
      <w:pageBreakBefore w:val="0"/>
      <w:spacing w:before="480" w:after="0" w:line="360" w:lineRule="auto"/>
      <w:ind w:firstLine="709"/>
      <w:jc w:val="both"/>
      <w:outlineLvl w:val="9"/>
    </w:pPr>
    <w:rPr>
      <w:rFonts w:asciiTheme="majorHAnsi" w:hAnsiTheme="majorHAnsi"/>
      <w:color w:val="A5A5A5" w:themeColor="accent1" w:themeShade="BF"/>
      <w:szCs w:val="28"/>
    </w:rPr>
  </w:style>
  <w:style w:type="paragraph" w:styleId="af8">
    <w:name w:val="header"/>
    <w:basedOn w:val="a5"/>
    <w:link w:val="af9"/>
    <w:uiPriority w:val="99"/>
    <w:unhideWhenUsed/>
    <w:rsid w:val="000F39CB"/>
    <w:pPr>
      <w:tabs>
        <w:tab w:val="center" w:pos="4677"/>
        <w:tab w:val="right" w:pos="9355"/>
      </w:tabs>
    </w:pPr>
  </w:style>
  <w:style w:type="character" w:customStyle="1" w:styleId="af9">
    <w:name w:val="Верхний колонтитул Знак"/>
    <w:basedOn w:val="a6"/>
    <w:link w:val="af8"/>
    <w:uiPriority w:val="99"/>
    <w:rsid w:val="000F39CB"/>
    <w:rPr>
      <w:sz w:val="24"/>
      <w:szCs w:val="24"/>
    </w:rPr>
  </w:style>
  <w:style w:type="paragraph" w:styleId="afa">
    <w:name w:val="footer"/>
    <w:basedOn w:val="a5"/>
    <w:link w:val="afb"/>
    <w:uiPriority w:val="99"/>
    <w:unhideWhenUsed/>
    <w:rsid w:val="000F39CB"/>
    <w:pPr>
      <w:tabs>
        <w:tab w:val="center" w:pos="4677"/>
        <w:tab w:val="right" w:pos="9355"/>
      </w:tabs>
    </w:pPr>
  </w:style>
  <w:style w:type="character" w:customStyle="1" w:styleId="afb">
    <w:name w:val="Нижний колонтитул Знак"/>
    <w:basedOn w:val="a6"/>
    <w:link w:val="afa"/>
    <w:uiPriority w:val="99"/>
    <w:rsid w:val="000F39CB"/>
    <w:rPr>
      <w:sz w:val="24"/>
      <w:szCs w:val="24"/>
    </w:rPr>
  </w:style>
  <w:style w:type="paragraph" w:styleId="15">
    <w:name w:val="toc 1"/>
    <w:aliases w:val="Содержание,bedaav - оглавление 1,Template_content"/>
    <w:basedOn w:val="a5"/>
    <w:next w:val="a5"/>
    <w:link w:val="16"/>
    <w:autoRedefine/>
    <w:uiPriority w:val="39"/>
    <w:qFormat/>
    <w:rsid w:val="00596F76"/>
    <w:pPr>
      <w:tabs>
        <w:tab w:val="right" w:leader="dot" w:pos="9639"/>
      </w:tabs>
      <w:suppressAutoHyphens/>
      <w:ind w:left="210" w:right="851" w:hanging="210"/>
      <w:jc w:val="left"/>
    </w:pPr>
    <w:rPr>
      <w:noProof/>
      <w:szCs w:val="20"/>
    </w:rPr>
  </w:style>
  <w:style w:type="character" w:customStyle="1" w:styleId="16">
    <w:name w:val="Оглавление 1 Знак"/>
    <w:aliases w:val="Содержание Знак,bedaav - оглавление 1 Знак,Template_content Знак"/>
    <w:basedOn w:val="a6"/>
    <w:link w:val="15"/>
    <w:uiPriority w:val="39"/>
    <w:rsid w:val="00596F76"/>
    <w:rPr>
      <w:noProof/>
      <w:sz w:val="26"/>
      <w:lang w:eastAsia="en-US" w:bidi="en-US"/>
    </w:rPr>
  </w:style>
  <w:style w:type="paragraph" w:customStyle="1" w:styleId="afc">
    <w:name w:val="Шрифт штампа центр"/>
    <w:link w:val="afd"/>
    <w:qFormat/>
    <w:rsid w:val="00596F76"/>
    <w:pPr>
      <w:ind w:left="-119" w:right="-124"/>
      <w:jc w:val="center"/>
    </w:pPr>
    <w:rPr>
      <w:sz w:val="24"/>
      <w:szCs w:val="32"/>
    </w:rPr>
  </w:style>
  <w:style w:type="character" w:customStyle="1" w:styleId="afd">
    <w:name w:val="Шрифт штампа центр Знак"/>
    <w:basedOn w:val="a6"/>
    <w:link w:val="afc"/>
    <w:rsid w:val="00596F76"/>
    <w:rPr>
      <w:sz w:val="24"/>
      <w:szCs w:val="32"/>
    </w:rPr>
  </w:style>
  <w:style w:type="table" w:styleId="afe">
    <w:name w:val="Table Grid"/>
    <w:basedOn w:val="a7"/>
    <w:uiPriority w:val="59"/>
    <w:rsid w:val="00BD12E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L">
    <w:name w:val="Шрифт штампа L"/>
    <w:basedOn w:val="afc"/>
    <w:link w:val="L0"/>
    <w:qFormat/>
    <w:rsid w:val="00596F76"/>
    <w:pPr>
      <w:ind w:left="0" w:right="0"/>
      <w:contextualSpacing/>
      <w:jc w:val="left"/>
    </w:pPr>
  </w:style>
  <w:style w:type="character" w:customStyle="1" w:styleId="L0">
    <w:name w:val="Шрифт штампа L Знак"/>
    <w:basedOn w:val="afd"/>
    <w:link w:val="L"/>
    <w:rsid w:val="00596F76"/>
    <w:rPr>
      <w:sz w:val="24"/>
      <w:szCs w:val="32"/>
    </w:rPr>
  </w:style>
  <w:style w:type="paragraph" w:customStyle="1" w:styleId="17">
    <w:name w:val="Номерной 1"/>
    <w:basedOn w:val="a5"/>
    <w:next w:val="a5"/>
    <w:link w:val="18"/>
    <w:rsid w:val="00620222"/>
    <w:pPr>
      <w:keepNext/>
      <w:pageBreakBefore/>
      <w:contextualSpacing/>
      <w:outlineLvl w:val="0"/>
    </w:pPr>
    <w:rPr>
      <w:kern w:val="32"/>
      <w:sz w:val="32"/>
      <w:szCs w:val="32"/>
      <w:lang w:eastAsia="ru-RU" w:bidi="ar-SA"/>
    </w:rPr>
  </w:style>
  <w:style w:type="character" w:customStyle="1" w:styleId="18">
    <w:name w:val="Номерной 1 Знак"/>
    <w:basedOn w:val="a6"/>
    <w:link w:val="17"/>
    <w:rsid w:val="00BD12E3"/>
    <w:rPr>
      <w:kern w:val="32"/>
      <w:sz w:val="32"/>
      <w:szCs w:val="32"/>
    </w:rPr>
  </w:style>
  <w:style w:type="paragraph" w:customStyle="1" w:styleId="27">
    <w:name w:val="Номерной 2"/>
    <w:basedOn w:val="17"/>
    <w:next w:val="a5"/>
    <w:link w:val="28"/>
    <w:rsid w:val="00620222"/>
    <w:pPr>
      <w:pageBreakBefore w:val="0"/>
      <w:numPr>
        <w:ilvl w:val="1"/>
      </w:numPr>
      <w:ind w:firstLine="709"/>
      <w:outlineLvl w:val="1"/>
    </w:pPr>
    <w:rPr>
      <w:sz w:val="28"/>
    </w:rPr>
  </w:style>
  <w:style w:type="character" w:customStyle="1" w:styleId="28">
    <w:name w:val="Номерной 2 Знак"/>
    <w:basedOn w:val="18"/>
    <w:link w:val="27"/>
    <w:rsid w:val="00BD12E3"/>
    <w:rPr>
      <w:kern w:val="32"/>
      <w:sz w:val="28"/>
      <w:szCs w:val="32"/>
    </w:rPr>
  </w:style>
  <w:style w:type="paragraph" w:customStyle="1" w:styleId="33">
    <w:name w:val="Номерной 3"/>
    <w:basedOn w:val="27"/>
    <w:next w:val="a5"/>
    <w:link w:val="34"/>
    <w:rsid w:val="00620222"/>
    <w:pPr>
      <w:numPr>
        <w:ilvl w:val="2"/>
      </w:numPr>
      <w:ind w:firstLine="709"/>
      <w:outlineLvl w:val="2"/>
    </w:pPr>
    <w:rPr>
      <w:sz w:val="26"/>
    </w:rPr>
  </w:style>
  <w:style w:type="character" w:customStyle="1" w:styleId="34">
    <w:name w:val="Номерной 3 Знак"/>
    <w:basedOn w:val="28"/>
    <w:link w:val="33"/>
    <w:rsid w:val="00BD12E3"/>
    <w:rPr>
      <w:kern w:val="32"/>
      <w:sz w:val="26"/>
      <w:szCs w:val="32"/>
    </w:rPr>
  </w:style>
  <w:style w:type="paragraph" w:customStyle="1" w:styleId="43">
    <w:name w:val="Номерной 4"/>
    <w:basedOn w:val="33"/>
    <w:next w:val="a5"/>
    <w:link w:val="44"/>
    <w:rsid w:val="00620222"/>
    <w:pPr>
      <w:numPr>
        <w:ilvl w:val="3"/>
      </w:numPr>
      <w:ind w:firstLine="709"/>
      <w:outlineLvl w:val="3"/>
    </w:pPr>
    <w:rPr>
      <w:bCs/>
      <w:szCs w:val="26"/>
    </w:rPr>
  </w:style>
  <w:style w:type="character" w:customStyle="1" w:styleId="44">
    <w:name w:val="Номерной 4 Знак"/>
    <w:basedOn w:val="34"/>
    <w:link w:val="43"/>
    <w:rsid w:val="00BD12E3"/>
    <w:rPr>
      <w:bCs/>
      <w:kern w:val="32"/>
      <w:sz w:val="26"/>
      <w:szCs w:val="26"/>
    </w:rPr>
  </w:style>
  <w:style w:type="paragraph" w:customStyle="1" w:styleId="160">
    <w:name w:val="Обычный+16+центр"/>
    <w:basedOn w:val="a5"/>
    <w:link w:val="161"/>
    <w:qFormat/>
    <w:rsid w:val="00596F76"/>
    <w:pPr>
      <w:ind w:firstLine="0"/>
      <w:jc w:val="center"/>
    </w:pPr>
    <w:rPr>
      <w:sz w:val="32"/>
      <w:szCs w:val="32"/>
      <w:lang w:eastAsia="ru-RU" w:bidi="ar-SA"/>
    </w:rPr>
  </w:style>
  <w:style w:type="character" w:customStyle="1" w:styleId="161">
    <w:name w:val="Обычный+16+центр Знак"/>
    <w:basedOn w:val="a6"/>
    <w:link w:val="160"/>
    <w:rsid w:val="00596F76"/>
    <w:rPr>
      <w:sz w:val="32"/>
      <w:szCs w:val="32"/>
    </w:rPr>
  </w:style>
  <w:style w:type="paragraph" w:customStyle="1" w:styleId="19">
    <w:name w:val="Заголовок1"/>
    <w:basedOn w:val="a5"/>
    <w:next w:val="a5"/>
    <w:link w:val="1a"/>
    <w:rsid w:val="00620222"/>
    <w:pPr>
      <w:keepNext/>
      <w:pageBreakBefore/>
      <w:outlineLvl w:val="0"/>
    </w:pPr>
    <w:rPr>
      <w:sz w:val="32"/>
      <w:lang w:eastAsia="ru-RU" w:bidi="ar-SA"/>
    </w:rPr>
  </w:style>
  <w:style w:type="character" w:customStyle="1" w:styleId="1a">
    <w:name w:val="Заголовок1 Знак"/>
    <w:basedOn w:val="a6"/>
    <w:link w:val="19"/>
    <w:rsid w:val="00BD12E3"/>
    <w:rPr>
      <w:rFonts w:ascii="Times New Roman" w:hAnsi="Times New Roman"/>
      <w:sz w:val="32"/>
      <w:szCs w:val="24"/>
    </w:rPr>
  </w:style>
  <w:style w:type="paragraph" w:customStyle="1" w:styleId="29">
    <w:name w:val="Заголовок2"/>
    <w:basedOn w:val="19"/>
    <w:next w:val="a5"/>
    <w:link w:val="2a"/>
    <w:rsid w:val="00620222"/>
    <w:pPr>
      <w:pageBreakBefore w:val="0"/>
      <w:outlineLvl w:val="1"/>
    </w:pPr>
    <w:rPr>
      <w:sz w:val="28"/>
      <w:szCs w:val="28"/>
    </w:rPr>
  </w:style>
  <w:style w:type="character" w:customStyle="1" w:styleId="2a">
    <w:name w:val="Заголовок2 Знак"/>
    <w:basedOn w:val="1a"/>
    <w:link w:val="29"/>
    <w:rsid w:val="00BD12E3"/>
    <w:rPr>
      <w:rFonts w:ascii="Times New Roman" w:hAnsi="Times New Roman"/>
      <w:sz w:val="28"/>
      <w:szCs w:val="28"/>
    </w:rPr>
  </w:style>
  <w:style w:type="paragraph" w:customStyle="1" w:styleId="35">
    <w:name w:val="Заголовок3"/>
    <w:basedOn w:val="29"/>
    <w:next w:val="a5"/>
    <w:link w:val="36"/>
    <w:rsid w:val="00620222"/>
    <w:pPr>
      <w:outlineLvl w:val="2"/>
    </w:pPr>
    <w:rPr>
      <w:sz w:val="26"/>
      <w:szCs w:val="26"/>
    </w:rPr>
  </w:style>
  <w:style w:type="character" w:customStyle="1" w:styleId="36">
    <w:name w:val="Заголовок3 Знак"/>
    <w:basedOn w:val="2a"/>
    <w:link w:val="35"/>
    <w:rsid w:val="00BD12E3"/>
    <w:rPr>
      <w:rFonts w:ascii="Times New Roman" w:hAnsi="Times New Roman"/>
      <w:sz w:val="26"/>
      <w:szCs w:val="26"/>
    </w:rPr>
  </w:style>
  <w:style w:type="paragraph" w:customStyle="1" w:styleId="45">
    <w:name w:val="Заголовок4"/>
    <w:basedOn w:val="35"/>
    <w:next w:val="a5"/>
    <w:link w:val="46"/>
    <w:rsid w:val="00620222"/>
    <w:pPr>
      <w:keepNext w:val="0"/>
      <w:outlineLvl w:val="3"/>
    </w:pPr>
  </w:style>
  <w:style w:type="character" w:customStyle="1" w:styleId="46">
    <w:name w:val="Заголовок4 Знак"/>
    <w:basedOn w:val="36"/>
    <w:link w:val="45"/>
    <w:rsid w:val="00BD12E3"/>
    <w:rPr>
      <w:rFonts w:ascii="Times New Roman" w:hAnsi="Times New Roman"/>
      <w:sz w:val="26"/>
      <w:szCs w:val="26"/>
    </w:rPr>
  </w:style>
  <w:style w:type="paragraph" w:customStyle="1" w:styleId="-1">
    <w:name w:val="Перечисление-1"/>
    <w:basedOn w:val="a5"/>
    <w:link w:val="-11"/>
    <w:qFormat/>
    <w:rsid w:val="00596F76"/>
    <w:pPr>
      <w:numPr>
        <w:numId w:val="3"/>
      </w:numPr>
    </w:pPr>
    <w:rPr>
      <w:snapToGrid w:val="0"/>
      <w:szCs w:val="20"/>
      <w:lang w:eastAsia="ru-RU" w:bidi="ar-SA"/>
    </w:rPr>
  </w:style>
  <w:style w:type="character" w:customStyle="1" w:styleId="-11">
    <w:name w:val="Перечисление-1 Знак"/>
    <w:basedOn w:val="a6"/>
    <w:link w:val="-1"/>
    <w:qFormat/>
    <w:rsid w:val="00596F76"/>
    <w:rPr>
      <w:snapToGrid w:val="0"/>
      <w:sz w:val="26"/>
    </w:rPr>
  </w:style>
  <w:style w:type="paragraph" w:customStyle="1" w:styleId="a3">
    <w:name w:val="Перечень"/>
    <w:basedOn w:val="a5"/>
    <w:link w:val="aff"/>
    <w:qFormat/>
    <w:rsid w:val="00596F76"/>
    <w:pPr>
      <w:numPr>
        <w:numId w:val="13"/>
      </w:numPr>
    </w:pPr>
  </w:style>
  <w:style w:type="character" w:customStyle="1" w:styleId="aff">
    <w:name w:val="Перечень Знак"/>
    <w:basedOn w:val="a6"/>
    <w:link w:val="a3"/>
    <w:rsid w:val="00596F76"/>
    <w:rPr>
      <w:sz w:val="26"/>
      <w:szCs w:val="24"/>
      <w:lang w:eastAsia="en-US" w:bidi="en-US"/>
    </w:rPr>
  </w:style>
  <w:style w:type="paragraph" w:customStyle="1" w:styleId="-2">
    <w:name w:val="Перечисление-2"/>
    <w:basedOn w:val="a5"/>
    <w:link w:val="-20"/>
    <w:qFormat/>
    <w:rsid w:val="00596F76"/>
    <w:pPr>
      <w:numPr>
        <w:numId w:val="4"/>
      </w:numPr>
    </w:pPr>
    <w:rPr>
      <w:lang w:eastAsia="ru-RU" w:bidi="ar-SA"/>
    </w:rPr>
  </w:style>
  <w:style w:type="character" w:customStyle="1" w:styleId="-20">
    <w:name w:val="Перечисление-2 Знак"/>
    <w:basedOn w:val="a6"/>
    <w:link w:val="-2"/>
    <w:rsid w:val="00596F76"/>
    <w:rPr>
      <w:sz w:val="26"/>
      <w:szCs w:val="24"/>
    </w:rPr>
  </w:style>
  <w:style w:type="paragraph" w:customStyle="1" w:styleId="120">
    <w:name w:val="Шрифт штапа 12"/>
    <w:basedOn w:val="afc"/>
    <w:link w:val="121"/>
    <w:rsid w:val="00620222"/>
    <w:rPr>
      <w:szCs w:val="24"/>
    </w:rPr>
  </w:style>
  <w:style w:type="character" w:customStyle="1" w:styleId="121">
    <w:name w:val="Шрифт штапа 12 Знак"/>
    <w:basedOn w:val="afd"/>
    <w:link w:val="120"/>
    <w:rsid w:val="00BD12E3"/>
    <w:rPr>
      <w:sz w:val="24"/>
      <w:szCs w:val="24"/>
    </w:rPr>
  </w:style>
  <w:style w:type="paragraph" w:customStyle="1" w:styleId="162">
    <w:name w:val="Заголовок+16+центр"/>
    <w:basedOn w:val="19"/>
    <w:next w:val="a5"/>
    <w:link w:val="163"/>
    <w:rsid w:val="00620222"/>
    <w:pPr>
      <w:ind w:firstLine="0"/>
      <w:contextualSpacing/>
      <w:jc w:val="center"/>
    </w:pPr>
  </w:style>
  <w:style w:type="character" w:customStyle="1" w:styleId="163">
    <w:name w:val="Заголовок+16+центр Знак"/>
    <w:basedOn w:val="1a"/>
    <w:link w:val="162"/>
    <w:rsid w:val="00BD12E3"/>
    <w:rPr>
      <w:rFonts w:ascii="Times New Roman" w:hAnsi="Times New Roman"/>
      <w:sz w:val="32"/>
      <w:szCs w:val="24"/>
    </w:rPr>
  </w:style>
  <w:style w:type="paragraph" w:customStyle="1" w:styleId="130">
    <w:name w:val="Заголовок+13+центр"/>
    <w:basedOn w:val="162"/>
    <w:next w:val="a5"/>
    <w:link w:val="131"/>
    <w:rsid w:val="00620222"/>
    <w:rPr>
      <w:sz w:val="26"/>
      <w:szCs w:val="26"/>
    </w:rPr>
  </w:style>
  <w:style w:type="character" w:customStyle="1" w:styleId="131">
    <w:name w:val="Заголовок+13+центр Знак"/>
    <w:basedOn w:val="163"/>
    <w:link w:val="130"/>
    <w:rsid w:val="00BD12E3"/>
    <w:rPr>
      <w:rFonts w:ascii="Times New Roman" w:hAnsi="Times New Roman"/>
      <w:sz w:val="26"/>
      <w:szCs w:val="26"/>
    </w:rPr>
  </w:style>
  <w:style w:type="paragraph" w:customStyle="1" w:styleId="1b">
    <w:name w:val="Номер1"/>
    <w:basedOn w:val="a5"/>
    <w:next w:val="a5"/>
    <w:link w:val="1c"/>
    <w:rsid w:val="00620222"/>
    <w:pPr>
      <w:keepNext/>
      <w:pageBreakBefore/>
      <w:ind w:firstLine="1134"/>
      <w:jc w:val="center"/>
      <w:outlineLvl w:val="0"/>
    </w:pPr>
    <w:rPr>
      <w:sz w:val="32"/>
    </w:rPr>
  </w:style>
  <w:style w:type="character" w:customStyle="1" w:styleId="1c">
    <w:name w:val="Номер1 Знак"/>
    <w:basedOn w:val="a6"/>
    <w:link w:val="1b"/>
    <w:rsid w:val="00BD12E3"/>
    <w:rPr>
      <w:sz w:val="32"/>
      <w:szCs w:val="24"/>
      <w:lang w:eastAsia="en-US" w:bidi="en-US"/>
    </w:rPr>
  </w:style>
  <w:style w:type="paragraph" w:customStyle="1" w:styleId="2b">
    <w:name w:val="Номер2"/>
    <w:basedOn w:val="a5"/>
    <w:link w:val="2c"/>
    <w:rsid w:val="00620222"/>
  </w:style>
  <w:style w:type="character" w:customStyle="1" w:styleId="2c">
    <w:name w:val="Номер2 Знак"/>
    <w:basedOn w:val="a6"/>
    <w:link w:val="2b"/>
    <w:rsid w:val="00BD12E3"/>
    <w:rPr>
      <w:sz w:val="26"/>
      <w:szCs w:val="24"/>
      <w:lang w:eastAsia="en-US" w:bidi="en-US"/>
    </w:rPr>
  </w:style>
  <w:style w:type="paragraph" w:customStyle="1" w:styleId="aff0">
    <w:name w:val="Обычный справа"/>
    <w:basedOn w:val="a5"/>
    <w:next w:val="a5"/>
    <w:link w:val="aff1"/>
    <w:qFormat/>
    <w:rsid w:val="00596F76"/>
    <w:pPr>
      <w:ind w:firstLine="0"/>
      <w:jc w:val="right"/>
    </w:pPr>
    <w:rPr>
      <w:szCs w:val="20"/>
      <w:lang w:val="en-US"/>
    </w:rPr>
  </w:style>
  <w:style w:type="character" w:customStyle="1" w:styleId="aff1">
    <w:name w:val="Обычный справа Знак"/>
    <w:basedOn w:val="a6"/>
    <w:link w:val="aff0"/>
    <w:rsid w:val="00596F76"/>
    <w:rPr>
      <w:sz w:val="26"/>
      <w:lang w:val="en-US" w:eastAsia="en-US" w:bidi="en-US"/>
    </w:rPr>
  </w:style>
  <w:style w:type="paragraph" w:customStyle="1" w:styleId="aff2">
    <w:name w:val="Обычный без отступа"/>
    <w:basedOn w:val="a5"/>
    <w:link w:val="aff3"/>
    <w:qFormat/>
    <w:rsid w:val="00596F76"/>
    <w:pPr>
      <w:ind w:firstLine="0"/>
    </w:pPr>
    <w:rPr>
      <w:szCs w:val="20"/>
    </w:rPr>
  </w:style>
  <w:style w:type="character" w:customStyle="1" w:styleId="aff3">
    <w:name w:val="Обычный без отступа Знак"/>
    <w:basedOn w:val="a6"/>
    <w:link w:val="aff2"/>
    <w:rsid w:val="00596F76"/>
    <w:rPr>
      <w:sz w:val="26"/>
      <w:lang w:eastAsia="en-US" w:bidi="en-US"/>
    </w:rPr>
  </w:style>
  <w:style w:type="paragraph" w:customStyle="1" w:styleId="aff4">
    <w:name w:val="Обычный центр"/>
    <w:basedOn w:val="a5"/>
    <w:next w:val="a5"/>
    <w:link w:val="aff5"/>
    <w:qFormat/>
    <w:rsid w:val="00596F76"/>
    <w:pPr>
      <w:ind w:firstLine="0"/>
      <w:jc w:val="center"/>
    </w:pPr>
    <w:rPr>
      <w:szCs w:val="20"/>
      <w:lang w:val="en-US"/>
    </w:rPr>
  </w:style>
  <w:style w:type="character" w:customStyle="1" w:styleId="aff5">
    <w:name w:val="Обычный центр Знак"/>
    <w:basedOn w:val="a6"/>
    <w:link w:val="aff4"/>
    <w:rsid w:val="00596F76"/>
    <w:rPr>
      <w:sz w:val="26"/>
      <w:lang w:val="en-US" w:eastAsia="en-US" w:bidi="en-US"/>
    </w:rPr>
  </w:style>
  <w:style w:type="paragraph" w:customStyle="1" w:styleId="37">
    <w:name w:val="Номер3"/>
    <w:basedOn w:val="2b"/>
    <w:next w:val="a5"/>
    <w:link w:val="38"/>
    <w:rsid w:val="00620222"/>
    <w:pPr>
      <w:numPr>
        <w:ilvl w:val="2"/>
      </w:numPr>
      <w:ind w:firstLine="709"/>
    </w:pPr>
  </w:style>
  <w:style w:type="character" w:customStyle="1" w:styleId="38">
    <w:name w:val="Номер3 Знак"/>
    <w:basedOn w:val="2c"/>
    <w:link w:val="37"/>
    <w:rsid w:val="00BD12E3"/>
    <w:rPr>
      <w:sz w:val="26"/>
      <w:szCs w:val="24"/>
      <w:lang w:eastAsia="en-US" w:bidi="en-US"/>
    </w:rPr>
  </w:style>
  <w:style w:type="paragraph" w:customStyle="1" w:styleId="-">
    <w:name w:val="Табл-центр"/>
    <w:basedOn w:val="a5"/>
    <w:link w:val="-4"/>
    <w:qFormat/>
    <w:rsid w:val="00596F76"/>
    <w:pPr>
      <w:ind w:firstLine="0"/>
      <w:contextualSpacing/>
      <w:jc w:val="center"/>
    </w:pPr>
    <w:rPr>
      <w:szCs w:val="32"/>
      <w:lang w:eastAsia="ru-RU" w:bidi="ar-SA"/>
    </w:rPr>
  </w:style>
  <w:style w:type="character" w:customStyle="1" w:styleId="-4">
    <w:name w:val="Табл-центр Знак"/>
    <w:basedOn w:val="a6"/>
    <w:link w:val="-"/>
    <w:rsid w:val="00596F76"/>
    <w:rPr>
      <w:sz w:val="26"/>
      <w:szCs w:val="32"/>
    </w:rPr>
  </w:style>
  <w:style w:type="paragraph" w:customStyle="1" w:styleId="-5">
    <w:name w:val="Табл-слева"/>
    <w:basedOn w:val="a5"/>
    <w:link w:val="-6"/>
    <w:qFormat/>
    <w:rsid w:val="00596F76"/>
    <w:pPr>
      <w:ind w:left="57" w:firstLine="0"/>
      <w:contextualSpacing/>
      <w:jc w:val="left"/>
    </w:pPr>
    <w:rPr>
      <w:lang w:eastAsia="ru-RU" w:bidi="ar-SA"/>
    </w:rPr>
  </w:style>
  <w:style w:type="character" w:customStyle="1" w:styleId="-6">
    <w:name w:val="Табл-слева Знак"/>
    <w:basedOn w:val="a6"/>
    <w:link w:val="-5"/>
    <w:rsid w:val="00596F76"/>
    <w:rPr>
      <w:sz w:val="26"/>
      <w:szCs w:val="24"/>
    </w:rPr>
  </w:style>
  <w:style w:type="paragraph" w:customStyle="1" w:styleId="47">
    <w:name w:val="Номер4"/>
    <w:basedOn w:val="37"/>
    <w:next w:val="a5"/>
    <w:link w:val="48"/>
    <w:rsid w:val="00620222"/>
    <w:pPr>
      <w:numPr>
        <w:ilvl w:val="3"/>
      </w:numPr>
      <w:ind w:firstLine="709"/>
    </w:pPr>
  </w:style>
  <w:style w:type="character" w:customStyle="1" w:styleId="48">
    <w:name w:val="Номер4 Знак"/>
    <w:basedOn w:val="38"/>
    <w:link w:val="47"/>
    <w:rsid w:val="00BD12E3"/>
    <w:rPr>
      <w:sz w:val="26"/>
      <w:szCs w:val="24"/>
      <w:lang w:eastAsia="en-US" w:bidi="en-US"/>
    </w:rPr>
  </w:style>
  <w:style w:type="paragraph" w:customStyle="1" w:styleId="aff6">
    <w:name w:val="Таблица№"/>
    <w:basedOn w:val="a5"/>
    <w:next w:val="a5"/>
    <w:link w:val="aff7"/>
    <w:rsid w:val="00620222"/>
    <w:pPr>
      <w:keepNext/>
      <w:spacing w:before="120" w:after="20"/>
      <w:ind w:firstLine="0"/>
    </w:pPr>
    <w:rPr>
      <w:lang w:eastAsia="ru-RU" w:bidi="ar-SA"/>
    </w:rPr>
  </w:style>
  <w:style w:type="character" w:customStyle="1" w:styleId="aff7">
    <w:name w:val="Таблица№ Знак"/>
    <w:basedOn w:val="a6"/>
    <w:link w:val="aff6"/>
    <w:rsid w:val="00BD12E3"/>
    <w:rPr>
      <w:sz w:val="26"/>
      <w:szCs w:val="24"/>
    </w:rPr>
  </w:style>
  <w:style w:type="paragraph" w:customStyle="1" w:styleId="--">
    <w:name w:val="Табл-слева-Ж"/>
    <w:basedOn w:val="-5"/>
    <w:next w:val="-5"/>
    <w:link w:val="--0"/>
    <w:qFormat/>
    <w:rsid w:val="00596F76"/>
    <w:rPr>
      <w:b/>
    </w:rPr>
  </w:style>
  <w:style w:type="character" w:customStyle="1" w:styleId="--0">
    <w:name w:val="Табл-слева-Ж Знак"/>
    <w:basedOn w:val="-6"/>
    <w:link w:val="--"/>
    <w:rsid w:val="00596F76"/>
    <w:rPr>
      <w:b/>
      <w:sz w:val="26"/>
      <w:szCs w:val="24"/>
    </w:rPr>
  </w:style>
  <w:style w:type="paragraph" w:customStyle="1" w:styleId="aff8">
    <w:name w:val="Перечень без (.)"/>
    <w:basedOn w:val="a5"/>
    <w:link w:val="aff9"/>
    <w:rsid w:val="00ED2667"/>
    <w:rPr>
      <w:snapToGrid w:val="0"/>
      <w:szCs w:val="20"/>
      <w:lang w:eastAsia="ru-RU" w:bidi="ar-SA"/>
    </w:rPr>
  </w:style>
  <w:style w:type="character" w:customStyle="1" w:styleId="aff9">
    <w:name w:val="Перечень без (.) Знак"/>
    <w:basedOn w:val="a6"/>
    <w:link w:val="aff8"/>
    <w:rsid w:val="00ED2667"/>
    <w:rPr>
      <w:snapToGrid w:val="0"/>
      <w:sz w:val="24"/>
    </w:rPr>
  </w:style>
  <w:style w:type="paragraph" w:customStyle="1" w:styleId="affa">
    <w:name w:val="Перечень без (.) без отступов"/>
    <w:basedOn w:val="aff8"/>
    <w:link w:val="affb"/>
    <w:rsid w:val="00ED2667"/>
    <w:pPr>
      <w:ind w:firstLine="0"/>
    </w:pPr>
  </w:style>
  <w:style w:type="character" w:customStyle="1" w:styleId="affb">
    <w:name w:val="Перечень без (.) без отступов Знак"/>
    <w:basedOn w:val="aff9"/>
    <w:link w:val="affa"/>
    <w:rsid w:val="00ED2667"/>
    <w:rPr>
      <w:snapToGrid w:val="0"/>
      <w:sz w:val="24"/>
    </w:rPr>
  </w:style>
  <w:style w:type="paragraph" w:customStyle="1" w:styleId="a0">
    <w:name w:val="Перечень без отступов"/>
    <w:basedOn w:val="-2"/>
    <w:link w:val="affc"/>
    <w:qFormat/>
    <w:rsid w:val="00596F76"/>
    <w:pPr>
      <w:numPr>
        <w:numId w:val="7"/>
      </w:numPr>
    </w:pPr>
  </w:style>
  <w:style w:type="character" w:customStyle="1" w:styleId="affc">
    <w:name w:val="Перечень без отступов Знак"/>
    <w:basedOn w:val="-20"/>
    <w:link w:val="a0"/>
    <w:rsid w:val="00596F76"/>
    <w:rPr>
      <w:sz w:val="26"/>
      <w:szCs w:val="24"/>
    </w:rPr>
  </w:style>
  <w:style w:type="paragraph" w:customStyle="1" w:styleId="affd">
    <w:name w:val="Код программы"/>
    <w:basedOn w:val="a5"/>
    <w:link w:val="affe"/>
    <w:rsid w:val="00620222"/>
    <w:pPr>
      <w:ind w:left="709" w:firstLine="0"/>
      <w:contextualSpacing/>
      <w:jc w:val="left"/>
    </w:pPr>
    <w:rPr>
      <w:rFonts w:ascii="Courier New" w:hAnsi="Courier New" w:cs="Courier New"/>
      <w:sz w:val="20"/>
      <w:lang w:val="en-US"/>
    </w:rPr>
  </w:style>
  <w:style w:type="character" w:customStyle="1" w:styleId="affe">
    <w:name w:val="Код программы Знак"/>
    <w:basedOn w:val="a6"/>
    <w:link w:val="affd"/>
    <w:rsid w:val="00BD12E3"/>
    <w:rPr>
      <w:rFonts w:ascii="Courier New" w:hAnsi="Courier New" w:cs="Courier New"/>
      <w:szCs w:val="24"/>
      <w:lang w:val="en-US" w:eastAsia="en-US" w:bidi="en-US"/>
    </w:rPr>
  </w:style>
  <w:style w:type="paragraph" w:customStyle="1" w:styleId="--3">
    <w:name w:val="Табл-центр-Ж"/>
    <w:basedOn w:val="-"/>
    <w:link w:val="--4"/>
    <w:qFormat/>
    <w:rsid w:val="00596F76"/>
    <w:rPr>
      <w:b/>
    </w:rPr>
  </w:style>
  <w:style w:type="character" w:customStyle="1" w:styleId="--4">
    <w:name w:val="Табл-центр-Ж Знак"/>
    <w:basedOn w:val="-4"/>
    <w:link w:val="--3"/>
    <w:rsid w:val="00596F76"/>
    <w:rPr>
      <w:b/>
      <w:sz w:val="26"/>
      <w:szCs w:val="32"/>
    </w:rPr>
  </w:style>
  <w:style w:type="paragraph" w:customStyle="1" w:styleId="Courier">
    <w:name w:val="Обычный+Courier"/>
    <w:basedOn w:val="a5"/>
    <w:link w:val="Courier0"/>
    <w:qFormat/>
    <w:rsid w:val="00596F76"/>
    <w:pPr>
      <w:contextualSpacing/>
      <w:jc w:val="left"/>
    </w:pPr>
    <w:rPr>
      <w:rFonts w:ascii="Courier New" w:hAnsi="Courier New" w:cs="Courier New"/>
      <w:sz w:val="20"/>
      <w:szCs w:val="20"/>
    </w:rPr>
  </w:style>
  <w:style w:type="character" w:customStyle="1" w:styleId="Courier0">
    <w:name w:val="Обычный+Courier Знак"/>
    <w:basedOn w:val="a6"/>
    <w:link w:val="Courier"/>
    <w:rsid w:val="00596F76"/>
    <w:rPr>
      <w:rFonts w:ascii="Courier New" w:hAnsi="Courier New" w:cs="Courier New"/>
      <w:lang w:eastAsia="en-US" w:bidi="en-US"/>
    </w:rPr>
  </w:style>
  <w:style w:type="paragraph" w:customStyle="1" w:styleId="afff">
    <w:name w:val="Обычный центр Ж"/>
    <w:basedOn w:val="aff4"/>
    <w:link w:val="afff0"/>
    <w:qFormat/>
    <w:rsid w:val="00596F76"/>
    <w:rPr>
      <w:b/>
    </w:rPr>
  </w:style>
  <w:style w:type="character" w:customStyle="1" w:styleId="afff0">
    <w:name w:val="Обычный центр Ж Знак"/>
    <w:basedOn w:val="aff5"/>
    <w:link w:val="afff"/>
    <w:locked/>
    <w:rsid w:val="00596F76"/>
    <w:rPr>
      <w:b/>
      <w:sz w:val="26"/>
      <w:lang w:val="en-US" w:eastAsia="en-US" w:bidi="en-US"/>
    </w:rPr>
  </w:style>
  <w:style w:type="paragraph" w:customStyle="1" w:styleId="-7">
    <w:name w:val="Таблица-продолжение"/>
    <w:basedOn w:val="a5"/>
    <w:next w:val="-"/>
    <w:link w:val="-8"/>
    <w:rsid w:val="00F60519"/>
    <w:pPr>
      <w:keepNext/>
      <w:pageBreakBefore/>
      <w:ind w:firstLine="0"/>
    </w:pPr>
    <w:rPr>
      <w:i/>
    </w:rPr>
  </w:style>
  <w:style w:type="character" w:customStyle="1" w:styleId="-8">
    <w:name w:val="Таблица-продолжение Знак"/>
    <w:basedOn w:val="a6"/>
    <w:link w:val="-7"/>
    <w:rsid w:val="00F60519"/>
    <w:rPr>
      <w:i/>
      <w:sz w:val="24"/>
      <w:szCs w:val="24"/>
      <w:lang w:eastAsia="en-US" w:bidi="en-US"/>
    </w:rPr>
  </w:style>
  <w:style w:type="paragraph" w:customStyle="1" w:styleId="afff1">
    <w:name w:val="ТаблицаА"/>
    <w:basedOn w:val="aff6"/>
    <w:link w:val="afff2"/>
    <w:rsid w:val="00620222"/>
    <w:pPr>
      <w:contextualSpacing/>
    </w:pPr>
  </w:style>
  <w:style w:type="character" w:customStyle="1" w:styleId="afff2">
    <w:name w:val="ТаблицаА Знак"/>
    <w:basedOn w:val="aff7"/>
    <w:link w:val="afff1"/>
    <w:rsid w:val="00BD12E3"/>
    <w:rPr>
      <w:sz w:val="26"/>
      <w:szCs w:val="24"/>
    </w:rPr>
  </w:style>
  <w:style w:type="paragraph" w:customStyle="1" w:styleId="D">
    <w:name w:val="ТаблицаD"/>
    <w:basedOn w:val="afff1"/>
    <w:next w:val="-"/>
    <w:link w:val="D0"/>
    <w:rsid w:val="00620222"/>
  </w:style>
  <w:style w:type="character" w:customStyle="1" w:styleId="D0">
    <w:name w:val="ТаблицаD Знак"/>
    <w:basedOn w:val="afff2"/>
    <w:link w:val="D"/>
    <w:rsid w:val="00BD12E3"/>
    <w:rPr>
      <w:sz w:val="26"/>
      <w:szCs w:val="24"/>
    </w:rPr>
  </w:style>
  <w:style w:type="paragraph" w:customStyle="1" w:styleId="afff3">
    <w:name w:val="Обычный+курсив"/>
    <w:basedOn w:val="a5"/>
    <w:next w:val="a5"/>
    <w:link w:val="afff4"/>
    <w:qFormat/>
    <w:rsid w:val="00596F76"/>
    <w:pPr>
      <w:keepNext/>
    </w:pPr>
    <w:rPr>
      <w:i/>
      <w:szCs w:val="20"/>
    </w:rPr>
  </w:style>
  <w:style w:type="character" w:customStyle="1" w:styleId="afff4">
    <w:name w:val="Обычный+курсив Знак"/>
    <w:basedOn w:val="a6"/>
    <w:link w:val="afff3"/>
    <w:rsid w:val="00596F76"/>
    <w:rPr>
      <w:i/>
      <w:sz w:val="26"/>
      <w:lang w:eastAsia="en-US" w:bidi="en-US"/>
    </w:rPr>
  </w:style>
  <w:style w:type="paragraph" w:customStyle="1" w:styleId="-a">
    <w:name w:val="Перечисление - a"/>
    <w:basedOn w:val="a5"/>
    <w:next w:val="a5"/>
    <w:link w:val="-a0"/>
    <w:rsid w:val="00620222"/>
    <w:pPr>
      <w:ind w:firstLine="992"/>
    </w:pPr>
  </w:style>
  <w:style w:type="character" w:customStyle="1" w:styleId="-a0">
    <w:name w:val="Перечисление - a Знак"/>
    <w:basedOn w:val="a6"/>
    <w:link w:val="-a"/>
    <w:rsid w:val="00BD12E3"/>
    <w:rPr>
      <w:sz w:val="26"/>
      <w:szCs w:val="24"/>
      <w:lang w:eastAsia="en-US" w:bidi="en-US"/>
    </w:rPr>
  </w:style>
  <w:style w:type="paragraph" w:customStyle="1" w:styleId="51">
    <w:name w:val="Обычный+отступ+5"/>
    <w:basedOn w:val="a5"/>
    <w:link w:val="52"/>
    <w:qFormat/>
    <w:rsid w:val="00596F76"/>
    <w:pPr>
      <w:ind w:left="2268" w:right="284" w:firstLine="0"/>
      <w:jc w:val="left"/>
    </w:pPr>
    <w:rPr>
      <w:szCs w:val="20"/>
    </w:rPr>
  </w:style>
  <w:style w:type="character" w:customStyle="1" w:styleId="52">
    <w:name w:val="Обычный+отступ+5 Знак"/>
    <w:basedOn w:val="a6"/>
    <w:link w:val="51"/>
    <w:rsid w:val="00596F76"/>
    <w:rPr>
      <w:sz w:val="26"/>
      <w:lang w:eastAsia="en-US" w:bidi="en-US"/>
    </w:rPr>
  </w:style>
  <w:style w:type="paragraph" w:customStyle="1" w:styleId="afff5">
    <w:name w:val="Обычный+отступ+заглавные"/>
    <w:basedOn w:val="51"/>
    <w:next w:val="51"/>
    <w:link w:val="afff6"/>
    <w:qFormat/>
    <w:rsid w:val="00596F76"/>
    <w:rPr>
      <w:caps/>
    </w:rPr>
  </w:style>
  <w:style w:type="character" w:customStyle="1" w:styleId="afff6">
    <w:name w:val="Обычный+отступ+заглавные Знак"/>
    <w:basedOn w:val="52"/>
    <w:link w:val="afff5"/>
    <w:rsid w:val="00596F76"/>
    <w:rPr>
      <w:caps/>
      <w:sz w:val="26"/>
      <w:lang w:eastAsia="en-US" w:bidi="en-US"/>
    </w:rPr>
  </w:style>
  <w:style w:type="paragraph" w:customStyle="1" w:styleId="U">
    <w:name w:val="Обычный+центр+U"/>
    <w:basedOn w:val="aff4"/>
    <w:next w:val="aff2"/>
    <w:link w:val="U0"/>
    <w:qFormat/>
    <w:rsid w:val="00596F76"/>
    <w:rPr>
      <w:u w:val="single"/>
    </w:rPr>
  </w:style>
  <w:style w:type="character" w:customStyle="1" w:styleId="U0">
    <w:name w:val="Обычный+центр+U Знак"/>
    <w:basedOn w:val="aff5"/>
    <w:link w:val="U"/>
    <w:rsid w:val="00596F76"/>
    <w:rPr>
      <w:sz w:val="26"/>
      <w:u w:val="single"/>
      <w:lang w:val="en-US" w:eastAsia="en-US" w:bidi="en-US"/>
    </w:rPr>
  </w:style>
  <w:style w:type="paragraph" w:customStyle="1" w:styleId="afff7">
    <w:name w:val="Обычный без отступа + заглавные"/>
    <w:basedOn w:val="aff2"/>
    <w:next w:val="aff2"/>
    <w:link w:val="afff8"/>
    <w:qFormat/>
    <w:rsid w:val="00596F76"/>
    <w:rPr>
      <w:caps/>
    </w:rPr>
  </w:style>
  <w:style w:type="character" w:customStyle="1" w:styleId="afff8">
    <w:name w:val="Обычный без отступа + заглавные Знак"/>
    <w:basedOn w:val="aff3"/>
    <w:link w:val="afff7"/>
    <w:rsid w:val="00596F76"/>
    <w:rPr>
      <w:caps/>
      <w:sz w:val="26"/>
      <w:lang w:eastAsia="en-US" w:bidi="en-US"/>
    </w:rPr>
  </w:style>
  <w:style w:type="paragraph" w:styleId="afff9">
    <w:name w:val="Balloon Text"/>
    <w:basedOn w:val="a5"/>
    <w:link w:val="afffa"/>
    <w:uiPriority w:val="99"/>
    <w:semiHidden/>
    <w:unhideWhenUsed/>
    <w:rsid w:val="00BA1594"/>
    <w:rPr>
      <w:rFonts w:ascii="Tahoma" w:hAnsi="Tahoma" w:cs="Tahoma"/>
      <w:sz w:val="16"/>
      <w:szCs w:val="16"/>
    </w:rPr>
  </w:style>
  <w:style w:type="character" w:customStyle="1" w:styleId="afffa">
    <w:name w:val="Текст выноски Знак"/>
    <w:basedOn w:val="a6"/>
    <w:link w:val="afff9"/>
    <w:uiPriority w:val="99"/>
    <w:semiHidden/>
    <w:rsid w:val="00BA1594"/>
    <w:rPr>
      <w:rFonts w:ascii="Tahoma" w:hAnsi="Tahoma" w:cs="Tahoma"/>
      <w:sz w:val="16"/>
      <w:szCs w:val="16"/>
      <w:lang w:eastAsia="en-US" w:bidi="en-US"/>
    </w:rPr>
  </w:style>
  <w:style w:type="paragraph" w:styleId="2d">
    <w:name w:val="toc 2"/>
    <w:aliases w:val="Содержание 2"/>
    <w:basedOn w:val="15"/>
    <w:next w:val="a5"/>
    <w:autoRedefine/>
    <w:uiPriority w:val="39"/>
    <w:semiHidden/>
    <w:unhideWhenUsed/>
    <w:qFormat/>
    <w:rsid w:val="00596F76"/>
    <w:pPr>
      <w:ind w:left="607" w:hanging="397"/>
    </w:pPr>
    <w:rPr>
      <w:rFonts w:eastAsiaTheme="majorEastAsia"/>
    </w:rPr>
  </w:style>
  <w:style w:type="paragraph" w:styleId="39">
    <w:name w:val="toc 3"/>
    <w:aliases w:val="Содержание 3"/>
    <w:basedOn w:val="2d"/>
    <w:next w:val="a5"/>
    <w:autoRedefine/>
    <w:uiPriority w:val="39"/>
    <w:semiHidden/>
    <w:unhideWhenUsed/>
    <w:qFormat/>
    <w:rsid w:val="00596F76"/>
    <w:pPr>
      <w:ind w:left="1219" w:hanging="595"/>
    </w:pPr>
  </w:style>
  <w:style w:type="paragraph" w:styleId="afffb">
    <w:name w:val="caption"/>
    <w:basedOn w:val="a5"/>
    <w:next w:val="a5"/>
    <w:link w:val="afffc"/>
    <w:uiPriority w:val="35"/>
    <w:semiHidden/>
    <w:unhideWhenUsed/>
    <w:qFormat/>
    <w:rsid w:val="00596F76"/>
    <w:pPr>
      <w:ind w:firstLine="0"/>
      <w:jc w:val="left"/>
    </w:pPr>
    <w:rPr>
      <w:bCs/>
      <w:szCs w:val="18"/>
    </w:rPr>
  </w:style>
  <w:style w:type="character" w:customStyle="1" w:styleId="afffc">
    <w:name w:val="Название объекта Знак"/>
    <w:basedOn w:val="a6"/>
    <w:link w:val="afffb"/>
    <w:uiPriority w:val="35"/>
    <w:semiHidden/>
    <w:rsid w:val="00F60519"/>
    <w:rPr>
      <w:bCs/>
      <w:sz w:val="26"/>
      <w:szCs w:val="18"/>
      <w:lang w:eastAsia="en-US" w:bidi="en-US"/>
    </w:rPr>
  </w:style>
  <w:style w:type="paragraph" w:customStyle="1" w:styleId="-3">
    <w:name w:val="Перечисление-3"/>
    <w:basedOn w:val="-2"/>
    <w:link w:val="-30"/>
    <w:rsid w:val="00F60519"/>
    <w:pPr>
      <w:numPr>
        <w:numId w:val="1"/>
      </w:numPr>
    </w:pPr>
  </w:style>
  <w:style w:type="character" w:customStyle="1" w:styleId="-30">
    <w:name w:val="Перечисление-3 Знак"/>
    <w:basedOn w:val="-20"/>
    <w:link w:val="-3"/>
    <w:rsid w:val="00F60519"/>
    <w:rPr>
      <w:sz w:val="26"/>
      <w:szCs w:val="24"/>
    </w:rPr>
  </w:style>
  <w:style w:type="paragraph" w:customStyle="1" w:styleId="afffd">
    <w:name w:val="Обычный центр + заглавные"/>
    <w:basedOn w:val="aff4"/>
    <w:next w:val="a5"/>
    <w:link w:val="afffe"/>
    <w:qFormat/>
    <w:rsid w:val="00596F76"/>
    <w:rPr>
      <w:caps/>
    </w:rPr>
  </w:style>
  <w:style w:type="character" w:customStyle="1" w:styleId="afffe">
    <w:name w:val="Обычный центр + заглавные Знак"/>
    <w:basedOn w:val="aff5"/>
    <w:link w:val="afffd"/>
    <w:rsid w:val="00596F76"/>
    <w:rPr>
      <w:caps/>
      <w:sz w:val="26"/>
      <w:lang w:val="en-US" w:eastAsia="en-US" w:bidi="en-US"/>
    </w:rPr>
  </w:style>
  <w:style w:type="paragraph" w:customStyle="1" w:styleId="150">
    <w:name w:val="Обычный без отсупа с интервалом 1.5"/>
    <w:basedOn w:val="aff2"/>
    <w:link w:val="151"/>
    <w:rsid w:val="00F60519"/>
    <w:rPr>
      <w:rFonts w:eastAsia="MS Mincho"/>
    </w:rPr>
  </w:style>
  <w:style w:type="character" w:customStyle="1" w:styleId="151">
    <w:name w:val="Обычный без отсупа с интервалом 1.5 Знак"/>
    <w:basedOn w:val="aff3"/>
    <w:link w:val="150"/>
    <w:rsid w:val="00F60519"/>
    <w:rPr>
      <w:rFonts w:eastAsia="MS Mincho"/>
      <w:sz w:val="26"/>
      <w:lang w:eastAsia="en-US" w:bidi="en-US"/>
    </w:rPr>
  </w:style>
  <w:style w:type="paragraph" w:customStyle="1" w:styleId="152">
    <w:name w:val="Обычный центр+заглавные+1.5"/>
    <w:basedOn w:val="afffd"/>
    <w:next w:val="a5"/>
    <w:link w:val="153"/>
    <w:rsid w:val="00F60519"/>
  </w:style>
  <w:style w:type="character" w:customStyle="1" w:styleId="153">
    <w:name w:val="Обычный центр+заглавные+1.5 Знак"/>
    <w:basedOn w:val="afffe"/>
    <w:link w:val="152"/>
    <w:rsid w:val="00F60519"/>
    <w:rPr>
      <w:caps/>
      <w:sz w:val="26"/>
      <w:lang w:val="en-US" w:eastAsia="en-US" w:bidi="en-US"/>
    </w:rPr>
  </w:style>
  <w:style w:type="paragraph" w:customStyle="1" w:styleId="154">
    <w:name w:val="Обычный центр + 1.5"/>
    <w:basedOn w:val="aff4"/>
    <w:link w:val="155"/>
    <w:rsid w:val="00F60519"/>
  </w:style>
  <w:style w:type="character" w:customStyle="1" w:styleId="155">
    <w:name w:val="Обычный центр + 1.5 Знак"/>
    <w:basedOn w:val="aff5"/>
    <w:link w:val="154"/>
    <w:rsid w:val="00F60519"/>
    <w:rPr>
      <w:sz w:val="26"/>
      <w:lang w:val="en-US" w:eastAsia="en-US" w:bidi="en-US"/>
    </w:rPr>
  </w:style>
  <w:style w:type="paragraph" w:customStyle="1" w:styleId="10">
    <w:name w:val="Приложение 1"/>
    <w:basedOn w:val="a5"/>
    <w:next w:val="affff"/>
    <w:link w:val="1d"/>
    <w:qFormat/>
    <w:rsid w:val="00596F76"/>
    <w:pPr>
      <w:pageBreakBefore/>
      <w:numPr>
        <w:numId w:val="14"/>
      </w:numPr>
      <w:spacing w:after="360"/>
      <w:jc w:val="center"/>
      <w:outlineLvl w:val="3"/>
    </w:pPr>
    <w:rPr>
      <w:b/>
      <w:sz w:val="28"/>
      <w:szCs w:val="20"/>
      <w:lang w:val="en-US"/>
    </w:rPr>
  </w:style>
  <w:style w:type="character" w:customStyle="1" w:styleId="1d">
    <w:name w:val="Приложение 1 Знак"/>
    <w:basedOn w:val="a6"/>
    <w:link w:val="10"/>
    <w:rsid w:val="00596F76"/>
    <w:rPr>
      <w:b/>
      <w:sz w:val="28"/>
      <w:lang w:val="en-US" w:eastAsia="en-US" w:bidi="en-US"/>
    </w:rPr>
  </w:style>
  <w:style w:type="paragraph" w:customStyle="1" w:styleId="affff0">
    <w:name w:val="Таблица_№"/>
    <w:basedOn w:val="a5"/>
    <w:next w:val="a5"/>
    <w:link w:val="affff1"/>
    <w:qFormat/>
    <w:rsid w:val="00596F76"/>
    <w:pPr>
      <w:keepNext/>
      <w:spacing w:before="240"/>
      <w:ind w:firstLine="0"/>
      <w:contextualSpacing/>
    </w:pPr>
    <w:rPr>
      <w:bCs/>
      <w:szCs w:val="18"/>
    </w:rPr>
  </w:style>
  <w:style w:type="character" w:customStyle="1" w:styleId="affff1">
    <w:name w:val="Таблица_№ Знак"/>
    <w:basedOn w:val="a6"/>
    <w:link w:val="affff0"/>
    <w:rsid w:val="00596F76"/>
    <w:rPr>
      <w:bCs/>
      <w:sz w:val="26"/>
      <w:szCs w:val="18"/>
      <w:lang w:eastAsia="en-US" w:bidi="en-US"/>
    </w:rPr>
  </w:style>
  <w:style w:type="paragraph" w:customStyle="1" w:styleId="affff2">
    <w:name w:val="Рисунок_формат"/>
    <w:basedOn w:val="aff2"/>
    <w:next w:val="a5"/>
    <w:link w:val="affff3"/>
    <w:qFormat/>
    <w:rsid w:val="00596F76"/>
    <w:pPr>
      <w:keepNext/>
      <w:spacing w:before="240"/>
      <w:jc w:val="center"/>
    </w:pPr>
    <w:rPr>
      <w:noProof/>
    </w:rPr>
  </w:style>
  <w:style w:type="character" w:customStyle="1" w:styleId="affff3">
    <w:name w:val="Рисунок_формат Знак"/>
    <w:basedOn w:val="aff3"/>
    <w:link w:val="affff2"/>
    <w:rsid w:val="00596F76"/>
    <w:rPr>
      <w:noProof/>
      <w:sz w:val="26"/>
      <w:lang w:eastAsia="en-US" w:bidi="en-US"/>
    </w:rPr>
  </w:style>
  <w:style w:type="paragraph" w:customStyle="1" w:styleId="affff4">
    <w:name w:val="Рисунок_№"/>
    <w:basedOn w:val="a5"/>
    <w:next w:val="a5"/>
    <w:link w:val="affff5"/>
    <w:qFormat/>
    <w:rsid w:val="00596F76"/>
    <w:pPr>
      <w:spacing w:after="240"/>
      <w:ind w:firstLine="0"/>
      <w:jc w:val="center"/>
    </w:pPr>
    <w:rPr>
      <w:bCs/>
      <w:szCs w:val="18"/>
    </w:rPr>
  </w:style>
  <w:style w:type="character" w:customStyle="1" w:styleId="affff5">
    <w:name w:val="Рисунок_№ Знак"/>
    <w:basedOn w:val="a6"/>
    <w:link w:val="affff4"/>
    <w:rsid w:val="00596F76"/>
    <w:rPr>
      <w:bCs/>
      <w:sz w:val="26"/>
      <w:szCs w:val="18"/>
      <w:lang w:eastAsia="en-US" w:bidi="en-US"/>
    </w:rPr>
  </w:style>
  <w:style w:type="paragraph" w:customStyle="1" w:styleId="1">
    <w:name w:val="Нумерованный заголовок 1"/>
    <w:basedOn w:val="a5"/>
    <w:next w:val="a5"/>
    <w:link w:val="1e"/>
    <w:qFormat/>
    <w:rsid w:val="00596F76"/>
    <w:pPr>
      <w:pageBreakBefore/>
      <w:numPr>
        <w:numId w:val="8"/>
      </w:numPr>
      <w:spacing w:after="360"/>
      <w:contextualSpacing/>
      <w:outlineLvl w:val="0"/>
    </w:pPr>
    <w:rPr>
      <w:b/>
      <w:sz w:val="28"/>
      <w:szCs w:val="20"/>
    </w:rPr>
  </w:style>
  <w:style w:type="character" w:customStyle="1" w:styleId="1e">
    <w:name w:val="Нумерованный заголовок 1 Знак"/>
    <w:basedOn w:val="a6"/>
    <w:link w:val="1"/>
    <w:rsid w:val="00596F76"/>
    <w:rPr>
      <w:b/>
      <w:sz w:val="28"/>
      <w:lang w:eastAsia="en-US" w:bidi="en-US"/>
    </w:rPr>
  </w:style>
  <w:style w:type="paragraph" w:customStyle="1" w:styleId="2">
    <w:name w:val="Нумерованный заголовок 2"/>
    <w:basedOn w:val="1"/>
    <w:next w:val="a5"/>
    <w:link w:val="2e"/>
    <w:qFormat/>
    <w:rsid w:val="00596F76"/>
    <w:pPr>
      <w:keepNext/>
      <w:pageBreakBefore w:val="0"/>
      <w:numPr>
        <w:ilvl w:val="1"/>
      </w:numPr>
      <w:spacing w:before="360"/>
      <w:outlineLvl w:val="1"/>
    </w:pPr>
    <w:rPr>
      <w:sz w:val="26"/>
    </w:rPr>
  </w:style>
  <w:style w:type="character" w:customStyle="1" w:styleId="2e">
    <w:name w:val="Нумерованный заголовок 2 Знак"/>
    <w:basedOn w:val="a6"/>
    <w:link w:val="2"/>
    <w:rsid w:val="00596F76"/>
    <w:rPr>
      <w:b/>
      <w:sz w:val="26"/>
      <w:lang w:eastAsia="en-US" w:bidi="en-US"/>
    </w:rPr>
  </w:style>
  <w:style w:type="paragraph" w:customStyle="1" w:styleId="3a">
    <w:name w:val="Нумерованный заголовок 3"/>
    <w:basedOn w:val="a5"/>
    <w:next w:val="a5"/>
    <w:link w:val="3b"/>
    <w:qFormat/>
    <w:rsid w:val="00596F76"/>
    <w:pPr>
      <w:keepNext/>
      <w:spacing w:before="360" w:after="360"/>
      <w:outlineLvl w:val="2"/>
    </w:pPr>
  </w:style>
  <w:style w:type="character" w:customStyle="1" w:styleId="3b">
    <w:name w:val="Нумерованный заголовок 3 Знак"/>
    <w:basedOn w:val="a6"/>
    <w:link w:val="3a"/>
    <w:rsid w:val="00596F76"/>
    <w:rPr>
      <w:sz w:val="26"/>
      <w:szCs w:val="24"/>
      <w:lang w:eastAsia="en-US" w:bidi="en-US"/>
    </w:rPr>
  </w:style>
  <w:style w:type="paragraph" w:customStyle="1" w:styleId="49">
    <w:name w:val="Нумерованный заголовок 4"/>
    <w:basedOn w:val="3a"/>
    <w:next w:val="a5"/>
    <w:link w:val="4a"/>
    <w:rsid w:val="00F60519"/>
    <w:rPr>
      <w:rFonts w:eastAsia="MS Mincho"/>
    </w:rPr>
  </w:style>
  <w:style w:type="character" w:customStyle="1" w:styleId="4a">
    <w:name w:val="Нумерованный заголовок 4 Знак"/>
    <w:basedOn w:val="3b"/>
    <w:link w:val="49"/>
    <w:rsid w:val="00F60519"/>
    <w:rPr>
      <w:rFonts w:eastAsia="MS Mincho"/>
      <w:sz w:val="26"/>
      <w:szCs w:val="24"/>
      <w:lang w:eastAsia="en-US" w:bidi="en-US"/>
    </w:rPr>
  </w:style>
  <w:style w:type="paragraph" w:customStyle="1" w:styleId="22">
    <w:name w:val="Нумерованный абзац 2"/>
    <w:basedOn w:val="a5"/>
    <w:link w:val="2f"/>
    <w:qFormat/>
    <w:rsid w:val="00596F76"/>
    <w:pPr>
      <w:numPr>
        <w:ilvl w:val="1"/>
        <w:numId w:val="2"/>
      </w:numPr>
    </w:pPr>
  </w:style>
  <w:style w:type="character" w:customStyle="1" w:styleId="2f">
    <w:name w:val="Нумерованный абзац 2 Знак"/>
    <w:basedOn w:val="a6"/>
    <w:link w:val="22"/>
    <w:rsid w:val="00596F76"/>
    <w:rPr>
      <w:sz w:val="26"/>
      <w:szCs w:val="24"/>
      <w:lang w:eastAsia="en-US" w:bidi="en-US"/>
    </w:rPr>
  </w:style>
  <w:style w:type="paragraph" w:customStyle="1" w:styleId="3">
    <w:name w:val="Нумерованный абзац 3"/>
    <w:basedOn w:val="22"/>
    <w:link w:val="3c"/>
    <w:qFormat/>
    <w:rsid w:val="00596F76"/>
    <w:pPr>
      <w:numPr>
        <w:ilvl w:val="2"/>
        <w:numId w:val="8"/>
      </w:numPr>
    </w:pPr>
  </w:style>
  <w:style w:type="character" w:customStyle="1" w:styleId="3c">
    <w:name w:val="Нумерованный абзац 3 Знак"/>
    <w:basedOn w:val="2f"/>
    <w:link w:val="3"/>
    <w:rsid w:val="00596F76"/>
    <w:rPr>
      <w:sz w:val="26"/>
      <w:szCs w:val="24"/>
      <w:lang w:eastAsia="en-US" w:bidi="en-US"/>
    </w:rPr>
  </w:style>
  <w:style w:type="paragraph" w:customStyle="1" w:styleId="U1">
    <w:name w:val="Обычный+U"/>
    <w:basedOn w:val="U"/>
    <w:link w:val="U2"/>
    <w:qFormat/>
    <w:rsid w:val="00596F76"/>
    <w:pPr>
      <w:jc w:val="both"/>
    </w:pPr>
  </w:style>
  <w:style w:type="character" w:customStyle="1" w:styleId="U2">
    <w:name w:val="Обычный+U Знак"/>
    <w:basedOn w:val="U0"/>
    <w:link w:val="U1"/>
    <w:rsid w:val="00596F76"/>
    <w:rPr>
      <w:sz w:val="26"/>
      <w:u w:val="single"/>
      <w:lang w:val="en-US" w:eastAsia="en-US" w:bidi="en-US"/>
    </w:rPr>
  </w:style>
  <w:style w:type="paragraph" w:customStyle="1" w:styleId="-caps">
    <w:name w:val="Название-caps"/>
    <w:basedOn w:val="aff4"/>
    <w:next w:val="a5"/>
    <w:link w:val="-caps0"/>
    <w:autoRedefine/>
    <w:rsid w:val="00F60519"/>
    <w:pPr>
      <w:keepNext/>
      <w:pageBreakBefore/>
      <w:spacing w:after="240"/>
    </w:pPr>
    <w:rPr>
      <w:rFonts w:eastAsiaTheme="majorEastAsia" w:cstheme="majorBidi"/>
      <w:sz w:val="28"/>
    </w:rPr>
  </w:style>
  <w:style w:type="character" w:customStyle="1" w:styleId="-caps0">
    <w:name w:val="Название-caps Знак"/>
    <w:basedOn w:val="aff5"/>
    <w:link w:val="-caps"/>
    <w:rsid w:val="00F60519"/>
    <w:rPr>
      <w:rFonts w:eastAsiaTheme="majorEastAsia" w:cstheme="majorBidi"/>
      <w:sz w:val="28"/>
      <w:lang w:val="en-US" w:eastAsia="en-US" w:bidi="en-US"/>
    </w:rPr>
  </w:style>
  <w:style w:type="paragraph" w:customStyle="1" w:styleId="a2">
    <w:name w:val="Перечень (.)"/>
    <w:basedOn w:val="a5"/>
    <w:link w:val="affff6"/>
    <w:qFormat/>
    <w:rsid w:val="00596F76"/>
    <w:pPr>
      <w:numPr>
        <w:numId w:val="5"/>
      </w:numPr>
    </w:pPr>
    <w:rPr>
      <w:snapToGrid w:val="0"/>
      <w:szCs w:val="20"/>
      <w:lang w:eastAsia="ru-RU" w:bidi="ar-SA"/>
    </w:rPr>
  </w:style>
  <w:style w:type="character" w:customStyle="1" w:styleId="affff6">
    <w:name w:val="Перечень (.) Знак"/>
    <w:basedOn w:val="a6"/>
    <w:link w:val="a2"/>
    <w:rsid w:val="00596F76"/>
    <w:rPr>
      <w:snapToGrid w:val="0"/>
      <w:sz w:val="26"/>
    </w:rPr>
  </w:style>
  <w:style w:type="paragraph" w:customStyle="1" w:styleId="a4">
    <w:name w:val="Перечень (.) без отступов"/>
    <w:basedOn w:val="a2"/>
    <w:link w:val="affff7"/>
    <w:qFormat/>
    <w:rsid w:val="00596F76"/>
    <w:pPr>
      <w:numPr>
        <w:numId w:val="6"/>
      </w:numPr>
    </w:pPr>
  </w:style>
  <w:style w:type="character" w:customStyle="1" w:styleId="affff7">
    <w:name w:val="Перечень (.) без отступов Знак"/>
    <w:basedOn w:val="affff6"/>
    <w:link w:val="a4"/>
    <w:rsid w:val="00596F76"/>
    <w:rPr>
      <w:snapToGrid w:val="0"/>
      <w:sz w:val="26"/>
    </w:rPr>
  </w:style>
  <w:style w:type="paragraph" w:customStyle="1" w:styleId="4">
    <w:name w:val="Нумерованный абзац 4"/>
    <w:basedOn w:val="3"/>
    <w:link w:val="4b"/>
    <w:qFormat/>
    <w:rsid w:val="00596F76"/>
    <w:pPr>
      <w:numPr>
        <w:ilvl w:val="3"/>
      </w:numPr>
    </w:pPr>
    <w:rPr>
      <w:rFonts w:eastAsia="MS Mincho"/>
    </w:rPr>
  </w:style>
  <w:style w:type="character" w:customStyle="1" w:styleId="4b">
    <w:name w:val="Нумерованный абзац 4 Знак"/>
    <w:basedOn w:val="3c"/>
    <w:link w:val="4"/>
    <w:rsid w:val="00596F76"/>
    <w:rPr>
      <w:rFonts w:eastAsia="MS Mincho"/>
      <w:sz w:val="26"/>
      <w:szCs w:val="24"/>
      <w:lang w:eastAsia="en-US" w:bidi="en-US"/>
    </w:rPr>
  </w:style>
  <w:style w:type="character" w:styleId="affff8">
    <w:name w:val="page number"/>
    <w:basedOn w:val="a6"/>
    <w:rsid w:val="00951E40"/>
  </w:style>
  <w:style w:type="paragraph" w:customStyle="1" w:styleId="a1">
    <w:name w:val="Перечисление а)"/>
    <w:basedOn w:val="af"/>
    <w:link w:val="affff9"/>
    <w:qFormat/>
    <w:rsid w:val="00596F76"/>
    <w:pPr>
      <w:numPr>
        <w:numId w:val="9"/>
      </w:numPr>
      <w:shd w:val="clear" w:color="auto" w:fill="FFFFFF"/>
      <w:tabs>
        <w:tab w:val="left" w:pos="619"/>
      </w:tabs>
    </w:pPr>
    <w:rPr>
      <w:color w:val="000000"/>
      <w:spacing w:val="-1"/>
    </w:rPr>
  </w:style>
  <w:style w:type="character" w:customStyle="1" w:styleId="affff9">
    <w:name w:val="Перечисление а) Знак"/>
    <w:basedOn w:val="a6"/>
    <w:link w:val="a1"/>
    <w:rsid w:val="00596F76"/>
    <w:rPr>
      <w:color w:val="000000"/>
      <w:spacing w:val="-1"/>
      <w:sz w:val="26"/>
      <w:szCs w:val="24"/>
      <w:shd w:val="clear" w:color="auto" w:fill="FFFFFF"/>
      <w:lang w:eastAsia="en-US" w:bidi="en-US"/>
    </w:rPr>
  </w:style>
  <w:style w:type="paragraph" w:customStyle="1" w:styleId="-U">
    <w:name w:val="Табл-слева+U"/>
    <w:basedOn w:val="-5"/>
    <w:next w:val="-5"/>
    <w:link w:val="-U0"/>
    <w:rsid w:val="00C70800"/>
    <w:rPr>
      <w:u w:val="single"/>
    </w:rPr>
  </w:style>
  <w:style w:type="character" w:customStyle="1" w:styleId="-U0">
    <w:name w:val="Табл-слева+U Знак"/>
    <w:basedOn w:val="-6"/>
    <w:link w:val="-U"/>
    <w:rsid w:val="00C70800"/>
    <w:rPr>
      <w:sz w:val="26"/>
      <w:szCs w:val="24"/>
      <w:u w:val="single"/>
    </w:rPr>
  </w:style>
  <w:style w:type="paragraph" w:customStyle="1" w:styleId="156">
    <w:name w:val="Обычный + 1.5 интервал"/>
    <w:basedOn w:val="a5"/>
    <w:link w:val="157"/>
    <w:rsid w:val="00F60519"/>
  </w:style>
  <w:style w:type="character" w:customStyle="1" w:styleId="157">
    <w:name w:val="Обычный + 1.5 интервал Знак"/>
    <w:basedOn w:val="a6"/>
    <w:link w:val="156"/>
    <w:rsid w:val="00F60519"/>
    <w:rPr>
      <w:sz w:val="24"/>
      <w:szCs w:val="24"/>
      <w:lang w:eastAsia="en-US" w:bidi="en-US"/>
    </w:rPr>
  </w:style>
  <w:style w:type="paragraph" w:customStyle="1" w:styleId="2f0">
    <w:name w:val="Приложение 2"/>
    <w:basedOn w:val="a5"/>
    <w:next w:val="a5"/>
    <w:link w:val="2f1"/>
    <w:rsid w:val="00F60519"/>
    <w:pPr>
      <w:keepNext/>
      <w:spacing w:before="240" w:after="240"/>
      <w:ind w:firstLine="0"/>
    </w:pPr>
  </w:style>
  <w:style w:type="character" w:customStyle="1" w:styleId="2f1">
    <w:name w:val="Приложение 2 Знак"/>
    <w:basedOn w:val="a6"/>
    <w:link w:val="2f0"/>
    <w:rsid w:val="00F60519"/>
    <w:rPr>
      <w:sz w:val="26"/>
      <w:szCs w:val="24"/>
      <w:lang w:eastAsia="en-US" w:bidi="en-US"/>
    </w:rPr>
  </w:style>
  <w:style w:type="paragraph" w:customStyle="1" w:styleId="3d">
    <w:name w:val="Приложение 3"/>
    <w:basedOn w:val="a5"/>
    <w:link w:val="3e"/>
    <w:rsid w:val="00F60519"/>
    <w:pPr>
      <w:keepNext/>
      <w:spacing w:before="120" w:after="240"/>
      <w:ind w:firstLine="0"/>
    </w:pPr>
  </w:style>
  <w:style w:type="character" w:customStyle="1" w:styleId="3e">
    <w:name w:val="Приложение 3 Знак"/>
    <w:basedOn w:val="a6"/>
    <w:link w:val="3d"/>
    <w:rsid w:val="00F60519"/>
    <w:rPr>
      <w:sz w:val="24"/>
      <w:szCs w:val="24"/>
      <w:lang w:eastAsia="en-US" w:bidi="en-US"/>
    </w:rPr>
  </w:style>
  <w:style w:type="paragraph" w:customStyle="1" w:styleId="4c">
    <w:name w:val="Приложение 4"/>
    <w:basedOn w:val="3d"/>
    <w:next w:val="a5"/>
    <w:link w:val="4d"/>
    <w:rsid w:val="00F60519"/>
    <w:pPr>
      <w:numPr>
        <w:ilvl w:val="3"/>
      </w:numPr>
    </w:pPr>
  </w:style>
  <w:style w:type="character" w:customStyle="1" w:styleId="4d">
    <w:name w:val="Приложение 4 Знак"/>
    <w:basedOn w:val="3e"/>
    <w:link w:val="4c"/>
    <w:rsid w:val="00F60519"/>
    <w:rPr>
      <w:sz w:val="24"/>
      <w:szCs w:val="24"/>
      <w:lang w:eastAsia="en-US" w:bidi="en-US"/>
    </w:rPr>
  </w:style>
  <w:style w:type="paragraph" w:customStyle="1" w:styleId="61">
    <w:name w:val="Обычный + 6пт интервал"/>
    <w:basedOn w:val="a5"/>
    <w:link w:val="62"/>
    <w:qFormat/>
    <w:rsid w:val="00596F76"/>
    <w:pPr>
      <w:spacing w:before="120" w:after="120"/>
    </w:pPr>
  </w:style>
  <w:style w:type="character" w:customStyle="1" w:styleId="62">
    <w:name w:val="Обычный + 6пт интервал Знак"/>
    <w:basedOn w:val="a6"/>
    <w:link w:val="61"/>
    <w:rsid w:val="00596F76"/>
    <w:rPr>
      <w:sz w:val="26"/>
      <w:szCs w:val="24"/>
      <w:lang w:eastAsia="en-US" w:bidi="en-US"/>
    </w:rPr>
  </w:style>
  <w:style w:type="paragraph" w:customStyle="1" w:styleId="a">
    <w:name w:val="Перечень (.) + центр"/>
    <w:link w:val="affffa"/>
    <w:qFormat/>
    <w:rsid w:val="00596F76"/>
    <w:pPr>
      <w:numPr>
        <w:numId w:val="10"/>
      </w:numPr>
      <w:jc w:val="center"/>
    </w:pPr>
    <w:rPr>
      <w:snapToGrid w:val="0"/>
      <w:sz w:val="26"/>
    </w:rPr>
  </w:style>
  <w:style w:type="character" w:customStyle="1" w:styleId="affffa">
    <w:name w:val="Перечень (.) + центр Знак"/>
    <w:basedOn w:val="affff7"/>
    <w:link w:val="a"/>
    <w:rsid w:val="00596F76"/>
    <w:rPr>
      <w:snapToGrid w:val="0"/>
      <w:sz w:val="26"/>
    </w:rPr>
  </w:style>
  <w:style w:type="paragraph" w:customStyle="1" w:styleId="-0">
    <w:name w:val="Перечисление-0"/>
    <w:link w:val="-00"/>
    <w:qFormat/>
    <w:rsid w:val="00596F76"/>
    <w:pPr>
      <w:numPr>
        <w:numId w:val="11"/>
      </w:numPr>
      <w:spacing w:line="360" w:lineRule="auto"/>
    </w:pPr>
    <w:rPr>
      <w:snapToGrid w:val="0"/>
      <w:sz w:val="26"/>
    </w:rPr>
  </w:style>
  <w:style w:type="character" w:customStyle="1" w:styleId="-00">
    <w:name w:val="Перечисление-0 Знак"/>
    <w:basedOn w:val="-11"/>
    <w:link w:val="-0"/>
    <w:rsid w:val="00596F76"/>
    <w:rPr>
      <w:snapToGrid w:val="0"/>
      <w:sz w:val="26"/>
    </w:rPr>
  </w:style>
  <w:style w:type="character" w:styleId="affffb">
    <w:name w:val="annotation reference"/>
    <w:basedOn w:val="a6"/>
    <w:uiPriority w:val="99"/>
    <w:semiHidden/>
    <w:unhideWhenUsed/>
    <w:rsid w:val="00787134"/>
    <w:rPr>
      <w:sz w:val="16"/>
      <w:szCs w:val="16"/>
    </w:rPr>
  </w:style>
  <w:style w:type="paragraph" w:styleId="affffc">
    <w:name w:val="annotation text"/>
    <w:basedOn w:val="a5"/>
    <w:link w:val="affffd"/>
    <w:uiPriority w:val="99"/>
    <w:unhideWhenUsed/>
    <w:rsid w:val="00787134"/>
    <w:rPr>
      <w:sz w:val="20"/>
      <w:szCs w:val="20"/>
    </w:rPr>
  </w:style>
  <w:style w:type="character" w:customStyle="1" w:styleId="affffd">
    <w:name w:val="Текст примечания Знак"/>
    <w:basedOn w:val="a6"/>
    <w:link w:val="affffc"/>
    <w:uiPriority w:val="99"/>
    <w:rsid w:val="00787134"/>
    <w:rPr>
      <w:lang w:eastAsia="en-US" w:bidi="en-US"/>
    </w:rPr>
  </w:style>
  <w:style w:type="paragraph" w:styleId="affffe">
    <w:name w:val="annotation subject"/>
    <w:basedOn w:val="affffc"/>
    <w:next w:val="affffc"/>
    <w:link w:val="afffff"/>
    <w:uiPriority w:val="99"/>
    <w:semiHidden/>
    <w:unhideWhenUsed/>
    <w:rsid w:val="00787134"/>
    <w:rPr>
      <w:b/>
      <w:bCs/>
    </w:rPr>
  </w:style>
  <w:style w:type="character" w:customStyle="1" w:styleId="afffff">
    <w:name w:val="Тема примечания Знак"/>
    <w:basedOn w:val="affffd"/>
    <w:link w:val="affffe"/>
    <w:uiPriority w:val="99"/>
    <w:semiHidden/>
    <w:rsid w:val="00787134"/>
    <w:rPr>
      <w:b/>
      <w:bCs/>
      <w:lang w:eastAsia="en-US" w:bidi="en-US"/>
    </w:rPr>
  </w:style>
  <w:style w:type="paragraph" w:styleId="afffff0">
    <w:name w:val="endnote text"/>
    <w:basedOn w:val="a5"/>
    <w:link w:val="afffff1"/>
    <w:uiPriority w:val="99"/>
    <w:semiHidden/>
    <w:unhideWhenUsed/>
    <w:rsid w:val="00705037"/>
    <w:pPr>
      <w:spacing w:line="240" w:lineRule="auto"/>
    </w:pPr>
    <w:rPr>
      <w:sz w:val="20"/>
      <w:szCs w:val="20"/>
    </w:rPr>
  </w:style>
  <w:style w:type="character" w:customStyle="1" w:styleId="afffff1">
    <w:name w:val="Текст концевой сноски Знак"/>
    <w:basedOn w:val="a6"/>
    <w:link w:val="afffff0"/>
    <w:uiPriority w:val="99"/>
    <w:semiHidden/>
    <w:rsid w:val="00705037"/>
    <w:rPr>
      <w:lang w:eastAsia="en-US" w:bidi="en-US"/>
    </w:rPr>
  </w:style>
  <w:style w:type="character" w:styleId="afffff2">
    <w:name w:val="endnote reference"/>
    <w:basedOn w:val="a6"/>
    <w:uiPriority w:val="99"/>
    <w:semiHidden/>
    <w:unhideWhenUsed/>
    <w:rsid w:val="00705037"/>
    <w:rPr>
      <w:vertAlign w:val="superscript"/>
    </w:rPr>
  </w:style>
  <w:style w:type="paragraph" w:customStyle="1" w:styleId="afffff3">
    <w:name w:val="ЛРИ"/>
    <w:basedOn w:val="-9"/>
    <w:link w:val="afffff4"/>
    <w:qFormat/>
    <w:rsid w:val="00596F76"/>
    <w:pPr>
      <w:spacing w:line="240" w:lineRule="auto"/>
      <w:ind w:left="-113" w:right="-113"/>
      <w:contextualSpacing/>
    </w:pPr>
    <w:rPr>
      <w:szCs w:val="32"/>
    </w:rPr>
  </w:style>
  <w:style w:type="paragraph" w:customStyle="1" w:styleId="afffff5">
    <w:name w:val="Копировал"/>
    <w:aliases w:val="Формат"/>
    <w:basedOn w:val="afc"/>
    <w:rsid w:val="00AF3735"/>
    <w:rPr>
      <w:sz w:val="20"/>
    </w:rPr>
  </w:style>
  <w:style w:type="paragraph" w:styleId="afffff6">
    <w:name w:val="footnote text"/>
    <w:basedOn w:val="a5"/>
    <w:link w:val="afffff7"/>
    <w:uiPriority w:val="99"/>
    <w:semiHidden/>
    <w:unhideWhenUsed/>
    <w:rsid w:val="00B0265F"/>
    <w:pPr>
      <w:spacing w:line="240" w:lineRule="auto"/>
    </w:pPr>
    <w:rPr>
      <w:sz w:val="20"/>
      <w:szCs w:val="20"/>
    </w:rPr>
  </w:style>
  <w:style w:type="character" w:customStyle="1" w:styleId="afffff7">
    <w:name w:val="Текст сноски Знак"/>
    <w:basedOn w:val="a6"/>
    <w:link w:val="afffff6"/>
    <w:uiPriority w:val="99"/>
    <w:semiHidden/>
    <w:rsid w:val="00B0265F"/>
    <w:rPr>
      <w:lang w:eastAsia="en-US" w:bidi="en-US"/>
    </w:rPr>
  </w:style>
  <w:style w:type="character" w:styleId="afffff8">
    <w:name w:val="footnote reference"/>
    <w:basedOn w:val="a6"/>
    <w:uiPriority w:val="99"/>
    <w:semiHidden/>
    <w:unhideWhenUsed/>
    <w:rsid w:val="00B0265F"/>
    <w:rPr>
      <w:vertAlign w:val="superscript"/>
    </w:rPr>
  </w:style>
  <w:style w:type="paragraph" w:customStyle="1" w:styleId="afffff9">
    <w:name w:val="Сноски"/>
    <w:basedOn w:val="-5"/>
    <w:rsid w:val="002F000D"/>
    <w:pPr>
      <w:spacing w:before="120"/>
      <w:ind w:firstLine="652"/>
      <w:jc w:val="both"/>
    </w:pPr>
    <w:rPr>
      <w:sz w:val="24"/>
      <w:szCs w:val="26"/>
    </w:rPr>
  </w:style>
  <w:style w:type="paragraph" w:styleId="4e">
    <w:name w:val="toc 4"/>
    <w:basedOn w:val="39"/>
    <w:next w:val="a5"/>
    <w:autoRedefine/>
    <w:uiPriority w:val="39"/>
    <w:semiHidden/>
    <w:unhideWhenUsed/>
    <w:qFormat/>
    <w:rsid w:val="00596F76"/>
    <w:pPr>
      <w:ind w:left="1531" w:hanging="1531"/>
      <w:outlineLvl w:val="3"/>
    </w:pPr>
  </w:style>
  <w:style w:type="paragraph" w:customStyle="1" w:styleId="afffffa">
    <w:name w:val="Прил.Рисунок_№"/>
    <w:basedOn w:val="affff4"/>
    <w:next w:val="a5"/>
    <w:qFormat/>
    <w:rsid w:val="00596F76"/>
    <w:rPr>
      <w:sz w:val="24"/>
    </w:rPr>
  </w:style>
  <w:style w:type="paragraph" w:customStyle="1" w:styleId="afffffb">
    <w:name w:val="ПРЕДУПРЕЖДЕНИЕ"/>
    <w:basedOn w:val="a5"/>
    <w:next w:val="a5"/>
    <w:qFormat/>
    <w:rsid w:val="00596F76"/>
    <w:pPr>
      <w:keepNext/>
      <w:spacing w:after="160" w:line="240" w:lineRule="auto"/>
      <w:ind w:firstLine="0"/>
      <w:jc w:val="center"/>
    </w:pPr>
    <w:rPr>
      <w:b/>
      <w:caps/>
      <w:sz w:val="24"/>
      <w:u w:val="single"/>
    </w:rPr>
  </w:style>
  <w:style w:type="paragraph" w:customStyle="1" w:styleId="affff">
    <w:name w:val="Прил.Текст"/>
    <w:basedOn w:val="a5"/>
    <w:qFormat/>
    <w:rsid w:val="00596F76"/>
    <w:rPr>
      <w:sz w:val="24"/>
    </w:rPr>
  </w:style>
  <w:style w:type="paragraph" w:customStyle="1" w:styleId="afffffc">
    <w:name w:val="Прил.Таблица_№"/>
    <w:basedOn w:val="affff0"/>
    <w:next w:val="a5"/>
    <w:qFormat/>
    <w:rsid w:val="00596F76"/>
    <w:rPr>
      <w:sz w:val="24"/>
      <w:szCs w:val="24"/>
    </w:rPr>
  </w:style>
  <w:style w:type="paragraph" w:customStyle="1" w:styleId="-9">
    <w:name w:val="Прил.Табл-центр"/>
    <w:basedOn w:val="affff"/>
    <w:qFormat/>
    <w:rsid w:val="00596F76"/>
    <w:pPr>
      <w:ind w:firstLine="0"/>
      <w:jc w:val="center"/>
    </w:pPr>
  </w:style>
  <w:style w:type="paragraph" w:customStyle="1" w:styleId="-b">
    <w:name w:val="Прил.Табл-слева"/>
    <w:basedOn w:val="affff"/>
    <w:qFormat/>
    <w:rsid w:val="00596F76"/>
    <w:pPr>
      <w:ind w:left="57" w:firstLine="0"/>
      <w:jc w:val="left"/>
    </w:pPr>
  </w:style>
  <w:style w:type="paragraph" w:customStyle="1" w:styleId="afffffd">
    <w:name w:val="Примечание/сноска"/>
    <w:basedOn w:val="a5"/>
    <w:next w:val="a5"/>
    <w:qFormat/>
    <w:rsid w:val="00596F76"/>
    <w:rPr>
      <w:sz w:val="24"/>
      <w:szCs w:val="26"/>
      <w:lang w:eastAsia="ru-RU" w:bidi="ar-SA"/>
    </w:rPr>
  </w:style>
  <w:style w:type="paragraph" w:customStyle="1" w:styleId="11">
    <w:name w:val="Прил.Нум.заголовок 1"/>
    <w:basedOn w:val="a5"/>
    <w:next w:val="affff"/>
    <w:link w:val="1f"/>
    <w:qFormat/>
    <w:rsid w:val="00596F76"/>
    <w:pPr>
      <w:keepNext/>
      <w:numPr>
        <w:ilvl w:val="1"/>
        <w:numId w:val="14"/>
      </w:numPr>
      <w:spacing w:before="360" w:after="360"/>
    </w:pPr>
    <w:rPr>
      <w:b/>
    </w:rPr>
  </w:style>
  <w:style w:type="character" w:customStyle="1" w:styleId="1f">
    <w:name w:val="Прил.Нум.заголовок 1 Знак"/>
    <w:basedOn w:val="a6"/>
    <w:link w:val="11"/>
    <w:rsid w:val="00596F76"/>
    <w:rPr>
      <w:b/>
      <w:sz w:val="26"/>
      <w:szCs w:val="24"/>
      <w:lang w:eastAsia="en-US" w:bidi="en-US"/>
    </w:rPr>
  </w:style>
  <w:style w:type="paragraph" w:customStyle="1" w:styleId="20">
    <w:name w:val="Прил.Нум.заголовок 2"/>
    <w:basedOn w:val="a5"/>
    <w:next w:val="affff"/>
    <w:link w:val="2f2"/>
    <w:qFormat/>
    <w:rsid w:val="00596F76"/>
    <w:pPr>
      <w:keepNext/>
      <w:numPr>
        <w:ilvl w:val="2"/>
        <w:numId w:val="14"/>
      </w:numPr>
      <w:spacing w:before="360" w:after="360"/>
    </w:pPr>
    <w:rPr>
      <w:b/>
      <w:sz w:val="24"/>
    </w:rPr>
  </w:style>
  <w:style w:type="character" w:customStyle="1" w:styleId="2f2">
    <w:name w:val="Прил.Нум.заголовок 2 Знак"/>
    <w:basedOn w:val="a6"/>
    <w:link w:val="20"/>
    <w:rsid w:val="00596F76"/>
    <w:rPr>
      <w:b/>
      <w:sz w:val="24"/>
      <w:szCs w:val="24"/>
      <w:lang w:eastAsia="en-US" w:bidi="en-US"/>
    </w:rPr>
  </w:style>
  <w:style w:type="paragraph" w:customStyle="1" w:styleId="afffffe">
    <w:name w:val="ПРЕДУПРЕЖДЕНИЯ текст"/>
    <w:qFormat/>
    <w:rsid w:val="00596F76"/>
    <w:pPr>
      <w:spacing w:after="360"/>
      <w:jc w:val="center"/>
    </w:pPr>
    <w:rPr>
      <w:i/>
      <w:szCs w:val="22"/>
      <w:lang w:eastAsia="en-US" w:bidi="en-US"/>
    </w:rPr>
  </w:style>
  <w:style w:type="paragraph" w:customStyle="1" w:styleId="affffff">
    <w:name w:val="Команды"/>
    <w:basedOn w:val="a5"/>
    <w:link w:val="affffff0"/>
    <w:qFormat/>
    <w:rsid w:val="00596F76"/>
    <w:pPr>
      <w:spacing w:before="120" w:after="120" w:line="240" w:lineRule="auto"/>
      <w:ind w:firstLine="0"/>
      <w:jc w:val="center"/>
    </w:pPr>
    <w:rPr>
      <w:rFonts w:cs="Courier New"/>
      <w:szCs w:val="20"/>
    </w:rPr>
  </w:style>
  <w:style w:type="character" w:customStyle="1" w:styleId="affffff0">
    <w:name w:val="Команды Знак"/>
    <w:basedOn w:val="a6"/>
    <w:link w:val="affffff"/>
    <w:rsid w:val="00596F76"/>
    <w:rPr>
      <w:rFonts w:cs="Courier New"/>
      <w:sz w:val="26"/>
      <w:lang w:eastAsia="en-US" w:bidi="en-US"/>
    </w:rPr>
  </w:style>
  <w:style w:type="paragraph" w:customStyle="1" w:styleId="12">
    <w:name w:val="Прил.Абзац 1"/>
    <w:basedOn w:val="11"/>
    <w:next w:val="affff"/>
    <w:qFormat/>
    <w:rsid w:val="00596F76"/>
    <w:pPr>
      <w:keepNext w:val="0"/>
      <w:numPr>
        <w:numId w:val="12"/>
      </w:numPr>
      <w:spacing w:after="0"/>
    </w:pPr>
    <w:rPr>
      <w:b w:val="0"/>
      <w:sz w:val="24"/>
    </w:rPr>
  </w:style>
  <w:style w:type="paragraph" w:customStyle="1" w:styleId="21">
    <w:name w:val="Прил.Абзац 2"/>
    <w:basedOn w:val="20"/>
    <w:next w:val="affff"/>
    <w:qFormat/>
    <w:rsid w:val="00596F76"/>
    <w:pPr>
      <w:keepNext w:val="0"/>
      <w:numPr>
        <w:numId w:val="12"/>
      </w:numPr>
      <w:spacing w:before="0" w:after="0"/>
    </w:pPr>
    <w:rPr>
      <w:b w:val="0"/>
    </w:rPr>
  </w:style>
  <w:style w:type="paragraph" w:customStyle="1" w:styleId="30">
    <w:name w:val="Прил.Абзац 3"/>
    <w:basedOn w:val="21"/>
    <w:next w:val="affff"/>
    <w:qFormat/>
    <w:rsid w:val="00596F76"/>
    <w:pPr>
      <w:numPr>
        <w:ilvl w:val="3"/>
        <w:numId w:val="14"/>
      </w:numPr>
    </w:pPr>
  </w:style>
  <w:style w:type="paragraph" w:customStyle="1" w:styleId="40">
    <w:name w:val="Прил.Абзац 4"/>
    <w:basedOn w:val="30"/>
    <w:next w:val="affff"/>
    <w:qFormat/>
    <w:rsid w:val="00596F76"/>
    <w:pPr>
      <w:numPr>
        <w:ilvl w:val="4"/>
      </w:numPr>
    </w:pPr>
  </w:style>
  <w:style w:type="paragraph" w:customStyle="1" w:styleId="-c">
    <w:name w:val="Табл-шапка"/>
    <w:basedOn w:val="-"/>
    <w:qFormat/>
    <w:rsid w:val="00596F76"/>
    <w:pPr>
      <w:spacing w:line="240" w:lineRule="auto"/>
    </w:pPr>
  </w:style>
  <w:style w:type="paragraph" w:customStyle="1" w:styleId="-d">
    <w:name w:val="Прил.Табл-шапка"/>
    <w:basedOn w:val="-9"/>
    <w:qFormat/>
    <w:rsid w:val="00596F76"/>
    <w:pPr>
      <w:spacing w:line="240" w:lineRule="auto"/>
    </w:pPr>
  </w:style>
  <w:style w:type="paragraph" w:customStyle="1" w:styleId="-e">
    <w:name w:val="Табл-раздел"/>
    <w:basedOn w:val="-"/>
    <w:link w:val="-f"/>
    <w:qFormat/>
    <w:rsid w:val="00596F76"/>
    <w:rPr>
      <w:sz w:val="28"/>
      <w:u w:val="single"/>
    </w:rPr>
  </w:style>
  <w:style w:type="character" w:customStyle="1" w:styleId="-f">
    <w:name w:val="Табл-раздел Знак"/>
    <w:basedOn w:val="-4"/>
    <w:link w:val="-e"/>
    <w:rsid w:val="00596F76"/>
    <w:rPr>
      <w:sz w:val="28"/>
      <w:szCs w:val="32"/>
      <w:u w:val="single"/>
    </w:rPr>
  </w:style>
  <w:style w:type="paragraph" w:customStyle="1" w:styleId="--2">
    <w:name w:val="Табл-переч-2"/>
    <w:basedOn w:val="a5"/>
    <w:link w:val="--20"/>
    <w:qFormat/>
    <w:rsid w:val="00596F76"/>
    <w:pPr>
      <w:numPr>
        <w:numId w:val="15"/>
      </w:numPr>
      <w:jc w:val="left"/>
    </w:pPr>
  </w:style>
  <w:style w:type="character" w:customStyle="1" w:styleId="--20">
    <w:name w:val="Табл-переч-2 Знак"/>
    <w:basedOn w:val="-20"/>
    <w:link w:val="--2"/>
    <w:rsid w:val="00596F76"/>
    <w:rPr>
      <w:sz w:val="26"/>
      <w:szCs w:val="24"/>
      <w:lang w:eastAsia="en-US" w:bidi="en-US"/>
    </w:rPr>
  </w:style>
  <w:style w:type="paragraph" w:customStyle="1" w:styleId="--1">
    <w:name w:val="Табл-переч-1"/>
    <w:basedOn w:val="a5"/>
    <w:qFormat/>
    <w:rsid w:val="00596F76"/>
    <w:pPr>
      <w:numPr>
        <w:numId w:val="16"/>
      </w:numPr>
      <w:jc w:val="left"/>
    </w:pPr>
    <w:rPr>
      <w:snapToGrid w:val="0"/>
    </w:rPr>
  </w:style>
  <w:style w:type="character" w:customStyle="1" w:styleId="afffff4">
    <w:name w:val="ЛРИ Знак"/>
    <w:basedOn w:val="a6"/>
    <w:link w:val="afffff3"/>
    <w:rsid w:val="00D06C44"/>
    <w:rPr>
      <w:sz w:val="24"/>
      <w:szCs w:val="32"/>
      <w:lang w:eastAsia="en-US" w:bidi="en-US"/>
    </w:rPr>
  </w:style>
  <w:style w:type="paragraph" w:customStyle="1" w:styleId="-10">
    <w:name w:val="Прил.Перечисление-1"/>
    <w:basedOn w:val="-1"/>
    <w:qFormat/>
    <w:rsid w:val="00596F76"/>
    <w:pPr>
      <w:numPr>
        <w:numId w:val="17"/>
      </w:numPr>
    </w:pPr>
    <w:rPr>
      <w:sz w:val="24"/>
    </w:rPr>
  </w:style>
  <w:style w:type="paragraph" w:customStyle="1" w:styleId="formattext">
    <w:name w:val="formattext"/>
    <w:basedOn w:val="a5"/>
    <w:rsid w:val="009E5E81"/>
    <w:pPr>
      <w:spacing w:before="100" w:beforeAutospacing="1" w:after="100" w:afterAutospacing="1" w:line="240" w:lineRule="auto"/>
      <w:ind w:firstLine="0"/>
      <w:jc w:val="left"/>
    </w:pPr>
    <w:rPr>
      <w:sz w:val="24"/>
      <w:lang w:eastAsia="ru-RU" w:bidi="ar-SA"/>
    </w:rPr>
  </w:style>
  <w:style w:type="paragraph" w:styleId="affffff1">
    <w:name w:val="Document Map"/>
    <w:basedOn w:val="a5"/>
    <w:link w:val="affffff2"/>
    <w:uiPriority w:val="99"/>
    <w:semiHidden/>
    <w:unhideWhenUsed/>
    <w:rsid w:val="00BE7F2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fffff2">
    <w:name w:val="Схема документа Знак"/>
    <w:basedOn w:val="a6"/>
    <w:link w:val="affffff1"/>
    <w:uiPriority w:val="99"/>
    <w:semiHidden/>
    <w:rsid w:val="00BE7F29"/>
    <w:rPr>
      <w:rFonts w:ascii="Tahoma" w:hAnsi="Tahoma" w:cs="Tahoma"/>
      <w:sz w:val="16"/>
      <w:szCs w:val="16"/>
      <w:lang w:eastAsia="en-US" w:bidi="en-US"/>
    </w:rPr>
  </w:style>
  <w:style w:type="character" w:styleId="affffff3">
    <w:name w:val="Placeholder Text"/>
    <w:basedOn w:val="a6"/>
    <w:uiPriority w:val="99"/>
    <w:semiHidden/>
    <w:rsid w:val="007B61A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4.xml"/><Relationship Id="rId18" Type="http://schemas.openxmlformats.org/officeDocument/2006/relationships/header" Target="header7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footer" Target="footer4.xml"/><Relationship Id="rId2" Type="http://schemas.openxmlformats.org/officeDocument/2006/relationships/numbering" Target="numbering.xml"/><Relationship Id="rId16" Type="http://schemas.openxmlformats.org/officeDocument/2006/relationships/header" Target="header6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footer" Target="footer1.xml"/><Relationship Id="rId19" Type="http://schemas.openxmlformats.org/officeDocument/2006/relationships/footer" Target="footer5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5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&#1043;&#1086;&#1088;&#1076;&#1080;&#1077;&#1085;&#1082;&#1086;\SVN\mkti\tp\kd\electronic\controller\imported_board\kd_vp_a3.dotx" TargetMode="External"/></Relationships>
</file>

<file path=word/theme/theme1.xml><?xml version="1.0" encoding="utf-8"?>
<a:theme xmlns:a="http://schemas.openxmlformats.org/drawingml/2006/main" name="Тема Office">
  <a:themeElements>
    <a:clrScheme name="Серая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TNR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0D25ACF-88F0-4AB0-8FD2-FE926BD4FA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kd_vp_a3.dotx</Template>
  <TotalTime>110</TotalTime>
  <Pages>6</Pages>
  <Words>1833</Words>
  <Characters>10449</Characters>
  <Application>Microsoft Office Word</Application>
  <DocSecurity>0</DocSecurity>
  <Lines>87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vp</vt:lpstr>
    </vt:vector>
  </TitlesOfParts>
  <Company/>
  <LinksUpToDate>false</LinksUpToDate>
  <CharactersWithSpaces>12258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vp</dc:title>
  <dc:subject/>
  <dc:creator>Гордиенко Михаил Александрович</dc:creator>
  <cp:keywords/>
  <dc:description/>
  <cp:lastModifiedBy>Гордиенко Михаил Александрович</cp:lastModifiedBy>
  <cp:revision>41</cp:revision>
  <cp:lastPrinted>2018-04-20T10:41:00Z</cp:lastPrinted>
  <dcterms:created xsi:type="dcterms:W3CDTF">2023-12-16T12:22:00Z</dcterms:created>
  <dcterms:modified xsi:type="dcterms:W3CDTF">2023-12-18T06:24:00Z</dcterms:modified>
</cp:coreProperties>
</file>