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B3B" w:rsidRPr="00592A0D" w:rsidRDefault="007709A7" w:rsidP="0022593D">
      <w:pPr>
        <w:pStyle w:val="aff2"/>
      </w:pPr>
      <w:r w:rsidRPr="00592A0D">
        <w:fldChar w:fldCharType="begin"/>
      </w:r>
      <w:r w:rsidR="00BE1BBE" w:rsidRPr="00592A0D">
        <w:instrText xml:space="preserve"> </w:instrText>
      </w:r>
      <w:r w:rsidR="00BE1BBE" w:rsidRPr="00592A0D">
        <w:rPr>
          <w:lang w:val="en-US"/>
        </w:rPr>
        <w:instrText>SET</w:instrText>
      </w:r>
      <w:r w:rsidR="00BE1BBE" w:rsidRPr="00592A0D">
        <w:instrText xml:space="preserve"> </w:instrText>
      </w:r>
      <w:r w:rsidR="00BE1BBE" w:rsidRPr="00592A0D">
        <w:rPr>
          <w:lang w:val="en-US"/>
        </w:rPr>
        <w:instrText>MakeName</w:instrText>
      </w:r>
      <w:r w:rsidR="00BE1BBE" w:rsidRPr="00592A0D">
        <w:instrText xml:space="preserve"> </w:instrText>
      </w:r>
      <w:r w:rsidRPr="00592A0D">
        <w:fldChar w:fldCharType="begin"/>
      </w:r>
      <w:r w:rsidR="0056390C" w:rsidRPr="00592A0D">
        <w:instrText xml:space="preserve"> FILLIN "Введите </w:instrText>
      </w:r>
      <w:r w:rsidR="00352DC8">
        <w:instrText>наименование</w:instrText>
      </w:r>
      <w:r w:rsidR="0056390C" w:rsidRPr="00592A0D">
        <w:instrText xml:space="preserve"> изделия"\d </w:instrText>
      </w:r>
      <w:r w:rsidRPr="00592A0D">
        <w:fldChar w:fldCharType="begin"/>
      </w:r>
      <w:r w:rsidR="008914BC" w:rsidRPr="00592A0D">
        <w:instrText xml:space="preserve"> if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MakeName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Плата микроконтроллера</w:instrText>
      </w:r>
      <w:r w:rsidR="00766A05">
        <w:rPr>
          <w:noProof/>
        </w:rPr>
        <w:fldChar w:fldCharType="end"/>
      </w:r>
      <w:r w:rsidR="008914BC" w:rsidRPr="00592A0D">
        <w:instrText xml:space="preserve"> = "" </w:instrText>
      </w:r>
      <w:r w:rsidR="0056390C" w:rsidRPr="00592A0D">
        <w:instrText>"Автоматизированное рабочее место"</w:instrText>
      </w:r>
      <w:r w:rsidR="008914BC" w:rsidRPr="00592A0D">
        <w:instrText xml:space="preserve">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MakeName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Плата микроконтроллера</w:instrText>
      </w:r>
      <w:r w:rsidR="00766A05">
        <w:rPr>
          <w:noProof/>
        </w:rPr>
        <w:fldChar w:fldCharType="end"/>
      </w:r>
      <w:r w:rsidR="008914BC" w:rsidRPr="00592A0D">
        <w:instrText xml:space="preserve"> </w:instrText>
      </w:r>
      <w:r w:rsidRPr="00592A0D">
        <w:fldChar w:fldCharType="separate"/>
      </w:r>
      <w:r w:rsidR="007A5F6A">
        <w:rPr>
          <w:noProof/>
        </w:rPr>
        <w:instrText>Плата микроконтроллера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7A5F6A">
        <w:instrText>Плата микроконтроллера</w:instrText>
      </w:r>
      <w:r w:rsidRPr="00592A0D">
        <w:fldChar w:fldCharType="end"/>
      </w:r>
      <w:r w:rsidR="00BE1BBE" w:rsidRPr="00592A0D">
        <w:instrText xml:space="preserve"> </w:instrText>
      </w:r>
      <w:r w:rsidRPr="00592A0D">
        <w:fldChar w:fldCharType="separate"/>
      </w:r>
      <w:bookmarkStart w:id="0" w:name="MakeName"/>
      <w:r w:rsidR="007A5F6A">
        <w:rPr>
          <w:noProof/>
        </w:rPr>
        <w:t>Плата микроконтроллера</w:t>
      </w:r>
      <w:bookmarkEnd w:id="0"/>
      <w:r w:rsidRPr="00592A0D">
        <w:fldChar w:fldCharType="end"/>
      </w:r>
      <w:r w:rsidR="00BE1BBE" w:rsidRPr="00592A0D">
        <w:t xml:space="preserve"> </w:t>
      </w:r>
      <w:r w:rsidRPr="00592A0D">
        <w:fldChar w:fldCharType="begin"/>
      </w:r>
      <w:r w:rsidR="00BE1BBE" w:rsidRPr="00592A0D">
        <w:instrText xml:space="preserve"> SET DecNum </w:instrText>
      </w:r>
      <w:r w:rsidRPr="00592A0D">
        <w:fldChar w:fldCharType="begin"/>
      </w:r>
      <w:r w:rsidR="0056390C" w:rsidRPr="00592A0D">
        <w:instrText xml:space="preserve"> FILLIN "Введите </w:instrText>
      </w:r>
      <w:r w:rsidR="00352DC8">
        <w:instrText xml:space="preserve">обозначение </w:instrText>
      </w:r>
      <w:r w:rsidR="0056390C" w:rsidRPr="00592A0D">
        <w:instrText xml:space="preserve"> изделия"\d </w:instrText>
      </w:r>
      <w:r w:rsidRPr="00592A0D">
        <w:fldChar w:fldCharType="begin"/>
      </w:r>
      <w:r w:rsidR="008914BC" w:rsidRPr="00592A0D">
        <w:instrText xml:space="preserve"> if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DecNum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ВБМА.469435.XXX</w:instrText>
      </w:r>
      <w:r w:rsidR="00766A05">
        <w:rPr>
          <w:noProof/>
        </w:rPr>
        <w:fldChar w:fldCharType="end"/>
      </w:r>
      <w:r w:rsidR="008914BC" w:rsidRPr="00592A0D">
        <w:instrText xml:space="preserve"> = "" </w:instrText>
      </w:r>
      <w:r w:rsidR="0056390C" w:rsidRPr="00592A0D">
        <w:instrText>ВБМА.466453.002</w:instrText>
      </w:r>
      <w:r w:rsidR="008914BC" w:rsidRPr="00592A0D">
        <w:instrText xml:space="preserve">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DecNum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ВБМА.469435.XXX</w:instrText>
      </w:r>
      <w:r w:rsidR="00766A05">
        <w:rPr>
          <w:noProof/>
        </w:rPr>
        <w:fldChar w:fldCharType="end"/>
      </w:r>
      <w:r w:rsidR="008914BC" w:rsidRPr="00592A0D">
        <w:instrText xml:space="preserve"> </w:instrText>
      </w:r>
      <w:r w:rsidRPr="00592A0D">
        <w:fldChar w:fldCharType="separate"/>
      </w:r>
      <w:r w:rsidR="007A5F6A">
        <w:rPr>
          <w:noProof/>
        </w:rPr>
        <w:instrText>ВБМА.469435.XXX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7A5F6A">
        <w:instrText>ВБМА.469435.000</w:instrText>
      </w:r>
      <w:r w:rsidRPr="00592A0D">
        <w:fldChar w:fldCharType="end"/>
      </w:r>
      <w:r w:rsidR="00BE1BBE" w:rsidRPr="00592A0D">
        <w:instrText xml:space="preserve"> </w:instrText>
      </w:r>
      <w:r w:rsidRPr="00592A0D">
        <w:fldChar w:fldCharType="separate"/>
      </w:r>
      <w:bookmarkStart w:id="1" w:name="DecNum"/>
      <w:r w:rsidR="007A5F6A">
        <w:rPr>
          <w:noProof/>
        </w:rPr>
        <w:t>ВБМА.469435.000</w:t>
      </w:r>
      <w:bookmarkEnd w:id="1"/>
      <w:r w:rsidRPr="00592A0D">
        <w:fldChar w:fldCharType="end"/>
      </w:r>
      <w:r w:rsidR="00BE1BBE" w:rsidRPr="00592A0D">
        <w:t xml:space="preserve">  </w:t>
      </w:r>
      <w:r w:rsidRPr="00592A0D">
        <w:fldChar w:fldCharType="begin"/>
      </w:r>
      <w:r w:rsidR="000A4C26" w:rsidRPr="00592A0D">
        <w:instrText xml:space="preserve"> SET OneUse </w:instrText>
      </w:r>
      <w:r w:rsidRPr="00592A0D">
        <w:fldChar w:fldCharType="begin"/>
      </w:r>
      <w:r w:rsidR="000A4C26" w:rsidRPr="00592A0D">
        <w:instrText xml:space="preserve"> FILLIN "Введите </w:instrText>
      </w:r>
      <w:r w:rsidR="00AE3DF9">
        <w:instrText>первичную применяемость, если нет первичной применяемости поле оставить пустым</w:instrText>
      </w:r>
      <w:r w:rsidR="000A4C26" w:rsidRPr="00592A0D">
        <w:instrText>"\d</w:instrText>
      </w:r>
      <w:r w:rsidRPr="00592A0D">
        <w:fldChar w:fldCharType="begin"/>
      </w:r>
      <w:r w:rsidR="000A4C26" w:rsidRPr="00592A0D">
        <w:instrText xml:space="preserve"> if </w:instrText>
      </w:r>
      <w:bookmarkStart w:id="2" w:name="OLE_LINK3"/>
      <w:bookmarkStart w:id="3" w:name="OLE_LINK4"/>
      <w:r w:rsidRPr="00592A0D">
        <w:fldChar w:fldCharType="begin"/>
      </w:r>
      <w:r w:rsidR="000A4C26" w:rsidRPr="00592A0D">
        <w:instrText xml:space="preserve"> ref OneUse </w:instrText>
      </w:r>
      <w:r w:rsidR="00592A0D">
        <w:instrText xml:space="preserve"> \* MERGEFORMAT </w:instrText>
      </w:r>
      <w:r w:rsidRPr="00592A0D">
        <w:fldChar w:fldCharType="end"/>
      </w:r>
      <w:bookmarkEnd w:id="2"/>
      <w:bookmarkEnd w:id="3"/>
      <w:r w:rsidR="000A4C26" w:rsidRPr="00592A0D">
        <w:instrText xml:space="preserve"> = "" </w:instrText>
      </w:r>
      <w:r w:rsidR="008C49DC">
        <w:fldChar w:fldCharType="begin"/>
      </w:r>
      <w:r w:rsidR="008C49DC">
        <w:instrText xml:space="preserve"> ref DecNum  \* MERGEFORMAT </w:instrText>
      </w:r>
      <w:r w:rsidR="008C49DC">
        <w:fldChar w:fldCharType="separate"/>
      </w:r>
      <w:r w:rsidR="007A5F6A">
        <w:instrText>ВБМА.469435.000</w:instrText>
      </w:r>
      <w:r w:rsidR="008C49DC">
        <w:fldChar w:fldCharType="end"/>
      </w:r>
      <w:r w:rsidR="000A4C26" w:rsidRPr="00592A0D">
        <w:instrText xml:space="preserve">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OneUse  \* MERGEFORMAT </w:instrText>
      </w:r>
      <w:r w:rsidR="00766A05">
        <w:rPr>
          <w:noProof/>
        </w:rPr>
        <w:fldChar w:fldCharType="separate"/>
      </w:r>
      <w:r w:rsidR="0085713E">
        <w:rPr>
          <w:noProof/>
        </w:rPr>
        <w:instrText>ВБМА.XXXXXX.XXX</w:instrText>
      </w:r>
      <w:r w:rsidR="00766A05">
        <w:rPr>
          <w:noProof/>
        </w:rPr>
        <w:fldChar w:fldCharType="end"/>
      </w:r>
      <w:r w:rsidR="000A4C26" w:rsidRPr="00592A0D">
        <w:instrText xml:space="preserve"> </w:instrText>
      </w:r>
      <w:r w:rsidRPr="00592A0D">
        <w:fldChar w:fldCharType="separate"/>
      </w:r>
      <w:r w:rsidR="007A5F6A">
        <w:rPr>
          <w:noProof/>
        </w:rPr>
        <w:instrText>ВБМА.469435.000</w:instrText>
      </w:r>
      <w:r w:rsidRPr="00592A0D">
        <w:fldChar w:fldCharType="end"/>
      </w:r>
      <w:r w:rsidR="000A4C26" w:rsidRPr="00592A0D">
        <w:instrText xml:space="preserve"> \o \* MERGEFORMAT </w:instrText>
      </w:r>
      <w:r w:rsidRPr="00592A0D">
        <w:fldChar w:fldCharType="end"/>
      </w:r>
      <w:r w:rsidR="000A4C26" w:rsidRPr="00592A0D">
        <w:instrText xml:space="preserve"> </w:instrText>
      </w:r>
      <w:r w:rsidRPr="00592A0D">
        <w:fldChar w:fldCharType="separate"/>
      </w:r>
      <w:bookmarkStart w:id="4" w:name="OneUse"/>
      <w:bookmarkEnd w:id="4"/>
      <w:r w:rsidR="007A5F6A">
        <w:rPr>
          <w:noProof/>
        </w:rPr>
        <w:t xml:space="preserve"> </w:t>
      </w:r>
      <w:r w:rsidRPr="00592A0D">
        <w:fldChar w:fldCharType="end"/>
      </w:r>
      <w:r w:rsidRPr="00592A0D">
        <w:fldChar w:fldCharType="begin"/>
      </w:r>
      <w:r w:rsidR="00D77B3B" w:rsidRPr="00592A0D">
        <w:instrText xml:space="preserve"> </w:instrText>
      </w:r>
      <w:r w:rsidR="00D77B3B" w:rsidRPr="00592A0D">
        <w:rPr>
          <w:lang w:val="en-US"/>
        </w:rPr>
        <w:instrText xml:space="preserve">SET CreateFIO </w:instrText>
      </w:r>
      <w:r w:rsidRPr="00592A0D">
        <w:fldChar w:fldCharType="begin"/>
      </w:r>
      <w:r w:rsidR="0056390C" w:rsidRPr="00592A0D">
        <w:instrText xml:space="preserve"> FILLIN "Введите фамилию разработчика документа"\d </w:instrText>
      </w:r>
      <w:r w:rsidRPr="00592A0D">
        <w:fldChar w:fldCharType="begin"/>
      </w:r>
      <w:r w:rsidR="008914BC" w:rsidRPr="00592A0D">
        <w:instrText xml:space="preserve"> if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CreateFIO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Гордиенко</w:instrText>
      </w:r>
      <w:r w:rsidR="00766A05">
        <w:rPr>
          <w:noProof/>
        </w:rPr>
        <w:fldChar w:fldCharType="end"/>
      </w:r>
      <w:r w:rsidR="008914BC" w:rsidRPr="00592A0D">
        <w:instrText xml:space="preserve"> = "" </w:instrText>
      </w:r>
      <w:r w:rsidR="0056390C" w:rsidRPr="00592A0D">
        <w:instrText>Кирилова</w:instrText>
      </w:r>
      <w:r w:rsidR="008914BC" w:rsidRPr="00592A0D">
        <w:instrText xml:space="preserve">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CreateFIO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Гордиенко</w:instrText>
      </w:r>
      <w:r w:rsidR="00766A05">
        <w:rPr>
          <w:noProof/>
        </w:rPr>
        <w:fldChar w:fldCharType="end"/>
      </w:r>
      <w:r w:rsidR="008914BC" w:rsidRPr="00592A0D">
        <w:instrText xml:space="preserve"> </w:instrText>
      </w:r>
      <w:r w:rsidRPr="00592A0D">
        <w:fldChar w:fldCharType="separate"/>
      </w:r>
      <w:r w:rsidR="007A5F6A">
        <w:rPr>
          <w:noProof/>
        </w:rPr>
        <w:instrText>Гордиенко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7A5F6A">
        <w:instrText>Гордиенко</w:instrText>
      </w:r>
      <w:r w:rsidRPr="00592A0D">
        <w:fldChar w:fldCharType="end"/>
      </w:r>
      <w:r w:rsidR="00D77B3B" w:rsidRPr="00592A0D">
        <w:instrText xml:space="preserve"> </w:instrText>
      </w:r>
      <w:r w:rsidRPr="00592A0D">
        <w:fldChar w:fldCharType="separate"/>
      </w:r>
      <w:bookmarkStart w:id="5" w:name="CreateFIO"/>
      <w:r w:rsidR="007A5F6A">
        <w:rPr>
          <w:noProof/>
        </w:rPr>
        <w:t>Гордиенко</w:t>
      </w:r>
      <w:bookmarkEnd w:id="5"/>
      <w:r w:rsidRPr="00592A0D">
        <w:fldChar w:fldCharType="end"/>
      </w:r>
      <w:r w:rsidR="00352DC8">
        <w:rPr>
          <w:lang w:val="en-US"/>
        </w:rPr>
        <w:t xml:space="preserve"> </w:t>
      </w:r>
      <w:r w:rsidRPr="00592A0D">
        <w:rPr>
          <w:lang w:val="en-US"/>
        </w:rPr>
        <w:fldChar w:fldCharType="begin"/>
      </w:r>
      <w:r w:rsidR="00D77B3B" w:rsidRPr="00592A0D">
        <w:rPr>
          <w:lang w:val="en-US"/>
        </w:rPr>
        <w:instrText xml:space="preserve"> SET CheckFIO</w:instrText>
      </w:r>
      <w:r w:rsidRPr="00592A0D">
        <w:fldChar w:fldCharType="begin"/>
      </w:r>
      <w:r w:rsidR="0056390C" w:rsidRPr="00592A0D">
        <w:instrText xml:space="preserve"> FILLIN "Введите фамилию проверившего документ"\d </w:instrText>
      </w:r>
      <w:r w:rsidRPr="00592A0D">
        <w:fldChar w:fldCharType="begin"/>
      </w:r>
      <w:r w:rsidR="008914BC" w:rsidRPr="00592A0D">
        <w:instrText xml:space="preserve"> if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CheckFIO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Тумазов</w:instrText>
      </w:r>
      <w:r w:rsidR="00766A05">
        <w:rPr>
          <w:noProof/>
        </w:rPr>
        <w:fldChar w:fldCharType="end"/>
      </w:r>
      <w:r w:rsidR="008914BC" w:rsidRPr="00592A0D">
        <w:instrText xml:space="preserve"> = "" </w:instrText>
      </w:r>
      <w:r w:rsidR="0056390C" w:rsidRPr="00592A0D">
        <w:instrText>Суворов</w:instrText>
      </w:r>
      <w:r w:rsidR="008914BC" w:rsidRPr="00592A0D">
        <w:instrText xml:space="preserve"> </w:instrText>
      </w:r>
      <w:r w:rsidR="00766A05">
        <w:rPr>
          <w:noProof/>
        </w:rPr>
        <w:fldChar w:fldCharType="begin"/>
      </w:r>
      <w:r w:rsidR="00766A05">
        <w:rPr>
          <w:noProof/>
        </w:rPr>
        <w:instrText xml:space="preserve"> ref CheckFIO  \* MERGEFORMAT </w:instrText>
      </w:r>
      <w:r w:rsidR="00766A05">
        <w:rPr>
          <w:noProof/>
        </w:rPr>
        <w:fldChar w:fldCharType="separate"/>
      </w:r>
      <w:r w:rsidR="007A5F6A">
        <w:rPr>
          <w:noProof/>
        </w:rPr>
        <w:instrText>Тумазов</w:instrText>
      </w:r>
      <w:r w:rsidR="00766A05">
        <w:rPr>
          <w:noProof/>
        </w:rPr>
        <w:fldChar w:fldCharType="end"/>
      </w:r>
      <w:r w:rsidR="008914BC" w:rsidRPr="00592A0D">
        <w:instrText xml:space="preserve"> </w:instrText>
      </w:r>
      <w:r w:rsidRPr="00592A0D">
        <w:fldChar w:fldCharType="separate"/>
      </w:r>
      <w:r w:rsidR="007A5F6A">
        <w:rPr>
          <w:noProof/>
        </w:rPr>
        <w:instrText>Тумазов</w:instrText>
      </w:r>
      <w:r w:rsidRPr="00592A0D">
        <w:fldChar w:fldCharType="end"/>
      </w:r>
      <w:r w:rsidR="0056390C" w:rsidRPr="00592A0D">
        <w:instrText xml:space="preserve"> \o \* MERGEFORMAT </w:instrText>
      </w:r>
      <w:r w:rsidRPr="00592A0D">
        <w:fldChar w:fldCharType="separate"/>
      </w:r>
      <w:r w:rsidR="007A5F6A">
        <w:instrText>Тумазов</w:instrText>
      </w:r>
      <w:r w:rsidRPr="00592A0D">
        <w:fldChar w:fldCharType="end"/>
      </w:r>
      <w:r w:rsidR="00D77B3B" w:rsidRPr="00592A0D">
        <w:rPr>
          <w:lang w:val="en-US"/>
        </w:rPr>
        <w:instrText xml:space="preserve"> </w:instrText>
      </w:r>
      <w:r w:rsidRPr="00592A0D">
        <w:rPr>
          <w:lang w:val="en-US"/>
        </w:rPr>
        <w:fldChar w:fldCharType="separate"/>
      </w:r>
      <w:bookmarkStart w:id="6" w:name="CheckFIO"/>
      <w:r w:rsidR="007A5F6A">
        <w:rPr>
          <w:noProof/>
        </w:rPr>
        <w:t>Тумазов</w:t>
      </w:r>
      <w:bookmarkEnd w:id="6"/>
      <w:r w:rsidRPr="00592A0D">
        <w:rPr>
          <w:lang w:val="en-US"/>
        </w:rPr>
        <w:fldChar w:fldCharType="end"/>
      </w:r>
      <w:r w:rsidR="00352DC8">
        <w:t xml:space="preserve"> </w:t>
      </w:r>
    </w:p>
    <w:p w:rsidR="00204C44" w:rsidRPr="00592A0D" w:rsidRDefault="00204C44" w:rsidP="00DD1808">
      <w:pPr>
        <w:pStyle w:val="aff2"/>
      </w:pPr>
    </w:p>
    <w:p w:rsidR="00204C44" w:rsidRPr="00592A0D" w:rsidRDefault="00204C44" w:rsidP="009F7E7D">
      <w:pPr>
        <w:pStyle w:val="aff2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Default="00204C44" w:rsidP="009906B3">
      <w:pPr>
        <w:pStyle w:val="aff2"/>
      </w:pPr>
    </w:p>
    <w:p w:rsidR="00F36AD2" w:rsidRDefault="00F36AD2" w:rsidP="009906B3">
      <w:pPr>
        <w:pStyle w:val="aff2"/>
      </w:pPr>
    </w:p>
    <w:p w:rsidR="00F36AD2" w:rsidRPr="00592A0D" w:rsidRDefault="00F36AD2" w:rsidP="009906B3">
      <w:pPr>
        <w:pStyle w:val="aff2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Pr="00592A0D" w:rsidRDefault="00204C44">
      <w:pPr>
        <w:ind w:firstLine="0"/>
        <w:rPr>
          <w:lang w:val="en-US"/>
        </w:rPr>
      </w:pPr>
    </w:p>
    <w:tbl>
      <w:tblPr>
        <w:tblStyle w:val="af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55"/>
      </w:tblGrid>
      <w:tr w:rsidR="00456230" w:rsidRPr="00592A0D" w:rsidTr="0081183F">
        <w:trPr>
          <w:cantSplit/>
          <w:trHeight w:val="1701"/>
        </w:trPr>
        <w:tc>
          <w:tcPr>
            <w:tcW w:w="8755" w:type="dxa"/>
            <w:vAlign w:val="bottom"/>
          </w:tcPr>
          <w:p w:rsidR="00456230" w:rsidRPr="00592A0D" w:rsidRDefault="00766A05" w:rsidP="00441FFF">
            <w:pPr>
              <w:pStyle w:val="afff5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makename \* MERGEFORMAT</w:instrText>
            </w:r>
            <w:r>
              <w:rPr>
                <w:noProof/>
              </w:rPr>
              <w:fldChar w:fldCharType="separate"/>
            </w:r>
            <w:r w:rsidR="007A5F6A">
              <w:rPr>
                <w:noProof/>
              </w:rPr>
              <w:t>Плата микроконтроллера</w:t>
            </w:r>
            <w:r>
              <w:rPr>
                <w:noProof/>
              </w:rPr>
              <w:fldChar w:fldCharType="end"/>
            </w:r>
          </w:p>
        </w:tc>
      </w:tr>
    </w:tbl>
    <w:p w:rsidR="00C07A23" w:rsidRPr="00592A0D" w:rsidRDefault="00935C8C" w:rsidP="00204C44">
      <w:pPr>
        <w:pStyle w:val="51"/>
      </w:pPr>
      <w:r w:rsidRPr="00592A0D">
        <w:t>Спецификация</w:t>
      </w:r>
    </w:p>
    <w:p w:rsidR="00204C44" w:rsidRPr="00592A0D" w:rsidRDefault="00766A05" w:rsidP="00204C44">
      <w:pPr>
        <w:pStyle w:val="51"/>
      </w:pPr>
      <w:r>
        <w:rPr>
          <w:noProof/>
        </w:rPr>
        <w:fldChar w:fldCharType="begin"/>
      </w:r>
      <w:r>
        <w:rPr>
          <w:noProof/>
        </w:rPr>
        <w:instrText xml:space="preserve"> REF DecNum  \* MERGEFORMAT </w:instrText>
      </w:r>
      <w:r>
        <w:rPr>
          <w:noProof/>
        </w:rPr>
        <w:fldChar w:fldCharType="separate"/>
      </w:r>
      <w:r w:rsidR="007A5F6A">
        <w:rPr>
          <w:noProof/>
        </w:rPr>
        <w:t>ВБМА.469435.000</w:t>
      </w:r>
      <w:r>
        <w:rPr>
          <w:noProof/>
        </w:rPr>
        <w:fldChar w:fldCharType="end"/>
      </w:r>
    </w:p>
    <w:p w:rsidR="00204C44" w:rsidRPr="00592A0D" w:rsidRDefault="00204C44" w:rsidP="00204C44">
      <w:pPr>
        <w:pStyle w:val="51"/>
      </w:pPr>
    </w:p>
    <w:p w:rsidR="00204C44" w:rsidRPr="00592A0D" w:rsidRDefault="00204C44">
      <w:pPr>
        <w:ind w:firstLine="0"/>
        <w:rPr>
          <w:lang w:val="en-US"/>
        </w:rPr>
      </w:pPr>
    </w:p>
    <w:p w:rsidR="00204C44" w:rsidRPr="00D91BA7" w:rsidRDefault="00204C44">
      <w:pPr>
        <w:ind w:firstLine="0"/>
      </w:pPr>
    </w:p>
    <w:p w:rsidR="006439D9" w:rsidRPr="00592A0D" w:rsidRDefault="006439D9">
      <w:pPr>
        <w:ind w:firstLine="0"/>
      </w:pPr>
    </w:p>
    <w:p w:rsidR="00C24A20" w:rsidRPr="00592A0D" w:rsidRDefault="00C24A20"/>
    <w:p w:rsidR="00184B2A" w:rsidRPr="00592A0D" w:rsidRDefault="00184B2A">
      <w:pPr>
        <w:sectPr w:rsidR="00184B2A" w:rsidRPr="00592A0D" w:rsidSect="00015906">
          <w:headerReference w:type="default" r:id="rId8"/>
          <w:headerReference w:type="first" r:id="rId9"/>
          <w:pgSz w:w="11906" w:h="16838"/>
          <w:pgMar w:top="1418" w:right="907" w:bottom="1134" w:left="1077" w:header="709" w:footer="709" w:gutter="0"/>
          <w:cols w:space="708"/>
          <w:titlePg/>
          <w:docGrid w:linePitch="360"/>
        </w:sectPr>
      </w:pPr>
    </w:p>
    <w:tbl>
      <w:tblPr>
        <w:tblStyle w:val="afe"/>
        <w:tblW w:w="10492" w:type="dxa"/>
        <w:jc w:val="center"/>
        <w:tblLayout w:type="fixed"/>
        <w:tblLook w:val="04A0" w:firstRow="1" w:lastRow="0" w:firstColumn="1" w:lastColumn="0" w:noHBand="0" w:noVBand="1"/>
      </w:tblPr>
      <w:tblGrid>
        <w:gridCol w:w="547"/>
        <w:gridCol w:w="437"/>
        <w:gridCol w:w="437"/>
        <w:gridCol w:w="3259"/>
        <w:gridCol w:w="3501"/>
        <w:gridCol w:w="612"/>
        <w:gridCol w:w="1699"/>
      </w:tblGrid>
      <w:tr w:rsidR="00935C8C" w:rsidRPr="00592A0D" w:rsidTr="004524C2">
        <w:trPr>
          <w:cantSplit/>
          <w:trHeight w:val="1134"/>
          <w:tblHeader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7756DC">
            <w:pPr>
              <w:pStyle w:val="-c"/>
            </w:pPr>
            <w:r w:rsidRPr="00441FFF">
              <w:lastRenderedPageBreak/>
              <w:t>Формат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85713E">
            <w:pPr>
              <w:pStyle w:val="-c"/>
            </w:pPr>
            <w:r w:rsidRPr="00441FFF">
              <w:t>Зона</w:t>
            </w:r>
          </w:p>
        </w:tc>
        <w:tc>
          <w:tcPr>
            <w:tcW w:w="437" w:type="dxa"/>
            <w:tcBorders>
              <w:top w:val="nil"/>
              <w:bottom w:val="single" w:sz="4" w:space="0" w:color="000000" w:themeColor="text1"/>
            </w:tcBorders>
            <w:textDirection w:val="btLr"/>
          </w:tcPr>
          <w:p w:rsidR="00935C8C" w:rsidRPr="00441FFF" w:rsidRDefault="00935C8C" w:rsidP="007756DC">
            <w:pPr>
              <w:pStyle w:val="-c"/>
            </w:pPr>
            <w:r w:rsidRPr="00441FFF">
              <w:t>Поз.</w:t>
            </w:r>
          </w:p>
        </w:tc>
        <w:tc>
          <w:tcPr>
            <w:tcW w:w="3259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Обозначение</w:t>
            </w:r>
          </w:p>
        </w:tc>
        <w:tc>
          <w:tcPr>
            <w:tcW w:w="3501" w:type="dxa"/>
            <w:tcBorders>
              <w:top w:val="nil"/>
              <w:bottom w:val="single" w:sz="4" w:space="0" w:color="000000" w:themeColor="text1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Наименование</w:t>
            </w:r>
          </w:p>
        </w:tc>
        <w:tc>
          <w:tcPr>
            <w:tcW w:w="612" w:type="dxa"/>
            <w:tcBorders>
              <w:top w:val="nil"/>
              <w:bottom w:val="single" w:sz="4" w:space="0" w:color="000000" w:themeColor="text1"/>
            </w:tcBorders>
            <w:textDirection w:val="btLr"/>
            <w:vAlign w:val="center"/>
          </w:tcPr>
          <w:p w:rsidR="00935C8C" w:rsidRPr="00441FFF" w:rsidRDefault="00935C8C" w:rsidP="0085713E">
            <w:pPr>
              <w:pStyle w:val="-c"/>
            </w:pPr>
            <w:r w:rsidRPr="00441FFF">
              <w:t>Кол.</w:t>
            </w:r>
          </w:p>
        </w:tc>
        <w:tc>
          <w:tcPr>
            <w:tcW w:w="1699" w:type="dxa"/>
            <w:tcBorders>
              <w:top w:val="nil"/>
              <w:bottom w:val="single" w:sz="4" w:space="0" w:color="000000" w:themeColor="text1"/>
              <w:right w:val="nil"/>
            </w:tcBorders>
            <w:vAlign w:val="center"/>
          </w:tcPr>
          <w:p w:rsidR="00935C8C" w:rsidRPr="00441FFF" w:rsidRDefault="00935C8C" w:rsidP="007756DC">
            <w:pPr>
              <w:pStyle w:val="-c"/>
            </w:pPr>
            <w:r w:rsidRPr="00441FFF">
              <w:t>Примечание</w:t>
            </w:r>
          </w:p>
        </w:tc>
      </w:tr>
      <w:tr w:rsidR="00541BF3" w:rsidRPr="00592A0D" w:rsidTr="00E7099F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000000" w:themeColor="text1"/>
              <w:left w:val="nil"/>
              <w:bottom w:val="nil"/>
            </w:tcBorders>
          </w:tcPr>
          <w:p w:rsidR="00541BF3" w:rsidRPr="00592A0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437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3259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000000" w:themeColor="text1"/>
              <w:bottom w:val="nil"/>
            </w:tcBorders>
          </w:tcPr>
          <w:p w:rsidR="00541BF3" w:rsidRPr="00592A0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000000" w:themeColor="text1"/>
              <w:bottom w:val="nil"/>
              <w:right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</w:tr>
      <w:tr w:rsidR="00541BF3" w:rsidRPr="00592A0D" w:rsidTr="00E7099F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541BF3" w:rsidRPr="00592A0D" w:rsidRDefault="00541BF3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541BF3" w:rsidRPr="00592A0D" w:rsidRDefault="00541BF3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541BF3" w:rsidRPr="00592A0D" w:rsidRDefault="00541BF3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541BF3" w:rsidRPr="00592A0D" w:rsidRDefault="00D7550B" w:rsidP="0085713E">
            <w:pPr>
              <w:pStyle w:val="-f"/>
            </w:pPr>
            <w:r w:rsidRPr="00592A0D">
              <w:t>Документация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541BF3" w:rsidRPr="00592A0D" w:rsidRDefault="00541BF3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541BF3" w:rsidRPr="00592A0D" w:rsidRDefault="00541BF3" w:rsidP="00D7550B">
            <w:pPr>
              <w:pStyle w:val="-7"/>
            </w:pPr>
          </w:p>
        </w:tc>
      </w:tr>
      <w:tr w:rsidR="004E6D4F" w:rsidRPr="00592A0D" w:rsidTr="00E7099F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E6D4F" w:rsidRPr="00592A0D" w:rsidRDefault="004E6D4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592A0D" w:rsidRDefault="004E6D4F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E6D4F" w:rsidRPr="00592A0D" w:rsidRDefault="004E6D4F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E6D4F" w:rsidRPr="00592A0D" w:rsidRDefault="004E6D4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E6D4F" w:rsidRPr="00592A0D" w:rsidRDefault="004E6D4F" w:rsidP="00D7550B">
            <w:pPr>
              <w:pStyle w:val="U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E6D4F" w:rsidRPr="00592A0D" w:rsidRDefault="004E6D4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E6D4F" w:rsidRPr="00592A0D" w:rsidRDefault="004E6D4F" w:rsidP="00D7550B">
            <w:pPr>
              <w:pStyle w:val="-7"/>
            </w:pPr>
          </w:p>
        </w:tc>
      </w:tr>
      <w:tr w:rsidR="00D7550B" w:rsidRPr="00592A0D" w:rsidTr="00E7099F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D7550B" w:rsidRPr="00592A0D" w:rsidRDefault="00317AAD" w:rsidP="007756DC">
            <w:pPr>
              <w:pStyle w:val="-5"/>
            </w:pPr>
            <w:r w:rsidRPr="00592A0D">
              <w:t>А4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592A0D" w:rsidRDefault="00D7550B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D7550B" w:rsidRPr="00592A0D" w:rsidRDefault="00D7550B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D7550B" w:rsidRPr="00592A0D" w:rsidRDefault="00766A05" w:rsidP="007756DC">
            <w:pPr>
              <w:pStyle w:val="-7"/>
            </w:pP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REF DecNum  \* MERGEFORMAT </w:instrText>
            </w:r>
            <w:r>
              <w:rPr>
                <w:noProof/>
              </w:rPr>
              <w:fldChar w:fldCharType="separate"/>
            </w:r>
            <w:r w:rsidR="007A5F6A">
              <w:rPr>
                <w:noProof/>
              </w:rPr>
              <w:t>ВБМА.469435.000</w:t>
            </w:r>
            <w:r>
              <w:rPr>
                <w:noProof/>
              </w:rPr>
              <w:fldChar w:fldCharType="end"/>
            </w:r>
            <w:r w:rsidR="00DD5B2B" w:rsidRPr="00592A0D">
              <w:t>-ЛУ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D7550B" w:rsidRPr="00763E5F" w:rsidRDefault="00DD5B2B" w:rsidP="0085713E">
            <w:pPr>
              <w:pStyle w:val="-7"/>
            </w:pPr>
            <w:r w:rsidRPr="00592A0D">
              <w:t>Спецификация.</w:t>
            </w:r>
            <w:r w:rsidR="00763E5F">
              <w:br/>
              <w:t>Лист утверждения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D7550B" w:rsidRPr="00592A0D" w:rsidRDefault="00D7550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D7550B" w:rsidRPr="00592A0D" w:rsidRDefault="00DD5B2B" w:rsidP="00441FFF">
            <w:pPr>
              <w:pStyle w:val="-7"/>
            </w:pPr>
            <w:r w:rsidRPr="00592A0D">
              <w:t>Размножать</w:t>
            </w:r>
            <w:r w:rsidR="00763E5F">
              <w:t xml:space="preserve"> по указанию</w:t>
            </w:r>
          </w:p>
        </w:tc>
      </w:tr>
      <w:tr w:rsidR="00E6318B" w:rsidRPr="00592A0D" w:rsidTr="00E7099F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6318B" w:rsidRPr="00E6318B" w:rsidRDefault="00EB497D" w:rsidP="007756DC">
            <w:pPr>
              <w:pStyle w:val="-5"/>
            </w:pPr>
            <w:r>
              <w:t>А1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592A0D" w:rsidRDefault="00E6318B" w:rsidP="004449C4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6318B" w:rsidRPr="00592A0D" w:rsidRDefault="00E6318B" w:rsidP="004449C4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6318B" w:rsidRPr="00E6318B" w:rsidRDefault="008C49DC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 w:rsidR="007A5F6A">
              <w:t>ВБМА.469435.000</w:t>
            </w:r>
            <w:r>
              <w:fldChar w:fldCharType="end"/>
            </w:r>
            <w:r w:rsidR="00E6318B">
              <w:t>СБ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6318B" w:rsidRPr="00592A0D" w:rsidRDefault="00E6318B" w:rsidP="00441FFF">
            <w:pPr>
              <w:pStyle w:val="-7"/>
            </w:pPr>
            <w:r>
              <w:t>Сборочный чертеж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6318B" w:rsidRPr="00592A0D" w:rsidRDefault="00E6318B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6318B" w:rsidRPr="00592A0D" w:rsidRDefault="00E6318B" w:rsidP="00732245">
            <w:pPr>
              <w:pStyle w:val="-7"/>
            </w:pPr>
          </w:p>
        </w:tc>
      </w:tr>
      <w:tr w:rsidR="00BE28F7" w:rsidRPr="00592A0D" w:rsidTr="00E7099F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BE28F7" w:rsidRDefault="00BE28F7" w:rsidP="007756DC">
            <w:pPr>
              <w:pStyle w:val="-5"/>
            </w:pPr>
            <w:r>
              <w:t>А3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592A0D" w:rsidRDefault="00BE28F7" w:rsidP="00E7099F">
            <w:pPr>
              <w:pStyle w:val="aff4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BE28F7" w:rsidRPr="00592A0D" w:rsidRDefault="00BE28F7" w:rsidP="00E7099F">
            <w:pPr>
              <w:pStyle w:val="aff4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BE28F7" w:rsidRDefault="008C49DC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 w:rsidR="007A5F6A">
              <w:t>ВБМА.469435.000</w:t>
            </w:r>
            <w:r>
              <w:fldChar w:fldCharType="end"/>
            </w:r>
            <w:r w:rsidR="00BE28F7">
              <w:t>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BE28F7" w:rsidRPr="007A5F6A" w:rsidRDefault="00EB497D" w:rsidP="00441FFF">
            <w:pPr>
              <w:pStyle w:val="-7"/>
              <w:rPr>
                <w:lang w:val="en-US"/>
              </w:rPr>
            </w:pPr>
            <w:r>
              <w:t>Схема электрическая принципиальная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BE28F7" w:rsidRPr="00592A0D" w:rsidRDefault="00BE28F7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BE28F7" w:rsidRPr="00592A0D" w:rsidRDefault="00BE28F7" w:rsidP="00E7099F">
            <w:pPr>
              <w:pStyle w:val="-7"/>
            </w:pPr>
          </w:p>
        </w:tc>
      </w:tr>
      <w:tr w:rsidR="00AD32D6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2D6" w:rsidRPr="00592A0D" w:rsidRDefault="00763E5F" w:rsidP="007756DC">
            <w:pPr>
              <w:pStyle w:val="-5"/>
            </w:pPr>
            <w:r>
              <w:t>А4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592A0D" w:rsidRDefault="00AD32D6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2D6" w:rsidRPr="00592A0D" w:rsidRDefault="00AD32D6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2D6" w:rsidRPr="004363E2" w:rsidRDefault="008C49DC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 w:rsidR="007A5F6A">
              <w:t>ВБМА.469435.000</w:t>
            </w:r>
            <w:r>
              <w:fldChar w:fldCharType="end"/>
            </w:r>
            <w:r w:rsidR="00763E5F">
              <w:t>ПЭ3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2D6" w:rsidRPr="004363E2" w:rsidRDefault="00EB497D" w:rsidP="00732245">
            <w:pPr>
              <w:pStyle w:val="-7"/>
            </w:pPr>
            <w:r>
              <w:t>Перечень элементов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2D6" w:rsidRPr="004363E2" w:rsidRDefault="00AD32D6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2D6" w:rsidRPr="004363E2" w:rsidRDefault="00AD32D6" w:rsidP="00A22C37">
            <w:pPr>
              <w:pStyle w:val="-7"/>
            </w:pPr>
          </w:p>
        </w:tc>
      </w:tr>
      <w:tr w:rsidR="00A97C6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97C60" w:rsidRPr="00592A0D" w:rsidRDefault="00EB497D" w:rsidP="007756DC">
            <w:pPr>
              <w:pStyle w:val="-5"/>
            </w:pPr>
            <w:r>
              <w:t>А4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97C60" w:rsidRPr="00592A0D" w:rsidRDefault="00A97C60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97C60" w:rsidRPr="00592A0D" w:rsidRDefault="00A97C60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97C60" w:rsidRPr="004363E2" w:rsidRDefault="008C49DC" w:rsidP="007756DC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 w:rsidR="007A5F6A">
              <w:t>ВБМА.469435.000</w:t>
            </w:r>
            <w:r>
              <w:fldChar w:fldCharType="end"/>
            </w:r>
            <w:r w:rsidR="00EB497D">
              <w:t>И1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97C60" w:rsidRPr="004363E2" w:rsidRDefault="00EB497D" w:rsidP="00732245">
            <w:pPr>
              <w:pStyle w:val="-7"/>
            </w:pPr>
            <w:r>
              <w:t>Инструкция по проверке и программированию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97C60" w:rsidRPr="004363E2" w:rsidRDefault="00A97C60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97C60" w:rsidRPr="004363E2" w:rsidRDefault="00A97C60" w:rsidP="00A22C37">
            <w:pPr>
              <w:pStyle w:val="-7"/>
            </w:pPr>
          </w:p>
        </w:tc>
      </w:tr>
      <w:tr w:rsidR="00EB497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B497D" w:rsidRPr="00592A0D" w:rsidRDefault="00EB497D" w:rsidP="00EB497D">
            <w:pPr>
              <w:pStyle w:val="-5"/>
            </w:pPr>
            <w:r>
              <w:t>А4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B497D" w:rsidRPr="00592A0D" w:rsidRDefault="00EB497D" w:rsidP="00EB497D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B497D" w:rsidRPr="00592A0D" w:rsidRDefault="00EB497D" w:rsidP="00EB497D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B497D" w:rsidRPr="004363E2" w:rsidRDefault="008C49DC" w:rsidP="00EB497D">
            <w:pPr>
              <w:pStyle w:val="-7"/>
            </w:pPr>
            <w:r>
              <w:fldChar w:fldCharType="begin"/>
            </w:r>
            <w:r>
              <w:instrText xml:space="preserve"> REF DecNum  \* MERGEFORMAT </w:instrText>
            </w:r>
            <w:r>
              <w:fldChar w:fldCharType="separate"/>
            </w:r>
            <w:r w:rsidR="007A5F6A">
              <w:t>ВБМА.469435.000</w:t>
            </w:r>
            <w:r>
              <w:fldChar w:fldCharType="end"/>
            </w:r>
            <w:r w:rsidR="00EB497D">
              <w:t>И1-ЛУ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B497D" w:rsidRPr="004363E2" w:rsidRDefault="00EB497D" w:rsidP="00EB497D">
            <w:pPr>
              <w:pStyle w:val="-7"/>
            </w:pPr>
            <w:r>
              <w:t>Инструкция по проверке и программированию.</w:t>
            </w:r>
            <w:r>
              <w:br/>
              <w:t>Лист утверждения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B497D" w:rsidRPr="004363E2" w:rsidRDefault="00EB497D" w:rsidP="00EB497D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B497D" w:rsidRPr="004363E2" w:rsidRDefault="00EB497D" w:rsidP="00EB497D">
            <w:pPr>
              <w:pStyle w:val="-7"/>
            </w:pPr>
            <w:r>
              <w:t>Размножать по указанию</w:t>
            </w:r>
          </w:p>
        </w:tc>
      </w:tr>
      <w:tr w:rsidR="00763E5F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BA290F" w:rsidP="00BA290F">
            <w:pPr>
              <w:pStyle w:val="-f"/>
            </w:pPr>
            <w:r>
              <w:t>Сборочные единицы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E901C1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E901C1" w:rsidRPr="00592A0D" w:rsidRDefault="00E901C1" w:rsidP="00E901C1">
            <w:pPr>
              <w:pStyle w:val="-5"/>
            </w:pPr>
            <w:r>
              <w:t>А4</w:t>
            </w: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901C1" w:rsidRPr="00592A0D" w:rsidRDefault="00E901C1" w:rsidP="00E901C1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E901C1" w:rsidRPr="00592A0D" w:rsidRDefault="00E901C1" w:rsidP="00E901C1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E901C1" w:rsidRPr="007A5F6A" w:rsidRDefault="00E901C1" w:rsidP="00E901C1">
            <w:pPr>
              <w:pStyle w:val="-7"/>
            </w:pPr>
            <w:r w:rsidRPr="004B4B2F">
              <w:rPr>
                <w:highlight w:val="yellow"/>
              </w:rPr>
              <w:t>ВБМА.758726.000</w:t>
            </w: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E901C1" w:rsidRPr="004363E2" w:rsidRDefault="00E901C1" w:rsidP="00E901C1">
            <w:pPr>
              <w:pStyle w:val="-7"/>
            </w:pPr>
            <w:r>
              <w:t>Плата печатная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E901C1" w:rsidRPr="004363E2" w:rsidRDefault="00E901C1" w:rsidP="00E901C1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E901C1" w:rsidRPr="004363E2" w:rsidRDefault="00E901C1" w:rsidP="00E901C1">
            <w:pPr>
              <w:pStyle w:val="-7"/>
            </w:pPr>
          </w:p>
        </w:tc>
      </w:tr>
      <w:tr w:rsidR="00763E5F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6E1160" w:rsidRDefault="006E1160" w:rsidP="006E1160">
            <w:pPr>
              <w:pStyle w:val="-f"/>
              <w:rPr>
                <w:lang w:val="en-US"/>
              </w:rPr>
            </w:pPr>
            <w:r>
              <w:t>Модули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763E5F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63E5F" w:rsidRPr="00592A0D" w:rsidRDefault="00763E5F" w:rsidP="007756D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63E5F" w:rsidRPr="00592A0D" w:rsidRDefault="00763E5F" w:rsidP="00A22C37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63E5F" w:rsidRPr="004363E2" w:rsidRDefault="00763E5F" w:rsidP="007756D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63E5F" w:rsidRPr="004363E2" w:rsidRDefault="00763E5F" w:rsidP="00732245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63E5F" w:rsidRPr="004363E2" w:rsidRDefault="00763E5F" w:rsidP="002959DE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63E5F" w:rsidRPr="004363E2" w:rsidRDefault="00763E5F" w:rsidP="00A22C37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213EEC" w:rsidRPr="00592A0D" w:rsidRDefault="00213EEC" w:rsidP="00213EE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single" w:sz="4" w:space="0" w:color="auto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single" w:sz="4" w:space="0" w:color="auto"/>
            </w:tcBorders>
          </w:tcPr>
          <w:p w:rsidR="00213EEC" w:rsidRPr="004363E2" w:rsidRDefault="00213EEC" w:rsidP="00213EEC">
            <w:pPr>
              <w:pStyle w:val="-7"/>
            </w:pPr>
            <w:r>
              <w:t>Приемник навигационный МНП-М7</w:t>
            </w:r>
            <w:bookmarkStart w:id="7" w:name="_GoBack"/>
            <w:bookmarkEnd w:id="7"/>
            <w:r>
              <w:br/>
              <w:t>ЦВИЯ.468157.113-02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</w:tcBorders>
          </w:tcPr>
          <w:p w:rsidR="00213EEC" w:rsidRPr="004363E2" w:rsidRDefault="00213EEC" w:rsidP="00213EE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single" w:sz="4" w:space="0" w:color="auto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213EEC" w:rsidRDefault="00213EEC" w:rsidP="00213EEC">
            <w:pPr>
              <w:pStyle w:val="-7"/>
              <w:rPr>
                <w:lang w:val="en-US"/>
              </w:rPr>
            </w:pPr>
          </w:p>
        </w:tc>
        <w:tc>
          <w:tcPr>
            <w:tcW w:w="35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213EEC" w:rsidRPr="00592A0D" w:rsidTr="004B7034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-5"/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592A0D" w:rsidRDefault="00213EEC" w:rsidP="00213EE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3501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5"/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</w:tcPr>
          <w:p w:rsidR="00213EEC" w:rsidRPr="004363E2" w:rsidRDefault="00213EEC" w:rsidP="00213EEC">
            <w:pPr>
              <w:pStyle w:val="-7"/>
            </w:pP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13353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Default="00133530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Default="00133530" w:rsidP="004B7034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Default="004B7034" w:rsidP="004B7034">
            <w:pPr>
              <w:pStyle w:val="-7"/>
            </w:pPr>
            <w:r>
              <w:t xml:space="preserve">Модуль </w:t>
            </w:r>
            <w:r>
              <w:rPr>
                <w:lang w:val="en-US"/>
              </w:rPr>
              <w:t>SFP</w:t>
            </w:r>
            <w:r w:rsidR="002B3771">
              <w:rPr>
                <w:lang w:val="en-US"/>
              </w:rPr>
              <w:t xml:space="preserve"> </w:t>
            </w:r>
            <w:r w:rsidR="002B3771">
              <w:t>в составе:</w:t>
            </w:r>
          </w:p>
          <w:p w:rsidR="002B3771" w:rsidRDefault="002B3771" w:rsidP="002B3771">
            <w:pPr>
              <w:pStyle w:val="--1"/>
            </w:pPr>
            <w:r>
              <w:t>р</w:t>
            </w:r>
            <w:r w:rsidRPr="004A226A">
              <w:t>азъем UE75-A20-1000T</w:t>
            </w:r>
            <w:r>
              <w:t>;</w:t>
            </w:r>
          </w:p>
          <w:p w:rsidR="002B3771" w:rsidRDefault="002B3771" w:rsidP="002B3771">
            <w:pPr>
              <w:pStyle w:val="--1"/>
            </w:pPr>
            <w:r>
              <w:t>к</w:t>
            </w:r>
            <w:r w:rsidRPr="004A226A">
              <w:t>ожух SD-74737-010</w:t>
            </w:r>
            <w:r>
              <w:t>;</w:t>
            </w:r>
          </w:p>
          <w:p w:rsidR="002B3771" w:rsidRPr="002B3771" w:rsidRDefault="002B3771" w:rsidP="002B3771">
            <w:pPr>
              <w:pStyle w:val="--1"/>
            </w:pPr>
            <w:r>
              <w:t>м</w:t>
            </w:r>
            <w:r w:rsidRPr="004A226A">
              <w:t>одуль оптический FT-S01-M312LD-MII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B7034" w:rsidRDefault="004B7034" w:rsidP="004B7034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B7034" w:rsidRDefault="004B7034" w:rsidP="004B7034">
            <w:pPr>
              <w:pStyle w:val="-f"/>
            </w:pPr>
            <w:r>
              <w:t>Прочие изделия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  <w:r w:rsidRPr="004B7034">
              <w:t>Конденсатор К10-79-100В-МПО-22</w:t>
            </w:r>
            <w:r w:rsidR="0007751C">
              <w:t xml:space="preserve"> </w:t>
            </w:r>
            <w:r w:rsidRPr="004B7034">
              <w:t>пФ</w:t>
            </w:r>
            <w:r w:rsidR="006E46FC">
              <w:t xml:space="preserve"> ± </w:t>
            </w:r>
            <w:r w:rsidRPr="004B7034">
              <w:t>20%</w:t>
            </w:r>
            <w:r>
              <w:br/>
            </w:r>
            <w:r w:rsidRPr="004B7034"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5"/>
            </w:pPr>
            <w: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4B7034" w:rsidP="004B7034">
            <w:pPr>
              <w:pStyle w:val="-7"/>
            </w:pPr>
            <w:r>
              <w:t>0603</w:t>
            </w: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E91803" w:rsidP="004B7034">
            <w:pPr>
              <w:pStyle w:val="-7"/>
            </w:pPr>
            <w:r w:rsidRPr="00E91803">
              <w:t>Конденсатор К10-79-50В-Н30-1000</w:t>
            </w:r>
            <w:r w:rsidR="0007751C">
              <w:t xml:space="preserve"> </w:t>
            </w:r>
            <w:r w:rsidRPr="00E91803">
              <w:t>пФ</w:t>
            </w:r>
            <w:r>
              <w:t xml:space="preserve"> </w:t>
            </w:r>
            <w:r w:rsidRPr="00E91803">
              <w:t>± 20%</w:t>
            </w:r>
            <w:r>
              <w:br/>
            </w:r>
            <w:r w:rsidRPr="00E91803"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E91803" w:rsidP="004B7034">
            <w:pPr>
              <w:pStyle w:val="-5"/>
            </w:pPr>
            <w:r>
              <w:t>12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133530" w:rsidP="004B7034">
            <w:pPr>
              <w:pStyle w:val="-7"/>
            </w:pPr>
            <w:r>
              <w:t>0603</w:t>
            </w: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EA1352" w:rsidP="004B7034">
            <w:pPr>
              <w:pStyle w:val="-7"/>
            </w:pPr>
            <w:r w:rsidRPr="00EA1352">
              <w:t>Конденсатор К10-79-10В-Н30-0,01 мкФ</w:t>
            </w:r>
            <w:r w:rsidR="00133530">
              <w:t xml:space="preserve"> </w:t>
            </w:r>
            <w:r w:rsidRPr="00EA1352">
              <w:t>± 20%</w:t>
            </w:r>
            <w:r>
              <w:br/>
            </w:r>
            <w:r w:rsidRPr="00E91803"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F1234E" w:rsidP="004B7034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133530" w:rsidP="004B7034">
            <w:pPr>
              <w:pStyle w:val="-7"/>
            </w:pPr>
            <w:r>
              <w:t>0603</w:t>
            </w: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133530" w:rsidP="004B7034">
            <w:pPr>
              <w:pStyle w:val="-7"/>
            </w:pPr>
            <w:r w:rsidRPr="00133530">
              <w:t>Конденсатор К10-79-10В-Н90-0,1 мкФ</w:t>
            </w:r>
            <w:r>
              <w:t xml:space="preserve"> </w:t>
            </w:r>
            <w:r w:rsidRPr="00133530">
              <w:t>± 20%</w:t>
            </w:r>
            <w:r>
              <w:br/>
            </w:r>
            <w:r w:rsidRPr="00E91803"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133530" w:rsidP="004B7034">
            <w:pPr>
              <w:pStyle w:val="-5"/>
            </w:pPr>
            <w:r>
              <w:t>61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AA49A7" w:rsidP="004B7034">
            <w:pPr>
              <w:pStyle w:val="-7"/>
            </w:pPr>
            <w:r>
              <w:t>0603</w:t>
            </w: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133530" w:rsidP="004B7034">
            <w:pPr>
              <w:pStyle w:val="-7"/>
            </w:pPr>
            <w:r w:rsidRPr="00133530">
              <w:t>Конденсатор К10-79-25В-Н90-0,47</w:t>
            </w:r>
            <w:r w:rsidR="0007751C">
              <w:t xml:space="preserve"> </w:t>
            </w:r>
            <w:r w:rsidRPr="00133530">
              <w:t>мкФ</w:t>
            </w:r>
            <w:r>
              <w:t xml:space="preserve"> </w:t>
            </w:r>
            <w:r w:rsidRPr="00133530">
              <w:t>± 20%</w:t>
            </w:r>
            <w:r>
              <w:br/>
            </w:r>
            <w:r w:rsidRPr="00E91803"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133530" w:rsidP="004B7034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AA49A7" w:rsidP="004B7034">
            <w:pPr>
              <w:pStyle w:val="-7"/>
            </w:pPr>
            <w:r>
              <w:t>1206</w:t>
            </w:r>
          </w:p>
        </w:tc>
      </w:tr>
      <w:tr w:rsidR="004B7034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4B7034" w:rsidRPr="00592A0D" w:rsidRDefault="004B7034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4B7034" w:rsidRPr="00592A0D" w:rsidRDefault="004B7034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4B7034" w:rsidRPr="004363E2" w:rsidRDefault="004B7034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4B7034" w:rsidRPr="004363E2" w:rsidRDefault="00133530" w:rsidP="004B7034">
            <w:pPr>
              <w:pStyle w:val="-7"/>
            </w:pPr>
            <w:r w:rsidRPr="00133530">
              <w:t>Конденсатор К10-79-10В-Н90-2.2</w:t>
            </w:r>
            <w:r w:rsidR="0007751C">
              <w:t xml:space="preserve"> </w:t>
            </w:r>
            <w:r w:rsidRPr="00133530">
              <w:t>мкФ</w:t>
            </w:r>
            <w:r>
              <w:t xml:space="preserve"> </w:t>
            </w:r>
            <w:r w:rsidRPr="00133530">
              <w:t>± 20%</w:t>
            </w:r>
            <w:r>
              <w:br/>
            </w:r>
            <w:r w:rsidRPr="00E91803">
              <w:t>АЖЯР.673511.002ТУ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4B7034" w:rsidRPr="004363E2" w:rsidRDefault="00133530" w:rsidP="004B7034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4B7034" w:rsidRPr="004363E2" w:rsidRDefault="00AA49A7" w:rsidP="004B7034">
            <w:pPr>
              <w:pStyle w:val="-7"/>
            </w:pPr>
            <w:r>
              <w:t>1812</w:t>
            </w:r>
          </w:p>
        </w:tc>
      </w:tr>
      <w:tr w:rsidR="00133530" w:rsidRPr="00592A0D" w:rsidTr="00FA1EDC">
        <w:trPr>
          <w:cantSplit/>
          <w:trHeight w:val="1446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  <w:r w:rsidRPr="00133530">
              <w:t>Конденсатор К53-68 «B»</w:t>
            </w:r>
            <w:r w:rsidR="00EE1C98">
              <w:t xml:space="preserve"> </w:t>
            </w:r>
            <w:r w:rsidRPr="00133530">
              <w:t>-</w:t>
            </w:r>
            <w:r w:rsidR="00EE1C98">
              <w:t xml:space="preserve"> </w:t>
            </w:r>
            <w:r w:rsidRPr="00133530">
              <w:t>6.3В</w:t>
            </w:r>
            <w:r w:rsidR="00EE1C98">
              <w:t xml:space="preserve"> </w:t>
            </w:r>
            <w:r w:rsidRPr="00133530">
              <w:t>-</w:t>
            </w:r>
            <w:r w:rsidR="00EE1C98">
              <w:t xml:space="preserve"> </w:t>
            </w:r>
            <w:r w:rsidRPr="00133530">
              <w:t>10 мкФ ± 10%</w:t>
            </w:r>
            <w:r>
              <w:br/>
            </w:r>
            <w:r w:rsidR="00AD1733" w:rsidRPr="00AD1733"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</w:tr>
      <w:tr w:rsidR="00FB3B49" w:rsidRPr="00592A0D" w:rsidTr="00FB3B49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FB3B49" w:rsidRPr="00592A0D" w:rsidRDefault="00FB3B49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FB3B49" w:rsidRPr="00592A0D" w:rsidRDefault="00FB3B49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FB3B49" w:rsidRPr="00592A0D" w:rsidRDefault="00FB3B49" w:rsidP="00FB3B49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FB3B49" w:rsidRPr="004363E2" w:rsidRDefault="00FB3B49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FB3B49" w:rsidRPr="00133530" w:rsidRDefault="00FB3B49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FB3B49" w:rsidRDefault="00FB3B49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FB3B49" w:rsidRPr="004363E2" w:rsidRDefault="00FB3B49" w:rsidP="004B7034">
            <w:pPr>
              <w:pStyle w:val="-7"/>
            </w:pPr>
          </w:p>
        </w:tc>
      </w:tr>
      <w:tr w:rsidR="00133530" w:rsidRPr="00592A0D" w:rsidTr="00FB3B49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  <w:r w:rsidRPr="00133530">
              <w:t>Конденсатор К53-68 «B»</w:t>
            </w:r>
            <w:r w:rsidR="00EE1C98">
              <w:t xml:space="preserve"> </w:t>
            </w:r>
            <w:r w:rsidRPr="00133530">
              <w:t>-</w:t>
            </w:r>
            <w:r w:rsidR="00EE1C98">
              <w:t xml:space="preserve"> </w:t>
            </w:r>
            <w:r w:rsidRPr="00133530">
              <w:t>10В</w:t>
            </w:r>
            <w:r w:rsidR="00EE1C98">
              <w:t xml:space="preserve"> </w:t>
            </w:r>
            <w:r w:rsidRPr="00133530">
              <w:t>-</w:t>
            </w:r>
            <w:r w:rsidR="00EE1C98">
              <w:t xml:space="preserve"> </w:t>
            </w:r>
            <w:r w:rsidRPr="00133530">
              <w:t>10 мкФ</w:t>
            </w:r>
            <w:r w:rsidR="00EE1C98">
              <w:t xml:space="preserve"> </w:t>
            </w:r>
            <w:r w:rsidRPr="00133530">
              <w:t>± 10%</w:t>
            </w:r>
            <w:r>
              <w:br/>
            </w:r>
            <w:r w:rsidR="00AD1733" w:rsidRPr="00AD1733"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5"/>
            </w:pPr>
            <w: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5222F6" w:rsidP="004B7034">
            <w:pPr>
              <w:pStyle w:val="-7"/>
            </w:pPr>
            <w:r w:rsidRPr="005222F6">
              <w:t>Конденсатор К53-68 «C»</w:t>
            </w:r>
            <w:r w:rsidR="00EE1C98">
              <w:t xml:space="preserve"> </w:t>
            </w:r>
            <w:r w:rsidRPr="005222F6">
              <w:t>-</w:t>
            </w:r>
            <w:r w:rsidR="00EE1C98">
              <w:t xml:space="preserve"> </w:t>
            </w:r>
            <w:r w:rsidRPr="005222F6">
              <w:t>10В</w:t>
            </w:r>
            <w:r w:rsidR="00EE1C98">
              <w:t xml:space="preserve"> </w:t>
            </w:r>
            <w:r w:rsidRPr="005222F6">
              <w:t>-</w:t>
            </w:r>
            <w:r w:rsidR="00EE1C98">
              <w:t xml:space="preserve"> </w:t>
            </w:r>
            <w:r w:rsidRPr="005222F6">
              <w:t>100 мкФ ± 10%</w:t>
            </w:r>
            <w:r>
              <w:br/>
            </w:r>
            <w:r w:rsidRPr="00AD1733"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5222F6" w:rsidP="004B7034">
            <w:pPr>
              <w:pStyle w:val="-7"/>
            </w:pPr>
            <w:r w:rsidRPr="005222F6">
              <w:t>Конденсатор К53-68 «D»</w:t>
            </w:r>
            <w:r w:rsidR="00EE1C98">
              <w:t xml:space="preserve"> </w:t>
            </w:r>
            <w:r w:rsidRPr="005222F6">
              <w:t>-</w:t>
            </w:r>
            <w:r w:rsidR="00EE1C98">
              <w:t xml:space="preserve"> </w:t>
            </w:r>
            <w:r w:rsidRPr="005222F6">
              <w:t>25В</w:t>
            </w:r>
            <w:r w:rsidR="00EE1C98">
              <w:t xml:space="preserve"> </w:t>
            </w:r>
            <w:r w:rsidRPr="005222F6">
              <w:t>-</w:t>
            </w:r>
            <w:r w:rsidR="00EE1C98">
              <w:t xml:space="preserve"> </w:t>
            </w:r>
            <w:r w:rsidRPr="005222F6">
              <w:t>68</w:t>
            </w:r>
            <w:r w:rsidR="0007751C">
              <w:t xml:space="preserve"> </w:t>
            </w:r>
            <w:r w:rsidRPr="005222F6">
              <w:t>мкФ ± 10%</w:t>
            </w:r>
            <w:r>
              <w:br/>
            </w:r>
            <w:r w:rsidRPr="00AD1733">
              <w:t>АЖЯР.673546.007ТУ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5222F6" w:rsidP="004B7034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9E2DB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</w:tr>
      <w:tr w:rsidR="009E2DB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  <w:r>
              <w:t>Резистор Р1-12-0,062-22 Ом</w:t>
            </w:r>
            <w:r w:rsidRPr="009E2DB0">
              <w:t xml:space="preserve"> ± 5%-М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9E2DB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C92B6C" w:rsidRDefault="009E2DB0" w:rsidP="004B7034">
            <w:pPr>
              <w:pStyle w:val="-7"/>
            </w:pPr>
            <w:r>
              <w:t xml:space="preserve">Резистор </w:t>
            </w:r>
            <w:r w:rsidRPr="009E2DB0">
              <w:t>Р1-12-0,062-49,9 Ом ± 1%-М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9E2DB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1338E9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Р1-12-0,062-75 Ом ± 5%-М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9E2DB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Р1-12-0,062-100 Ом ± 5%-М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9E2DB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Р1-12-0,062-470 Ом ±5%-М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9E2DB0" w:rsidRPr="00592A0D" w:rsidTr="00FB3B49">
        <w:trPr>
          <w:cantSplit/>
          <w:trHeight w:val="1984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Р1-12-0,062-820 Ом ± 1%-М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074C88" w:rsidRPr="00592A0D" w:rsidTr="001344B7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74C88" w:rsidRPr="00592A0D" w:rsidRDefault="00074C88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74C88" w:rsidRPr="00592A0D" w:rsidRDefault="00074C88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74C88" w:rsidRPr="00592A0D" w:rsidRDefault="00074C88" w:rsidP="00074C88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74C88" w:rsidRPr="004363E2" w:rsidRDefault="00074C88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74C88" w:rsidRDefault="00074C88" w:rsidP="004B7034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74C88" w:rsidRDefault="00074C88" w:rsidP="004B7034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74C88" w:rsidRDefault="00074C88" w:rsidP="004B7034">
            <w:pPr>
              <w:pStyle w:val="-7"/>
            </w:pPr>
          </w:p>
        </w:tc>
      </w:tr>
      <w:tr w:rsidR="009E2DB0" w:rsidRPr="00592A0D" w:rsidTr="001344B7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Р1-12-0,062-1 кОм ± 5%-М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14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9E2DB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E2DB0" w:rsidRPr="00592A0D" w:rsidRDefault="009E2DB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E2DB0" w:rsidRPr="00592A0D" w:rsidRDefault="009E2DB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E2DB0" w:rsidRPr="004363E2" w:rsidRDefault="009E2DB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E2DB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Р1-12-0,062-1,8 кОм ± 5%-М</w:t>
            </w:r>
            <w:r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E2DB0" w:rsidRPr="004363E2" w:rsidRDefault="00732E1A" w:rsidP="004B7034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E2DB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Р1-12-0,062-2,32 кОм ±1%-М</w:t>
            </w:r>
            <w:r w:rsidR="002B2049"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732E1A" w:rsidP="004B7034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1338E9" w:rsidP="004B7034">
            <w:pPr>
              <w:pStyle w:val="-7"/>
            </w:pPr>
            <w:r>
              <w:t xml:space="preserve">Резистор </w:t>
            </w:r>
            <w:r w:rsidRPr="001338E9">
              <w:t>Р1-12-0,125-3,3 кОм ± 5%-М</w:t>
            </w:r>
            <w:r w:rsidR="002B2049"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732E1A" w:rsidP="004B7034">
            <w:pPr>
              <w:pStyle w:val="-5"/>
            </w:pPr>
            <w: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133530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133530" w:rsidRPr="00592A0D" w:rsidRDefault="00133530" w:rsidP="004B7034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133530" w:rsidRPr="00592A0D" w:rsidRDefault="00133530" w:rsidP="004B7034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133530" w:rsidRPr="004363E2" w:rsidRDefault="00133530" w:rsidP="004B7034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133530" w:rsidRPr="004363E2" w:rsidRDefault="001338E9" w:rsidP="004B7034">
            <w:pPr>
              <w:pStyle w:val="-7"/>
            </w:pPr>
            <w:r>
              <w:t xml:space="preserve">Резистор </w:t>
            </w:r>
            <w:r w:rsidR="002B2049" w:rsidRPr="002B2049">
              <w:t>Р1-12-0,062-5,1 кОм ± 5%-М</w:t>
            </w:r>
            <w:r w:rsidR="002B2049">
              <w:br/>
            </w:r>
            <w:r w:rsidR="00C92B6C"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133530" w:rsidRPr="004363E2" w:rsidRDefault="00732E1A" w:rsidP="004B7034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133530" w:rsidRPr="004363E2" w:rsidRDefault="006655EE" w:rsidP="004B7034">
            <w:pPr>
              <w:pStyle w:val="-7"/>
            </w:pPr>
            <w:r>
              <w:t>0603</w:t>
            </w: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Р1-12-0,062-5,6 кОм ± 1%-М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0603</w:t>
            </w: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Р1-12-0,062-8,2 кОм ± 1%-М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0603</w:t>
            </w: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Р1-12-0,062-10 кОм ± 5%-М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9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0603</w:t>
            </w:r>
          </w:p>
        </w:tc>
      </w:tr>
      <w:tr w:rsidR="00893C9C" w:rsidRPr="00592A0D" w:rsidTr="00074C88">
        <w:trPr>
          <w:cantSplit/>
          <w:trHeight w:val="2438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Р1-12-0,062-47 кОм ± 5%-М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0603</w:t>
            </w:r>
          </w:p>
        </w:tc>
      </w:tr>
      <w:tr w:rsidR="007F5B68" w:rsidRPr="00592A0D" w:rsidTr="00074C88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F5B68" w:rsidRPr="00592A0D" w:rsidRDefault="007F5B68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F5B68" w:rsidRPr="00592A0D" w:rsidRDefault="007F5B68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F5B68" w:rsidRPr="00592A0D" w:rsidRDefault="007F5B68" w:rsidP="007F5B68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F5B68" w:rsidRPr="004363E2" w:rsidRDefault="007F5B68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F5B68" w:rsidRDefault="007F5B68" w:rsidP="00893C9C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F5B68" w:rsidRDefault="007F5B68" w:rsidP="00893C9C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F5B68" w:rsidRDefault="007F5B68" w:rsidP="00893C9C">
            <w:pPr>
              <w:pStyle w:val="-7"/>
            </w:pPr>
          </w:p>
        </w:tc>
      </w:tr>
      <w:tr w:rsidR="00893C9C" w:rsidRPr="00592A0D" w:rsidTr="00074C88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Р1-12-0,062-50 кОм ± 5%-М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4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0603</w:t>
            </w: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Р1-12-0,125-120 Ом ± 5%-М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9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0805</w:t>
            </w: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  <w:r>
              <w:t xml:space="preserve">Резистор </w:t>
            </w:r>
            <w:r w:rsidRPr="002B2049">
              <w:t>Р1-12-0,25-120 Ом ± 5%-М</w:t>
            </w:r>
            <w:r>
              <w:br/>
            </w:r>
            <w:r w:rsidRPr="009E2DB0">
              <w:t>АЛЯР.434110.005ТУ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732E1A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6655EE" w:rsidP="00893C9C">
            <w:pPr>
              <w:pStyle w:val="-7"/>
            </w:pPr>
            <w:r>
              <w:t>1206</w:t>
            </w:r>
          </w:p>
        </w:tc>
      </w:tr>
      <w:tr w:rsidR="006C5B8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C5B8C" w:rsidRPr="00592A0D" w:rsidRDefault="006C5B8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C5B8C" w:rsidRPr="00592A0D" w:rsidRDefault="006C5B8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C5B8C" w:rsidRPr="00592A0D" w:rsidRDefault="006C5B8C" w:rsidP="006C5B8C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C5B8C" w:rsidRPr="004363E2" w:rsidRDefault="006C5B8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C5B8C" w:rsidRDefault="006C5B8C" w:rsidP="00893C9C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C5B8C" w:rsidRDefault="006C5B8C" w:rsidP="00893C9C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C5B8C" w:rsidRPr="004363E2" w:rsidRDefault="006C5B8C" w:rsidP="00893C9C">
            <w:pPr>
              <w:pStyle w:val="-7"/>
            </w:pP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6C5B8C" w:rsidRDefault="006C5B8C" w:rsidP="00893C9C">
            <w:pPr>
              <w:pStyle w:val="-7"/>
              <w:rPr>
                <w:lang w:val="en-US"/>
              </w:rPr>
            </w:pPr>
            <w:r>
              <w:t xml:space="preserve">Приёмник навигационный </w:t>
            </w:r>
            <w:r>
              <w:rPr>
                <w:lang w:val="en-US"/>
              </w:rPr>
              <w:t>KL3333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6C5B8C" w:rsidRDefault="006C5B8C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6C5B8C" w:rsidRDefault="006C5B8C" w:rsidP="00893C9C">
            <w:pPr>
              <w:pStyle w:val="-7"/>
              <w:rPr>
                <w:lang w:val="en-US"/>
              </w:rPr>
            </w:pPr>
            <w:r>
              <w:t xml:space="preserve">Микросхема </w:t>
            </w:r>
            <w:r>
              <w:rPr>
                <w:lang w:val="en-US"/>
              </w:rPr>
              <w:t>74LVC4245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6C5B8C" w:rsidRDefault="006C5B8C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6C5B8C" w:rsidP="00893C9C">
            <w:pPr>
              <w:pStyle w:val="-7"/>
            </w:pPr>
            <w:r>
              <w:t>Оптрон 249ЛП8</w:t>
            </w:r>
            <w:r>
              <w:br/>
              <w:t>АЕЯР.431270.004ТУ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6C5B8C" w:rsidP="00893C9C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</w:tr>
      <w:tr w:rsidR="00893C9C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893C9C" w:rsidRPr="00592A0D" w:rsidRDefault="00893C9C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893C9C" w:rsidRPr="00592A0D" w:rsidRDefault="00893C9C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893C9C" w:rsidRPr="004363E2" w:rsidRDefault="006C5B8C" w:rsidP="00893C9C">
            <w:pPr>
              <w:pStyle w:val="-7"/>
            </w:pPr>
            <w:r>
              <w:t>Микросхема 544УД16У3</w:t>
            </w:r>
            <w:r>
              <w:br/>
              <w:t>АЕЯР.431130.510ТУ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893C9C" w:rsidRPr="004363E2" w:rsidRDefault="006C5B8C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893C9C" w:rsidRPr="004363E2" w:rsidRDefault="00893C9C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AD3BD7" w:rsidRDefault="00AD3BD7" w:rsidP="00AD3BD7">
            <w:pPr>
              <w:pStyle w:val="-7"/>
            </w:pPr>
            <w:r>
              <w:t xml:space="preserve">Микросхема </w:t>
            </w:r>
            <w:r w:rsidRPr="00EE0DD0">
              <w:t>ENC28J60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SSOP28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7"/>
            </w:pPr>
            <w:r>
              <w:t xml:space="preserve">Микросхема </w:t>
            </w:r>
            <w:r w:rsidRPr="00AD3BD7">
              <w:t>SN65HVD08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11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SO8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7"/>
            </w:pPr>
            <w:r>
              <w:t xml:space="preserve">Микросхема </w:t>
            </w:r>
            <w:r w:rsidRPr="00AD3BD7">
              <w:t>LD1117S12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SOT223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7"/>
            </w:pPr>
            <w:r>
              <w:t xml:space="preserve">Микросхема </w:t>
            </w:r>
            <w:r w:rsidRPr="00AD3BD7">
              <w:t>STM32F407ZG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LQFP144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7"/>
            </w:pPr>
            <w:r>
              <w:t xml:space="preserve">Микросхема </w:t>
            </w:r>
            <w:r w:rsidRPr="00AD3BD7">
              <w:t>MAX24287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QFN68-EP</w:t>
            </w:r>
          </w:p>
        </w:tc>
      </w:tr>
      <w:tr w:rsidR="00AD3BD7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BD7" w:rsidRPr="00592A0D" w:rsidRDefault="00AD3BD7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592A0D" w:rsidRDefault="00AD3BD7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592A0D" w:rsidRDefault="00AD3BD7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BD7" w:rsidRPr="004363E2" w:rsidRDefault="00AD3BD7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BD7" w:rsidRDefault="00AD3BD7" w:rsidP="00893C9C">
            <w:pPr>
              <w:pStyle w:val="-7"/>
            </w:pPr>
            <w:r w:rsidRPr="00AD3BD7">
              <w:t>Модуль MДМ5-1A05СН</w:t>
            </w:r>
            <w:r>
              <w:br/>
            </w:r>
            <w:r w:rsidRPr="00AD3BD7">
              <w:t>АНЖЕ.436630.001ТУ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BD7" w:rsidRPr="004363E2" w:rsidRDefault="00AD3BD7" w:rsidP="00893C9C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BD7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SIP-8</w:t>
            </w:r>
          </w:p>
        </w:tc>
      </w:tr>
      <w:tr w:rsidR="00AD3BD7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AD3BD7" w:rsidRPr="00592A0D" w:rsidRDefault="00AD3BD7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592A0D" w:rsidRDefault="00AD3BD7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AD3BD7" w:rsidRPr="00592A0D" w:rsidRDefault="00AD3BD7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AD3BD7" w:rsidRPr="004363E2" w:rsidRDefault="00AD3BD7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AD3BD7" w:rsidRDefault="00AD3BD7" w:rsidP="00893C9C">
            <w:pPr>
              <w:pStyle w:val="-7"/>
            </w:pPr>
            <w:r w:rsidRPr="00AD3BD7">
              <w:t>Модуль MДМ5-1A3.3СН</w:t>
            </w:r>
            <w:r>
              <w:br/>
            </w:r>
            <w:r w:rsidRPr="00AD3BD7">
              <w:t>АНЖЕ.436630.001ТУ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AD3BD7" w:rsidRPr="004363E2" w:rsidRDefault="00AD3BD7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AD3BD7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SIP-8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7"/>
            </w:pPr>
            <w:r>
              <w:t xml:space="preserve">Микросхема </w:t>
            </w:r>
            <w:r w:rsidRPr="00AD3BD7">
              <w:t>USBLC6-2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5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SOT23-6</w:t>
            </w:r>
          </w:p>
        </w:tc>
      </w:tr>
      <w:tr w:rsidR="000D252B" w:rsidRPr="00592A0D" w:rsidTr="007F5B68">
        <w:trPr>
          <w:cantSplit/>
          <w:trHeight w:val="1094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7"/>
            </w:pPr>
            <w:r>
              <w:t xml:space="preserve">Микросхема </w:t>
            </w:r>
            <w:r w:rsidRPr="00AD3BD7">
              <w:t>MAX4785 EXK-T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AD3BD7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AD3BD7" w:rsidRDefault="00AD3BD7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SC70-5</w:t>
            </w:r>
          </w:p>
        </w:tc>
      </w:tr>
      <w:tr w:rsidR="007F5B68" w:rsidRPr="00592A0D" w:rsidTr="007F5B68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7F5B68" w:rsidRPr="00592A0D" w:rsidRDefault="007F5B68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F5B68" w:rsidRPr="00592A0D" w:rsidRDefault="007F5B68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7F5B68" w:rsidRPr="00592A0D" w:rsidRDefault="007F5B68" w:rsidP="007F5B68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7F5B68" w:rsidRPr="004363E2" w:rsidRDefault="007F5B68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7F5B68" w:rsidRDefault="007F5B68" w:rsidP="00710BC9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7F5B68" w:rsidRDefault="007F5B68" w:rsidP="00893C9C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7F5B68" w:rsidRPr="004363E2" w:rsidRDefault="007F5B68" w:rsidP="00893C9C">
            <w:pPr>
              <w:pStyle w:val="-7"/>
            </w:pPr>
          </w:p>
        </w:tc>
      </w:tr>
      <w:tr w:rsidR="000D252B" w:rsidRPr="00592A0D" w:rsidTr="007F5B68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710BC9" w:rsidP="00710BC9">
            <w:pPr>
              <w:pStyle w:val="-7"/>
            </w:pPr>
            <w:r>
              <w:t>Трансформаторная сборка Тр-ЛС5</w:t>
            </w:r>
            <w:r>
              <w:br/>
              <w:t>ЕСКФ.671152.002ТУ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5A6E2B" w:rsidRDefault="005A6E2B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D91BA7" w:rsidP="00990648">
            <w:pPr>
              <w:pStyle w:val="-7"/>
            </w:pPr>
            <w:r>
              <w:t xml:space="preserve">Чип-индуктивности </w:t>
            </w:r>
            <w:r w:rsidR="00990648">
              <w:t>КИK2012-22</w:t>
            </w:r>
            <w:r w:rsidR="00990648" w:rsidRPr="00990648">
              <w:br/>
            </w:r>
            <w:r w:rsidR="0021053F">
              <w:t>РКМУ.671340.002</w:t>
            </w:r>
            <w:r w:rsidR="00990648"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21053F" w:rsidRDefault="0021053F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D91BA7" w:rsidP="0021053F">
            <w:pPr>
              <w:pStyle w:val="-7"/>
            </w:pPr>
            <w:r>
              <w:t>Чип-индуктивности</w:t>
            </w:r>
            <w:r w:rsidR="0021053F">
              <w:t xml:space="preserve"> КИФ1608-47</w:t>
            </w:r>
            <w:r w:rsidR="0021053F">
              <w:br/>
              <w:t>РКМУ.671340.002ТУ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21053F" w:rsidRDefault="0021053F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D91BA7" w:rsidP="0021053F">
            <w:pPr>
              <w:pStyle w:val="-7"/>
            </w:pPr>
            <w:r>
              <w:t>Чип-индуктивности</w:t>
            </w:r>
            <w:r w:rsidR="0021053F">
              <w:t xml:space="preserve"> КИФ2012-1000</w:t>
            </w:r>
            <w:r w:rsidR="0021053F">
              <w:br/>
              <w:t>РКМУ.671340.002ТУ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21053F" w:rsidRDefault="0021053F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9A161D" w:rsidP="008C47AD">
            <w:pPr>
              <w:pStyle w:val="-7"/>
            </w:pPr>
            <w:r>
              <w:t>Генератор ГК1001-УН-15ГР-25М-3,</w:t>
            </w:r>
            <w:r w:rsidR="0021053F">
              <w:t>3В</w:t>
            </w:r>
            <w:r w:rsidR="008C47AD">
              <w:br/>
            </w:r>
            <w:r w:rsidR="0021053F">
              <w:t>КЖБД.433520.001ТУ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9A161D" w:rsidRDefault="0021053F" w:rsidP="00893C9C">
            <w:pPr>
              <w:pStyle w:val="-5"/>
            </w:pPr>
            <w:r w:rsidRPr="009A161D"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C049F3" w:rsidRDefault="00C049F3" w:rsidP="00C049F3">
            <w:pPr>
              <w:pStyle w:val="-7"/>
            </w:pPr>
            <w:r>
              <w:t xml:space="preserve">Стабилитрон </w:t>
            </w:r>
            <w:r w:rsidRPr="006022B3">
              <w:t>2С4003Б91</w:t>
            </w:r>
            <w:r>
              <w:br/>
            </w:r>
            <w:r w:rsidRPr="00AD18F7">
              <w:t>АЕЯР.432120.780ТУ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C049F3" w:rsidP="00893C9C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8C47AD" w:rsidRDefault="00C049F3" w:rsidP="00893C9C">
            <w:pPr>
              <w:pStyle w:val="-7"/>
            </w:pPr>
            <w:r>
              <w:rPr>
                <w:lang w:val="en-US"/>
              </w:rPr>
              <w:t>SOD</w:t>
            </w:r>
            <w:r w:rsidRPr="008C47AD">
              <w:t>-123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C049F3" w:rsidP="00C049F3">
            <w:pPr>
              <w:pStyle w:val="-7"/>
            </w:pPr>
            <w:r>
              <w:t xml:space="preserve">Стабилитрон регулируемый </w:t>
            </w:r>
            <w:r w:rsidRPr="0043202C">
              <w:t>142ЕР1ТИМ</w:t>
            </w:r>
            <w:r>
              <w:br/>
            </w:r>
            <w:r w:rsidRPr="00AD18F7">
              <w:t>АЕЯР.431420.365-01ТУ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C049F3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C049F3" w:rsidP="00893C9C">
            <w:pPr>
              <w:pStyle w:val="-7"/>
            </w:pPr>
            <w:r>
              <w:t>КТ-99-1</w:t>
            </w:r>
            <w:r>
              <w:br/>
              <w:t>(4601.3-1)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C049F3" w:rsidP="00C049F3">
            <w:pPr>
              <w:pStyle w:val="-7"/>
            </w:pPr>
            <w:r>
              <w:t>Индикатор ИПД156А9-К</w:t>
            </w:r>
            <w:r>
              <w:br/>
              <w:t>АЕЯР.432220.596ТУ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C049F3" w:rsidP="00893C9C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C049F3" w:rsidP="00C049F3">
            <w:pPr>
              <w:pStyle w:val="-7"/>
            </w:pPr>
            <w:r>
              <w:t>Индикатор ИПД156А9-Л</w:t>
            </w:r>
            <w:r>
              <w:br/>
              <w:t>АЕЯР.432220.596ТУ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C049F3" w:rsidP="00893C9C">
            <w:pPr>
              <w:pStyle w:val="-5"/>
            </w:pPr>
            <w: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6F5DB2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6F5DB2" w:rsidP="006F5DB2">
            <w:pPr>
              <w:pStyle w:val="-7"/>
            </w:pPr>
            <w:r>
              <w:t>Вилка</w:t>
            </w:r>
            <w:r w:rsidR="00A7747F">
              <w:t xml:space="preserve"> СНП348-2ВП32-В</w:t>
            </w:r>
            <w:r w:rsidR="00A7747F">
              <w:br/>
              <w:t>РЮМК.430420.013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92108D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0D252B" w:rsidRPr="00592A0D" w:rsidTr="00F0171E">
        <w:trPr>
          <w:cantSplit/>
          <w:trHeight w:val="1094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6F5DB2" w:rsidP="006F5DB2">
            <w:pPr>
              <w:pStyle w:val="-7"/>
            </w:pPr>
            <w:r>
              <w:t xml:space="preserve">Вилка </w:t>
            </w:r>
            <w:r w:rsidR="00A7747F">
              <w:t>СНП347-20ВП21-В</w:t>
            </w:r>
            <w:r w:rsidR="00A7747F">
              <w:br/>
              <w:t>РЮМК.430420.012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92108D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92108D" w:rsidRDefault="0092108D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IDC20</w:t>
            </w:r>
          </w:p>
        </w:tc>
      </w:tr>
      <w:tr w:rsidR="00F0171E" w:rsidRPr="00592A0D" w:rsidTr="00F0171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F0171E" w:rsidRPr="00592A0D" w:rsidRDefault="00F0171E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F0171E" w:rsidRPr="00592A0D" w:rsidRDefault="00F0171E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F0171E" w:rsidRPr="00592A0D" w:rsidRDefault="00F0171E" w:rsidP="00F0171E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F0171E" w:rsidRPr="004363E2" w:rsidRDefault="00F0171E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F0171E" w:rsidRDefault="00F0171E" w:rsidP="006F5DB2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F0171E" w:rsidRDefault="00F0171E" w:rsidP="00893C9C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F0171E" w:rsidRDefault="00F0171E" w:rsidP="00893C9C">
            <w:pPr>
              <w:pStyle w:val="-7"/>
              <w:rPr>
                <w:lang w:val="en-US"/>
              </w:rPr>
            </w:pPr>
          </w:p>
        </w:tc>
      </w:tr>
      <w:tr w:rsidR="000D252B" w:rsidRPr="00592A0D" w:rsidTr="00F0171E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6F5DB2" w:rsidP="006F5DB2">
            <w:pPr>
              <w:pStyle w:val="-7"/>
            </w:pPr>
            <w:r>
              <w:t xml:space="preserve">Вилка </w:t>
            </w:r>
            <w:r w:rsidR="00A7747F">
              <w:t>СНП347-14ВП21-В</w:t>
            </w:r>
            <w:r w:rsidR="00A7747F">
              <w:br/>
              <w:t>РЮМК.430420.012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4363E2" w:rsidRDefault="0092108D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92108D" w:rsidRDefault="0092108D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IDC14</w:t>
            </w:r>
          </w:p>
        </w:tc>
      </w:tr>
      <w:tr w:rsidR="000D252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0D252B" w:rsidRPr="00592A0D" w:rsidRDefault="000D252B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0D252B" w:rsidRPr="00592A0D" w:rsidRDefault="000D252B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0D252B" w:rsidRPr="004363E2" w:rsidRDefault="006B2286" w:rsidP="006B2286">
            <w:pPr>
              <w:pStyle w:val="-7"/>
            </w:pPr>
            <w:r>
              <w:t xml:space="preserve">Вилка </w:t>
            </w:r>
            <w:r w:rsidR="00A7747F">
              <w:t>СНП394-16ВП21-2</w:t>
            </w:r>
            <w:r w:rsidR="00A7747F">
              <w:br/>
              <w:t>РЮМК.430420.033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0D252B" w:rsidRPr="006B2286" w:rsidRDefault="006B2286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0D252B" w:rsidRPr="004363E2" w:rsidRDefault="000D252B" w:rsidP="00893C9C">
            <w:pPr>
              <w:pStyle w:val="-7"/>
            </w:pPr>
          </w:p>
        </w:tc>
      </w:tr>
      <w:tr w:rsidR="0092108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592A0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4363E2" w:rsidRDefault="006B2286" w:rsidP="006B2286">
            <w:pPr>
              <w:pStyle w:val="-7"/>
            </w:pPr>
            <w:r>
              <w:t>Вилка</w:t>
            </w:r>
            <w:r w:rsidR="00A7747F">
              <w:t xml:space="preserve"> СНП389-2ВП32-1</w:t>
            </w:r>
            <w:r w:rsidR="00A7747F">
              <w:br/>
              <w:t>РЮМК.430420.033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6B2286" w:rsidRDefault="006B2286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</w:tr>
      <w:tr w:rsidR="0092108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592A0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4363E2" w:rsidRDefault="006B2286" w:rsidP="006B2286">
            <w:pPr>
              <w:pStyle w:val="-7"/>
            </w:pPr>
            <w:r>
              <w:t>Вилка</w:t>
            </w:r>
            <w:r w:rsidR="00A7747F">
              <w:t xml:space="preserve"> СНП389-3ВП32-1</w:t>
            </w:r>
            <w:r w:rsidR="00A7747F">
              <w:br/>
              <w:t>РЮМК.430420.033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6B2286" w:rsidRDefault="006B2286" w:rsidP="00893C9C">
            <w:pPr>
              <w:pStyle w:val="-5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</w:tr>
      <w:tr w:rsidR="0092108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592A0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4363E2" w:rsidRDefault="006B2286" w:rsidP="006B2286">
            <w:pPr>
              <w:pStyle w:val="-7"/>
            </w:pPr>
            <w:r>
              <w:t>Вилка</w:t>
            </w:r>
            <w:r w:rsidR="00A7747F">
              <w:t xml:space="preserve"> СНП389-6ВП32-1</w:t>
            </w:r>
            <w:r w:rsidR="00A7747F">
              <w:br/>
              <w:t>РЮМК.430420.033</w:t>
            </w:r>
            <w:r>
              <w:t>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C91414" w:rsidRDefault="006B2286" w:rsidP="00893C9C">
            <w:pPr>
              <w:pStyle w:val="-5"/>
            </w:pPr>
            <w:r>
              <w:rPr>
                <w:lang w:val="en-US"/>
              </w:rPr>
              <w:t>6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</w:tr>
      <w:tr w:rsidR="0092108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592A0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4363E2" w:rsidRDefault="00C91414" w:rsidP="00C91414">
            <w:pPr>
              <w:pStyle w:val="-7"/>
            </w:pPr>
            <w:r w:rsidRPr="00AD18F7">
              <w:t>Розетка СНП418 на плату</w:t>
            </w:r>
            <w:r>
              <w:br/>
            </w:r>
            <w:r w:rsidRPr="00CA2E0F">
              <w:t>РЮМК.430420.079ТУ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4363E2" w:rsidRDefault="00C91414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C91414" w:rsidRDefault="00C91414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RJ-45</w:t>
            </w:r>
          </w:p>
        </w:tc>
      </w:tr>
      <w:tr w:rsidR="0092108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592A0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4363E2" w:rsidRDefault="00C91414" w:rsidP="00893C9C">
            <w:pPr>
              <w:pStyle w:val="-7"/>
            </w:pPr>
            <w:r w:rsidRPr="00C91414">
              <w:t>Антенный разъем 73100-0115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4363E2" w:rsidRDefault="00C91414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C91414" w:rsidRDefault="00C91414" w:rsidP="00893C9C">
            <w:pPr>
              <w:pStyle w:val="-7"/>
              <w:rPr>
                <w:lang w:val="en-US"/>
              </w:rPr>
            </w:pPr>
            <w:r>
              <w:rPr>
                <w:lang w:val="en-US"/>
              </w:rPr>
              <w:t>Molex</w:t>
            </w:r>
          </w:p>
        </w:tc>
      </w:tr>
      <w:tr w:rsidR="0092108D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92108D" w:rsidRPr="00592A0D" w:rsidRDefault="0092108D" w:rsidP="00893C9C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92108D" w:rsidRPr="00592A0D" w:rsidRDefault="0092108D" w:rsidP="00893C9C">
            <w:pPr>
              <w:pStyle w:val="a"/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92108D" w:rsidRPr="004363E2" w:rsidRDefault="00C91414" w:rsidP="00893C9C">
            <w:pPr>
              <w:pStyle w:val="-7"/>
            </w:pPr>
            <w:r>
              <w:t>Разъем Micro</w:t>
            </w:r>
            <w:r w:rsidRPr="00C91414">
              <w:t>USB 1981568</w:t>
            </w: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92108D" w:rsidRPr="004363E2" w:rsidRDefault="00C91414" w:rsidP="00893C9C">
            <w:pPr>
              <w:pStyle w:val="-5"/>
            </w:pPr>
            <w:r>
              <w:t>1</w:t>
            </w: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92108D" w:rsidRPr="004363E2" w:rsidRDefault="0092108D" w:rsidP="00893C9C">
            <w:pPr>
              <w:pStyle w:val="-7"/>
            </w:pPr>
          </w:p>
        </w:tc>
      </w:tr>
      <w:tr w:rsidR="006A0B6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A0B6B" w:rsidRPr="00592A0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592A0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592A0D" w:rsidRDefault="006A0B6B" w:rsidP="001B2CB0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A0B6B" w:rsidRPr="004A226A" w:rsidRDefault="006A0B6B" w:rsidP="006A0B6B">
            <w:pPr>
              <w:pStyle w:val="-5"/>
              <w:rPr>
                <w:lang w:val="en-US"/>
              </w:rPr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</w:tr>
      <w:tr w:rsidR="006A0B6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A0B6B" w:rsidRPr="00592A0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592A0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592A0D" w:rsidRDefault="006A0B6B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</w:tr>
      <w:tr w:rsidR="006A0B6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nil"/>
            </w:tcBorders>
          </w:tcPr>
          <w:p w:rsidR="006A0B6B" w:rsidRPr="00592A0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592A0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nil"/>
            </w:tcBorders>
          </w:tcPr>
          <w:p w:rsidR="006A0B6B" w:rsidRPr="00592A0D" w:rsidRDefault="006A0B6B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nil"/>
            </w:tcBorders>
          </w:tcPr>
          <w:p w:rsidR="006A0B6B" w:rsidRPr="004363E2" w:rsidRDefault="006A0B6B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nil"/>
              <w:right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</w:tr>
      <w:tr w:rsidR="006A0B6B" w:rsidRPr="00592A0D" w:rsidTr="00B00486">
        <w:trPr>
          <w:cantSplit/>
          <w:trHeight w:val="397"/>
          <w:jc w:val="center"/>
        </w:trPr>
        <w:tc>
          <w:tcPr>
            <w:tcW w:w="547" w:type="dxa"/>
            <w:tcBorders>
              <w:top w:val="nil"/>
              <w:left w:val="nil"/>
              <w:bottom w:val="single" w:sz="4" w:space="0" w:color="auto"/>
            </w:tcBorders>
          </w:tcPr>
          <w:p w:rsidR="006A0B6B" w:rsidRPr="00592A0D" w:rsidRDefault="006A0B6B" w:rsidP="006A0B6B">
            <w:pPr>
              <w:pStyle w:val="-5"/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6A0B6B" w:rsidRPr="00592A0D" w:rsidRDefault="006A0B6B" w:rsidP="006A0B6B">
            <w:pPr>
              <w:pStyle w:val="aff4"/>
              <w:rPr>
                <w:lang w:val="ru-RU"/>
              </w:rPr>
            </w:pPr>
          </w:p>
        </w:tc>
        <w:tc>
          <w:tcPr>
            <w:tcW w:w="437" w:type="dxa"/>
            <w:tcBorders>
              <w:top w:val="nil"/>
              <w:bottom w:val="single" w:sz="4" w:space="0" w:color="auto"/>
            </w:tcBorders>
          </w:tcPr>
          <w:p w:rsidR="006A0B6B" w:rsidRPr="00592A0D" w:rsidRDefault="006A0B6B" w:rsidP="006A0B6B">
            <w:pPr>
              <w:pStyle w:val="a"/>
              <w:numPr>
                <w:ilvl w:val="0"/>
                <w:numId w:val="0"/>
              </w:numPr>
            </w:pPr>
          </w:p>
        </w:tc>
        <w:tc>
          <w:tcPr>
            <w:tcW w:w="3259" w:type="dxa"/>
            <w:tcBorders>
              <w:top w:val="nil"/>
              <w:bottom w:val="single" w:sz="4" w:space="0" w:color="auto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3501" w:type="dxa"/>
            <w:tcBorders>
              <w:top w:val="nil"/>
              <w:bottom w:val="single" w:sz="4" w:space="0" w:color="auto"/>
            </w:tcBorders>
          </w:tcPr>
          <w:p w:rsidR="006A0B6B" w:rsidRPr="004363E2" w:rsidRDefault="006A0B6B" w:rsidP="006A0B6B">
            <w:pPr>
              <w:pStyle w:val="-7"/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</w:tcBorders>
          </w:tcPr>
          <w:p w:rsidR="006A0B6B" w:rsidRPr="004363E2" w:rsidRDefault="006A0B6B" w:rsidP="006A0B6B">
            <w:pPr>
              <w:pStyle w:val="-5"/>
            </w:pPr>
          </w:p>
        </w:tc>
        <w:tc>
          <w:tcPr>
            <w:tcW w:w="1699" w:type="dxa"/>
            <w:tcBorders>
              <w:top w:val="nil"/>
              <w:bottom w:val="single" w:sz="4" w:space="0" w:color="auto"/>
              <w:right w:val="nil"/>
            </w:tcBorders>
          </w:tcPr>
          <w:p w:rsidR="006A0B6B" w:rsidRPr="004363E2" w:rsidRDefault="006A0B6B" w:rsidP="006A0B6B">
            <w:pPr>
              <w:pStyle w:val="-7"/>
            </w:pPr>
          </w:p>
        </w:tc>
      </w:tr>
      <w:tr w:rsidR="006A0B6B" w:rsidRPr="00592A0D" w:rsidTr="00A97C60">
        <w:trPr>
          <w:cantSplit/>
          <w:trHeight w:val="1871"/>
          <w:jc w:val="center"/>
        </w:trPr>
        <w:tc>
          <w:tcPr>
            <w:tcW w:w="10492" w:type="dxa"/>
            <w:gridSpan w:val="7"/>
            <w:tcBorders>
              <w:top w:val="single" w:sz="4" w:space="0" w:color="auto"/>
              <w:left w:val="nil"/>
              <w:bottom w:val="nil"/>
            </w:tcBorders>
          </w:tcPr>
          <w:p w:rsidR="006A0B6B" w:rsidRPr="004363E2" w:rsidRDefault="006A0B6B" w:rsidP="006A0B6B">
            <w:pPr>
              <w:pStyle w:val="afffffe"/>
            </w:pPr>
          </w:p>
        </w:tc>
      </w:tr>
    </w:tbl>
    <w:p w:rsidR="005E104A" w:rsidRPr="00AD32D6" w:rsidRDefault="005E104A" w:rsidP="00AD32D6">
      <w:pPr>
        <w:pStyle w:val="afffffe"/>
      </w:pPr>
      <w:r w:rsidRPr="00AD32D6">
        <w:br w:type="page"/>
      </w:r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73"/>
      </w:tblGrid>
      <w:tr w:rsidR="000362DA" w:rsidRPr="00A31D5A" w:rsidTr="000362DA">
        <w:trPr>
          <w:cantSplit/>
          <w:trHeight w:val="624"/>
        </w:trPr>
        <w:tc>
          <w:tcPr>
            <w:tcW w:w="1049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362DA" w:rsidRPr="00A31D5A" w:rsidRDefault="000362DA" w:rsidP="000362DA">
            <w:pPr>
              <w:pStyle w:val="aff0"/>
              <w:ind w:left="0"/>
            </w:pPr>
            <w:r w:rsidRPr="00A31D5A">
              <w:lastRenderedPageBreak/>
              <w:t>Лист регистрации изменений</w:t>
            </w: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 xml:space="preserve">Входящий номер сопро-водительного документа </w:t>
            </w:r>
            <w:r w:rsidRPr="00A31D5A">
              <w:br/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:rsidR="000362DA" w:rsidRPr="00A31D5A" w:rsidRDefault="000362DA" w:rsidP="000D3AC7">
            <w:pPr>
              <w:pStyle w:val="aff0"/>
            </w:pPr>
            <w:r w:rsidRPr="00A31D5A">
              <w:t>Подпись</w:t>
            </w:r>
          </w:p>
        </w:tc>
        <w:tc>
          <w:tcPr>
            <w:tcW w:w="873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Дата</w:t>
            </w:r>
          </w:p>
        </w:tc>
      </w:tr>
      <w:tr w:rsidR="000362DA" w:rsidRPr="00A31D5A" w:rsidTr="000362DA">
        <w:trPr>
          <w:cantSplit/>
          <w:trHeight w:val="693"/>
        </w:trPr>
        <w:tc>
          <w:tcPr>
            <w:tcW w:w="660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D3AC7">
            <w:pPr>
              <w:pStyle w:val="aff0"/>
            </w:pPr>
            <w:r w:rsidRPr="00A31D5A">
              <w:t>изме-н</w:t>
            </w:r>
            <w:r w:rsidR="000D3AC7">
              <w:t>ё</w:t>
            </w:r>
            <w:r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D3AC7" w:rsidP="000C63A1">
            <w:pPr>
              <w:pStyle w:val="aff0"/>
            </w:pPr>
            <w:r>
              <w:t>заме-нё</w:t>
            </w:r>
            <w:r w:rsidR="000362DA" w:rsidRPr="00A31D5A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  <w:r w:rsidRPr="00A31D5A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  <w:tc>
          <w:tcPr>
            <w:tcW w:w="873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:rsidR="000362DA" w:rsidRPr="00A31D5A" w:rsidRDefault="000362DA" w:rsidP="000C63A1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  <w:tr w:rsidR="000362DA" w:rsidRPr="00A31D5A" w:rsidTr="000362DA">
        <w:trPr>
          <w:cantSplit/>
          <w:trHeight w:val="850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  <w:tc>
          <w:tcPr>
            <w:tcW w:w="873" w:type="dxa"/>
            <w:tcBorders>
              <w:top w:val="nil"/>
              <w:bottom w:val="nil"/>
              <w:right w:val="nil"/>
            </w:tcBorders>
          </w:tcPr>
          <w:p w:rsidR="000362DA" w:rsidRPr="00A31D5A" w:rsidRDefault="000362DA" w:rsidP="000362DA">
            <w:pPr>
              <w:pStyle w:val="aff0"/>
            </w:pPr>
          </w:p>
        </w:tc>
      </w:tr>
    </w:tbl>
    <w:p w:rsidR="0044676A" w:rsidRPr="00E554DA" w:rsidRDefault="0044676A"/>
    <w:sectPr w:rsidR="0044676A" w:rsidRPr="00E554DA" w:rsidSect="00DC5BC3">
      <w:headerReference w:type="first" r:id="rId10"/>
      <w:endnotePr>
        <w:numFmt w:val="decimal"/>
      </w:endnotePr>
      <w:pgSz w:w="11906" w:h="16838"/>
      <w:pgMar w:top="567" w:right="340" w:bottom="1134" w:left="1077" w:header="142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49DC" w:rsidRDefault="008C49DC" w:rsidP="000D286C">
      <w:pPr>
        <w:ind w:firstLine="0"/>
      </w:pPr>
      <w:r>
        <w:t xml:space="preserve">   </w:t>
      </w:r>
      <w:r>
        <w:separator/>
      </w:r>
    </w:p>
  </w:endnote>
  <w:endnote w:type="continuationSeparator" w:id="0">
    <w:p w:rsidR="008C49DC" w:rsidRPr="0057564C" w:rsidRDefault="008C49DC" w:rsidP="0057564C">
      <w:pPr>
        <w:pStyle w:val="afa"/>
      </w:pPr>
    </w:p>
  </w:endnote>
  <w:endnote w:type="continuationNotice" w:id="1">
    <w:p w:rsidR="008C49DC" w:rsidRDefault="008C49D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49DC" w:rsidRDefault="008C49DC" w:rsidP="000F39CB">
      <w:r>
        <w:separator/>
      </w:r>
    </w:p>
  </w:footnote>
  <w:footnote w:type="continuationSeparator" w:id="0">
    <w:p w:rsidR="008C49DC" w:rsidRDefault="008C49DC" w:rsidP="000F39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747F" w:rsidRDefault="008C49D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left:0;text-align:left;margin-left:13.3pt;margin-top:24.95pt;width:568.2pt;height:808.5pt;z-index:251685888;mso-position-horizontal-relative:page;mso-position-vertical-relative:page" filled="f" stroked="f">
          <v:textbox style="mso-next-textbox:#_x0000_s2106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596"/>
                  <w:gridCol w:w="593"/>
                  <w:gridCol w:w="966"/>
                  <w:gridCol w:w="567"/>
                  <w:gridCol w:w="851"/>
                  <w:gridCol w:w="850"/>
                  <w:gridCol w:w="3686"/>
                  <w:gridCol w:w="1619"/>
                  <w:gridCol w:w="751"/>
                </w:tblGrid>
                <w:tr w:rsidR="00A7747F" w:rsidRPr="000F39CB" w:rsidTr="00901449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 w:val="restart"/>
                      <w:textDirection w:val="btL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576"/>
                  </w:trPr>
                  <w:tc>
                    <w:tcPr>
                      <w:tcW w:w="283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9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 w:val="restart"/>
                      <w:vAlign w:val="center"/>
                    </w:tcPr>
                    <w:p w:rsidR="00A7747F" w:rsidRPr="000F39CB" w:rsidRDefault="00A7747F" w:rsidP="006F1FCC">
                      <w:pPr>
                        <w:pStyle w:val="aff4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fldChar w:fldCharType="begin"/>
                      </w:r>
                      <w:r>
                        <w:rPr>
                          <w:rFonts w:eastAsiaTheme="minorHAnsi"/>
                        </w:rPr>
                        <w:instrText xml:space="preserve"> REF DecNum </w:instrText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  <w:tc>
                    <w:tcPr>
                      <w:tcW w:w="751" w:type="dxa"/>
                      <w:tcBorders>
                        <w:bottom w:val="single" w:sz="4" w:space="0" w:color="auto"/>
                      </w:tcBorders>
                    </w:tcPr>
                    <w:p w:rsidR="00A7747F" w:rsidRPr="004120B6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</w:tr>
                <w:tr w:rsidR="00A7747F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305" w:type="dxa"/>
                      <w:gridSpan w:val="2"/>
                      <w:vMerge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 w:val="restart"/>
                      <w:vAlign w:val="center"/>
                    </w:tcPr>
                    <w:p w:rsidR="00A7747F" w:rsidRPr="00DA10CE" w:rsidRDefault="00A7747F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PAGE 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901C1">
                        <w:rPr>
                          <w:noProof/>
                        </w:rPr>
                        <w:t>5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</w:tr>
                <w:tr w:rsidR="00A7747F" w:rsidRPr="000F39CB" w:rsidTr="00901449">
                  <w:trPr>
                    <w:cantSplit/>
                    <w:trHeight w:val="283"/>
                  </w:trPr>
                  <w:tc>
                    <w:tcPr>
                      <w:tcW w:w="283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7" w:type="dxa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D908B7" w:rsidRDefault="00A7747F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3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3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50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511DE9" w:rsidRDefault="00A7747F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5305" w:type="dxa"/>
                      <w:gridSpan w:val="2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751" w:type="dxa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 w:rsidP="00901449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A7747F" w:rsidRPr="000F39CB" w:rsidTr="00901449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gridSpan w:val="4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70" w:type="dxa"/>
                      <w:gridSpan w:val="2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Формат А4</w:t>
                      </w:r>
                    </w:p>
                  </w:tc>
                </w:tr>
              </w:tbl>
              <w:p w:rsidR="00A7747F" w:rsidRDefault="00A7747F" w:rsidP="00901449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747F" w:rsidRDefault="008C49DC" w:rsidP="00452A89">
    <w:pPr>
      <w:pStyle w:val="aff2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17" type="#_x0000_t202" style="position:absolute;left:0;text-align:left;margin-left:10.75pt;margin-top:24.1pt;width:568.2pt;height:803.75pt;z-index:251692032;mso-position-horizontal-relative:page;mso-position-vertical-relative:page" filled="f" stroked="f">
          <v:textbox style="mso-next-textbox:#_x0000_s2117">
            <w:txbxContent>
              <w:tbl>
                <w:tblPr>
                  <w:tblW w:w="11159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83"/>
                  <w:gridCol w:w="397"/>
                  <w:gridCol w:w="2155"/>
                  <w:gridCol w:w="5954"/>
                  <w:gridCol w:w="2370"/>
                </w:tblGrid>
                <w:tr w:rsidR="00A7747F" w:rsidRPr="000F39CB" w:rsidTr="00CE5EFE">
                  <w:trPr>
                    <w:cantSplit/>
                    <w:trHeight w:val="7367"/>
                  </w:trPr>
                  <w:tc>
                    <w:tcPr>
                      <w:tcW w:w="680" w:type="dxa"/>
                      <w:gridSpan w:val="2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 w:val="restart"/>
                      <w:textDirection w:val="btL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7" w:type="dxa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984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1417"/>
                  </w:trPr>
                  <w:tc>
                    <w:tcPr>
                      <w:tcW w:w="283" w:type="dxa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7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79" w:type="dxa"/>
                      <w:gridSpan w:val="3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CE5EFE">
                  <w:trPr>
                    <w:cantSplit/>
                    <w:trHeight w:val="438"/>
                  </w:trPr>
                  <w:tc>
                    <w:tcPr>
                      <w:tcW w:w="2835" w:type="dxa"/>
                      <w:gridSpan w:val="3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4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68" w:type="dxa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Формат А4</w:t>
                      </w:r>
                    </w:p>
                  </w:tc>
                </w:tr>
              </w:tbl>
              <w:p w:rsidR="00A7747F" w:rsidRDefault="00A7747F" w:rsidP="00CE5EFE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  <w:r w:rsidR="00A7747F">
      <w:t>Утвержден</w:t>
    </w:r>
  </w:p>
  <w:p w:rsidR="00A7747F" w:rsidRDefault="00A7747F" w:rsidP="00452A89">
    <w:pPr>
      <w:pStyle w:val="aff2"/>
    </w:pPr>
    <w:r>
      <w:rPr>
        <w:noProof/>
      </w:rPr>
      <w:fldChar w:fldCharType="begin"/>
    </w:r>
    <w:r>
      <w:rPr>
        <w:noProof/>
      </w:rPr>
      <w:instrText xml:space="preserve"> REF DecNum  \* MERGEFORMAT </w:instrText>
    </w:r>
    <w:r>
      <w:rPr>
        <w:noProof/>
      </w:rPr>
      <w:fldChar w:fldCharType="separate"/>
    </w:r>
    <w:r>
      <w:rPr>
        <w:noProof/>
      </w:rPr>
      <w:t>ВБМА.469435.000</w:t>
    </w:r>
    <w:r>
      <w:rPr>
        <w:noProof/>
      </w:rPr>
      <w:fldChar w:fldCharType="end"/>
    </w:r>
    <w:r>
      <w:t>-ЛУ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7747F" w:rsidRDefault="008C49DC">
    <w:pPr>
      <w:pStyle w:val="af8"/>
    </w:pPr>
    <w:r>
      <w:rPr>
        <w:noProof/>
        <w:lang w:eastAsia="ru-RU" w:bidi="ar-SA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left:0;text-align:left;margin-left:13.3pt;margin-top:24.95pt;width:568.2pt;height:807.85pt;z-index:251683840;mso-position-horizontal-relative:page;mso-position-vertical-relative:page" filled="f" stroked="f">
          <v:textbox style="mso-next-textbox:#_x0000_s2105">
            <w:txbxContent>
              <w:tbl>
                <w:tblPr>
                  <w:tblW w:w="11160" w:type="dxa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79"/>
                  <w:gridCol w:w="57"/>
                  <w:gridCol w:w="337"/>
                  <w:gridCol w:w="596"/>
                  <w:gridCol w:w="595"/>
                  <w:gridCol w:w="963"/>
                  <w:gridCol w:w="569"/>
                  <w:gridCol w:w="851"/>
                  <w:gridCol w:w="855"/>
                  <w:gridCol w:w="829"/>
                  <w:gridCol w:w="2676"/>
                  <w:gridCol w:w="40"/>
                  <w:gridCol w:w="129"/>
                  <w:gridCol w:w="150"/>
                  <w:gridCol w:w="279"/>
                  <w:gridCol w:w="279"/>
                  <w:gridCol w:w="838"/>
                  <w:gridCol w:w="838"/>
                </w:tblGrid>
                <w:tr w:rsidR="00A7747F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D77B3B">
                        <w:t>Перв. примен</w:t>
                      </w:r>
                      <w:r>
                        <w:t>.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OneUse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10487" w:type="dxa"/>
                      <w:gridSpan w:val="15"/>
                      <w:vMerge w:val="restart"/>
                      <w:tcBorders>
                        <w:bottom w:val="nil"/>
                      </w:tcBorders>
                      <w:vAlign w:val="center"/>
                    </w:tcPr>
                    <w:p w:rsidR="00A7747F" w:rsidRPr="000F39CB" w:rsidRDefault="00A7747F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5"/>
                  </w:trPr>
                  <w:tc>
                    <w:tcPr>
                      <w:tcW w:w="336" w:type="dxa"/>
                      <w:gridSpan w:val="2"/>
                      <w:tcBorders>
                        <w:top w:val="single" w:sz="4" w:space="0" w:color="auto"/>
                        <w:left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D77B3B">
                        <w:t>Справ. №</w:t>
                      </w:r>
                    </w:p>
                  </w:tc>
                  <w:tc>
                    <w:tcPr>
                      <w:tcW w:w="337" w:type="dxa"/>
                      <w:tcBorders>
                        <w:top w:val="single" w:sz="4" w:space="0" w:color="auto"/>
                        <w:left w:val="nil"/>
                      </w:tcBorders>
                      <w:textDirection w:val="btLr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A7747F" w:rsidRPr="000F39CB" w:rsidRDefault="00A7747F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644"/>
                  </w:trPr>
                  <w:tc>
                    <w:tcPr>
                      <w:tcW w:w="673" w:type="dxa"/>
                      <w:gridSpan w:val="3"/>
                      <w:tcBorders>
                        <w:top w:val="nil"/>
                        <w:left w:val="nil"/>
                      </w:tcBorders>
                      <w:textDirection w:val="btLr"/>
                      <w:vAlign w:val="center"/>
                    </w:tcPr>
                    <w:p w:rsidR="00A7747F" w:rsidRPr="002E58BF" w:rsidRDefault="00A7747F">
                      <w:pPr>
                        <w:jc w:val="center"/>
                        <w:rPr>
                          <w:rFonts w:eastAsiaTheme="minorHAnsi"/>
                          <w:sz w:val="20"/>
                          <w:lang w:val="en-US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  <w:vAlign w:val="center"/>
                    </w:tcPr>
                    <w:p w:rsidR="00A7747F" w:rsidRPr="000F39CB" w:rsidRDefault="00A7747F" w:rsidP="00136FBA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984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дубл.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1417"/>
                  </w:trPr>
                  <w:tc>
                    <w:tcPr>
                      <w:tcW w:w="279" w:type="dxa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Взам. инв. №</w:t>
                      </w:r>
                    </w:p>
                  </w:tc>
                  <w:tc>
                    <w:tcPr>
                      <w:tcW w:w="394" w:type="dxa"/>
                      <w:gridSpan w:val="2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0487" w:type="dxa"/>
                      <w:gridSpan w:val="15"/>
                      <w:vMerge/>
                      <w:tcBorders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</w:tr>
                <w:tr w:rsidR="00A7747F" w:rsidRPr="000F39CB" w:rsidTr="00942EEA">
                  <w:trPr>
                    <w:cantSplit/>
                    <w:trHeight w:val="794"/>
                  </w:trPr>
                  <w:tc>
                    <w:tcPr>
                      <w:tcW w:w="279" w:type="dxa"/>
                      <w:vMerge w:val="restart"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>
                        <w:t>Подпись</w:t>
                      </w:r>
                      <w:r w:rsidRPr="003D1FE3">
                        <w:t xml:space="preserve"> и дата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nil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829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676" w:type="dxa"/>
                      <w:tcBorders>
                        <w:top w:val="single" w:sz="4" w:space="0" w:color="000000" w:themeColor="text1"/>
                        <w:bottom w:val="single" w:sz="4" w:space="0" w:color="auto"/>
                        <w:right w:val="single" w:sz="4" w:space="0" w:color="000000" w:themeColor="text1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553" w:type="dxa"/>
                      <w:gridSpan w:val="7"/>
                      <w:tcBorders>
                        <w:top w:val="single" w:sz="4" w:space="0" w:color="000000" w:themeColor="text1"/>
                        <w:left w:val="single" w:sz="4" w:space="0" w:color="000000" w:themeColor="text1"/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2E58BF">
                  <w:trPr>
                    <w:cantSplit/>
                    <w:trHeight w:val="321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4429" w:type="dxa"/>
                      <w:gridSpan w:val="6"/>
                      <w:tcBorders>
                        <w:top w:val="nil"/>
                        <w:bottom w:val="single" w:sz="4" w:space="0" w:color="auto"/>
                      </w:tcBorders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6058" w:type="dxa"/>
                      <w:gridSpan w:val="9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EE0651">
                      <w:pPr>
                        <w:pStyle w:val="L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A7747F" w:rsidRPr="000F39CB" w:rsidRDefault="00A7747F" w:rsidP="00B731DE">
                      <w:pPr>
                        <w:pStyle w:val="aff4"/>
                        <w:rPr>
                          <w:rFonts w:eastAsiaTheme="minorHAnsi"/>
                        </w:rPr>
                      </w:pPr>
                      <w:r>
                        <w:rPr>
                          <w:rFonts w:eastAsiaTheme="minorHAnsi"/>
                        </w:rPr>
                        <w:fldChar w:fldCharType="begin"/>
                      </w:r>
                      <w:r>
                        <w:rPr>
                          <w:rFonts w:eastAsiaTheme="minorHAnsi"/>
                        </w:rPr>
                        <w:instrText xml:space="preserve"> REF DecNum </w:instrText>
                      </w:r>
                      <w:r>
                        <w:rPr>
                          <w:rFonts w:eastAsiaTheme="minorHAnsi"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ВБМА.469435.000</w:t>
                      </w:r>
                      <w:r>
                        <w:rPr>
                          <w:rFonts w:eastAsiaTheme="minorHAnsi"/>
                        </w:rPr>
                        <w:fldChar w:fldCharType="end"/>
                      </w: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596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D908B7" w:rsidRDefault="00A7747F" w:rsidP="00514ED6">
                      <w:pPr>
                        <w:pStyle w:val="afc"/>
                      </w:pPr>
                      <w:r>
                        <w:t>Изм.</w:t>
                      </w:r>
                    </w:p>
                  </w:tc>
                  <w:tc>
                    <w:tcPr>
                      <w:tcW w:w="59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  <w:r w:rsidRPr="003D1FE3">
                        <w:t>№ докум.</w:t>
                      </w:r>
                    </w:p>
                  </w:tc>
                  <w:tc>
                    <w:tcPr>
                      <w:tcW w:w="851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Подп.</w:t>
                      </w:r>
                    </w:p>
                  </w:tc>
                  <w:tc>
                    <w:tcPr>
                      <w:tcW w:w="855" w:type="dxa"/>
                      <w:tcBorders>
                        <w:right w:val="single" w:sz="4" w:space="0" w:color="auto"/>
                      </w:tcBorders>
                      <w:vAlign w:val="center"/>
                    </w:tcPr>
                    <w:p w:rsidR="00A7747F" w:rsidRPr="00511DE9" w:rsidRDefault="00A7747F" w:rsidP="00514ED6">
                      <w:pPr>
                        <w:pStyle w:val="afc"/>
                      </w:pPr>
                      <w:r w:rsidRPr="003D1FE3">
                        <w:t>Дата</w:t>
                      </w:r>
                    </w:p>
                  </w:tc>
                  <w:tc>
                    <w:tcPr>
                      <w:tcW w:w="6058" w:type="dxa"/>
                      <w:gridSpan w:val="9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 w:val="restart"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  <w:r w:rsidRPr="003D1FE3">
                        <w:t>Инв. № подл.</w:t>
                      </w:r>
                    </w:p>
                  </w:tc>
                  <w:tc>
                    <w:tcPr>
                      <w:tcW w:w="394" w:type="dxa"/>
                      <w:gridSpan w:val="2"/>
                      <w:vMerge w:val="restart"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r w:rsidRPr="003D1FE3">
                        <w:t>Разраб.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951E40" w:rsidRDefault="00A7747F" w:rsidP="00514ED6">
                      <w:pPr>
                        <w:pStyle w:val="L"/>
                      </w:pPr>
                      <w:r>
                        <w:fldChar w:fldCharType="begin"/>
                      </w:r>
                      <w:r>
                        <w:instrText xml:space="preserve"> </w:instrText>
                      </w:r>
                      <w:r>
                        <w:rPr>
                          <w:lang w:val="en-US"/>
                        </w:rPr>
                        <w:instrText>REF CreateFIO</w:instrText>
                      </w:r>
                      <w:r>
                        <w:instrText xml:space="preserve">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Гордиенко</w:t>
                      </w:r>
                      <w:r>
                        <w:fldChar w:fldCharType="end"/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 w:val="restart"/>
                      <w:tcBorders>
                        <w:left w:val="single" w:sz="4" w:space="0" w:color="auto"/>
                      </w:tcBorders>
                      <w:vAlign w:val="center"/>
                    </w:tcPr>
                    <w:p w:rsidR="00A7747F" w:rsidRPr="008D3969" w:rsidRDefault="00A7747F" w:rsidP="008D3969">
                      <w:pPr>
                        <w:pStyle w:val="aff4"/>
                        <w:spacing w:line="240" w:lineRule="auto"/>
                        <w:rPr>
                          <w:rFonts w:eastAsiaTheme="minorHAnsi"/>
                          <w:lang w:val="ru-RU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MakeName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Плата микроконтроллера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837" w:type="dxa"/>
                      <w:gridSpan w:val="4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Лит.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</w:t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  <w:r>
                        <w:t>Листов</w:t>
                      </w: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r w:rsidRPr="003D1FE3">
                        <w:t>Пров.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951E40" w:rsidRDefault="00A7747F" w:rsidP="00514ED6">
                      <w:pPr>
                        <w:pStyle w:val="L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REF CheckFIO  \* MERGEFORMAT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Тумазов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gridSpan w:val="2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79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A7747F" w:rsidRPr="000C63A1" w:rsidRDefault="00A7747F" w:rsidP="000C63A1">
                      <w:pPr>
                        <w:pStyle w:val="afc"/>
                      </w:pPr>
                      <w:r w:rsidRPr="00673F0F">
                        <w:rPr>
                          <w:rStyle w:val="affff8"/>
                        </w:rPr>
                        <w:fldChar w:fldCharType="begin"/>
                      </w:r>
                      <w:r w:rsidRPr="00673F0F">
                        <w:rPr>
                          <w:rStyle w:val="affff8"/>
                        </w:rPr>
                        <w:instrText xml:space="preserve"> PAGE </w:instrText>
                      </w:r>
                      <w:r w:rsidRPr="00673F0F">
                        <w:rPr>
                          <w:rStyle w:val="affff8"/>
                        </w:rPr>
                        <w:fldChar w:fldCharType="separate"/>
                      </w:r>
                      <w:r w:rsidR="00E901C1">
                        <w:rPr>
                          <w:rStyle w:val="affff8"/>
                          <w:noProof/>
                        </w:rPr>
                        <w:t>2</w:t>
                      </w:r>
                      <w:r w:rsidRPr="00673F0F">
                        <w:rPr>
                          <w:rStyle w:val="affff8"/>
                        </w:rPr>
                        <w:fldChar w:fldCharType="end"/>
                      </w:r>
                    </w:p>
                  </w:tc>
                  <w:tc>
                    <w:tcPr>
                      <w:tcW w:w="838" w:type="dxa"/>
                      <w:tcBorders>
                        <w:left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:rsidR="00A7747F" w:rsidRPr="00AC1A8C" w:rsidRDefault="00A7747F" w:rsidP="000C63A1">
                      <w:pPr>
                        <w:pStyle w:val="afc"/>
                      </w:pPr>
                      <w:r w:rsidRPr="003D1FE3">
                        <w:rPr>
                          <w:rStyle w:val="affff8"/>
                        </w:rPr>
                        <w:fldChar w:fldCharType="begin"/>
                      </w:r>
                      <w:r w:rsidRPr="003D1FE3">
                        <w:rPr>
                          <w:rStyle w:val="affff8"/>
                        </w:rPr>
                        <w:instrText xml:space="preserve"> NUMPAGES </w:instrText>
                      </w:r>
                      <w:r w:rsidRPr="003D1FE3">
                        <w:rPr>
                          <w:rStyle w:val="affff8"/>
                        </w:rPr>
                        <w:fldChar w:fldCharType="separate"/>
                      </w:r>
                      <w:r w:rsidR="00E901C1">
                        <w:rPr>
                          <w:rStyle w:val="affff8"/>
                          <w:noProof/>
                        </w:rPr>
                        <w:t>9</w:t>
                      </w:r>
                      <w:r w:rsidRPr="003D1FE3">
                        <w:rPr>
                          <w:rStyle w:val="affff8"/>
                        </w:rPr>
                        <w:fldChar w:fldCharType="end"/>
                      </w: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951E40" w:rsidRDefault="00A7747F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  <w:vAlign w:val="center"/>
                    </w:tcPr>
                    <w:p w:rsidR="00A7747F" w:rsidRPr="004120B6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 w:val="restart"/>
                      <w:vAlign w:val="center"/>
                    </w:tcPr>
                    <w:p w:rsidR="00A7747F" w:rsidRPr="004120B6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r w:rsidRPr="003D1FE3">
                        <w:t>Н. контр.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951E40" w:rsidRDefault="00A7747F" w:rsidP="00514ED6">
                      <w:pPr>
                        <w:pStyle w:val="L"/>
                      </w:pP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</w:tcBorders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</w:tcPr>
                    <w:p w:rsidR="00A7747F" w:rsidRPr="000F39CB" w:rsidRDefault="00A7747F" w:rsidP="00514ED6">
                      <w:pPr>
                        <w:pStyle w:val="afc"/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283"/>
                  </w:trPr>
                  <w:tc>
                    <w:tcPr>
                      <w:tcW w:w="279" w:type="dxa"/>
                      <w:vMerge/>
                      <w:tcBorders>
                        <w:bottom w:val="single" w:sz="4" w:space="0" w:color="auto"/>
                      </w:tcBorders>
                      <w:textDirection w:val="btLr"/>
                      <w:vAlign w:val="center"/>
                    </w:tcPr>
                    <w:p w:rsidR="00A7747F" w:rsidRPr="003D1FE3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394" w:type="dxa"/>
                      <w:gridSpan w:val="2"/>
                      <w:vMerge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0F39CB" w:rsidRDefault="00A7747F">
                      <w:pPr>
                        <w:jc w:val="center"/>
                        <w:rPr>
                          <w:rFonts w:eastAsiaTheme="minorHAnsi"/>
                          <w:sz w:val="20"/>
                        </w:rPr>
                      </w:pPr>
                    </w:p>
                  </w:tc>
                  <w:tc>
                    <w:tcPr>
                      <w:tcW w:w="1191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3D1FE3" w:rsidRDefault="00A7747F" w:rsidP="00514ED6">
                      <w:pPr>
                        <w:pStyle w:val="L"/>
                      </w:pPr>
                      <w:r w:rsidRPr="003D1FE3">
                        <w:t>Утв.</w:t>
                      </w:r>
                    </w:p>
                  </w:tc>
                  <w:tc>
                    <w:tcPr>
                      <w:tcW w:w="1532" w:type="dxa"/>
                      <w:gridSpan w:val="2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5E5576" w:rsidRDefault="00A7747F" w:rsidP="00514ED6">
                      <w:pPr>
                        <w:pStyle w:val="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1" w:type="dxa"/>
                      <w:tcBorders>
                        <w:bottom w:val="single" w:sz="4" w:space="0" w:color="auto"/>
                      </w:tcBorders>
                      <w:vAlign w:val="center"/>
                    </w:tcPr>
                    <w:p w:rsidR="00A7747F" w:rsidRPr="005E5576" w:rsidRDefault="00A7747F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855" w:type="dxa"/>
                      <w:tcBorders>
                        <w:bottom w:val="single" w:sz="4" w:space="0" w:color="auto"/>
                        <w:right w:val="single" w:sz="4" w:space="0" w:color="auto"/>
                      </w:tcBorders>
                      <w:vAlign w:val="center"/>
                    </w:tcPr>
                    <w:p w:rsidR="00A7747F" w:rsidRPr="005E5576" w:rsidRDefault="00A7747F" w:rsidP="00514ED6">
                      <w:pPr>
                        <w:pStyle w:val="afc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</w:t>
                      </w:r>
                    </w:p>
                  </w:tc>
                  <w:tc>
                    <w:tcPr>
                      <w:tcW w:w="3545" w:type="dxa"/>
                      <w:gridSpan w:val="3"/>
                      <w:vMerge/>
                      <w:tcBorders>
                        <w:left w:val="single" w:sz="4" w:space="0" w:color="auto"/>
                        <w:bottom w:val="single" w:sz="4" w:space="0" w:color="auto"/>
                      </w:tcBorders>
                    </w:tcPr>
                    <w:p w:rsidR="00A7747F" w:rsidRPr="000F39CB" w:rsidRDefault="00A7747F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  <w:tc>
                    <w:tcPr>
                      <w:tcW w:w="2513" w:type="dxa"/>
                      <w:gridSpan w:val="6"/>
                      <w:vMerge/>
                      <w:tcBorders>
                        <w:bottom w:val="single" w:sz="4" w:space="0" w:color="auto"/>
                      </w:tcBorders>
                    </w:tcPr>
                    <w:p w:rsidR="00A7747F" w:rsidRPr="000F39CB" w:rsidRDefault="00A7747F" w:rsidP="00D908B7">
                      <w:pPr>
                        <w:rPr>
                          <w:rFonts w:eastAsiaTheme="minorHAnsi"/>
                        </w:rPr>
                      </w:pPr>
                    </w:p>
                  </w:tc>
                </w:tr>
                <w:tr w:rsidR="00A7747F" w:rsidRPr="000F39CB" w:rsidTr="007F50C0">
                  <w:trPr>
                    <w:cantSplit/>
                    <w:trHeight w:val="438"/>
                  </w:trPr>
                  <w:tc>
                    <w:tcPr>
                      <w:tcW w:w="2827" w:type="dxa"/>
                      <w:gridSpan w:val="6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514ED6">
                      <w:pPr>
                        <w:pStyle w:val="afc"/>
                      </w:pPr>
                    </w:p>
                  </w:tc>
                  <w:tc>
                    <w:tcPr>
                      <w:tcW w:w="5949" w:type="dxa"/>
                      <w:gridSpan w:val="7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Копировал</w:t>
                      </w:r>
                    </w:p>
                  </w:tc>
                  <w:tc>
                    <w:tcPr>
                      <w:tcW w:w="2384" w:type="dxa"/>
                      <w:gridSpan w:val="5"/>
                      <w:tcBorders>
                        <w:left w:val="nil"/>
                        <w:bottom w:val="nil"/>
                        <w:right w:val="nil"/>
                      </w:tcBorders>
                    </w:tcPr>
                    <w:p w:rsidR="00A7747F" w:rsidRPr="00F83288" w:rsidRDefault="00A7747F" w:rsidP="00E74489">
                      <w:pPr>
                        <w:pStyle w:val="afc"/>
                      </w:pPr>
                      <w:r>
                        <w:t>Формат А4</w:t>
                      </w:r>
                    </w:p>
                  </w:tc>
                </w:tr>
              </w:tbl>
              <w:p w:rsidR="00A7747F" w:rsidRDefault="00A7747F" w:rsidP="006145B0">
                <w:pPr>
                  <w:pStyle w:val="16"/>
                </w:pPr>
              </w:p>
            </w:txbxContent>
          </v:textbox>
          <w10:wrap anchorx="page" anchory="pag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B8F61D4"/>
    <w:multiLevelType w:val="hybridMultilevel"/>
    <w:tmpl w:val="833AB8D6"/>
    <w:lvl w:ilvl="0" w:tplc="7220CDCC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A1DD9"/>
    <w:multiLevelType w:val="hybridMultilevel"/>
    <w:tmpl w:val="8204513A"/>
    <w:lvl w:ilvl="0" w:tplc="D0FA8038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1057E"/>
    <w:multiLevelType w:val="hybridMultilevel"/>
    <w:tmpl w:val="43F8DE78"/>
    <w:lvl w:ilvl="0" w:tplc="EF66D266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033D4"/>
    <w:multiLevelType w:val="hybridMultilevel"/>
    <w:tmpl w:val="23C831EC"/>
    <w:lvl w:ilvl="0" w:tplc="B874B650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708DE"/>
    <w:multiLevelType w:val="hybridMultilevel"/>
    <w:tmpl w:val="EAF203EC"/>
    <w:lvl w:ilvl="0" w:tplc="F9EECF32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DD5DF9"/>
    <w:multiLevelType w:val="multilevel"/>
    <w:tmpl w:val="0419001D"/>
    <w:styleLink w:val="-"/>
    <w:lvl w:ilvl="0">
      <w:start w:val="1"/>
      <w:numFmt w:val="russianUpper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Times New Roman" w:hAnsi="Times New Roman"/>
        <w:sz w:val="24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ascii="Times New Roman" w:hAnsi="Times New Roman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6D378B6"/>
    <w:multiLevelType w:val="multilevel"/>
    <w:tmpl w:val="B162975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9CB669F"/>
    <w:multiLevelType w:val="hybridMultilevel"/>
    <w:tmpl w:val="195648BA"/>
    <w:lvl w:ilvl="0" w:tplc="FC7EF45E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D343E"/>
    <w:multiLevelType w:val="hybridMultilevel"/>
    <w:tmpl w:val="C3AC2198"/>
    <w:lvl w:ilvl="0" w:tplc="68B6AD36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BC36EA"/>
    <w:multiLevelType w:val="hybridMultilevel"/>
    <w:tmpl w:val="5C1C3BC4"/>
    <w:lvl w:ilvl="0" w:tplc="8AF44502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353141"/>
    <w:multiLevelType w:val="multilevel"/>
    <w:tmpl w:val="0450BAF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pStyle w:val="22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68F13BC2"/>
    <w:multiLevelType w:val="hybridMultilevel"/>
    <w:tmpl w:val="9A343050"/>
    <w:lvl w:ilvl="0" w:tplc="9B4EA192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067C0"/>
    <w:multiLevelType w:val="hybridMultilevel"/>
    <w:tmpl w:val="9000B1D6"/>
    <w:lvl w:ilvl="0" w:tplc="D2B60B28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482EF8"/>
    <w:multiLevelType w:val="multilevel"/>
    <w:tmpl w:val="6ECA9AF6"/>
    <w:styleLink w:val="2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B9B45D2"/>
    <w:multiLevelType w:val="multilevel"/>
    <w:tmpl w:val="D144AFC8"/>
    <w:styleLink w:val="13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6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19"/>
  </w:num>
  <w:num w:numId="5">
    <w:abstractNumId w:val="6"/>
  </w:num>
  <w:num w:numId="6">
    <w:abstractNumId w:val="2"/>
    <w:lvlOverride w:ilvl="0">
      <w:startOverride w:val="15"/>
    </w:lvlOverride>
  </w:num>
  <w:num w:numId="7">
    <w:abstractNumId w:val="2"/>
    <w:lvlOverride w:ilvl="0">
      <w:startOverride w:val="25"/>
    </w:lvlOverride>
  </w:num>
  <w:num w:numId="8">
    <w:abstractNumId w:val="2"/>
    <w:lvlOverride w:ilvl="0">
      <w:startOverride w:val="29"/>
    </w:lvlOverride>
  </w:num>
  <w:num w:numId="9">
    <w:abstractNumId w:val="2"/>
    <w:lvlOverride w:ilvl="0">
      <w:startOverride w:val="34"/>
    </w:lvlOverride>
  </w:num>
  <w:num w:numId="10">
    <w:abstractNumId w:val="2"/>
    <w:lvlOverride w:ilvl="0">
      <w:startOverride w:val="39"/>
    </w:lvlOverride>
  </w:num>
  <w:num w:numId="11">
    <w:abstractNumId w:val="12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5"/>
  </w:num>
  <w:num w:numId="14">
    <w:abstractNumId w:val="8"/>
  </w:num>
  <w:num w:numId="15">
    <w:abstractNumId w:val="1"/>
  </w:num>
  <w:num w:numId="16">
    <w:abstractNumId w:val="9"/>
  </w:num>
  <w:num w:numId="17">
    <w:abstractNumId w:val="16"/>
  </w:num>
  <w:num w:numId="18">
    <w:abstractNumId w:val="3"/>
  </w:num>
  <w:num w:numId="19">
    <w:abstractNumId w:val="7"/>
  </w:num>
  <w:num w:numId="20">
    <w:abstractNumId w:val="4"/>
  </w:num>
  <w:num w:numId="21">
    <w:abstractNumId w:val="2"/>
  </w:num>
  <w:num w:numId="22">
    <w:abstractNumId w:val="5"/>
  </w:num>
  <w:num w:numId="23">
    <w:abstractNumId w:val="13"/>
  </w:num>
  <w:num w:numId="24">
    <w:abstractNumId w:val="10"/>
  </w:num>
  <w:num w:numId="25">
    <w:abstractNumId w:val="11"/>
  </w:num>
  <w:num w:numId="26">
    <w:abstractNumId w:val="12"/>
  </w:num>
  <w:num w:numId="27">
    <w:abstractNumId w:val="0"/>
  </w:num>
  <w:num w:numId="28">
    <w:abstractNumId w:val="14"/>
  </w:num>
  <w:num w:numId="29">
    <w:abstractNumId w:val="2"/>
  </w:num>
  <w:num w:numId="30">
    <w:abstractNumId w:val="2"/>
  </w:num>
  <w:num w:numId="31">
    <w:abstractNumId w:val="2"/>
  </w:num>
  <w:num w:numId="32">
    <w:abstractNumId w:val="2"/>
    <w:lvlOverride w:ilvl="0">
      <w:startOverride w:val="50"/>
    </w:lvlOverride>
  </w:num>
  <w:num w:numId="33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attachedTemplate r:id="rId1"/>
  <w:defaultTabStop w:val="708"/>
  <w:drawingGridHorizontalSpacing w:val="120"/>
  <w:displayHorizontalDrawingGridEvery w:val="2"/>
  <w:characterSpacingControl w:val="doNotCompress"/>
  <w:hdrShapeDefaults>
    <o:shapedefaults v:ext="edit" spidmax="21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2"/>
  </w:compat>
  <w:rsids>
    <w:rsidRoot w:val="0085713E"/>
    <w:rsid w:val="0000195A"/>
    <w:rsid w:val="0000195C"/>
    <w:rsid w:val="00003F0B"/>
    <w:rsid w:val="00006218"/>
    <w:rsid w:val="00015906"/>
    <w:rsid w:val="0002621B"/>
    <w:rsid w:val="00026441"/>
    <w:rsid w:val="0003115A"/>
    <w:rsid w:val="0003189B"/>
    <w:rsid w:val="000362DA"/>
    <w:rsid w:val="00043E24"/>
    <w:rsid w:val="0004488D"/>
    <w:rsid w:val="00045DF1"/>
    <w:rsid w:val="0004695F"/>
    <w:rsid w:val="00051499"/>
    <w:rsid w:val="0005315C"/>
    <w:rsid w:val="00053CA2"/>
    <w:rsid w:val="00056C22"/>
    <w:rsid w:val="000571ED"/>
    <w:rsid w:val="00062949"/>
    <w:rsid w:val="00073C6F"/>
    <w:rsid w:val="00074C88"/>
    <w:rsid w:val="0007751C"/>
    <w:rsid w:val="000865D1"/>
    <w:rsid w:val="00093AED"/>
    <w:rsid w:val="00094451"/>
    <w:rsid w:val="0009507D"/>
    <w:rsid w:val="000960A7"/>
    <w:rsid w:val="00096CDD"/>
    <w:rsid w:val="0009778C"/>
    <w:rsid w:val="000A169F"/>
    <w:rsid w:val="000A1D1D"/>
    <w:rsid w:val="000A2321"/>
    <w:rsid w:val="000A3E22"/>
    <w:rsid w:val="000A4C26"/>
    <w:rsid w:val="000B3E39"/>
    <w:rsid w:val="000B786E"/>
    <w:rsid w:val="000C0BC1"/>
    <w:rsid w:val="000C11E8"/>
    <w:rsid w:val="000C28EC"/>
    <w:rsid w:val="000C63A1"/>
    <w:rsid w:val="000D1F85"/>
    <w:rsid w:val="000D252B"/>
    <w:rsid w:val="000D286C"/>
    <w:rsid w:val="000D3AC7"/>
    <w:rsid w:val="000D6B2C"/>
    <w:rsid w:val="000D743E"/>
    <w:rsid w:val="000E144B"/>
    <w:rsid w:val="000E15B9"/>
    <w:rsid w:val="000E32E4"/>
    <w:rsid w:val="000E4325"/>
    <w:rsid w:val="000F0DCA"/>
    <w:rsid w:val="000F1337"/>
    <w:rsid w:val="000F392C"/>
    <w:rsid w:val="000F39CB"/>
    <w:rsid w:val="00104386"/>
    <w:rsid w:val="00107E50"/>
    <w:rsid w:val="00112325"/>
    <w:rsid w:val="00114716"/>
    <w:rsid w:val="001215F4"/>
    <w:rsid w:val="00133530"/>
    <w:rsid w:val="001338E9"/>
    <w:rsid w:val="001344B7"/>
    <w:rsid w:val="00136FBA"/>
    <w:rsid w:val="0014255F"/>
    <w:rsid w:val="001427A9"/>
    <w:rsid w:val="00143350"/>
    <w:rsid w:val="00144D0A"/>
    <w:rsid w:val="00155BDD"/>
    <w:rsid w:val="001627F8"/>
    <w:rsid w:val="00171012"/>
    <w:rsid w:val="001712E2"/>
    <w:rsid w:val="00173CF3"/>
    <w:rsid w:val="00175228"/>
    <w:rsid w:val="0017600B"/>
    <w:rsid w:val="00176426"/>
    <w:rsid w:val="001801F9"/>
    <w:rsid w:val="001827AB"/>
    <w:rsid w:val="00183C18"/>
    <w:rsid w:val="00184B2A"/>
    <w:rsid w:val="001919CA"/>
    <w:rsid w:val="001931F8"/>
    <w:rsid w:val="001A29A2"/>
    <w:rsid w:val="001A3ED3"/>
    <w:rsid w:val="001A7F5B"/>
    <w:rsid w:val="001B2CB0"/>
    <w:rsid w:val="001B5EE8"/>
    <w:rsid w:val="001C6C07"/>
    <w:rsid w:val="001D0581"/>
    <w:rsid w:val="001D4EBC"/>
    <w:rsid w:val="001D699C"/>
    <w:rsid w:val="001E1777"/>
    <w:rsid w:val="001E6BAA"/>
    <w:rsid w:val="001F14AB"/>
    <w:rsid w:val="00202564"/>
    <w:rsid w:val="00204C44"/>
    <w:rsid w:val="00204F4E"/>
    <w:rsid w:val="00207E53"/>
    <w:rsid w:val="0021053F"/>
    <w:rsid w:val="0021152E"/>
    <w:rsid w:val="002115BD"/>
    <w:rsid w:val="00211A90"/>
    <w:rsid w:val="002135D4"/>
    <w:rsid w:val="00213EEC"/>
    <w:rsid w:val="00223390"/>
    <w:rsid w:val="0022370F"/>
    <w:rsid w:val="0022593D"/>
    <w:rsid w:val="00231224"/>
    <w:rsid w:val="0023413F"/>
    <w:rsid w:val="00240BEA"/>
    <w:rsid w:val="00241629"/>
    <w:rsid w:val="00247E87"/>
    <w:rsid w:val="00272D55"/>
    <w:rsid w:val="002742AF"/>
    <w:rsid w:val="00277423"/>
    <w:rsid w:val="00277CB5"/>
    <w:rsid w:val="00283908"/>
    <w:rsid w:val="00291551"/>
    <w:rsid w:val="002921D5"/>
    <w:rsid w:val="00293945"/>
    <w:rsid w:val="002959DE"/>
    <w:rsid w:val="002A0756"/>
    <w:rsid w:val="002A4925"/>
    <w:rsid w:val="002B2049"/>
    <w:rsid w:val="002B3771"/>
    <w:rsid w:val="002C154D"/>
    <w:rsid w:val="002C2FA1"/>
    <w:rsid w:val="002D31FF"/>
    <w:rsid w:val="002E171A"/>
    <w:rsid w:val="002E50A2"/>
    <w:rsid w:val="002E58BF"/>
    <w:rsid w:val="002F2A7C"/>
    <w:rsid w:val="002F318A"/>
    <w:rsid w:val="00300F63"/>
    <w:rsid w:val="00310933"/>
    <w:rsid w:val="00312988"/>
    <w:rsid w:val="00317AAD"/>
    <w:rsid w:val="003210A7"/>
    <w:rsid w:val="00332FF8"/>
    <w:rsid w:val="0033322B"/>
    <w:rsid w:val="00336DAD"/>
    <w:rsid w:val="003419A7"/>
    <w:rsid w:val="00346029"/>
    <w:rsid w:val="003526E8"/>
    <w:rsid w:val="00352DC8"/>
    <w:rsid w:val="00357533"/>
    <w:rsid w:val="00357C2C"/>
    <w:rsid w:val="00360762"/>
    <w:rsid w:val="00360E67"/>
    <w:rsid w:val="00361A08"/>
    <w:rsid w:val="00364B0C"/>
    <w:rsid w:val="00370AEB"/>
    <w:rsid w:val="003731A8"/>
    <w:rsid w:val="0039257B"/>
    <w:rsid w:val="00395EFA"/>
    <w:rsid w:val="003A2777"/>
    <w:rsid w:val="003A7442"/>
    <w:rsid w:val="003A7ADE"/>
    <w:rsid w:val="003C2810"/>
    <w:rsid w:val="003C3D15"/>
    <w:rsid w:val="003D4175"/>
    <w:rsid w:val="003D62BD"/>
    <w:rsid w:val="003D7A24"/>
    <w:rsid w:val="003E4C0B"/>
    <w:rsid w:val="003E6555"/>
    <w:rsid w:val="003F54C0"/>
    <w:rsid w:val="003F6E2C"/>
    <w:rsid w:val="0040111F"/>
    <w:rsid w:val="004032A3"/>
    <w:rsid w:val="004120B6"/>
    <w:rsid w:val="0041283B"/>
    <w:rsid w:val="00412E12"/>
    <w:rsid w:val="00424005"/>
    <w:rsid w:val="004243B7"/>
    <w:rsid w:val="0043469D"/>
    <w:rsid w:val="00434CA2"/>
    <w:rsid w:val="004363E2"/>
    <w:rsid w:val="00441C02"/>
    <w:rsid w:val="00441FFF"/>
    <w:rsid w:val="00442412"/>
    <w:rsid w:val="00442851"/>
    <w:rsid w:val="004449C4"/>
    <w:rsid w:val="00445DC2"/>
    <w:rsid w:val="0044676A"/>
    <w:rsid w:val="00446874"/>
    <w:rsid w:val="0045048A"/>
    <w:rsid w:val="004523A6"/>
    <w:rsid w:val="004524C2"/>
    <w:rsid w:val="00452A89"/>
    <w:rsid w:val="00453B9A"/>
    <w:rsid w:val="00456230"/>
    <w:rsid w:val="004611AC"/>
    <w:rsid w:val="004664B2"/>
    <w:rsid w:val="0047135B"/>
    <w:rsid w:val="00474403"/>
    <w:rsid w:val="00476ED6"/>
    <w:rsid w:val="004802A2"/>
    <w:rsid w:val="004814E7"/>
    <w:rsid w:val="00486064"/>
    <w:rsid w:val="00493D88"/>
    <w:rsid w:val="004A226A"/>
    <w:rsid w:val="004A7B47"/>
    <w:rsid w:val="004B3C10"/>
    <w:rsid w:val="004B4B2F"/>
    <w:rsid w:val="004B59D3"/>
    <w:rsid w:val="004B7034"/>
    <w:rsid w:val="004C0C44"/>
    <w:rsid w:val="004D0530"/>
    <w:rsid w:val="004D2A62"/>
    <w:rsid w:val="004D7D14"/>
    <w:rsid w:val="004E094D"/>
    <w:rsid w:val="004E36FA"/>
    <w:rsid w:val="004E4F38"/>
    <w:rsid w:val="004E6D4F"/>
    <w:rsid w:val="004E6E6D"/>
    <w:rsid w:val="004F147E"/>
    <w:rsid w:val="005003BB"/>
    <w:rsid w:val="00503F12"/>
    <w:rsid w:val="005051FC"/>
    <w:rsid w:val="0051109C"/>
    <w:rsid w:val="00511DE9"/>
    <w:rsid w:val="00514B8B"/>
    <w:rsid w:val="00514ED6"/>
    <w:rsid w:val="00515720"/>
    <w:rsid w:val="00516948"/>
    <w:rsid w:val="005218E6"/>
    <w:rsid w:val="005222F6"/>
    <w:rsid w:val="005252D0"/>
    <w:rsid w:val="0052674F"/>
    <w:rsid w:val="005323F9"/>
    <w:rsid w:val="00532548"/>
    <w:rsid w:val="00541BF3"/>
    <w:rsid w:val="005435ED"/>
    <w:rsid w:val="005447CF"/>
    <w:rsid w:val="00550190"/>
    <w:rsid w:val="00555C0D"/>
    <w:rsid w:val="0056390C"/>
    <w:rsid w:val="00563AE5"/>
    <w:rsid w:val="00564F15"/>
    <w:rsid w:val="0057564C"/>
    <w:rsid w:val="00584CF3"/>
    <w:rsid w:val="0058613B"/>
    <w:rsid w:val="00592A0D"/>
    <w:rsid w:val="00594341"/>
    <w:rsid w:val="0059523B"/>
    <w:rsid w:val="005A6E2B"/>
    <w:rsid w:val="005B0D98"/>
    <w:rsid w:val="005B482F"/>
    <w:rsid w:val="005B4B8F"/>
    <w:rsid w:val="005B5076"/>
    <w:rsid w:val="005B542E"/>
    <w:rsid w:val="005C2F18"/>
    <w:rsid w:val="005C41F1"/>
    <w:rsid w:val="005D1331"/>
    <w:rsid w:val="005D5F46"/>
    <w:rsid w:val="005E104A"/>
    <w:rsid w:val="005E153B"/>
    <w:rsid w:val="005E322F"/>
    <w:rsid w:val="005E4907"/>
    <w:rsid w:val="005E5576"/>
    <w:rsid w:val="005F0FE7"/>
    <w:rsid w:val="005F4B9D"/>
    <w:rsid w:val="00602890"/>
    <w:rsid w:val="006051DF"/>
    <w:rsid w:val="00613234"/>
    <w:rsid w:val="0061424F"/>
    <w:rsid w:val="006145B0"/>
    <w:rsid w:val="00620222"/>
    <w:rsid w:val="0062275B"/>
    <w:rsid w:val="00626730"/>
    <w:rsid w:val="00626C45"/>
    <w:rsid w:val="00627FE5"/>
    <w:rsid w:val="00630178"/>
    <w:rsid w:val="00634267"/>
    <w:rsid w:val="00637043"/>
    <w:rsid w:val="00642338"/>
    <w:rsid w:val="0064247F"/>
    <w:rsid w:val="006439D9"/>
    <w:rsid w:val="00661390"/>
    <w:rsid w:val="006625CA"/>
    <w:rsid w:val="00664466"/>
    <w:rsid w:val="006655EE"/>
    <w:rsid w:val="00665776"/>
    <w:rsid w:val="00670842"/>
    <w:rsid w:val="006708C1"/>
    <w:rsid w:val="0067304B"/>
    <w:rsid w:val="00673F0F"/>
    <w:rsid w:val="006762E9"/>
    <w:rsid w:val="00677876"/>
    <w:rsid w:val="00677E66"/>
    <w:rsid w:val="00683326"/>
    <w:rsid w:val="00687569"/>
    <w:rsid w:val="006945F0"/>
    <w:rsid w:val="006A0B6B"/>
    <w:rsid w:val="006A308E"/>
    <w:rsid w:val="006A55C8"/>
    <w:rsid w:val="006A5D72"/>
    <w:rsid w:val="006A67D6"/>
    <w:rsid w:val="006B1CA8"/>
    <w:rsid w:val="006B2286"/>
    <w:rsid w:val="006C5B8C"/>
    <w:rsid w:val="006D00DD"/>
    <w:rsid w:val="006D2F8A"/>
    <w:rsid w:val="006D3CC9"/>
    <w:rsid w:val="006D5089"/>
    <w:rsid w:val="006D6010"/>
    <w:rsid w:val="006E1160"/>
    <w:rsid w:val="006E4436"/>
    <w:rsid w:val="006E46FC"/>
    <w:rsid w:val="006E4AFA"/>
    <w:rsid w:val="006F1FCC"/>
    <w:rsid w:val="006F4C9A"/>
    <w:rsid w:val="006F5DB2"/>
    <w:rsid w:val="006F5DC1"/>
    <w:rsid w:val="0070491A"/>
    <w:rsid w:val="00710BC9"/>
    <w:rsid w:val="0072051D"/>
    <w:rsid w:val="007206CF"/>
    <w:rsid w:val="007210A8"/>
    <w:rsid w:val="00732245"/>
    <w:rsid w:val="007327B2"/>
    <w:rsid w:val="00732E1A"/>
    <w:rsid w:val="00735DBD"/>
    <w:rsid w:val="007427E0"/>
    <w:rsid w:val="007436A6"/>
    <w:rsid w:val="00745656"/>
    <w:rsid w:val="00751DEB"/>
    <w:rsid w:val="00761D86"/>
    <w:rsid w:val="00763E5F"/>
    <w:rsid w:val="0076441B"/>
    <w:rsid w:val="00765FCF"/>
    <w:rsid w:val="00766A05"/>
    <w:rsid w:val="007709A7"/>
    <w:rsid w:val="007729D1"/>
    <w:rsid w:val="007756DC"/>
    <w:rsid w:val="00776F46"/>
    <w:rsid w:val="00776FFA"/>
    <w:rsid w:val="007779AA"/>
    <w:rsid w:val="00777EE6"/>
    <w:rsid w:val="007831BC"/>
    <w:rsid w:val="00783871"/>
    <w:rsid w:val="00787040"/>
    <w:rsid w:val="00794588"/>
    <w:rsid w:val="00796C43"/>
    <w:rsid w:val="00797AC0"/>
    <w:rsid w:val="007A06EB"/>
    <w:rsid w:val="007A4B5F"/>
    <w:rsid w:val="007A5F6A"/>
    <w:rsid w:val="007B1AAA"/>
    <w:rsid w:val="007C2BF9"/>
    <w:rsid w:val="007C316E"/>
    <w:rsid w:val="007C6D3A"/>
    <w:rsid w:val="007C7482"/>
    <w:rsid w:val="007D1DCB"/>
    <w:rsid w:val="007D7E36"/>
    <w:rsid w:val="007E4A05"/>
    <w:rsid w:val="007E72CE"/>
    <w:rsid w:val="007E7C55"/>
    <w:rsid w:val="007F062F"/>
    <w:rsid w:val="007F50C0"/>
    <w:rsid w:val="007F5B68"/>
    <w:rsid w:val="007F615D"/>
    <w:rsid w:val="007F7650"/>
    <w:rsid w:val="008055DC"/>
    <w:rsid w:val="0081183F"/>
    <w:rsid w:val="008147DD"/>
    <w:rsid w:val="00831A86"/>
    <w:rsid w:val="00837D3E"/>
    <w:rsid w:val="008424C9"/>
    <w:rsid w:val="008424EA"/>
    <w:rsid w:val="0084289A"/>
    <w:rsid w:val="00842E12"/>
    <w:rsid w:val="008445E4"/>
    <w:rsid w:val="00844C46"/>
    <w:rsid w:val="00844F74"/>
    <w:rsid w:val="00847C9D"/>
    <w:rsid w:val="00852EEE"/>
    <w:rsid w:val="00853064"/>
    <w:rsid w:val="00854D38"/>
    <w:rsid w:val="00856F01"/>
    <w:rsid w:val="0085713E"/>
    <w:rsid w:val="00863E78"/>
    <w:rsid w:val="008704F0"/>
    <w:rsid w:val="0087217D"/>
    <w:rsid w:val="0087309E"/>
    <w:rsid w:val="0087614F"/>
    <w:rsid w:val="008800CF"/>
    <w:rsid w:val="00885522"/>
    <w:rsid w:val="00890098"/>
    <w:rsid w:val="00890481"/>
    <w:rsid w:val="008914BC"/>
    <w:rsid w:val="00893C9C"/>
    <w:rsid w:val="008973CA"/>
    <w:rsid w:val="008A2852"/>
    <w:rsid w:val="008B55BB"/>
    <w:rsid w:val="008B6D89"/>
    <w:rsid w:val="008C1C92"/>
    <w:rsid w:val="008C32F7"/>
    <w:rsid w:val="008C47AD"/>
    <w:rsid w:val="008C49DC"/>
    <w:rsid w:val="008C6120"/>
    <w:rsid w:val="008D25B6"/>
    <w:rsid w:val="008D3969"/>
    <w:rsid w:val="008D45D9"/>
    <w:rsid w:val="008E23CD"/>
    <w:rsid w:val="00901449"/>
    <w:rsid w:val="00906781"/>
    <w:rsid w:val="00907878"/>
    <w:rsid w:val="00910DF4"/>
    <w:rsid w:val="00915B70"/>
    <w:rsid w:val="00916021"/>
    <w:rsid w:val="0092108D"/>
    <w:rsid w:val="00922781"/>
    <w:rsid w:val="00924A80"/>
    <w:rsid w:val="00926649"/>
    <w:rsid w:val="00926E8B"/>
    <w:rsid w:val="009329AE"/>
    <w:rsid w:val="00933F49"/>
    <w:rsid w:val="0093482E"/>
    <w:rsid w:val="00935C8C"/>
    <w:rsid w:val="009407CD"/>
    <w:rsid w:val="0094149E"/>
    <w:rsid w:val="00942EEA"/>
    <w:rsid w:val="00945EA0"/>
    <w:rsid w:val="00951E40"/>
    <w:rsid w:val="00951EAF"/>
    <w:rsid w:val="009544F8"/>
    <w:rsid w:val="00956721"/>
    <w:rsid w:val="009613F1"/>
    <w:rsid w:val="00962C09"/>
    <w:rsid w:val="00963E0F"/>
    <w:rsid w:val="00970037"/>
    <w:rsid w:val="009722D9"/>
    <w:rsid w:val="00976BA3"/>
    <w:rsid w:val="00980F01"/>
    <w:rsid w:val="0098795F"/>
    <w:rsid w:val="00990648"/>
    <w:rsid w:val="009906B3"/>
    <w:rsid w:val="00997523"/>
    <w:rsid w:val="009A161D"/>
    <w:rsid w:val="009C2FA7"/>
    <w:rsid w:val="009C64D1"/>
    <w:rsid w:val="009D3491"/>
    <w:rsid w:val="009D728F"/>
    <w:rsid w:val="009E1329"/>
    <w:rsid w:val="009E2DB0"/>
    <w:rsid w:val="009E44AA"/>
    <w:rsid w:val="009F2505"/>
    <w:rsid w:val="009F4220"/>
    <w:rsid w:val="009F6AFA"/>
    <w:rsid w:val="009F7E7D"/>
    <w:rsid w:val="00A00803"/>
    <w:rsid w:val="00A03D3B"/>
    <w:rsid w:val="00A14CB5"/>
    <w:rsid w:val="00A22C37"/>
    <w:rsid w:val="00A234FB"/>
    <w:rsid w:val="00A24BD3"/>
    <w:rsid w:val="00A31927"/>
    <w:rsid w:val="00A33E3F"/>
    <w:rsid w:val="00A36367"/>
    <w:rsid w:val="00A447E1"/>
    <w:rsid w:val="00A46E46"/>
    <w:rsid w:val="00A60871"/>
    <w:rsid w:val="00A62FE5"/>
    <w:rsid w:val="00A641FE"/>
    <w:rsid w:val="00A6500D"/>
    <w:rsid w:val="00A66050"/>
    <w:rsid w:val="00A70AE0"/>
    <w:rsid w:val="00A7747F"/>
    <w:rsid w:val="00A836E1"/>
    <w:rsid w:val="00A85C98"/>
    <w:rsid w:val="00A95F88"/>
    <w:rsid w:val="00A97C60"/>
    <w:rsid w:val="00AA1F12"/>
    <w:rsid w:val="00AA29C5"/>
    <w:rsid w:val="00AA3D21"/>
    <w:rsid w:val="00AA49A7"/>
    <w:rsid w:val="00AB6057"/>
    <w:rsid w:val="00AC1A8C"/>
    <w:rsid w:val="00AC2941"/>
    <w:rsid w:val="00AC2A93"/>
    <w:rsid w:val="00AC3575"/>
    <w:rsid w:val="00AD1733"/>
    <w:rsid w:val="00AD2FCA"/>
    <w:rsid w:val="00AD32D6"/>
    <w:rsid w:val="00AD3BD7"/>
    <w:rsid w:val="00AD4FA1"/>
    <w:rsid w:val="00AE3DF9"/>
    <w:rsid w:val="00B00486"/>
    <w:rsid w:val="00B03EB5"/>
    <w:rsid w:val="00B043FE"/>
    <w:rsid w:val="00B06CEB"/>
    <w:rsid w:val="00B13714"/>
    <w:rsid w:val="00B15094"/>
    <w:rsid w:val="00B251EE"/>
    <w:rsid w:val="00B27C00"/>
    <w:rsid w:val="00B30D2B"/>
    <w:rsid w:val="00B31B73"/>
    <w:rsid w:val="00B34BDE"/>
    <w:rsid w:val="00B3712C"/>
    <w:rsid w:val="00B4001F"/>
    <w:rsid w:val="00B41E16"/>
    <w:rsid w:val="00B4347E"/>
    <w:rsid w:val="00B559B3"/>
    <w:rsid w:val="00B60C82"/>
    <w:rsid w:val="00B65E14"/>
    <w:rsid w:val="00B731DE"/>
    <w:rsid w:val="00B75203"/>
    <w:rsid w:val="00B77ADC"/>
    <w:rsid w:val="00B8044C"/>
    <w:rsid w:val="00B92698"/>
    <w:rsid w:val="00BA0550"/>
    <w:rsid w:val="00BA1594"/>
    <w:rsid w:val="00BA290F"/>
    <w:rsid w:val="00BA3751"/>
    <w:rsid w:val="00BB05B3"/>
    <w:rsid w:val="00BB4E6B"/>
    <w:rsid w:val="00BB761C"/>
    <w:rsid w:val="00BC02A5"/>
    <w:rsid w:val="00BC5BD2"/>
    <w:rsid w:val="00BD03BA"/>
    <w:rsid w:val="00BD12E3"/>
    <w:rsid w:val="00BD53E2"/>
    <w:rsid w:val="00BD5C30"/>
    <w:rsid w:val="00BE1BBE"/>
    <w:rsid w:val="00BE28F7"/>
    <w:rsid w:val="00BE4C59"/>
    <w:rsid w:val="00BE7D01"/>
    <w:rsid w:val="00BF1510"/>
    <w:rsid w:val="00BF2203"/>
    <w:rsid w:val="00BF3A3A"/>
    <w:rsid w:val="00BF711E"/>
    <w:rsid w:val="00BF7961"/>
    <w:rsid w:val="00C02A32"/>
    <w:rsid w:val="00C02D37"/>
    <w:rsid w:val="00C03B6F"/>
    <w:rsid w:val="00C049F3"/>
    <w:rsid w:val="00C04B66"/>
    <w:rsid w:val="00C052E1"/>
    <w:rsid w:val="00C06BD4"/>
    <w:rsid w:val="00C07A23"/>
    <w:rsid w:val="00C10D45"/>
    <w:rsid w:val="00C238F0"/>
    <w:rsid w:val="00C24A20"/>
    <w:rsid w:val="00C27E8E"/>
    <w:rsid w:val="00C3184E"/>
    <w:rsid w:val="00C35928"/>
    <w:rsid w:val="00C406B0"/>
    <w:rsid w:val="00C5001E"/>
    <w:rsid w:val="00C60242"/>
    <w:rsid w:val="00C62ABC"/>
    <w:rsid w:val="00C63CC0"/>
    <w:rsid w:val="00C63CC6"/>
    <w:rsid w:val="00C66056"/>
    <w:rsid w:val="00C6692A"/>
    <w:rsid w:val="00C67534"/>
    <w:rsid w:val="00C810BD"/>
    <w:rsid w:val="00C8380B"/>
    <w:rsid w:val="00C91414"/>
    <w:rsid w:val="00C92B6C"/>
    <w:rsid w:val="00CA2FB6"/>
    <w:rsid w:val="00CA7B60"/>
    <w:rsid w:val="00CB240C"/>
    <w:rsid w:val="00CB39F3"/>
    <w:rsid w:val="00CB7114"/>
    <w:rsid w:val="00CC0130"/>
    <w:rsid w:val="00CC2ADD"/>
    <w:rsid w:val="00CC331F"/>
    <w:rsid w:val="00CC3D76"/>
    <w:rsid w:val="00CC4E6E"/>
    <w:rsid w:val="00CD2C10"/>
    <w:rsid w:val="00CE12DB"/>
    <w:rsid w:val="00CE1926"/>
    <w:rsid w:val="00CE37CC"/>
    <w:rsid w:val="00CE5EFE"/>
    <w:rsid w:val="00CE6D7E"/>
    <w:rsid w:val="00CF08EC"/>
    <w:rsid w:val="00D12F2F"/>
    <w:rsid w:val="00D15B01"/>
    <w:rsid w:val="00D17D13"/>
    <w:rsid w:val="00D2647A"/>
    <w:rsid w:val="00D31E39"/>
    <w:rsid w:val="00D32459"/>
    <w:rsid w:val="00D3309E"/>
    <w:rsid w:val="00D37D63"/>
    <w:rsid w:val="00D45216"/>
    <w:rsid w:val="00D47A07"/>
    <w:rsid w:val="00D62768"/>
    <w:rsid w:val="00D65B18"/>
    <w:rsid w:val="00D71B9D"/>
    <w:rsid w:val="00D73272"/>
    <w:rsid w:val="00D7550B"/>
    <w:rsid w:val="00D776C3"/>
    <w:rsid w:val="00D77B3B"/>
    <w:rsid w:val="00D8441A"/>
    <w:rsid w:val="00D8510E"/>
    <w:rsid w:val="00D90630"/>
    <w:rsid w:val="00D908B7"/>
    <w:rsid w:val="00D91BA7"/>
    <w:rsid w:val="00D922B8"/>
    <w:rsid w:val="00D92F64"/>
    <w:rsid w:val="00D9696C"/>
    <w:rsid w:val="00DA10CE"/>
    <w:rsid w:val="00DB4F3A"/>
    <w:rsid w:val="00DC0E72"/>
    <w:rsid w:val="00DC5BC3"/>
    <w:rsid w:val="00DD1808"/>
    <w:rsid w:val="00DD46D1"/>
    <w:rsid w:val="00DD5B2B"/>
    <w:rsid w:val="00DF07F7"/>
    <w:rsid w:val="00DF1F66"/>
    <w:rsid w:val="00E011E9"/>
    <w:rsid w:val="00E01228"/>
    <w:rsid w:val="00E17F4E"/>
    <w:rsid w:val="00E22E69"/>
    <w:rsid w:val="00E23A27"/>
    <w:rsid w:val="00E3357A"/>
    <w:rsid w:val="00E406FE"/>
    <w:rsid w:val="00E4212F"/>
    <w:rsid w:val="00E44302"/>
    <w:rsid w:val="00E5300D"/>
    <w:rsid w:val="00E5515B"/>
    <w:rsid w:val="00E554DA"/>
    <w:rsid w:val="00E57840"/>
    <w:rsid w:val="00E57ADC"/>
    <w:rsid w:val="00E57B58"/>
    <w:rsid w:val="00E61E8B"/>
    <w:rsid w:val="00E6318B"/>
    <w:rsid w:val="00E7099F"/>
    <w:rsid w:val="00E70E2B"/>
    <w:rsid w:val="00E72A19"/>
    <w:rsid w:val="00E74489"/>
    <w:rsid w:val="00E768E9"/>
    <w:rsid w:val="00E82C60"/>
    <w:rsid w:val="00E84B79"/>
    <w:rsid w:val="00E8724B"/>
    <w:rsid w:val="00E901C1"/>
    <w:rsid w:val="00E91803"/>
    <w:rsid w:val="00E92B12"/>
    <w:rsid w:val="00E93AB3"/>
    <w:rsid w:val="00EA052E"/>
    <w:rsid w:val="00EA1352"/>
    <w:rsid w:val="00EA3DE8"/>
    <w:rsid w:val="00EA4087"/>
    <w:rsid w:val="00EB1352"/>
    <w:rsid w:val="00EB1B40"/>
    <w:rsid w:val="00EB34F6"/>
    <w:rsid w:val="00EB497D"/>
    <w:rsid w:val="00EB5331"/>
    <w:rsid w:val="00EB58EC"/>
    <w:rsid w:val="00EB68FE"/>
    <w:rsid w:val="00EC3512"/>
    <w:rsid w:val="00EC4D1B"/>
    <w:rsid w:val="00EC62EB"/>
    <w:rsid w:val="00ED1B42"/>
    <w:rsid w:val="00ED2031"/>
    <w:rsid w:val="00ED2667"/>
    <w:rsid w:val="00ED5FA0"/>
    <w:rsid w:val="00ED69C8"/>
    <w:rsid w:val="00EE0651"/>
    <w:rsid w:val="00EE12F3"/>
    <w:rsid w:val="00EE1C98"/>
    <w:rsid w:val="00EF46C5"/>
    <w:rsid w:val="00EF6E48"/>
    <w:rsid w:val="00EF7D3E"/>
    <w:rsid w:val="00F0171E"/>
    <w:rsid w:val="00F06EAC"/>
    <w:rsid w:val="00F1234E"/>
    <w:rsid w:val="00F12FD3"/>
    <w:rsid w:val="00F14AD7"/>
    <w:rsid w:val="00F17A87"/>
    <w:rsid w:val="00F17CC5"/>
    <w:rsid w:val="00F22EAC"/>
    <w:rsid w:val="00F23045"/>
    <w:rsid w:val="00F26BBA"/>
    <w:rsid w:val="00F26D5F"/>
    <w:rsid w:val="00F33E32"/>
    <w:rsid w:val="00F36656"/>
    <w:rsid w:val="00F36AD2"/>
    <w:rsid w:val="00F37D7F"/>
    <w:rsid w:val="00F425CF"/>
    <w:rsid w:val="00F4277F"/>
    <w:rsid w:val="00F512E4"/>
    <w:rsid w:val="00F602EE"/>
    <w:rsid w:val="00F646A8"/>
    <w:rsid w:val="00F66C67"/>
    <w:rsid w:val="00F674B6"/>
    <w:rsid w:val="00F67690"/>
    <w:rsid w:val="00F75B65"/>
    <w:rsid w:val="00F8004A"/>
    <w:rsid w:val="00F81290"/>
    <w:rsid w:val="00F83288"/>
    <w:rsid w:val="00F85C95"/>
    <w:rsid w:val="00F867CB"/>
    <w:rsid w:val="00F901BB"/>
    <w:rsid w:val="00F935C7"/>
    <w:rsid w:val="00F94087"/>
    <w:rsid w:val="00F97071"/>
    <w:rsid w:val="00FA0E47"/>
    <w:rsid w:val="00FA1EDC"/>
    <w:rsid w:val="00FB3B49"/>
    <w:rsid w:val="00FD1D52"/>
    <w:rsid w:val="00FD2C1C"/>
    <w:rsid w:val="00FD532E"/>
    <w:rsid w:val="00FD78F7"/>
    <w:rsid w:val="00FE0B3B"/>
    <w:rsid w:val="00FE5107"/>
    <w:rsid w:val="00FF1363"/>
    <w:rsid w:val="00FF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8"/>
    <o:shapelayout v:ext="edit">
      <o:idmap v:ext="edit" data="1"/>
    </o:shapelayout>
  </w:shapeDefaults>
  <w:decimalSymbol w:val=","/>
  <w:listSeparator w:val=";"/>
  <w15:docId w15:val="{7FBF0E4E-EF48-4D4E-BAA7-CE03C373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00DD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4">
    <w:name w:val="heading 1"/>
    <w:basedOn w:val="a5"/>
    <w:next w:val="a5"/>
    <w:link w:val="15"/>
    <w:uiPriority w:val="9"/>
    <w:qFormat/>
    <w:rsid w:val="006D00DD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4">
    <w:name w:val="heading 2"/>
    <w:basedOn w:val="a5"/>
    <w:next w:val="a5"/>
    <w:link w:val="25"/>
    <w:uiPriority w:val="9"/>
    <w:semiHidden/>
    <w:unhideWhenUsed/>
    <w:rsid w:val="002959DE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2959DE"/>
    <w:pPr>
      <w:keepNext/>
      <w:spacing w:before="240" w:after="60"/>
      <w:outlineLvl w:val="2"/>
    </w:pPr>
    <w:rPr>
      <w:b/>
      <w:bCs/>
      <w:szCs w:val="26"/>
    </w:rPr>
  </w:style>
  <w:style w:type="paragraph" w:styleId="41">
    <w:name w:val="heading 4"/>
    <w:basedOn w:val="a5"/>
    <w:next w:val="a5"/>
    <w:link w:val="42"/>
    <w:uiPriority w:val="9"/>
    <w:semiHidden/>
    <w:unhideWhenUsed/>
    <w:rsid w:val="00247E8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5"/>
    <w:next w:val="a5"/>
    <w:link w:val="50"/>
    <w:uiPriority w:val="9"/>
    <w:semiHidden/>
    <w:unhideWhenUsed/>
    <w:rsid w:val="00247E87"/>
    <w:pPr>
      <w:spacing w:before="240" w:after="60"/>
      <w:outlineLvl w:val="4"/>
    </w:pPr>
    <w:rPr>
      <w:b/>
      <w:bCs/>
      <w:i/>
      <w:iCs/>
      <w:szCs w:val="26"/>
    </w:rPr>
  </w:style>
  <w:style w:type="paragraph" w:styleId="6">
    <w:name w:val="heading 6"/>
    <w:basedOn w:val="a5"/>
    <w:next w:val="a5"/>
    <w:link w:val="60"/>
    <w:uiPriority w:val="9"/>
    <w:semiHidden/>
    <w:unhideWhenUsed/>
    <w:rsid w:val="00247E87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uiPriority w:val="9"/>
    <w:semiHidden/>
    <w:unhideWhenUsed/>
    <w:rsid w:val="00247E87"/>
    <w:pPr>
      <w:spacing w:before="240" w:after="60"/>
      <w:outlineLvl w:val="6"/>
    </w:pPr>
  </w:style>
  <w:style w:type="paragraph" w:styleId="8">
    <w:name w:val="heading 8"/>
    <w:basedOn w:val="a5"/>
    <w:next w:val="a5"/>
    <w:link w:val="80"/>
    <w:uiPriority w:val="9"/>
    <w:semiHidden/>
    <w:unhideWhenUsed/>
    <w:rsid w:val="00247E87"/>
    <w:pPr>
      <w:spacing w:before="240" w:after="60"/>
      <w:outlineLvl w:val="7"/>
    </w:pPr>
    <w:rPr>
      <w:i/>
      <w:iCs/>
    </w:rPr>
  </w:style>
  <w:style w:type="paragraph" w:styleId="9">
    <w:name w:val="heading 9"/>
    <w:basedOn w:val="a5"/>
    <w:next w:val="a5"/>
    <w:link w:val="90"/>
    <w:uiPriority w:val="9"/>
    <w:semiHidden/>
    <w:unhideWhenUsed/>
    <w:rsid w:val="00247E87"/>
    <w:pPr>
      <w:spacing w:before="240" w:after="60"/>
      <w:outlineLvl w:val="8"/>
    </w:pPr>
    <w:rPr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5">
    <w:name w:val="Заголовок 1 Знак"/>
    <w:basedOn w:val="a6"/>
    <w:link w:val="14"/>
    <w:uiPriority w:val="9"/>
    <w:rsid w:val="006D00DD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5">
    <w:name w:val="Заголовок 2 Знак"/>
    <w:basedOn w:val="a6"/>
    <w:link w:val="24"/>
    <w:uiPriority w:val="9"/>
    <w:semiHidden/>
    <w:rsid w:val="009906B3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247E87"/>
    <w:rPr>
      <w:b/>
      <w:bCs/>
      <w:sz w:val="26"/>
      <w:szCs w:val="26"/>
      <w:lang w:eastAsia="en-US" w:bidi="en-US"/>
    </w:rPr>
  </w:style>
  <w:style w:type="character" w:customStyle="1" w:styleId="42">
    <w:name w:val="Заголовок 4 Знак"/>
    <w:basedOn w:val="a6"/>
    <w:link w:val="41"/>
    <w:uiPriority w:val="9"/>
    <w:rsid w:val="00247E87"/>
    <w:rPr>
      <w:b/>
      <w:bCs/>
      <w:sz w:val="28"/>
      <w:szCs w:val="28"/>
    </w:rPr>
  </w:style>
  <w:style w:type="character" w:customStyle="1" w:styleId="50">
    <w:name w:val="Заголовок 5 Знак"/>
    <w:basedOn w:val="a6"/>
    <w:link w:val="5"/>
    <w:uiPriority w:val="9"/>
    <w:semiHidden/>
    <w:rsid w:val="00247E87"/>
    <w:rPr>
      <w:b/>
      <w:bCs/>
      <w:i/>
      <w:iCs/>
      <w:sz w:val="26"/>
      <w:szCs w:val="26"/>
    </w:rPr>
  </w:style>
  <w:style w:type="character" w:customStyle="1" w:styleId="60">
    <w:name w:val="Заголовок 6 Знак"/>
    <w:basedOn w:val="a6"/>
    <w:link w:val="6"/>
    <w:uiPriority w:val="9"/>
    <w:semiHidden/>
    <w:rsid w:val="00247E87"/>
    <w:rPr>
      <w:b/>
      <w:bCs/>
    </w:rPr>
  </w:style>
  <w:style w:type="character" w:customStyle="1" w:styleId="70">
    <w:name w:val="Заголовок 7 Знак"/>
    <w:basedOn w:val="a6"/>
    <w:link w:val="7"/>
    <w:uiPriority w:val="9"/>
    <w:semiHidden/>
    <w:rsid w:val="00247E87"/>
    <w:rPr>
      <w:sz w:val="24"/>
      <w:szCs w:val="24"/>
    </w:rPr>
  </w:style>
  <w:style w:type="character" w:customStyle="1" w:styleId="80">
    <w:name w:val="Заголовок 8 Знак"/>
    <w:basedOn w:val="a6"/>
    <w:link w:val="8"/>
    <w:uiPriority w:val="9"/>
    <w:semiHidden/>
    <w:rsid w:val="00247E87"/>
    <w:rPr>
      <w:i/>
      <w:iCs/>
      <w:sz w:val="24"/>
      <w:szCs w:val="24"/>
    </w:rPr>
  </w:style>
  <w:style w:type="character" w:customStyle="1" w:styleId="90">
    <w:name w:val="Заголовок 9 Знак"/>
    <w:basedOn w:val="a6"/>
    <w:link w:val="9"/>
    <w:uiPriority w:val="9"/>
    <w:semiHidden/>
    <w:rsid w:val="00247E87"/>
    <w:rPr>
      <w:rFonts w:ascii="Times New Roman" w:eastAsia="Times New Roman" w:hAnsi="Times New Roman"/>
    </w:rPr>
  </w:style>
  <w:style w:type="paragraph" w:styleId="a9">
    <w:name w:val="Title"/>
    <w:basedOn w:val="a5"/>
    <w:next w:val="a5"/>
    <w:link w:val="aa"/>
    <w:qFormat/>
    <w:rsid w:val="006D00DD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a">
    <w:name w:val="Название Знак"/>
    <w:basedOn w:val="a6"/>
    <w:link w:val="a9"/>
    <w:rsid w:val="006D00DD"/>
    <w:rPr>
      <w:rFonts w:eastAsiaTheme="majorEastAsia" w:cstheme="majorBidi"/>
      <w:b/>
      <w:sz w:val="28"/>
    </w:rPr>
  </w:style>
  <w:style w:type="character" w:styleId="ab">
    <w:name w:val="Strong"/>
    <w:basedOn w:val="a6"/>
    <w:uiPriority w:val="22"/>
    <w:rsid w:val="00247E87"/>
    <w:rPr>
      <w:b/>
      <w:bCs/>
    </w:rPr>
  </w:style>
  <w:style w:type="character" w:styleId="ac">
    <w:name w:val="Emphasis"/>
    <w:basedOn w:val="a6"/>
    <w:uiPriority w:val="20"/>
    <w:rsid w:val="00247E87"/>
    <w:rPr>
      <w:rFonts w:ascii="Times New Roman" w:hAnsi="Times New Roman"/>
      <w:b/>
      <w:i/>
      <w:iCs/>
    </w:rPr>
  </w:style>
  <w:style w:type="paragraph" w:styleId="ad">
    <w:name w:val="No Spacing"/>
    <w:basedOn w:val="a5"/>
    <w:link w:val="ae"/>
    <w:uiPriority w:val="1"/>
    <w:rsid w:val="00620222"/>
    <w:rPr>
      <w:szCs w:val="32"/>
      <w:lang w:eastAsia="ru-RU" w:bidi="ar-SA"/>
    </w:rPr>
  </w:style>
  <w:style w:type="character" w:customStyle="1" w:styleId="ae">
    <w:name w:val="Без интервала Знак"/>
    <w:basedOn w:val="a6"/>
    <w:link w:val="ad"/>
    <w:uiPriority w:val="1"/>
    <w:rsid w:val="00BD12E3"/>
    <w:rPr>
      <w:rFonts w:ascii="Times New Roman" w:hAnsi="Times New Roman"/>
      <w:sz w:val="26"/>
      <w:szCs w:val="32"/>
    </w:rPr>
  </w:style>
  <w:style w:type="paragraph" w:styleId="af">
    <w:name w:val="List Paragraph"/>
    <w:basedOn w:val="a5"/>
    <w:uiPriority w:val="34"/>
    <w:rsid w:val="002959DE"/>
    <w:pPr>
      <w:ind w:left="720"/>
      <w:contextualSpacing/>
    </w:pPr>
  </w:style>
  <w:style w:type="paragraph" w:styleId="26">
    <w:name w:val="Quote"/>
    <w:basedOn w:val="a5"/>
    <w:next w:val="a5"/>
    <w:link w:val="27"/>
    <w:uiPriority w:val="29"/>
    <w:rsid w:val="00247E87"/>
    <w:rPr>
      <w:i/>
    </w:rPr>
  </w:style>
  <w:style w:type="character" w:customStyle="1" w:styleId="27">
    <w:name w:val="Цитата 2 Знак"/>
    <w:basedOn w:val="a6"/>
    <w:link w:val="26"/>
    <w:uiPriority w:val="29"/>
    <w:rsid w:val="00247E87"/>
    <w:rPr>
      <w:i/>
      <w:sz w:val="24"/>
      <w:szCs w:val="24"/>
    </w:rPr>
  </w:style>
  <w:style w:type="paragraph" w:styleId="af0">
    <w:name w:val="Intense Quote"/>
    <w:basedOn w:val="a5"/>
    <w:next w:val="a5"/>
    <w:link w:val="af1"/>
    <w:uiPriority w:val="30"/>
    <w:rsid w:val="00247E87"/>
    <w:pPr>
      <w:ind w:left="720" w:right="720"/>
    </w:pPr>
    <w:rPr>
      <w:b/>
      <w:i/>
      <w:szCs w:val="22"/>
    </w:rPr>
  </w:style>
  <w:style w:type="character" w:customStyle="1" w:styleId="af1">
    <w:name w:val="Выделенная цитата Знак"/>
    <w:basedOn w:val="a6"/>
    <w:link w:val="af0"/>
    <w:uiPriority w:val="30"/>
    <w:rsid w:val="00247E87"/>
    <w:rPr>
      <w:b/>
      <w:i/>
      <w:sz w:val="24"/>
    </w:rPr>
  </w:style>
  <w:style w:type="character" w:styleId="af2">
    <w:name w:val="Subtle Emphasis"/>
    <w:uiPriority w:val="19"/>
    <w:rsid w:val="00247E87"/>
    <w:rPr>
      <w:i/>
      <w:color w:val="5A5A5A"/>
    </w:rPr>
  </w:style>
  <w:style w:type="character" w:styleId="af3">
    <w:name w:val="Intense Emphasis"/>
    <w:basedOn w:val="a6"/>
    <w:uiPriority w:val="21"/>
    <w:rsid w:val="00247E87"/>
    <w:rPr>
      <w:b/>
      <w:i/>
      <w:sz w:val="24"/>
      <w:szCs w:val="24"/>
      <w:u w:val="single"/>
    </w:rPr>
  </w:style>
  <w:style w:type="character" w:styleId="af4">
    <w:name w:val="Subtle Reference"/>
    <w:basedOn w:val="a6"/>
    <w:uiPriority w:val="31"/>
    <w:rsid w:val="00E406FE"/>
    <w:rPr>
      <w:sz w:val="24"/>
      <w:szCs w:val="24"/>
      <w:u w:val="single"/>
    </w:rPr>
  </w:style>
  <w:style w:type="character" w:styleId="af5">
    <w:name w:val="Intense Reference"/>
    <w:basedOn w:val="a6"/>
    <w:uiPriority w:val="32"/>
    <w:rsid w:val="00247E87"/>
    <w:rPr>
      <w:b/>
      <w:sz w:val="24"/>
      <w:u w:val="single"/>
    </w:rPr>
  </w:style>
  <w:style w:type="character" w:styleId="af6">
    <w:name w:val="Book Title"/>
    <w:basedOn w:val="a6"/>
    <w:uiPriority w:val="33"/>
    <w:rsid w:val="00247E87"/>
    <w:rPr>
      <w:rFonts w:ascii="Times New Roman" w:eastAsia="Times New Roman" w:hAnsi="Times New Roman"/>
      <w:b/>
      <w:i/>
      <w:sz w:val="24"/>
      <w:szCs w:val="24"/>
    </w:rPr>
  </w:style>
  <w:style w:type="paragraph" w:styleId="af7">
    <w:name w:val="TOC Heading"/>
    <w:basedOn w:val="14"/>
    <w:next w:val="a5"/>
    <w:uiPriority w:val="39"/>
    <w:semiHidden/>
    <w:unhideWhenUsed/>
    <w:qFormat/>
    <w:rsid w:val="009906B3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A5A5A5" w:themeColor="accent1" w:themeShade="BF"/>
      <w:szCs w:val="28"/>
    </w:rPr>
  </w:style>
  <w:style w:type="paragraph" w:styleId="af8">
    <w:name w:val="header"/>
    <w:basedOn w:val="a5"/>
    <w:link w:val="af9"/>
    <w:uiPriority w:val="99"/>
    <w:unhideWhenUsed/>
    <w:rsid w:val="000F39CB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6"/>
    <w:link w:val="af8"/>
    <w:uiPriority w:val="99"/>
    <w:rsid w:val="000F39CB"/>
    <w:rPr>
      <w:sz w:val="24"/>
      <w:szCs w:val="24"/>
    </w:rPr>
  </w:style>
  <w:style w:type="paragraph" w:styleId="afa">
    <w:name w:val="footer"/>
    <w:basedOn w:val="a5"/>
    <w:link w:val="afb"/>
    <w:uiPriority w:val="99"/>
    <w:unhideWhenUsed/>
    <w:rsid w:val="00E406FE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6"/>
    <w:link w:val="afa"/>
    <w:uiPriority w:val="99"/>
    <w:rsid w:val="000F39CB"/>
    <w:rPr>
      <w:sz w:val="26"/>
      <w:szCs w:val="24"/>
      <w:lang w:eastAsia="en-US" w:bidi="en-US"/>
    </w:rPr>
  </w:style>
  <w:style w:type="paragraph" w:styleId="16">
    <w:name w:val="toc 1"/>
    <w:aliases w:val="Содержание,bedaav - оглавление 1,Template_content"/>
    <w:basedOn w:val="a5"/>
    <w:next w:val="a5"/>
    <w:link w:val="17"/>
    <w:autoRedefine/>
    <w:uiPriority w:val="39"/>
    <w:qFormat/>
    <w:rsid w:val="006D00DD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7">
    <w:name w:val="Оглавление 1 Знак"/>
    <w:aliases w:val="Содержание Знак,bedaav - оглавление 1 Знак,Template_content Знак"/>
    <w:basedOn w:val="a6"/>
    <w:link w:val="16"/>
    <w:uiPriority w:val="39"/>
    <w:rsid w:val="006D00DD"/>
    <w:rPr>
      <w:noProof/>
      <w:sz w:val="26"/>
      <w:lang w:eastAsia="en-US" w:bidi="en-US"/>
    </w:rPr>
  </w:style>
  <w:style w:type="paragraph" w:customStyle="1" w:styleId="afc">
    <w:name w:val="Шрифт штампа центр"/>
    <w:link w:val="afd"/>
    <w:qFormat/>
    <w:rsid w:val="006D00DD"/>
    <w:pPr>
      <w:ind w:left="-119" w:right="-124"/>
      <w:jc w:val="center"/>
    </w:pPr>
    <w:rPr>
      <w:sz w:val="24"/>
      <w:szCs w:val="32"/>
    </w:rPr>
  </w:style>
  <w:style w:type="character" w:customStyle="1" w:styleId="afd">
    <w:name w:val="Шрифт штампа центр Знак"/>
    <w:basedOn w:val="a6"/>
    <w:link w:val="afc"/>
    <w:rsid w:val="006D00DD"/>
    <w:rPr>
      <w:sz w:val="24"/>
      <w:szCs w:val="32"/>
    </w:rPr>
  </w:style>
  <w:style w:type="table" w:styleId="afe">
    <w:name w:val="Table Grid"/>
    <w:basedOn w:val="a7"/>
    <w:uiPriority w:val="59"/>
    <w:rsid w:val="00E406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L">
    <w:name w:val="Шрифт штампа L"/>
    <w:basedOn w:val="afc"/>
    <w:link w:val="L0"/>
    <w:qFormat/>
    <w:rsid w:val="006D00DD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fd"/>
    <w:link w:val="L"/>
    <w:rsid w:val="006D00DD"/>
    <w:rPr>
      <w:sz w:val="24"/>
      <w:szCs w:val="32"/>
    </w:rPr>
  </w:style>
  <w:style w:type="paragraph" w:customStyle="1" w:styleId="18">
    <w:name w:val="Номерной 1"/>
    <w:basedOn w:val="a5"/>
    <w:next w:val="a5"/>
    <w:link w:val="19"/>
    <w:rsid w:val="00620222"/>
    <w:pPr>
      <w:keepNext/>
      <w:pageBreakBefore/>
      <w:contextualSpacing/>
      <w:outlineLvl w:val="0"/>
    </w:pPr>
    <w:rPr>
      <w:kern w:val="32"/>
      <w:sz w:val="32"/>
      <w:szCs w:val="32"/>
      <w:lang w:eastAsia="ru-RU" w:bidi="ar-SA"/>
    </w:rPr>
  </w:style>
  <w:style w:type="character" w:customStyle="1" w:styleId="19">
    <w:name w:val="Номерной 1 Знак"/>
    <w:basedOn w:val="a6"/>
    <w:link w:val="18"/>
    <w:rsid w:val="00BD12E3"/>
    <w:rPr>
      <w:kern w:val="32"/>
      <w:sz w:val="32"/>
      <w:szCs w:val="32"/>
    </w:rPr>
  </w:style>
  <w:style w:type="paragraph" w:customStyle="1" w:styleId="28">
    <w:name w:val="Номерной 2"/>
    <w:basedOn w:val="18"/>
    <w:next w:val="a5"/>
    <w:link w:val="29"/>
    <w:rsid w:val="00620222"/>
    <w:pPr>
      <w:pageBreakBefore w:val="0"/>
      <w:numPr>
        <w:ilvl w:val="1"/>
      </w:numPr>
      <w:ind w:firstLine="709"/>
      <w:outlineLvl w:val="1"/>
    </w:pPr>
    <w:rPr>
      <w:sz w:val="28"/>
    </w:rPr>
  </w:style>
  <w:style w:type="character" w:customStyle="1" w:styleId="29">
    <w:name w:val="Номерной 2 Знак"/>
    <w:basedOn w:val="19"/>
    <w:link w:val="28"/>
    <w:rsid w:val="00BD12E3"/>
    <w:rPr>
      <w:kern w:val="32"/>
      <w:sz w:val="28"/>
      <w:szCs w:val="32"/>
    </w:rPr>
  </w:style>
  <w:style w:type="paragraph" w:customStyle="1" w:styleId="33">
    <w:name w:val="Номерной 3"/>
    <w:basedOn w:val="28"/>
    <w:next w:val="a5"/>
    <w:link w:val="34"/>
    <w:rsid w:val="00620222"/>
    <w:pPr>
      <w:numPr>
        <w:ilvl w:val="2"/>
      </w:numPr>
      <w:ind w:firstLine="709"/>
      <w:outlineLvl w:val="2"/>
    </w:pPr>
    <w:rPr>
      <w:sz w:val="26"/>
    </w:rPr>
  </w:style>
  <w:style w:type="character" w:customStyle="1" w:styleId="34">
    <w:name w:val="Номерной 3 Знак"/>
    <w:basedOn w:val="29"/>
    <w:link w:val="33"/>
    <w:rsid w:val="00BD12E3"/>
    <w:rPr>
      <w:kern w:val="32"/>
      <w:sz w:val="26"/>
      <w:szCs w:val="32"/>
    </w:rPr>
  </w:style>
  <w:style w:type="paragraph" w:customStyle="1" w:styleId="43">
    <w:name w:val="Номерной 4"/>
    <w:basedOn w:val="33"/>
    <w:next w:val="a5"/>
    <w:link w:val="44"/>
    <w:rsid w:val="00620222"/>
    <w:pPr>
      <w:numPr>
        <w:ilvl w:val="3"/>
      </w:numPr>
      <w:ind w:firstLine="709"/>
      <w:outlineLvl w:val="3"/>
    </w:pPr>
    <w:rPr>
      <w:bCs/>
      <w:szCs w:val="26"/>
    </w:rPr>
  </w:style>
  <w:style w:type="character" w:customStyle="1" w:styleId="44">
    <w:name w:val="Номерной 4 Знак"/>
    <w:basedOn w:val="34"/>
    <w:link w:val="43"/>
    <w:rsid w:val="00BD12E3"/>
    <w:rPr>
      <w:bCs/>
      <w:kern w:val="32"/>
      <w:sz w:val="26"/>
      <w:szCs w:val="26"/>
    </w:rPr>
  </w:style>
  <w:style w:type="paragraph" w:customStyle="1" w:styleId="160">
    <w:name w:val="Обычный+16+центр"/>
    <w:basedOn w:val="a5"/>
    <w:link w:val="161"/>
    <w:qFormat/>
    <w:rsid w:val="006D00DD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6D00DD"/>
    <w:rPr>
      <w:sz w:val="32"/>
      <w:szCs w:val="32"/>
    </w:rPr>
  </w:style>
  <w:style w:type="paragraph" w:customStyle="1" w:styleId="1a">
    <w:name w:val="Заголовок1"/>
    <w:basedOn w:val="a5"/>
    <w:next w:val="a5"/>
    <w:link w:val="1b"/>
    <w:rsid w:val="00620222"/>
    <w:pPr>
      <w:keepNext/>
      <w:pageBreakBefore/>
      <w:outlineLvl w:val="0"/>
    </w:pPr>
    <w:rPr>
      <w:sz w:val="32"/>
      <w:lang w:eastAsia="ru-RU" w:bidi="ar-SA"/>
    </w:rPr>
  </w:style>
  <w:style w:type="character" w:customStyle="1" w:styleId="1b">
    <w:name w:val="Заголовок1 Знак"/>
    <w:basedOn w:val="a6"/>
    <w:link w:val="1a"/>
    <w:rsid w:val="00BD12E3"/>
    <w:rPr>
      <w:rFonts w:ascii="Times New Roman" w:hAnsi="Times New Roman"/>
      <w:sz w:val="32"/>
      <w:szCs w:val="24"/>
    </w:rPr>
  </w:style>
  <w:style w:type="paragraph" w:customStyle="1" w:styleId="2a">
    <w:name w:val="Заголовок2"/>
    <w:basedOn w:val="1a"/>
    <w:next w:val="a5"/>
    <w:link w:val="2b"/>
    <w:rsid w:val="00620222"/>
    <w:pPr>
      <w:pageBreakBefore w:val="0"/>
      <w:outlineLvl w:val="1"/>
    </w:pPr>
    <w:rPr>
      <w:sz w:val="28"/>
      <w:szCs w:val="28"/>
    </w:rPr>
  </w:style>
  <w:style w:type="character" w:customStyle="1" w:styleId="2b">
    <w:name w:val="Заголовок2 Знак"/>
    <w:basedOn w:val="1b"/>
    <w:link w:val="2a"/>
    <w:rsid w:val="00BD12E3"/>
    <w:rPr>
      <w:rFonts w:ascii="Times New Roman" w:hAnsi="Times New Roman"/>
      <w:sz w:val="28"/>
      <w:szCs w:val="28"/>
    </w:rPr>
  </w:style>
  <w:style w:type="paragraph" w:customStyle="1" w:styleId="35">
    <w:name w:val="Заголовок3"/>
    <w:basedOn w:val="2a"/>
    <w:next w:val="a5"/>
    <w:link w:val="36"/>
    <w:rsid w:val="00620222"/>
    <w:pPr>
      <w:outlineLvl w:val="2"/>
    </w:pPr>
    <w:rPr>
      <w:sz w:val="26"/>
      <w:szCs w:val="26"/>
    </w:rPr>
  </w:style>
  <w:style w:type="character" w:customStyle="1" w:styleId="36">
    <w:name w:val="Заголовок3 Знак"/>
    <w:basedOn w:val="2b"/>
    <w:link w:val="35"/>
    <w:rsid w:val="00BD12E3"/>
    <w:rPr>
      <w:rFonts w:ascii="Times New Roman" w:hAnsi="Times New Roman"/>
      <w:sz w:val="26"/>
      <w:szCs w:val="26"/>
    </w:rPr>
  </w:style>
  <w:style w:type="paragraph" w:customStyle="1" w:styleId="45">
    <w:name w:val="Заголовок4"/>
    <w:basedOn w:val="35"/>
    <w:next w:val="a5"/>
    <w:link w:val="46"/>
    <w:rsid w:val="00620222"/>
    <w:pPr>
      <w:keepNext w:val="0"/>
      <w:outlineLvl w:val="3"/>
    </w:pPr>
  </w:style>
  <w:style w:type="character" w:customStyle="1" w:styleId="46">
    <w:name w:val="Заголовок4 Знак"/>
    <w:basedOn w:val="36"/>
    <w:link w:val="45"/>
    <w:rsid w:val="00BD12E3"/>
    <w:rPr>
      <w:rFonts w:ascii="Times New Roman" w:hAnsi="Times New Roman"/>
      <w:sz w:val="26"/>
      <w:szCs w:val="26"/>
    </w:rPr>
  </w:style>
  <w:style w:type="paragraph" w:customStyle="1" w:styleId="-1">
    <w:name w:val="Перечисление-1"/>
    <w:basedOn w:val="a5"/>
    <w:link w:val="-11"/>
    <w:qFormat/>
    <w:rsid w:val="006D00DD"/>
    <w:pPr>
      <w:numPr>
        <w:numId w:val="14"/>
      </w:numPr>
    </w:pPr>
    <w:rPr>
      <w:snapToGrid w:val="0"/>
      <w:szCs w:val="20"/>
      <w:lang w:eastAsia="ru-RU" w:bidi="ar-SA"/>
    </w:rPr>
  </w:style>
  <w:style w:type="character" w:customStyle="1" w:styleId="-11">
    <w:name w:val="Перечисление-1 Знак"/>
    <w:basedOn w:val="a6"/>
    <w:link w:val="-1"/>
    <w:qFormat/>
    <w:rsid w:val="006D00DD"/>
    <w:rPr>
      <w:snapToGrid w:val="0"/>
      <w:sz w:val="26"/>
    </w:rPr>
  </w:style>
  <w:style w:type="paragraph" w:customStyle="1" w:styleId="a3">
    <w:name w:val="Перечень"/>
    <w:basedOn w:val="a5"/>
    <w:link w:val="aff"/>
    <w:qFormat/>
    <w:rsid w:val="006D00DD"/>
    <w:pPr>
      <w:numPr>
        <w:numId w:val="24"/>
      </w:numPr>
    </w:pPr>
  </w:style>
  <w:style w:type="character" w:customStyle="1" w:styleId="aff">
    <w:name w:val="Перечень Знак"/>
    <w:basedOn w:val="a6"/>
    <w:link w:val="a3"/>
    <w:rsid w:val="006D00DD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6D00DD"/>
    <w:pPr>
      <w:numPr>
        <w:numId w:val="15"/>
      </w:numPr>
    </w:pPr>
    <w:rPr>
      <w:lang w:eastAsia="ru-RU" w:bidi="ar-SA"/>
    </w:rPr>
  </w:style>
  <w:style w:type="character" w:customStyle="1" w:styleId="-20">
    <w:name w:val="Перечисление-2 Знак"/>
    <w:basedOn w:val="a6"/>
    <w:link w:val="-2"/>
    <w:rsid w:val="006D00DD"/>
    <w:rPr>
      <w:sz w:val="26"/>
      <w:szCs w:val="24"/>
    </w:rPr>
  </w:style>
  <w:style w:type="paragraph" w:customStyle="1" w:styleId="120">
    <w:name w:val="Шрифт штапа 12"/>
    <w:basedOn w:val="afc"/>
    <w:link w:val="121"/>
    <w:rsid w:val="00620222"/>
    <w:rPr>
      <w:szCs w:val="24"/>
    </w:rPr>
  </w:style>
  <w:style w:type="character" w:customStyle="1" w:styleId="121">
    <w:name w:val="Шрифт штапа 12 Знак"/>
    <w:basedOn w:val="afd"/>
    <w:link w:val="120"/>
    <w:rsid w:val="00BD12E3"/>
    <w:rPr>
      <w:sz w:val="24"/>
      <w:szCs w:val="24"/>
    </w:rPr>
  </w:style>
  <w:style w:type="paragraph" w:customStyle="1" w:styleId="162">
    <w:name w:val="Заголовок+16+центр"/>
    <w:basedOn w:val="1a"/>
    <w:next w:val="a5"/>
    <w:link w:val="163"/>
    <w:rsid w:val="00620222"/>
    <w:pPr>
      <w:ind w:firstLine="0"/>
      <w:contextualSpacing/>
      <w:jc w:val="center"/>
    </w:pPr>
  </w:style>
  <w:style w:type="character" w:customStyle="1" w:styleId="163">
    <w:name w:val="Заголовок+16+центр Знак"/>
    <w:basedOn w:val="1b"/>
    <w:link w:val="162"/>
    <w:rsid w:val="00BD12E3"/>
    <w:rPr>
      <w:rFonts w:ascii="Times New Roman" w:hAnsi="Times New Roman"/>
      <w:sz w:val="32"/>
      <w:szCs w:val="24"/>
    </w:rPr>
  </w:style>
  <w:style w:type="paragraph" w:customStyle="1" w:styleId="130">
    <w:name w:val="Заголовок+13+центр"/>
    <w:basedOn w:val="162"/>
    <w:next w:val="a5"/>
    <w:link w:val="131"/>
    <w:rsid w:val="00620222"/>
    <w:rPr>
      <w:sz w:val="26"/>
      <w:szCs w:val="26"/>
    </w:rPr>
  </w:style>
  <w:style w:type="character" w:customStyle="1" w:styleId="131">
    <w:name w:val="Заголовок+13+центр Знак"/>
    <w:basedOn w:val="163"/>
    <w:link w:val="130"/>
    <w:rsid w:val="00BD12E3"/>
    <w:rPr>
      <w:rFonts w:ascii="Times New Roman" w:hAnsi="Times New Roman"/>
      <w:sz w:val="26"/>
      <w:szCs w:val="26"/>
    </w:rPr>
  </w:style>
  <w:style w:type="paragraph" w:customStyle="1" w:styleId="1c">
    <w:name w:val="Номер1"/>
    <w:basedOn w:val="a5"/>
    <w:next w:val="a5"/>
    <w:link w:val="1d"/>
    <w:rsid w:val="00620222"/>
    <w:pPr>
      <w:keepNext/>
      <w:pageBreakBefore/>
      <w:ind w:firstLine="1134"/>
      <w:jc w:val="center"/>
      <w:outlineLvl w:val="0"/>
    </w:pPr>
    <w:rPr>
      <w:sz w:val="32"/>
    </w:rPr>
  </w:style>
  <w:style w:type="character" w:customStyle="1" w:styleId="1d">
    <w:name w:val="Номер1 Знак"/>
    <w:basedOn w:val="a6"/>
    <w:link w:val="1c"/>
    <w:rsid w:val="00BD12E3"/>
    <w:rPr>
      <w:sz w:val="32"/>
      <w:szCs w:val="24"/>
      <w:lang w:eastAsia="en-US" w:bidi="en-US"/>
    </w:rPr>
  </w:style>
  <w:style w:type="paragraph" w:customStyle="1" w:styleId="2c">
    <w:name w:val="Номер2"/>
    <w:basedOn w:val="a5"/>
    <w:link w:val="2d"/>
    <w:rsid w:val="00620222"/>
  </w:style>
  <w:style w:type="character" w:customStyle="1" w:styleId="2d">
    <w:name w:val="Номер2 Знак"/>
    <w:basedOn w:val="a6"/>
    <w:link w:val="2c"/>
    <w:rsid w:val="00BD12E3"/>
    <w:rPr>
      <w:sz w:val="26"/>
      <w:szCs w:val="24"/>
      <w:lang w:eastAsia="en-US" w:bidi="en-US"/>
    </w:rPr>
  </w:style>
  <w:style w:type="paragraph" w:customStyle="1" w:styleId="aff0">
    <w:name w:val="ЛРИ"/>
    <w:basedOn w:val="-4"/>
    <w:link w:val="aff1"/>
    <w:qFormat/>
    <w:rsid w:val="006D00DD"/>
    <w:pPr>
      <w:spacing w:line="240" w:lineRule="auto"/>
      <w:ind w:left="-113" w:right="-113"/>
      <w:contextualSpacing/>
    </w:pPr>
    <w:rPr>
      <w:szCs w:val="32"/>
    </w:rPr>
  </w:style>
  <w:style w:type="character" w:customStyle="1" w:styleId="aff1">
    <w:name w:val="ЛРИ Знак"/>
    <w:basedOn w:val="a6"/>
    <w:link w:val="aff0"/>
    <w:rsid w:val="0003115A"/>
    <w:rPr>
      <w:sz w:val="24"/>
      <w:szCs w:val="32"/>
      <w:lang w:eastAsia="en-US" w:bidi="en-US"/>
    </w:rPr>
  </w:style>
  <w:style w:type="paragraph" w:customStyle="1" w:styleId="aff2">
    <w:name w:val="Обычный без отступа"/>
    <w:basedOn w:val="a5"/>
    <w:link w:val="aff3"/>
    <w:qFormat/>
    <w:rsid w:val="006D00DD"/>
    <w:pPr>
      <w:ind w:firstLine="0"/>
    </w:pPr>
    <w:rPr>
      <w:szCs w:val="20"/>
    </w:rPr>
  </w:style>
  <w:style w:type="character" w:customStyle="1" w:styleId="aff3">
    <w:name w:val="Обычный без отступа Знак"/>
    <w:basedOn w:val="a6"/>
    <w:link w:val="aff2"/>
    <w:rsid w:val="006D00DD"/>
    <w:rPr>
      <w:sz w:val="26"/>
      <w:lang w:eastAsia="en-US" w:bidi="en-US"/>
    </w:rPr>
  </w:style>
  <w:style w:type="paragraph" w:customStyle="1" w:styleId="aff4">
    <w:name w:val="Обычный центр"/>
    <w:basedOn w:val="a5"/>
    <w:next w:val="a5"/>
    <w:link w:val="aff5"/>
    <w:qFormat/>
    <w:rsid w:val="006D00DD"/>
    <w:pPr>
      <w:ind w:firstLine="0"/>
      <w:jc w:val="center"/>
    </w:pPr>
    <w:rPr>
      <w:szCs w:val="20"/>
      <w:lang w:val="en-US"/>
    </w:rPr>
  </w:style>
  <w:style w:type="character" w:customStyle="1" w:styleId="aff5">
    <w:name w:val="Обычный центр Знак"/>
    <w:basedOn w:val="a6"/>
    <w:link w:val="aff4"/>
    <w:rsid w:val="006D00DD"/>
    <w:rPr>
      <w:sz w:val="26"/>
      <w:lang w:val="en-US" w:eastAsia="en-US" w:bidi="en-US"/>
    </w:rPr>
  </w:style>
  <w:style w:type="paragraph" w:customStyle="1" w:styleId="37">
    <w:name w:val="Номер3"/>
    <w:basedOn w:val="2c"/>
    <w:next w:val="a5"/>
    <w:link w:val="38"/>
    <w:rsid w:val="00620222"/>
    <w:pPr>
      <w:numPr>
        <w:ilvl w:val="2"/>
      </w:numPr>
      <w:ind w:firstLine="709"/>
    </w:pPr>
  </w:style>
  <w:style w:type="character" w:customStyle="1" w:styleId="38">
    <w:name w:val="Номер3 Знак"/>
    <w:basedOn w:val="2d"/>
    <w:link w:val="37"/>
    <w:rsid w:val="00BD12E3"/>
    <w:rPr>
      <w:sz w:val="26"/>
      <w:szCs w:val="24"/>
      <w:lang w:eastAsia="en-US" w:bidi="en-US"/>
    </w:rPr>
  </w:style>
  <w:style w:type="paragraph" w:customStyle="1" w:styleId="-5">
    <w:name w:val="Табл-центр"/>
    <w:basedOn w:val="a5"/>
    <w:link w:val="-6"/>
    <w:qFormat/>
    <w:rsid w:val="006D00DD"/>
    <w:pPr>
      <w:ind w:firstLine="0"/>
      <w:contextualSpacing/>
      <w:jc w:val="center"/>
    </w:pPr>
    <w:rPr>
      <w:szCs w:val="32"/>
      <w:lang w:eastAsia="ru-RU" w:bidi="ar-SA"/>
    </w:rPr>
  </w:style>
  <w:style w:type="character" w:customStyle="1" w:styleId="-6">
    <w:name w:val="Табл-центр Знак"/>
    <w:basedOn w:val="a6"/>
    <w:link w:val="-5"/>
    <w:rsid w:val="006D00DD"/>
    <w:rPr>
      <w:sz w:val="26"/>
      <w:szCs w:val="32"/>
    </w:rPr>
  </w:style>
  <w:style w:type="paragraph" w:customStyle="1" w:styleId="-7">
    <w:name w:val="Табл-слева"/>
    <w:basedOn w:val="a5"/>
    <w:link w:val="-8"/>
    <w:qFormat/>
    <w:rsid w:val="006D00DD"/>
    <w:pPr>
      <w:ind w:left="57" w:firstLine="0"/>
      <w:contextualSpacing/>
      <w:jc w:val="left"/>
    </w:pPr>
    <w:rPr>
      <w:rFonts w:eastAsia="MS Mincho" w:cstheme="minorHAnsi"/>
      <w:lang w:eastAsia="ru-RU" w:bidi="ar-SA"/>
    </w:rPr>
  </w:style>
  <w:style w:type="character" w:customStyle="1" w:styleId="-8">
    <w:name w:val="Табл-слева Знак"/>
    <w:basedOn w:val="a6"/>
    <w:link w:val="-7"/>
    <w:rsid w:val="006D00DD"/>
    <w:rPr>
      <w:rFonts w:eastAsia="MS Mincho" w:cstheme="minorHAnsi"/>
      <w:sz w:val="26"/>
      <w:szCs w:val="24"/>
    </w:rPr>
  </w:style>
  <w:style w:type="paragraph" w:customStyle="1" w:styleId="47">
    <w:name w:val="Номер4"/>
    <w:basedOn w:val="37"/>
    <w:next w:val="a5"/>
    <w:link w:val="48"/>
    <w:rsid w:val="00620222"/>
    <w:pPr>
      <w:numPr>
        <w:ilvl w:val="3"/>
      </w:numPr>
      <w:ind w:firstLine="709"/>
    </w:pPr>
  </w:style>
  <w:style w:type="character" w:customStyle="1" w:styleId="48">
    <w:name w:val="Номер4 Знак"/>
    <w:basedOn w:val="38"/>
    <w:link w:val="47"/>
    <w:rsid w:val="00BD12E3"/>
    <w:rPr>
      <w:sz w:val="26"/>
      <w:szCs w:val="24"/>
      <w:lang w:eastAsia="en-US" w:bidi="en-US"/>
    </w:rPr>
  </w:style>
  <w:style w:type="paragraph" w:customStyle="1" w:styleId="aff6">
    <w:name w:val="Таблица№"/>
    <w:basedOn w:val="a5"/>
    <w:next w:val="a5"/>
    <w:link w:val="aff7"/>
    <w:rsid w:val="00620222"/>
    <w:pPr>
      <w:keepNext/>
      <w:spacing w:before="120" w:after="20"/>
      <w:ind w:firstLine="0"/>
    </w:pPr>
    <w:rPr>
      <w:lang w:eastAsia="ru-RU" w:bidi="ar-SA"/>
    </w:rPr>
  </w:style>
  <w:style w:type="character" w:customStyle="1" w:styleId="aff7">
    <w:name w:val="Таблица№ Знак"/>
    <w:basedOn w:val="a6"/>
    <w:link w:val="aff6"/>
    <w:rsid w:val="00BD12E3"/>
    <w:rPr>
      <w:sz w:val="26"/>
      <w:szCs w:val="24"/>
    </w:rPr>
  </w:style>
  <w:style w:type="paragraph" w:customStyle="1" w:styleId="--">
    <w:name w:val="Табл-слева-Ж"/>
    <w:basedOn w:val="-7"/>
    <w:next w:val="-7"/>
    <w:link w:val="--0"/>
    <w:qFormat/>
    <w:rsid w:val="006D00DD"/>
    <w:rPr>
      <w:b/>
    </w:rPr>
  </w:style>
  <w:style w:type="character" w:customStyle="1" w:styleId="--0">
    <w:name w:val="Табл-слева-Ж Знак"/>
    <w:basedOn w:val="-8"/>
    <w:link w:val="--"/>
    <w:rsid w:val="006D00DD"/>
    <w:rPr>
      <w:rFonts w:eastAsia="MS Mincho" w:cstheme="minorHAnsi"/>
      <w:b/>
      <w:sz w:val="26"/>
      <w:szCs w:val="24"/>
    </w:rPr>
  </w:style>
  <w:style w:type="paragraph" w:customStyle="1" w:styleId="aff8">
    <w:name w:val="Перечень без (.)"/>
    <w:basedOn w:val="a5"/>
    <w:link w:val="aff9"/>
    <w:rsid w:val="00ED2667"/>
    <w:rPr>
      <w:snapToGrid w:val="0"/>
      <w:szCs w:val="20"/>
      <w:lang w:eastAsia="ru-RU" w:bidi="ar-SA"/>
    </w:rPr>
  </w:style>
  <w:style w:type="character" w:customStyle="1" w:styleId="aff9">
    <w:name w:val="Перечень без (.) Знак"/>
    <w:basedOn w:val="a6"/>
    <w:link w:val="aff8"/>
    <w:rsid w:val="00ED2667"/>
    <w:rPr>
      <w:snapToGrid w:val="0"/>
      <w:sz w:val="24"/>
    </w:rPr>
  </w:style>
  <w:style w:type="paragraph" w:customStyle="1" w:styleId="affa">
    <w:name w:val="Перечень без (.) без отступов"/>
    <w:basedOn w:val="aff8"/>
    <w:link w:val="affb"/>
    <w:rsid w:val="00ED2667"/>
    <w:pPr>
      <w:ind w:firstLine="0"/>
    </w:pPr>
  </w:style>
  <w:style w:type="character" w:customStyle="1" w:styleId="affb">
    <w:name w:val="Перечень без (.) без отступов Знак"/>
    <w:basedOn w:val="aff9"/>
    <w:link w:val="affa"/>
    <w:rsid w:val="00ED2667"/>
    <w:rPr>
      <w:snapToGrid w:val="0"/>
      <w:sz w:val="24"/>
    </w:rPr>
  </w:style>
  <w:style w:type="paragraph" w:customStyle="1" w:styleId="a0">
    <w:name w:val="Перечень без отступов"/>
    <w:basedOn w:val="-2"/>
    <w:link w:val="affc"/>
    <w:qFormat/>
    <w:rsid w:val="006D00DD"/>
    <w:pPr>
      <w:numPr>
        <w:numId w:val="18"/>
      </w:numPr>
    </w:pPr>
  </w:style>
  <w:style w:type="character" w:customStyle="1" w:styleId="affc">
    <w:name w:val="Перечень без отступов Знак"/>
    <w:basedOn w:val="-20"/>
    <w:link w:val="a0"/>
    <w:rsid w:val="006D00DD"/>
    <w:rPr>
      <w:sz w:val="26"/>
      <w:szCs w:val="24"/>
    </w:rPr>
  </w:style>
  <w:style w:type="paragraph" w:customStyle="1" w:styleId="affd">
    <w:name w:val="Код программы"/>
    <w:basedOn w:val="a5"/>
    <w:link w:val="affe"/>
    <w:rsid w:val="00620222"/>
    <w:pPr>
      <w:ind w:left="709" w:firstLine="0"/>
      <w:contextualSpacing/>
      <w:jc w:val="left"/>
    </w:pPr>
    <w:rPr>
      <w:rFonts w:ascii="Courier New" w:hAnsi="Courier New" w:cs="Courier New"/>
      <w:sz w:val="20"/>
      <w:lang w:val="en-US"/>
    </w:rPr>
  </w:style>
  <w:style w:type="character" w:customStyle="1" w:styleId="affe">
    <w:name w:val="Код программы Знак"/>
    <w:basedOn w:val="a6"/>
    <w:link w:val="affd"/>
    <w:rsid w:val="00BD12E3"/>
    <w:rPr>
      <w:rFonts w:ascii="Courier New" w:hAnsi="Courier New" w:cs="Courier New"/>
      <w:szCs w:val="24"/>
      <w:lang w:val="en-US" w:eastAsia="en-US" w:bidi="en-US"/>
    </w:rPr>
  </w:style>
  <w:style w:type="paragraph" w:customStyle="1" w:styleId="--3">
    <w:name w:val="Табл-центр-Ж"/>
    <w:basedOn w:val="-5"/>
    <w:link w:val="--4"/>
    <w:qFormat/>
    <w:rsid w:val="006D00DD"/>
    <w:rPr>
      <w:b/>
    </w:rPr>
  </w:style>
  <w:style w:type="character" w:customStyle="1" w:styleId="--4">
    <w:name w:val="Табл-центр-Ж Знак"/>
    <w:basedOn w:val="-6"/>
    <w:link w:val="--3"/>
    <w:rsid w:val="006D00DD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6D00DD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6D00DD"/>
    <w:rPr>
      <w:rFonts w:ascii="Courier New" w:hAnsi="Courier New" w:cs="Courier New"/>
      <w:lang w:eastAsia="en-US" w:bidi="en-US"/>
    </w:rPr>
  </w:style>
  <w:style w:type="paragraph" w:customStyle="1" w:styleId="afff">
    <w:name w:val="Обычный центр Ж"/>
    <w:basedOn w:val="aff4"/>
    <w:link w:val="afff0"/>
    <w:qFormat/>
    <w:rsid w:val="006D00DD"/>
    <w:rPr>
      <w:b/>
    </w:rPr>
  </w:style>
  <w:style w:type="character" w:customStyle="1" w:styleId="afff0">
    <w:name w:val="Обычный центр Ж Знак"/>
    <w:basedOn w:val="aff5"/>
    <w:link w:val="afff"/>
    <w:locked/>
    <w:rsid w:val="006D00DD"/>
    <w:rPr>
      <w:b/>
      <w:sz w:val="26"/>
      <w:lang w:val="en-US" w:eastAsia="en-US" w:bidi="en-US"/>
    </w:rPr>
  </w:style>
  <w:style w:type="paragraph" w:customStyle="1" w:styleId="-9">
    <w:name w:val="Таблица-продолжение"/>
    <w:basedOn w:val="a5"/>
    <w:next w:val="-5"/>
    <w:link w:val="-a"/>
    <w:rsid w:val="009906B3"/>
    <w:pPr>
      <w:keepNext/>
      <w:pageBreakBefore/>
      <w:ind w:firstLine="0"/>
    </w:pPr>
    <w:rPr>
      <w:i/>
    </w:rPr>
  </w:style>
  <w:style w:type="character" w:customStyle="1" w:styleId="-a">
    <w:name w:val="Таблица-продолжение Знак"/>
    <w:basedOn w:val="a6"/>
    <w:link w:val="-9"/>
    <w:rsid w:val="009906B3"/>
    <w:rPr>
      <w:i/>
      <w:sz w:val="24"/>
      <w:szCs w:val="24"/>
      <w:lang w:eastAsia="en-US" w:bidi="en-US"/>
    </w:rPr>
  </w:style>
  <w:style w:type="paragraph" w:customStyle="1" w:styleId="afff1">
    <w:name w:val="ТаблицаА"/>
    <w:basedOn w:val="aff6"/>
    <w:link w:val="afff2"/>
    <w:rsid w:val="00620222"/>
    <w:pPr>
      <w:contextualSpacing/>
    </w:pPr>
  </w:style>
  <w:style w:type="character" w:customStyle="1" w:styleId="afff2">
    <w:name w:val="ТаблицаА Знак"/>
    <w:basedOn w:val="aff7"/>
    <w:link w:val="afff1"/>
    <w:rsid w:val="00BD12E3"/>
    <w:rPr>
      <w:sz w:val="26"/>
      <w:szCs w:val="24"/>
    </w:rPr>
  </w:style>
  <w:style w:type="paragraph" w:customStyle="1" w:styleId="D">
    <w:name w:val="ТаблицаD"/>
    <w:basedOn w:val="afff1"/>
    <w:next w:val="-5"/>
    <w:link w:val="D0"/>
    <w:rsid w:val="00620222"/>
  </w:style>
  <w:style w:type="character" w:customStyle="1" w:styleId="D0">
    <w:name w:val="ТаблицаD Знак"/>
    <w:basedOn w:val="afff2"/>
    <w:link w:val="D"/>
    <w:rsid w:val="00BD12E3"/>
    <w:rPr>
      <w:sz w:val="26"/>
      <w:szCs w:val="24"/>
    </w:rPr>
  </w:style>
  <w:style w:type="paragraph" w:customStyle="1" w:styleId="afff3">
    <w:name w:val="Обычный+курсив"/>
    <w:basedOn w:val="a5"/>
    <w:next w:val="a5"/>
    <w:link w:val="afff4"/>
    <w:qFormat/>
    <w:rsid w:val="006D00DD"/>
    <w:pPr>
      <w:keepNext/>
    </w:pPr>
    <w:rPr>
      <w:i/>
      <w:szCs w:val="20"/>
    </w:rPr>
  </w:style>
  <w:style w:type="character" w:customStyle="1" w:styleId="afff4">
    <w:name w:val="Обычный+курсив Знак"/>
    <w:basedOn w:val="a6"/>
    <w:link w:val="afff3"/>
    <w:rsid w:val="006D00DD"/>
    <w:rPr>
      <w:i/>
      <w:sz w:val="26"/>
      <w:lang w:eastAsia="en-US" w:bidi="en-US"/>
    </w:rPr>
  </w:style>
  <w:style w:type="paragraph" w:customStyle="1" w:styleId="-a0">
    <w:name w:val="Перечисление - a"/>
    <w:basedOn w:val="a5"/>
    <w:next w:val="a5"/>
    <w:link w:val="-a1"/>
    <w:rsid w:val="00620222"/>
    <w:pPr>
      <w:ind w:firstLine="992"/>
    </w:pPr>
  </w:style>
  <w:style w:type="character" w:customStyle="1" w:styleId="-a1">
    <w:name w:val="Перечисление - a Знак"/>
    <w:basedOn w:val="a6"/>
    <w:link w:val="-a0"/>
    <w:rsid w:val="00BD12E3"/>
    <w:rPr>
      <w:sz w:val="26"/>
      <w:szCs w:val="24"/>
      <w:lang w:eastAsia="en-US" w:bidi="en-US"/>
    </w:rPr>
  </w:style>
  <w:style w:type="paragraph" w:customStyle="1" w:styleId="51">
    <w:name w:val="Обычный+отступ+5"/>
    <w:basedOn w:val="a5"/>
    <w:link w:val="52"/>
    <w:qFormat/>
    <w:rsid w:val="006D00DD"/>
    <w:pPr>
      <w:ind w:left="2268" w:right="284" w:firstLine="0"/>
      <w:jc w:val="left"/>
    </w:pPr>
    <w:rPr>
      <w:szCs w:val="20"/>
    </w:rPr>
  </w:style>
  <w:style w:type="character" w:customStyle="1" w:styleId="52">
    <w:name w:val="Обычный+отступ+5 Знак"/>
    <w:basedOn w:val="a6"/>
    <w:link w:val="51"/>
    <w:rsid w:val="006D00DD"/>
    <w:rPr>
      <w:sz w:val="26"/>
      <w:lang w:eastAsia="en-US" w:bidi="en-US"/>
    </w:rPr>
  </w:style>
  <w:style w:type="paragraph" w:customStyle="1" w:styleId="afff5">
    <w:name w:val="Обычный+отступ+заглавные"/>
    <w:basedOn w:val="51"/>
    <w:next w:val="51"/>
    <w:link w:val="afff6"/>
    <w:qFormat/>
    <w:rsid w:val="006D00DD"/>
    <w:rPr>
      <w:caps/>
    </w:rPr>
  </w:style>
  <w:style w:type="character" w:customStyle="1" w:styleId="afff6">
    <w:name w:val="Обычный+отступ+заглавные Знак"/>
    <w:basedOn w:val="52"/>
    <w:link w:val="afff5"/>
    <w:rsid w:val="006D00DD"/>
    <w:rPr>
      <w:caps/>
      <w:sz w:val="26"/>
      <w:lang w:eastAsia="en-US" w:bidi="en-US"/>
    </w:rPr>
  </w:style>
  <w:style w:type="paragraph" w:customStyle="1" w:styleId="U">
    <w:name w:val="Обычный+центр+U"/>
    <w:basedOn w:val="aff4"/>
    <w:next w:val="aff2"/>
    <w:link w:val="U0"/>
    <w:qFormat/>
    <w:rsid w:val="006D00DD"/>
    <w:rPr>
      <w:u w:val="single"/>
    </w:rPr>
  </w:style>
  <w:style w:type="character" w:customStyle="1" w:styleId="U0">
    <w:name w:val="Обычный+центр+U Знак"/>
    <w:basedOn w:val="aff5"/>
    <w:link w:val="U"/>
    <w:rsid w:val="006D00DD"/>
    <w:rPr>
      <w:sz w:val="26"/>
      <w:u w:val="single"/>
      <w:lang w:val="en-US" w:eastAsia="en-US" w:bidi="en-US"/>
    </w:rPr>
  </w:style>
  <w:style w:type="paragraph" w:customStyle="1" w:styleId="afff7">
    <w:name w:val="Обычный без отступа + заглавные"/>
    <w:basedOn w:val="aff2"/>
    <w:next w:val="aff2"/>
    <w:link w:val="afff8"/>
    <w:qFormat/>
    <w:rsid w:val="006D00DD"/>
    <w:rPr>
      <w:caps/>
    </w:rPr>
  </w:style>
  <w:style w:type="character" w:customStyle="1" w:styleId="afff8">
    <w:name w:val="Обычный без отступа + заглавные Знак"/>
    <w:basedOn w:val="aff3"/>
    <w:link w:val="afff7"/>
    <w:rsid w:val="006D00DD"/>
    <w:rPr>
      <w:caps/>
      <w:sz w:val="26"/>
      <w:lang w:eastAsia="en-US" w:bidi="en-US"/>
    </w:rPr>
  </w:style>
  <w:style w:type="paragraph" w:styleId="afff9">
    <w:name w:val="Balloon Text"/>
    <w:basedOn w:val="a5"/>
    <w:link w:val="afffa"/>
    <w:uiPriority w:val="99"/>
    <w:semiHidden/>
    <w:unhideWhenUsed/>
    <w:rsid w:val="00E406F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a">
    <w:name w:val="Текст выноски Знак"/>
    <w:basedOn w:val="a6"/>
    <w:link w:val="afff9"/>
    <w:uiPriority w:val="99"/>
    <w:semiHidden/>
    <w:rsid w:val="00BA1594"/>
    <w:rPr>
      <w:rFonts w:ascii="Tahoma" w:hAnsi="Tahoma" w:cs="Tahoma"/>
      <w:sz w:val="16"/>
      <w:szCs w:val="16"/>
      <w:lang w:eastAsia="en-US" w:bidi="en-US"/>
    </w:rPr>
  </w:style>
  <w:style w:type="paragraph" w:styleId="2e">
    <w:name w:val="toc 2"/>
    <w:aliases w:val="Содержание 2"/>
    <w:basedOn w:val="16"/>
    <w:next w:val="a5"/>
    <w:autoRedefine/>
    <w:uiPriority w:val="39"/>
    <w:semiHidden/>
    <w:unhideWhenUsed/>
    <w:qFormat/>
    <w:rsid w:val="006D00DD"/>
    <w:pPr>
      <w:ind w:left="607" w:hanging="397"/>
    </w:pPr>
    <w:rPr>
      <w:rFonts w:eastAsiaTheme="majorEastAsia"/>
    </w:rPr>
  </w:style>
  <w:style w:type="paragraph" w:styleId="39">
    <w:name w:val="toc 3"/>
    <w:aliases w:val="Содержание 3"/>
    <w:basedOn w:val="2e"/>
    <w:next w:val="a5"/>
    <w:autoRedefine/>
    <w:uiPriority w:val="39"/>
    <w:semiHidden/>
    <w:unhideWhenUsed/>
    <w:qFormat/>
    <w:rsid w:val="006D00DD"/>
    <w:pPr>
      <w:ind w:left="1219" w:hanging="595"/>
    </w:pPr>
  </w:style>
  <w:style w:type="paragraph" w:styleId="afffb">
    <w:name w:val="caption"/>
    <w:basedOn w:val="a5"/>
    <w:next w:val="a5"/>
    <w:link w:val="afffc"/>
    <w:uiPriority w:val="35"/>
    <w:semiHidden/>
    <w:unhideWhenUsed/>
    <w:qFormat/>
    <w:rsid w:val="006D00DD"/>
    <w:pPr>
      <w:ind w:firstLine="0"/>
      <w:jc w:val="left"/>
    </w:pPr>
    <w:rPr>
      <w:bCs/>
      <w:szCs w:val="18"/>
    </w:rPr>
  </w:style>
  <w:style w:type="character" w:customStyle="1" w:styleId="afffc">
    <w:name w:val="Название объекта Знак"/>
    <w:basedOn w:val="a6"/>
    <w:link w:val="afffb"/>
    <w:uiPriority w:val="35"/>
    <w:semiHidden/>
    <w:rsid w:val="009906B3"/>
    <w:rPr>
      <w:bCs/>
      <w:sz w:val="26"/>
      <w:szCs w:val="18"/>
      <w:lang w:eastAsia="en-US" w:bidi="en-US"/>
    </w:rPr>
  </w:style>
  <w:style w:type="paragraph" w:customStyle="1" w:styleId="-3">
    <w:name w:val="Перечисление-3"/>
    <w:basedOn w:val="-2"/>
    <w:link w:val="-30"/>
    <w:rsid w:val="009906B3"/>
    <w:pPr>
      <w:numPr>
        <w:numId w:val="2"/>
      </w:numPr>
    </w:pPr>
  </w:style>
  <w:style w:type="character" w:customStyle="1" w:styleId="-30">
    <w:name w:val="Перечисление-3 Знак"/>
    <w:basedOn w:val="-20"/>
    <w:link w:val="-3"/>
    <w:rsid w:val="009906B3"/>
    <w:rPr>
      <w:sz w:val="26"/>
      <w:szCs w:val="24"/>
    </w:rPr>
  </w:style>
  <w:style w:type="paragraph" w:customStyle="1" w:styleId="afffd">
    <w:name w:val="Обычный центр + заглавные"/>
    <w:basedOn w:val="aff4"/>
    <w:next w:val="a5"/>
    <w:link w:val="afffe"/>
    <w:qFormat/>
    <w:rsid w:val="006D00DD"/>
    <w:rPr>
      <w:caps/>
    </w:rPr>
  </w:style>
  <w:style w:type="character" w:customStyle="1" w:styleId="afffe">
    <w:name w:val="Обычный центр + заглавные Знак"/>
    <w:basedOn w:val="aff5"/>
    <w:link w:val="afffd"/>
    <w:rsid w:val="006D00DD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f2"/>
    <w:link w:val="151"/>
    <w:rsid w:val="009906B3"/>
    <w:rPr>
      <w:rFonts w:eastAsia="MS Mincho"/>
    </w:rPr>
  </w:style>
  <w:style w:type="character" w:customStyle="1" w:styleId="151">
    <w:name w:val="Обычный без отсупа с интервалом 1.5 Знак"/>
    <w:basedOn w:val="aff3"/>
    <w:link w:val="150"/>
    <w:rsid w:val="009906B3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d"/>
    <w:next w:val="a5"/>
    <w:link w:val="153"/>
    <w:rsid w:val="009906B3"/>
  </w:style>
  <w:style w:type="character" w:customStyle="1" w:styleId="153">
    <w:name w:val="Обычный центр+заглавные+1.5 Знак"/>
    <w:basedOn w:val="afffe"/>
    <w:link w:val="152"/>
    <w:rsid w:val="009906B3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f4"/>
    <w:link w:val="155"/>
    <w:rsid w:val="009906B3"/>
  </w:style>
  <w:style w:type="character" w:customStyle="1" w:styleId="155">
    <w:name w:val="Обычный центр + 1.5 Знак"/>
    <w:basedOn w:val="aff5"/>
    <w:link w:val="154"/>
    <w:rsid w:val="009906B3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"/>
    <w:link w:val="1e"/>
    <w:qFormat/>
    <w:rsid w:val="006D00DD"/>
    <w:pPr>
      <w:pageBreakBefore/>
      <w:numPr>
        <w:numId w:val="25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e">
    <w:name w:val="Приложение 1 Знак"/>
    <w:basedOn w:val="a6"/>
    <w:link w:val="10"/>
    <w:rsid w:val="006D00DD"/>
    <w:rPr>
      <w:b/>
      <w:sz w:val="28"/>
      <w:lang w:val="en-US" w:eastAsia="en-US" w:bidi="en-US"/>
    </w:rPr>
  </w:style>
  <w:style w:type="paragraph" w:customStyle="1" w:styleId="affff0">
    <w:name w:val="Таблица_№"/>
    <w:basedOn w:val="a5"/>
    <w:next w:val="a5"/>
    <w:link w:val="affff1"/>
    <w:qFormat/>
    <w:rsid w:val="006D00DD"/>
    <w:pPr>
      <w:keepNext/>
      <w:spacing w:before="240"/>
      <w:ind w:firstLine="0"/>
      <w:contextualSpacing/>
    </w:pPr>
    <w:rPr>
      <w:bCs/>
      <w:szCs w:val="18"/>
    </w:rPr>
  </w:style>
  <w:style w:type="character" w:customStyle="1" w:styleId="affff1">
    <w:name w:val="Таблица_№ Знак"/>
    <w:basedOn w:val="a6"/>
    <w:link w:val="affff0"/>
    <w:rsid w:val="006D00DD"/>
    <w:rPr>
      <w:bCs/>
      <w:sz w:val="26"/>
      <w:szCs w:val="18"/>
      <w:lang w:eastAsia="en-US" w:bidi="en-US"/>
    </w:rPr>
  </w:style>
  <w:style w:type="paragraph" w:customStyle="1" w:styleId="affff2">
    <w:name w:val="Рисунок_формат"/>
    <w:basedOn w:val="aff2"/>
    <w:next w:val="a5"/>
    <w:link w:val="affff3"/>
    <w:qFormat/>
    <w:rsid w:val="006D00DD"/>
    <w:pPr>
      <w:keepNext/>
      <w:spacing w:before="240"/>
      <w:jc w:val="center"/>
    </w:pPr>
    <w:rPr>
      <w:noProof/>
    </w:rPr>
  </w:style>
  <w:style w:type="character" w:customStyle="1" w:styleId="affff3">
    <w:name w:val="Рисунок_формат Знак"/>
    <w:basedOn w:val="aff3"/>
    <w:link w:val="affff2"/>
    <w:rsid w:val="006D00DD"/>
    <w:rPr>
      <w:noProof/>
      <w:sz w:val="26"/>
      <w:lang w:eastAsia="en-US" w:bidi="en-US"/>
    </w:rPr>
  </w:style>
  <w:style w:type="paragraph" w:customStyle="1" w:styleId="affff4">
    <w:name w:val="Рисунок_№"/>
    <w:basedOn w:val="a5"/>
    <w:next w:val="a5"/>
    <w:link w:val="affff5"/>
    <w:qFormat/>
    <w:rsid w:val="006D00DD"/>
    <w:pPr>
      <w:spacing w:after="240"/>
      <w:ind w:firstLine="0"/>
      <w:jc w:val="center"/>
    </w:pPr>
    <w:rPr>
      <w:bCs/>
      <w:szCs w:val="18"/>
    </w:rPr>
  </w:style>
  <w:style w:type="character" w:customStyle="1" w:styleId="affff5">
    <w:name w:val="Рисунок_№ Знак"/>
    <w:basedOn w:val="a6"/>
    <w:link w:val="affff4"/>
    <w:rsid w:val="006D00DD"/>
    <w:rPr>
      <w:bCs/>
      <w:sz w:val="26"/>
      <w:szCs w:val="18"/>
      <w:lang w:eastAsia="en-US" w:bidi="en-US"/>
    </w:rPr>
  </w:style>
  <w:style w:type="paragraph" w:customStyle="1" w:styleId="1">
    <w:name w:val="Нумерованный заголовок 1"/>
    <w:basedOn w:val="a5"/>
    <w:next w:val="a5"/>
    <w:link w:val="1f"/>
    <w:qFormat/>
    <w:rsid w:val="006D00DD"/>
    <w:pPr>
      <w:pageBreakBefore/>
      <w:numPr>
        <w:numId w:val="19"/>
      </w:numPr>
      <w:spacing w:after="360"/>
      <w:contextualSpacing/>
      <w:outlineLvl w:val="0"/>
    </w:pPr>
    <w:rPr>
      <w:b/>
      <w:sz w:val="28"/>
      <w:szCs w:val="20"/>
    </w:rPr>
  </w:style>
  <w:style w:type="character" w:customStyle="1" w:styleId="1f">
    <w:name w:val="Нумерованный заголовок 1 Знак"/>
    <w:basedOn w:val="a6"/>
    <w:link w:val="1"/>
    <w:rsid w:val="006D00DD"/>
    <w:rPr>
      <w:b/>
      <w:sz w:val="28"/>
      <w:lang w:eastAsia="en-US" w:bidi="en-US"/>
    </w:rPr>
  </w:style>
  <w:style w:type="paragraph" w:customStyle="1" w:styleId="2">
    <w:name w:val="Нумерованный заголовок 2"/>
    <w:basedOn w:val="1"/>
    <w:next w:val="a5"/>
    <w:link w:val="2f"/>
    <w:qFormat/>
    <w:rsid w:val="006D00DD"/>
    <w:pPr>
      <w:keepNext/>
      <w:pageBreakBefore w:val="0"/>
      <w:numPr>
        <w:ilvl w:val="1"/>
      </w:numPr>
      <w:spacing w:before="360"/>
      <w:outlineLvl w:val="1"/>
    </w:pPr>
    <w:rPr>
      <w:sz w:val="26"/>
    </w:rPr>
  </w:style>
  <w:style w:type="character" w:customStyle="1" w:styleId="2f">
    <w:name w:val="Нумерованный заголовок 2 Знак"/>
    <w:basedOn w:val="a6"/>
    <w:link w:val="2"/>
    <w:rsid w:val="006D00DD"/>
    <w:rPr>
      <w:b/>
      <w:sz w:val="26"/>
      <w:lang w:eastAsia="en-US" w:bidi="en-US"/>
    </w:rPr>
  </w:style>
  <w:style w:type="paragraph" w:customStyle="1" w:styleId="3a">
    <w:name w:val="Нумерованный заголовок 3"/>
    <w:basedOn w:val="a5"/>
    <w:next w:val="a5"/>
    <w:link w:val="3b"/>
    <w:qFormat/>
    <w:rsid w:val="006D00DD"/>
    <w:pPr>
      <w:keepNext/>
      <w:spacing w:before="360" w:after="360"/>
      <w:outlineLvl w:val="2"/>
    </w:pPr>
  </w:style>
  <w:style w:type="character" w:customStyle="1" w:styleId="3b">
    <w:name w:val="Нумерованный заголовок 3 Знак"/>
    <w:basedOn w:val="a6"/>
    <w:link w:val="3a"/>
    <w:rsid w:val="006D00DD"/>
    <w:rPr>
      <w:sz w:val="26"/>
      <w:szCs w:val="24"/>
      <w:lang w:eastAsia="en-US" w:bidi="en-US"/>
    </w:rPr>
  </w:style>
  <w:style w:type="paragraph" w:customStyle="1" w:styleId="49">
    <w:name w:val="Нумерованный заголовок 4"/>
    <w:basedOn w:val="3a"/>
    <w:next w:val="a5"/>
    <w:link w:val="4a"/>
    <w:rsid w:val="003E4C0B"/>
    <w:rPr>
      <w:rFonts w:eastAsia="MS Mincho"/>
    </w:rPr>
  </w:style>
  <w:style w:type="character" w:customStyle="1" w:styleId="4a">
    <w:name w:val="Нумерованный заголовок 4 Знак"/>
    <w:basedOn w:val="3b"/>
    <w:link w:val="49"/>
    <w:rsid w:val="003E4C0B"/>
    <w:rPr>
      <w:rFonts w:eastAsia="MS Mincho"/>
      <w:sz w:val="26"/>
      <w:szCs w:val="24"/>
      <w:lang w:eastAsia="en-US" w:bidi="en-US"/>
    </w:rPr>
  </w:style>
  <w:style w:type="paragraph" w:customStyle="1" w:styleId="22">
    <w:name w:val="Нумерованный абзац 2"/>
    <w:basedOn w:val="a5"/>
    <w:link w:val="2f0"/>
    <w:qFormat/>
    <w:rsid w:val="006D00DD"/>
    <w:pPr>
      <w:numPr>
        <w:ilvl w:val="1"/>
        <w:numId w:val="13"/>
      </w:numPr>
    </w:pPr>
  </w:style>
  <w:style w:type="character" w:customStyle="1" w:styleId="2f0">
    <w:name w:val="Нумерованный абзац 2 Знак"/>
    <w:basedOn w:val="a6"/>
    <w:link w:val="22"/>
    <w:rsid w:val="006D00DD"/>
    <w:rPr>
      <w:sz w:val="26"/>
      <w:szCs w:val="24"/>
      <w:lang w:eastAsia="en-US" w:bidi="en-US"/>
    </w:rPr>
  </w:style>
  <w:style w:type="paragraph" w:customStyle="1" w:styleId="3">
    <w:name w:val="Нумерованный абзац 3"/>
    <w:basedOn w:val="22"/>
    <w:link w:val="3c"/>
    <w:qFormat/>
    <w:rsid w:val="006D00DD"/>
    <w:pPr>
      <w:numPr>
        <w:ilvl w:val="2"/>
        <w:numId w:val="19"/>
      </w:numPr>
    </w:pPr>
  </w:style>
  <w:style w:type="character" w:customStyle="1" w:styleId="3c">
    <w:name w:val="Нумерованный абзац 3 Знак"/>
    <w:basedOn w:val="2f0"/>
    <w:link w:val="3"/>
    <w:rsid w:val="006D00DD"/>
    <w:rPr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6D00DD"/>
    <w:pPr>
      <w:jc w:val="both"/>
    </w:pPr>
  </w:style>
  <w:style w:type="character" w:customStyle="1" w:styleId="U2">
    <w:name w:val="Обычный+U Знак"/>
    <w:basedOn w:val="U0"/>
    <w:link w:val="U1"/>
    <w:rsid w:val="006D00DD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f4"/>
    <w:next w:val="a5"/>
    <w:link w:val="-caps0"/>
    <w:autoRedefine/>
    <w:rsid w:val="009906B3"/>
    <w:pPr>
      <w:keepNext/>
      <w:pageBreakBefore/>
      <w:spacing w:after="240"/>
    </w:pPr>
    <w:rPr>
      <w:rFonts w:eastAsiaTheme="majorEastAsia" w:cstheme="majorBidi"/>
      <w:sz w:val="28"/>
    </w:rPr>
  </w:style>
  <w:style w:type="character" w:customStyle="1" w:styleId="-caps0">
    <w:name w:val="Название-caps Знак"/>
    <w:basedOn w:val="aff5"/>
    <w:link w:val="-caps"/>
    <w:rsid w:val="009906B3"/>
    <w:rPr>
      <w:rFonts w:eastAsiaTheme="majorEastAsia" w:cstheme="majorBidi"/>
      <w:sz w:val="28"/>
      <w:lang w:val="en-US" w:eastAsia="en-US" w:bidi="en-US"/>
    </w:rPr>
  </w:style>
  <w:style w:type="paragraph" w:customStyle="1" w:styleId="a2">
    <w:name w:val="Перечень (.)"/>
    <w:basedOn w:val="a5"/>
    <w:link w:val="affff6"/>
    <w:qFormat/>
    <w:rsid w:val="006D00DD"/>
    <w:pPr>
      <w:numPr>
        <w:numId w:val="16"/>
      </w:numPr>
    </w:pPr>
    <w:rPr>
      <w:snapToGrid w:val="0"/>
      <w:szCs w:val="20"/>
      <w:lang w:eastAsia="ru-RU" w:bidi="ar-SA"/>
    </w:rPr>
  </w:style>
  <w:style w:type="character" w:customStyle="1" w:styleId="affff6">
    <w:name w:val="Перечень (.) Знак"/>
    <w:basedOn w:val="a6"/>
    <w:link w:val="a2"/>
    <w:rsid w:val="006D00DD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f7"/>
    <w:qFormat/>
    <w:rsid w:val="006D00DD"/>
    <w:pPr>
      <w:numPr>
        <w:numId w:val="17"/>
      </w:numPr>
    </w:pPr>
  </w:style>
  <w:style w:type="character" w:customStyle="1" w:styleId="affff7">
    <w:name w:val="Перечень (.) без отступов Знак"/>
    <w:basedOn w:val="affff6"/>
    <w:link w:val="a4"/>
    <w:rsid w:val="006D00DD"/>
    <w:rPr>
      <w:snapToGrid w:val="0"/>
      <w:sz w:val="26"/>
    </w:rPr>
  </w:style>
  <w:style w:type="paragraph" w:customStyle="1" w:styleId="4">
    <w:name w:val="Нумерованный абзац 4"/>
    <w:basedOn w:val="3"/>
    <w:link w:val="4b"/>
    <w:qFormat/>
    <w:rsid w:val="006D00DD"/>
    <w:pPr>
      <w:numPr>
        <w:ilvl w:val="3"/>
      </w:numPr>
    </w:pPr>
    <w:rPr>
      <w:rFonts w:eastAsia="MS Mincho"/>
    </w:rPr>
  </w:style>
  <w:style w:type="character" w:customStyle="1" w:styleId="4b">
    <w:name w:val="Нумерованный абзац 4 Знак"/>
    <w:basedOn w:val="3c"/>
    <w:link w:val="4"/>
    <w:rsid w:val="006D00DD"/>
    <w:rPr>
      <w:rFonts w:eastAsia="MS Mincho"/>
      <w:sz w:val="26"/>
      <w:szCs w:val="24"/>
      <w:lang w:eastAsia="en-US" w:bidi="en-US"/>
    </w:rPr>
  </w:style>
  <w:style w:type="character" w:styleId="affff8">
    <w:name w:val="page number"/>
    <w:basedOn w:val="a6"/>
    <w:rsid w:val="00951E40"/>
  </w:style>
  <w:style w:type="paragraph" w:customStyle="1" w:styleId="a1">
    <w:name w:val="Перечисление а)"/>
    <w:basedOn w:val="af"/>
    <w:link w:val="affff9"/>
    <w:qFormat/>
    <w:rsid w:val="006D00DD"/>
    <w:pPr>
      <w:numPr>
        <w:numId w:val="20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f9">
    <w:name w:val="Перечисление а) Знак"/>
    <w:basedOn w:val="a6"/>
    <w:link w:val="a1"/>
    <w:rsid w:val="006D00DD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customStyle="1" w:styleId="affffa">
    <w:name w:val="Формула с номером"/>
    <w:basedOn w:val="a5"/>
    <w:autoRedefine/>
    <w:rsid w:val="00317AAD"/>
    <w:pPr>
      <w:ind w:firstLine="0"/>
      <w:jc w:val="left"/>
    </w:pPr>
    <w:rPr>
      <w:rFonts w:eastAsia="MS Mincho"/>
      <w:lang w:eastAsia="ru-RU" w:bidi="ar-SA"/>
    </w:rPr>
  </w:style>
  <w:style w:type="paragraph" w:customStyle="1" w:styleId="affffb">
    <w:name w:val="Обычный (сноски"/>
    <w:aliases w:val="примечания)"/>
    <w:basedOn w:val="a5"/>
    <w:link w:val="affffc"/>
    <w:rsid w:val="00910DF4"/>
    <w:rPr>
      <w:sz w:val="24"/>
    </w:rPr>
  </w:style>
  <w:style w:type="character" w:customStyle="1" w:styleId="affffc">
    <w:name w:val="Обычный (сноски Знак"/>
    <w:aliases w:val="примечания) Знак"/>
    <w:basedOn w:val="a6"/>
    <w:link w:val="affffb"/>
    <w:rsid w:val="00910DF4"/>
    <w:rPr>
      <w:sz w:val="24"/>
      <w:szCs w:val="24"/>
      <w:lang w:eastAsia="en-US" w:bidi="en-US"/>
    </w:rPr>
  </w:style>
  <w:style w:type="paragraph" w:customStyle="1" w:styleId="2f1">
    <w:name w:val="Приложение 2"/>
    <w:basedOn w:val="a5"/>
    <w:next w:val="a5"/>
    <w:link w:val="2f2"/>
    <w:rsid w:val="009906B3"/>
    <w:pPr>
      <w:keepNext/>
      <w:spacing w:before="240" w:after="240"/>
      <w:ind w:firstLine="0"/>
    </w:pPr>
  </w:style>
  <w:style w:type="character" w:customStyle="1" w:styleId="2f2">
    <w:name w:val="Приложение 2 Знак"/>
    <w:basedOn w:val="a6"/>
    <w:link w:val="2f1"/>
    <w:rsid w:val="009906B3"/>
    <w:rPr>
      <w:sz w:val="26"/>
      <w:szCs w:val="24"/>
      <w:lang w:eastAsia="en-US" w:bidi="en-US"/>
    </w:rPr>
  </w:style>
  <w:style w:type="paragraph" w:customStyle="1" w:styleId="3d">
    <w:name w:val="Приложение 3"/>
    <w:basedOn w:val="a5"/>
    <w:link w:val="3e"/>
    <w:rsid w:val="009906B3"/>
    <w:pPr>
      <w:keepNext/>
      <w:spacing w:before="120" w:after="240"/>
      <w:ind w:firstLine="0"/>
    </w:pPr>
  </w:style>
  <w:style w:type="character" w:customStyle="1" w:styleId="3e">
    <w:name w:val="Приложение 3 Знак"/>
    <w:basedOn w:val="a6"/>
    <w:link w:val="3d"/>
    <w:rsid w:val="009906B3"/>
    <w:rPr>
      <w:sz w:val="24"/>
      <w:szCs w:val="24"/>
      <w:lang w:eastAsia="en-US" w:bidi="en-US"/>
    </w:rPr>
  </w:style>
  <w:style w:type="paragraph" w:customStyle="1" w:styleId="4c">
    <w:name w:val="Приложение 4"/>
    <w:basedOn w:val="3d"/>
    <w:next w:val="a5"/>
    <w:link w:val="4d"/>
    <w:rsid w:val="009906B3"/>
    <w:pPr>
      <w:numPr>
        <w:ilvl w:val="3"/>
      </w:numPr>
    </w:pPr>
  </w:style>
  <w:style w:type="character" w:customStyle="1" w:styleId="4d">
    <w:name w:val="Приложение 4 Знак"/>
    <w:basedOn w:val="3e"/>
    <w:link w:val="4c"/>
    <w:rsid w:val="009906B3"/>
    <w:rPr>
      <w:sz w:val="24"/>
      <w:szCs w:val="24"/>
      <w:lang w:eastAsia="en-US" w:bidi="en-US"/>
    </w:rPr>
  </w:style>
  <w:style w:type="paragraph" w:customStyle="1" w:styleId="61">
    <w:name w:val="Обычный + 6пт интервал"/>
    <w:basedOn w:val="a5"/>
    <w:link w:val="62"/>
    <w:qFormat/>
    <w:rsid w:val="006D00DD"/>
    <w:pPr>
      <w:spacing w:before="120" w:after="120"/>
    </w:pPr>
  </w:style>
  <w:style w:type="character" w:customStyle="1" w:styleId="62">
    <w:name w:val="Обычный + 6пт интервал Знак"/>
    <w:basedOn w:val="a6"/>
    <w:link w:val="61"/>
    <w:rsid w:val="006D00DD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d"/>
    <w:qFormat/>
    <w:rsid w:val="006D00DD"/>
    <w:pPr>
      <w:numPr>
        <w:numId w:val="21"/>
      </w:numPr>
      <w:jc w:val="center"/>
    </w:pPr>
    <w:rPr>
      <w:snapToGrid w:val="0"/>
      <w:sz w:val="26"/>
    </w:rPr>
  </w:style>
  <w:style w:type="character" w:customStyle="1" w:styleId="affffd">
    <w:name w:val="Перечень (.) + центр Знак"/>
    <w:basedOn w:val="affff7"/>
    <w:link w:val="a"/>
    <w:rsid w:val="006D00DD"/>
    <w:rPr>
      <w:snapToGrid w:val="0"/>
      <w:sz w:val="26"/>
    </w:rPr>
  </w:style>
  <w:style w:type="paragraph" w:customStyle="1" w:styleId="-0">
    <w:name w:val="Перечисление-0"/>
    <w:link w:val="-00"/>
    <w:qFormat/>
    <w:rsid w:val="006D00DD"/>
    <w:pPr>
      <w:numPr>
        <w:numId w:val="22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6D00DD"/>
    <w:rPr>
      <w:snapToGrid w:val="0"/>
      <w:sz w:val="26"/>
    </w:rPr>
  </w:style>
  <w:style w:type="character" w:styleId="affffe">
    <w:name w:val="annotation reference"/>
    <w:basedOn w:val="a6"/>
    <w:unhideWhenUsed/>
    <w:rsid w:val="00E406FE"/>
    <w:rPr>
      <w:sz w:val="16"/>
      <w:szCs w:val="16"/>
    </w:rPr>
  </w:style>
  <w:style w:type="paragraph" w:styleId="afffff">
    <w:name w:val="annotation text"/>
    <w:basedOn w:val="a5"/>
    <w:link w:val="afffff0"/>
    <w:uiPriority w:val="99"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0">
    <w:name w:val="Текст примечания Знак"/>
    <w:basedOn w:val="a6"/>
    <w:link w:val="afffff"/>
    <w:uiPriority w:val="99"/>
    <w:rsid w:val="00EA052E"/>
    <w:rPr>
      <w:lang w:eastAsia="en-US" w:bidi="en-US"/>
    </w:rPr>
  </w:style>
  <w:style w:type="paragraph" w:styleId="afffff1">
    <w:name w:val="annotation subject"/>
    <w:basedOn w:val="a5"/>
    <w:next w:val="a5"/>
    <w:link w:val="afffff2"/>
    <w:uiPriority w:val="99"/>
    <w:semiHidden/>
    <w:unhideWhenUsed/>
    <w:rsid w:val="00E406FE"/>
    <w:pPr>
      <w:spacing w:line="240" w:lineRule="auto"/>
    </w:pPr>
    <w:rPr>
      <w:b/>
      <w:bCs/>
      <w:sz w:val="20"/>
      <w:szCs w:val="20"/>
    </w:rPr>
  </w:style>
  <w:style w:type="character" w:customStyle="1" w:styleId="afffff2">
    <w:name w:val="Тема примечания Знак"/>
    <w:basedOn w:val="afffff0"/>
    <w:link w:val="afffff1"/>
    <w:uiPriority w:val="99"/>
    <w:semiHidden/>
    <w:rsid w:val="00EA052E"/>
    <w:rPr>
      <w:b/>
      <w:bCs/>
      <w:lang w:eastAsia="en-US" w:bidi="en-US"/>
    </w:rPr>
  </w:style>
  <w:style w:type="character" w:customStyle="1" w:styleId="FontStyle184">
    <w:name w:val="Font Style184"/>
    <w:uiPriority w:val="99"/>
    <w:rsid w:val="00A22C37"/>
    <w:rPr>
      <w:rFonts w:ascii="Times New Roman" w:hAnsi="Times New Roman" w:cs="Times New Roman"/>
      <w:sz w:val="26"/>
      <w:szCs w:val="26"/>
    </w:rPr>
  </w:style>
  <w:style w:type="character" w:styleId="afffff3">
    <w:name w:val="footnote reference"/>
    <w:basedOn w:val="a6"/>
    <w:unhideWhenUsed/>
    <w:rsid w:val="00970037"/>
    <w:rPr>
      <w:vertAlign w:val="superscript"/>
    </w:rPr>
  </w:style>
  <w:style w:type="paragraph" w:styleId="afffff4">
    <w:name w:val="footnote text"/>
    <w:basedOn w:val="a5"/>
    <w:link w:val="afffff5"/>
    <w:uiPriority w:val="99"/>
    <w:semiHidden/>
    <w:unhideWhenUsed/>
    <w:rsid w:val="00E406FE"/>
    <w:pPr>
      <w:spacing w:line="240" w:lineRule="auto"/>
    </w:pPr>
    <w:rPr>
      <w:sz w:val="20"/>
      <w:szCs w:val="20"/>
    </w:rPr>
  </w:style>
  <w:style w:type="character" w:customStyle="1" w:styleId="afffff5">
    <w:name w:val="Текст сноски Знак"/>
    <w:basedOn w:val="a6"/>
    <w:link w:val="afffff4"/>
    <w:uiPriority w:val="99"/>
    <w:semiHidden/>
    <w:rsid w:val="00E22E69"/>
    <w:rPr>
      <w:lang w:eastAsia="en-US" w:bidi="en-US"/>
    </w:rPr>
  </w:style>
  <w:style w:type="paragraph" w:styleId="afffff6">
    <w:name w:val="endnote text"/>
    <w:basedOn w:val="a5"/>
    <w:link w:val="afffff7"/>
    <w:uiPriority w:val="99"/>
    <w:semiHidden/>
    <w:unhideWhenUsed/>
    <w:rsid w:val="00DC5BC3"/>
    <w:pPr>
      <w:spacing w:line="240" w:lineRule="auto"/>
    </w:pPr>
    <w:rPr>
      <w:sz w:val="20"/>
      <w:szCs w:val="20"/>
    </w:rPr>
  </w:style>
  <w:style w:type="character" w:customStyle="1" w:styleId="afffff7">
    <w:name w:val="Текст концевой сноски Знак"/>
    <w:basedOn w:val="a6"/>
    <w:link w:val="afffff6"/>
    <w:uiPriority w:val="99"/>
    <w:semiHidden/>
    <w:rsid w:val="00DC5BC3"/>
    <w:rPr>
      <w:lang w:eastAsia="en-US" w:bidi="en-US"/>
    </w:rPr>
  </w:style>
  <w:style w:type="character" w:styleId="afffff8">
    <w:name w:val="endnote reference"/>
    <w:basedOn w:val="a6"/>
    <w:uiPriority w:val="99"/>
    <w:semiHidden/>
    <w:unhideWhenUsed/>
    <w:rsid w:val="00DC5BC3"/>
    <w:rPr>
      <w:vertAlign w:val="superscript"/>
    </w:rPr>
  </w:style>
  <w:style w:type="paragraph" w:customStyle="1" w:styleId="afffff9">
    <w:name w:val="Раздел"/>
    <w:basedOn w:val="a5"/>
    <w:next w:val="a5"/>
    <w:rsid w:val="00B03EB5"/>
    <w:pPr>
      <w:pageBreakBefore/>
      <w:suppressAutoHyphens/>
      <w:spacing w:after="120" w:line="240" w:lineRule="auto"/>
      <w:ind w:firstLine="567"/>
      <w:jc w:val="center"/>
    </w:pPr>
    <w:rPr>
      <w:caps/>
      <w:sz w:val="24"/>
      <w:lang w:eastAsia="ru-RU" w:bidi="ar-SA"/>
    </w:rPr>
  </w:style>
  <w:style w:type="character" w:styleId="afffffa">
    <w:name w:val="Placeholder Text"/>
    <w:basedOn w:val="a6"/>
    <w:uiPriority w:val="99"/>
    <w:semiHidden/>
    <w:rsid w:val="001801F9"/>
    <w:rPr>
      <w:color w:val="808080"/>
    </w:rPr>
  </w:style>
  <w:style w:type="paragraph" w:customStyle="1" w:styleId="afffffb">
    <w:name w:val="Копировал"/>
    <w:aliases w:val="Формат А4"/>
    <w:basedOn w:val="afc"/>
    <w:rsid w:val="00514ED6"/>
    <w:rPr>
      <w:sz w:val="20"/>
    </w:rPr>
  </w:style>
  <w:style w:type="paragraph" w:customStyle="1" w:styleId="-b">
    <w:name w:val="Таблица-шапка"/>
    <w:basedOn w:val="-5"/>
    <w:rsid w:val="004524C2"/>
    <w:pPr>
      <w:spacing w:line="240" w:lineRule="auto"/>
    </w:pPr>
  </w:style>
  <w:style w:type="character" w:styleId="afffffc">
    <w:name w:val="Hyperlink"/>
    <w:basedOn w:val="a6"/>
    <w:uiPriority w:val="99"/>
    <w:unhideWhenUsed/>
    <w:rsid w:val="002959DE"/>
    <w:rPr>
      <w:color w:val="5F5F5F" w:themeColor="hyperlink"/>
      <w:u w:val="single"/>
    </w:rPr>
  </w:style>
  <w:style w:type="numbering" w:customStyle="1" w:styleId="-">
    <w:name w:val="ПРИЛОЖЕНИЯ - абзацы!"/>
    <w:uiPriority w:val="99"/>
    <w:rsid w:val="00E406FE"/>
    <w:pPr>
      <w:numPr>
        <w:numId w:val="5"/>
      </w:numPr>
    </w:pPr>
  </w:style>
  <w:style w:type="character" w:customStyle="1" w:styleId="afffffd">
    <w:name w:val="Файл"/>
    <w:rsid w:val="00E406FE"/>
    <w:rPr>
      <w:rFonts w:ascii="Arial" w:hAnsi="Arial"/>
      <w:i/>
      <w:sz w:val="24"/>
      <w:vertAlign w:val="baseline"/>
    </w:rPr>
  </w:style>
  <w:style w:type="paragraph" w:customStyle="1" w:styleId="-c">
    <w:name w:val="Табл-шапка"/>
    <w:basedOn w:val="-5"/>
    <w:qFormat/>
    <w:rsid w:val="006D00DD"/>
    <w:pPr>
      <w:spacing w:line="240" w:lineRule="auto"/>
    </w:pPr>
  </w:style>
  <w:style w:type="numbering" w:customStyle="1" w:styleId="23">
    <w:name w:val="Стиль2"/>
    <w:uiPriority w:val="99"/>
    <w:rsid w:val="00E406FE"/>
    <w:pPr>
      <w:numPr>
        <w:numId w:val="3"/>
      </w:numPr>
    </w:pPr>
  </w:style>
  <w:style w:type="numbering" w:customStyle="1" w:styleId="13">
    <w:name w:val="Стиль1"/>
    <w:uiPriority w:val="99"/>
    <w:rsid w:val="00E406FE"/>
    <w:pPr>
      <w:numPr>
        <w:numId w:val="4"/>
      </w:numPr>
    </w:pPr>
  </w:style>
  <w:style w:type="paragraph" w:customStyle="1" w:styleId="1f0">
    <w:name w:val="Содержание1"/>
    <w:basedOn w:val="16"/>
    <w:rsid w:val="00E406FE"/>
    <w:pPr>
      <w:tabs>
        <w:tab w:val="right" w:leader="dot" w:pos="9345"/>
      </w:tabs>
      <w:ind w:right="423"/>
    </w:pPr>
    <w:rPr>
      <w:lang w:eastAsia="ru-RU" w:bidi="ar-SA"/>
    </w:rPr>
  </w:style>
  <w:style w:type="paragraph" w:customStyle="1" w:styleId="afffffe">
    <w:name w:val="Примечание/сноска"/>
    <w:basedOn w:val="a5"/>
    <w:next w:val="a5"/>
    <w:qFormat/>
    <w:rsid w:val="006D00DD"/>
    <w:rPr>
      <w:sz w:val="24"/>
      <w:szCs w:val="26"/>
      <w:lang w:eastAsia="ru-RU" w:bidi="ar-SA"/>
    </w:rPr>
  </w:style>
  <w:style w:type="paragraph" w:customStyle="1" w:styleId="affff">
    <w:name w:val="Прил.Текст"/>
    <w:basedOn w:val="a5"/>
    <w:qFormat/>
    <w:rsid w:val="006D00DD"/>
    <w:rPr>
      <w:sz w:val="24"/>
    </w:rPr>
  </w:style>
  <w:style w:type="paragraph" w:customStyle="1" w:styleId="-4">
    <w:name w:val="Прил.Табл-центр"/>
    <w:basedOn w:val="affff"/>
    <w:qFormat/>
    <w:rsid w:val="006D00DD"/>
    <w:pPr>
      <w:ind w:firstLine="0"/>
      <w:jc w:val="center"/>
    </w:pPr>
  </w:style>
  <w:style w:type="paragraph" w:customStyle="1" w:styleId="-d">
    <w:name w:val="Прил.Табл-слева"/>
    <w:basedOn w:val="affff"/>
    <w:qFormat/>
    <w:rsid w:val="006D00DD"/>
    <w:pPr>
      <w:ind w:left="57" w:firstLine="0"/>
      <w:jc w:val="left"/>
    </w:pPr>
  </w:style>
  <w:style w:type="paragraph" w:customStyle="1" w:styleId="affffff">
    <w:name w:val="Прил.Таблица_№"/>
    <w:basedOn w:val="affff0"/>
    <w:next w:val="a5"/>
    <w:qFormat/>
    <w:rsid w:val="006D00DD"/>
    <w:rPr>
      <w:sz w:val="24"/>
      <w:szCs w:val="24"/>
    </w:rPr>
  </w:style>
  <w:style w:type="paragraph" w:customStyle="1" w:styleId="affffff0">
    <w:name w:val="Прил.Рисунок_№"/>
    <w:basedOn w:val="affff4"/>
    <w:next w:val="a5"/>
    <w:qFormat/>
    <w:rsid w:val="006D00DD"/>
    <w:rPr>
      <w:sz w:val="24"/>
    </w:rPr>
  </w:style>
  <w:style w:type="paragraph" w:customStyle="1" w:styleId="20">
    <w:name w:val="Прил.Нум.заголовок 2"/>
    <w:basedOn w:val="a5"/>
    <w:next w:val="affff"/>
    <w:link w:val="2f3"/>
    <w:qFormat/>
    <w:rsid w:val="006D00DD"/>
    <w:pPr>
      <w:keepNext/>
      <w:numPr>
        <w:ilvl w:val="2"/>
        <w:numId w:val="25"/>
      </w:numPr>
      <w:spacing w:before="360" w:after="360"/>
    </w:pPr>
    <w:rPr>
      <w:b/>
      <w:sz w:val="24"/>
    </w:rPr>
  </w:style>
  <w:style w:type="paragraph" w:customStyle="1" w:styleId="11">
    <w:name w:val="Прил.Нум.заголовок 1"/>
    <w:basedOn w:val="a5"/>
    <w:next w:val="affff"/>
    <w:link w:val="1f1"/>
    <w:qFormat/>
    <w:rsid w:val="006D00DD"/>
    <w:pPr>
      <w:keepNext/>
      <w:numPr>
        <w:ilvl w:val="1"/>
        <w:numId w:val="25"/>
      </w:numPr>
      <w:spacing w:before="360" w:after="360"/>
    </w:pPr>
    <w:rPr>
      <w:b/>
    </w:rPr>
  </w:style>
  <w:style w:type="paragraph" w:customStyle="1" w:styleId="40">
    <w:name w:val="Прил.Абзац 4"/>
    <w:basedOn w:val="30"/>
    <w:next w:val="affff"/>
    <w:qFormat/>
    <w:rsid w:val="006D00DD"/>
    <w:pPr>
      <w:numPr>
        <w:ilvl w:val="4"/>
      </w:numPr>
    </w:pPr>
  </w:style>
  <w:style w:type="paragraph" w:customStyle="1" w:styleId="30">
    <w:name w:val="Прил.Абзац 3"/>
    <w:basedOn w:val="21"/>
    <w:next w:val="affff"/>
    <w:qFormat/>
    <w:rsid w:val="006D00DD"/>
    <w:pPr>
      <w:numPr>
        <w:ilvl w:val="3"/>
        <w:numId w:val="25"/>
      </w:numPr>
    </w:pPr>
  </w:style>
  <w:style w:type="paragraph" w:customStyle="1" w:styleId="21">
    <w:name w:val="Прил.Абзац 2"/>
    <w:basedOn w:val="20"/>
    <w:next w:val="affff"/>
    <w:qFormat/>
    <w:rsid w:val="006D00DD"/>
    <w:pPr>
      <w:keepNext w:val="0"/>
      <w:numPr>
        <w:numId w:val="23"/>
      </w:numPr>
      <w:spacing w:before="0" w:after="0"/>
    </w:pPr>
    <w:rPr>
      <w:b w:val="0"/>
    </w:rPr>
  </w:style>
  <w:style w:type="paragraph" w:customStyle="1" w:styleId="12">
    <w:name w:val="Прил.Абзац 1"/>
    <w:basedOn w:val="11"/>
    <w:next w:val="affff"/>
    <w:qFormat/>
    <w:rsid w:val="006D00DD"/>
    <w:pPr>
      <w:keepNext w:val="0"/>
      <w:numPr>
        <w:numId w:val="23"/>
      </w:numPr>
      <w:spacing w:after="0"/>
    </w:pPr>
    <w:rPr>
      <w:b w:val="0"/>
      <w:sz w:val="24"/>
    </w:rPr>
  </w:style>
  <w:style w:type="paragraph" w:customStyle="1" w:styleId="affffff1">
    <w:name w:val="ПРЕДУПРЕЖДЕНИЯ текст"/>
    <w:qFormat/>
    <w:rsid w:val="006D00DD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ff2">
    <w:name w:val="ПРЕДУПРЕЖДЕНИЕ"/>
    <w:basedOn w:val="a5"/>
    <w:next w:val="a5"/>
    <w:qFormat/>
    <w:rsid w:val="006D00DD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ff3">
    <w:name w:val="ОСНОВНОЙ ТЕКСТ"/>
    <w:uiPriority w:val="99"/>
    <w:rsid w:val="00E406FE"/>
    <w:pPr>
      <w:spacing w:line="360" w:lineRule="auto"/>
      <w:ind w:firstLine="709"/>
    </w:pPr>
    <w:rPr>
      <w:sz w:val="26"/>
      <w:szCs w:val="26"/>
      <w:lang w:val="en-US"/>
    </w:rPr>
  </w:style>
  <w:style w:type="paragraph" w:styleId="4e">
    <w:name w:val="toc 4"/>
    <w:basedOn w:val="39"/>
    <w:next w:val="a5"/>
    <w:autoRedefine/>
    <w:uiPriority w:val="39"/>
    <w:semiHidden/>
    <w:unhideWhenUsed/>
    <w:qFormat/>
    <w:rsid w:val="006D00DD"/>
    <w:pPr>
      <w:ind w:left="1531" w:hanging="1531"/>
      <w:outlineLvl w:val="3"/>
    </w:pPr>
  </w:style>
  <w:style w:type="paragraph" w:customStyle="1" w:styleId="affffff4">
    <w:name w:val="Обычный справа"/>
    <w:basedOn w:val="a5"/>
    <w:next w:val="a5"/>
    <w:link w:val="affffff5"/>
    <w:qFormat/>
    <w:rsid w:val="006D00DD"/>
    <w:pPr>
      <w:ind w:firstLine="0"/>
      <w:jc w:val="right"/>
    </w:pPr>
    <w:rPr>
      <w:szCs w:val="20"/>
      <w:lang w:val="en-US"/>
    </w:rPr>
  </w:style>
  <w:style w:type="paragraph" w:customStyle="1" w:styleId="affffff6">
    <w:name w:val="Команды"/>
    <w:basedOn w:val="a5"/>
    <w:link w:val="affffff7"/>
    <w:qFormat/>
    <w:rsid w:val="006D00DD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f5">
    <w:name w:val="Обычный справа Знак"/>
    <w:basedOn w:val="a6"/>
    <w:link w:val="affffff4"/>
    <w:rsid w:val="006D00DD"/>
    <w:rPr>
      <w:sz w:val="26"/>
      <w:lang w:val="en-US" w:eastAsia="en-US" w:bidi="en-US"/>
    </w:rPr>
  </w:style>
  <w:style w:type="character" w:customStyle="1" w:styleId="1f1">
    <w:name w:val="Прил.Нум.заголовок 1 Знак"/>
    <w:basedOn w:val="a6"/>
    <w:link w:val="11"/>
    <w:rsid w:val="006D00DD"/>
    <w:rPr>
      <w:b/>
      <w:sz w:val="26"/>
      <w:szCs w:val="24"/>
      <w:lang w:eastAsia="en-US" w:bidi="en-US"/>
    </w:rPr>
  </w:style>
  <w:style w:type="character" w:customStyle="1" w:styleId="2f3">
    <w:name w:val="Прил.Нум.заголовок 2 Знак"/>
    <w:basedOn w:val="a6"/>
    <w:link w:val="20"/>
    <w:rsid w:val="006D00DD"/>
    <w:rPr>
      <w:b/>
      <w:sz w:val="24"/>
      <w:szCs w:val="24"/>
      <w:lang w:eastAsia="en-US" w:bidi="en-US"/>
    </w:rPr>
  </w:style>
  <w:style w:type="character" w:customStyle="1" w:styleId="affffff7">
    <w:name w:val="Команды Знак"/>
    <w:basedOn w:val="a6"/>
    <w:link w:val="affffff6"/>
    <w:rsid w:val="006D00DD"/>
    <w:rPr>
      <w:rFonts w:cs="Courier New"/>
      <w:sz w:val="26"/>
      <w:lang w:eastAsia="en-US" w:bidi="en-US"/>
    </w:rPr>
  </w:style>
  <w:style w:type="paragraph" w:customStyle="1" w:styleId="-e">
    <w:name w:val="Прил.Табл-шапка"/>
    <w:basedOn w:val="-4"/>
    <w:qFormat/>
    <w:rsid w:val="006D00DD"/>
    <w:pPr>
      <w:spacing w:line="240" w:lineRule="auto"/>
    </w:pPr>
  </w:style>
  <w:style w:type="paragraph" w:customStyle="1" w:styleId="-f">
    <w:name w:val="Табл-раздел"/>
    <w:basedOn w:val="-5"/>
    <w:link w:val="-f0"/>
    <w:qFormat/>
    <w:rsid w:val="006D00DD"/>
    <w:rPr>
      <w:sz w:val="28"/>
      <w:u w:val="single"/>
    </w:rPr>
  </w:style>
  <w:style w:type="character" w:customStyle="1" w:styleId="-f0">
    <w:name w:val="Табл-раздел Знак"/>
    <w:basedOn w:val="-6"/>
    <w:link w:val="-f"/>
    <w:rsid w:val="006D00DD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6D00DD"/>
    <w:pPr>
      <w:numPr>
        <w:numId w:val="26"/>
      </w:numPr>
      <w:jc w:val="left"/>
    </w:pPr>
  </w:style>
  <w:style w:type="character" w:customStyle="1" w:styleId="--20">
    <w:name w:val="Табл-переч-2 Знак"/>
    <w:basedOn w:val="-20"/>
    <w:link w:val="--2"/>
    <w:rsid w:val="006D00DD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6D00DD"/>
    <w:pPr>
      <w:numPr>
        <w:numId w:val="27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6D00DD"/>
    <w:pPr>
      <w:numPr>
        <w:numId w:val="28"/>
      </w:numPr>
    </w:pPr>
    <w:rPr>
      <w:sz w:val="24"/>
    </w:rPr>
  </w:style>
  <w:style w:type="paragraph" w:styleId="affffff8">
    <w:name w:val="Document Map"/>
    <w:basedOn w:val="a5"/>
    <w:link w:val="affffff9"/>
    <w:uiPriority w:val="99"/>
    <w:semiHidden/>
    <w:unhideWhenUsed/>
    <w:rsid w:val="00D8510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ff9">
    <w:name w:val="Схема документа Знак"/>
    <w:basedOn w:val="a6"/>
    <w:link w:val="affffff8"/>
    <w:uiPriority w:val="99"/>
    <w:semiHidden/>
    <w:rsid w:val="00D8510E"/>
    <w:rPr>
      <w:rFonts w:ascii="Tahoma" w:hAnsi="Tahoma" w:cs="Tahoma"/>
      <w:sz w:val="16"/>
      <w:szCs w:val="16"/>
      <w:lang w:eastAsia="en-US" w:bidi="en-US"/>
    </w:rPr>
  </w:style>
  <w:style w:type="paragraph" w:customStyle="1" w:styleId="formattext">
    <w:name w:val="formattext"/>
    <w:basedOn w:val="a5"/>
    <w:rsid w:val="006051DF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4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sp(2).dotx" TargetMode="Externa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3646A4-4318-489A-BD44-63081A005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kd_sp(2).dotx</Template>
  <TotalTime>218</TotalTime>
  <Pages>9</Pages>
  <Words>958</Words>
  <Characters>5462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sp</vt:lpstr>
    </vt:vector>
  </TitlesOfParts>
  <Company/>
  <LinksUpToDate>false</LinksUpToDate>
  <CharactersWithSpaces>6408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</dc:title>
  <dc:subject/>
  <dc:creator>Гордиенко Михаил Александрович</dc:creator>
  <cp:keywords/>
  <dc:description/>
  <cp:lastModifiedBy>Гордиенко Михаил Александрович</cp:lastModifiedBy>
  <cp:revision>73</cp:revision>
  <cp:lastPrinted>2018-05-23T13:54:00Z</cp:lastPrinted>
  <dcterms:created xsi:type="dcterms:W3CDTF">2023-12-13T11:12:00Z</dcterms:created>
  <dcterms:modified xsi:type="dcterms:W3CDTF">2023-12-18T06:51:00Z</dcterms:modified>
</cp:coreProperties>
</file>