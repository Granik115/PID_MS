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"/>
        <w:tblW w:w="10431" w:type="dxa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6236"/>
        <w:gridCol w:w="567"/>
        <w:gridCol w:w="2211"/>
      </w:tblGrid>
      <w:tr w:rsidR="004F78E1" w14:paraId="286AFC99" w14:textId="77777777" w:rsidTr="008B458C">
        <w:trPr>
          <w:trHeight w:val="850"/>
          <w:tblHeader/>
        </w:trPr>
        <w:tc>
          <w:tcPr>
            <w:tcW w:w="1417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B304C8" w14:textId="77777777" w:rsidR="004F78E1" w:rsidRPr="005267D9" w:rsidRDefault="00CA01F6" w:rsidP="00F17819">
            <w:pPr>
              <w:pStyle w:val="-f1"/>
            </w:pPr>
            <w:r w:rsidRPr="005267D9">
              <w:fldChar w:fldCharType="begin"/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SET</w:instrText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MakeName</w:instrText>
            </w:r>
            <w:r w:rsidR="004F78E1" w:rsidRPr="005267D9">
              <w:instrText xml:space="preserve"> </w:instrText>
            </w:r>
            <w:r w:rsidRPr="005267D9">
              <w:fldChar w:fldCharType="begin"/>
            </w:r>
            <w:r w:rsidR="004F78E1" w:rsidRPr="005267D9">
              <w:instrText xml:space="preserve"> FILLIN "Введите наименование изделия"\d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MakeName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Плата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 "Автоматизированное рабочее место"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MakeName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Плата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Плата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F04E47">
              <w:instrText>Плата микроконтроллера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0" w:name="MakeName"/>
            <w:r w:rsidR="00F04E47">
              <w:rPr>
                <w:noProof/>
              </w:rPr>
              <w:t>Плата микроконтроллера</w:t>
            </w:r>
            <w:bookmarkEnd w:id="0"/>
            <w:r w:rsidRPr="005267D9">
              <w:fldChar w:fldCharType="end"/>
            </w:r>
            <w:r w:rsidR="004F78E1" w:rsidRPr="005267D9">
              <w:t xml:space="preserve"> </w:t>
            </w:r>
            <w:r w:rsidRPr="005267D9">
              <w:fldChar w:fldCharType="begin"/>
            </w:r>
            <w:r w:rsidR="004F78E1" w:rsidRPr="005267D9">
              <w:instrText xml:space="preserve"> SET DecNum </w:instrText>
            </w:r>
            <w:r w:rsidRPr="005267D9">
              <w:fldChar w:fldCharType="begin"/>
            </w:r>
            <w:r w:rsidR="004F78E1" w:rsidRPr="005267D9">
              <w:instrText xml:space="preserve"> FILLIN "Введите обозначение изделия"\d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DecNum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ВБМА.466453.002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DecNum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F04E47">
              <w:instrText>ВБМА.469435.000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1" w:name="DecNum"/>
            <w:r w:rsidR="00F04E47">
              <w:rPr>
                <w:noProof/>
              </w:rPr>
              <w:t>ВБМА.469435.000</w:t>
            </w:r>
            <w:bookmarkEnd w:id="1"/>
            <w:r w:rsidRPr="005267D9">
              <w:fldChar w:fldCharType="end"/>
            </w:r>
            <w:r w:rsidR="004F78E1" w:rsidRPr="005267D9">
              <w:t xml:space="preserve"> </w:t>
            </w:r>
            <w:bookmarkStart w:id="2" w:name="OLE_LINK1"/>
            <w:bookmarkStart w:id="3" w:name="OLE_LINK2"/>
            <w:r w:rsidRPr="005267D9">
              <w:fldChar w:fldCharType="begin"/>
            </w:r>
            <w:r w:rsidR="004F78E1" w:rsidRPr="005267D9">
              <w:instrText xml:space="preserve"> SET OneUse </w:instrText>
            </w:r>
            <w:r w:rsidRPr="005267D9">
              <w:fldChar w:fldCharType="begin"/>
            </w:r>
            <w:r w:rsidR="004F78E1" w:rsidRPr="005267D9">
              <w:instrText xml:space="preserve"> FILLIN "Введите первичную применяемость"\d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OneUse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DecNum  \* MERGEFORMAT </w:instrText>
            </w:r>
            <w:r w:rsidR="00C307FB">
              <w:rPr>
                <w:noProof/>
              </w:rPr>
              <w:fldChar w:fldCharType="separate"/>
            </w:r>
            <w:r w:rsidR="004F78E1" w:rsidRPr="005267D9">
              <w:rPr>
                <w:noProof/>
              </w:rPr>
              <w:instrText>ВБМА.466453.002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OneUse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4" w:name="OneUse"/>
            <w:bookmarkEnd w:id="4"/>
            <w:r w:rsidR="00F04E47">
              <w:rPr>
                <w:noProof/>
              </w:rPr>
              <w:t xml:space="preserve"> </w:t>
            </w:r>
            <w:r w:rsidRPr="005267D9">
              <w:fldChar w:fldCharType="end"/>
            </w:r>
            <w:bookmarkEnd w:id="2"/>
            <w:bookmarkEnd w:id="3"/>
            <w:r w:rsidR="004F78E1" w:rsidRPr="005267D9">
              <w:t xml:space="preserve"> </w:t>
            </w:r>
            <w:r w:rsidRPr="005267D9">
              <w:fldChar w:fldCharType="begin"/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SET</w:instrText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CreateFIO</w:instrText>
            </w:r>
            <w:r w:rsidR="004F78E1" w:rsidRPr="005267D9">
              <w:instrText xml:space="preserve"> </w:instrText>
            </w:r>
            <w:r w:rsidRPr="005267D9">
              <w:fldChar w:fldCharType="begin"/>
            </w:r>
            <w:r w:rsidR="004F78E1" w:rsidRPr="005267D9">
              <w:instrText xml:space="preserve"> FILLIN "Введите фамилию разработчика документа"\d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CreateFIO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Яковлева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Яковлева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CreateFIO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Яковлева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Яковлева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F04E47">
              <w:instrText>Гордиенко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5" w:name="CreateFIO"/>
            <w:r w:rsidR="00F04E47">
              <w:rPr>
                <w:noProof/>
              </w:rPr>
              <w:t>Гордиенко</w:t>
            </w:r>
            <w:bookmarkEnd w:id="5"/>
            <w:r w:rsidRPr="005267D9">
              <w:fldChar w:fldCharType="end"/>
            </w:r>
            <w:r w:rsidR="004F78E1" w:rsidRPr="005267D9">
              <w:t xml:space="preserve"> </w:t>
            </w:r>
            <w:r w:rsidRPr="005267D9">
              <w:rPr>
                <w:lang w:val="en-US"/>
              </w:rPr>
              <w:fldChar w:fldCharType="begin"/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SET</w:instrText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CheckFIO</w:instrText>
            </w:r>
            <w:r w:rsidRPr="005267D9">
              <w:fldChar w:fldCharType="begin"/>
            </w:r>
            <w:r w:rsidR="004F78E1" w:rsidRPr="005267D9">
              <w:instrText xml:space="preserve"> FILLIN "Введите фамилию проверившего документ"\d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CheckFIO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Червонцев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Коршунова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CheckFIO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Червонцев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Червонцев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F04E47">
              <w:instrText>Тумазов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rPr>
                <w:lang w:val="en-US"/>
              </w:rPr>
              <w:fldChar w:fldCharType="separate"/>
            </w:r>
            <w:bookmarkStart w:id="6" w:name="CheckFIO"/>
            <w:r w:rsidR="00F04E47">
              <w:rPr>
                <w:noProof/>
              </w:rPr>
              <w:t>Тумазов</w:t>
            </w:r>
            <w:bookmarkEnd w:id="6"/>
            <w:r w:rsidRPr="005267D9">
              <w:rPr>
                <w:lang w:val="en-US"/>
              </w:rPr>
              <w:fldChar w:fldCharType="end"/>
            </w:r>
            <w:r w:rsidR="004F78E1" w:rsidRPr="005267D9">
              <w:t xml:space="preserve">Поз. </w:t>
            </w:r>
            <w:r w:rsidR="004F78E1" w:rsidRPr="005267D9">
              <w:br/>
              <w:t>обозначение</w:t>
            </w:r>
          </w:p>
        </w:tc>
        <w:tc>
          <w:tcPr>
            <w:tcW w:w="6236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ECB49A5" w14:textId="77777777" w:rsidR="004F78E1" w:rsidRPr="000E2AAB" w:rsidRDefault="004F78E1" w:rsidP="00F17819">
            <w:pPr>
              <w:pStyle w:val="-f1"/>
            </w:pPr>
            <w:r w:rsidRPr="000E2AAB">
              <w:t>Наименование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7D50260" w14:textId="77777777" w:rsidR="004F78E1" w:rsidRPr="00AA5461" w:rsidRDefault="004F78E1" w:rsidP="00F17819">
            <w:pPr>
              <w:pStyle w:val="-f1"/>
            </w:pPr>
            <w:r w:rsidRPr="00AA5461">
              <w:t>Кол.</w:t>
            </w:r>
          </w:p>
        </w:tc>
        <w:tc>
          <w:tcPr>
            <w:tcW w:w="2211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1C908FF" w14:textId="77777777" w:rsidR="004F78E1" w:rsidRPr="000E2AAB" w:rsidRDefault="004F78E1" w:rsidP="00F17819">
            <w:pPr>
              <w:pStyle w:val="-f1"/>
            </w:pPr>
            <w:r w:rsidRPr="000E2AAB">
              <w:t>Примечание</w:t>
            </w:r>
          </w:p>
        </w:tc>
      </w:tr>
      <w:tr w:rsidR="004F78E1" w14:paraId="41C20158" w14:textId="77777777" w:rsidTr="005267D9">
        <w:trPr>
          <w:trHeight w:val="454"/>
        </w:trPr>
        <w:tc>
          <w:tcPr>
            <w:tcW w:w="141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B694AE1" w14:textId="77777777" w:rsidR="004F78E1" w:rsidRDefault="004F78E1" w:rsidP="005E6C3D">
            <w:pPr>
              <w:pStyle w:val="-5"/>
            </w:pPr>
          </w:p>
        </w:tc>
        <w:tc>
          <w:tcPr>
            <w:tcW w:w="6236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016A76A7" w14:textId="77777777" w:rsidR="004F78E1" w:rsidRDefault="004F78E1" w:rsidP="005E6C3D">
            <w:pPr>
              <w:pStyle w:val="-5"/>
            </w:pPr>
          </w:p>
        </w:tc>
        <w:tc>
          <w:tcPr>
            <w:tcW w:w="56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C56A122" w14:textId="77777777" w:rsidR="004F78E1" w:rsidRDefault="004F78E1" w:rsidP="005E6C3D">
            <w:pPr>
              <w:pStyle w:val="-"/>
            </w:pPr>
          </w:p>
        </w:tc>
        <w:tc>
          <w:tcPr>
            <w:tcW w:w="2211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2708598" w14:textId="77777777" w:rsidR="004F78E1" w:rsidRDefault="004F78E1" w:rsidP="005E6C3D">
            <w:pPr>
              <w:pStyle w:val="-5"/>
            </w:pPr>
          </w:p>
        </w:tc>
      </w:tr>
      <w:tr w:rsidR="002F7993" w14:paraId="325B61E2" w14:textId="77777777" w:rsidTr="005267D9">
        <w:trPr>
          <w:trHeight w:val="454"/>
        </w:trPr>
        <w:tc>
          <w:tcPr>
            <w:tcW w:w="141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4ABA60BD" w14:textId="77777777" w:rsidR="002F7993" w:rsidRDefault="002F7993" w:rsidP="005E6C3D">
            <w:pPr>
              <w:pStyle w:val="-5"/>
            </w:pPr>
          </w:p>
        </w:tc>
        <w:tc>
          <w:tcPr>
            <w:tcW w:w="6236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B1E0F58" w14:textId="77777777" w:rsidR="002F7993" w:rsidRPr="007B64CD" w:rsidRDefault="002F7993" w:rsidP="007B64CD">
            <w:pPr>
              <w:pStyle w:val="-5"/>
              <w:jc w:val="center"/>
              <w:rPr>
                <w:u w:val="single"/>
              </w:rPr>
            </w:pPr>
            <w:r w:rsidRPr="007B64CD">
              <w:rPr>
                <w:u w:val="single"/>
              </w:rPr>
              <w:t>Устройства</w:t>
            </w:r>
          </w:p>
        </w:tc>
        <w:tc>
          <w:tcPr>
            <w:tcW w:w="56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7B3F9741" w14:textId="77777777" w:rsidR="002F7993" w:rsidRDefault="002F7993" w:rsidP="005E6C3D">
            <w:pPr>
              <w:pStyle w:val="-"/>
            </w:pPr>
          </w:p>
        </w:tc>
        <w:tc>
          <w:tcPr>
            <w:tcW w:w="2211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19A9538" w14:textId="77777777" w:rsidR="002F7993" w:rsidRDefault="002F7993" w:rsidP="005E6C3D">
            <w:pPr>
              <w:pStyle w:val="-5"/>
            </w:pPr>
          </w:p>
        </w:tc>
      </w:tr>
      <w:tr w:rsidR="005E6C3D" w14:paraId="0DB7D99A" w14:textId="77777777" w:rsidTr="005267D9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6C6DB16" w14:textId="77777777" w:rsidR="005E6C3D" w:rsidRPr="00466395" w:rsidRDefault="005E6C3D" w:rsidP="005E6C3D">
            <w:pPr>
              <w:pStyle w:val="-5"/>
              <w:rPr>
                <w:iCs/>
                <w:color w:val="000000"/>
              </w:rPr>
            </w:pPr>
            <w:r w:rsidRPr="00466395">
              <w:rPr>
                <w:iCs/>
                <w:color w:val="000000"/>
              </w:rPr>
              <w:t>А1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  <w:vAlign w:val="center"/>
          </w:tcPr>
          <w:p w14:paraId="52CB16E4" w14:textId="3ABDDCF1" w:rsidR="005E6C3D" w:rsidRPr="00466395" w:rsidRDefault="005E6C3D" w:rsidP="00985EFA">
            <w:pPr>
              <w:pStyle w:val="-5"/>
              <w:rPr>
                <w:iCs/>
                <w:color w:val="000000"/>
              </w:rPr>
            </w:pPr>
            <w:r w:rsidRPr="00466395">
              <w:rPr>
                <w:iCs/>
                <w:color w:val="000000"/>
              </w:rPr>
              <w:t>Приёмник навигационный МНП-М7</w:t>
            </w:r>
            <w:r w:rsidR="00985EFA">
              <w:rPr>
                <w:iCs/>
                <w:color w:val="000000"/>
              </w:rPr>
              <w:br/>
            </w:r>
            <w:r w:rsidRPr="00466395">
              <w:rPr>
                <w:iCs/>
                <w:color w:val="000000"/>
              </w:rPr>
              <w:t>ЦВИЯ.468157.113-02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43A1639" w14:textId="77777777" w:rsidR="005E6C3D" w:rsidRPr="00466395" w:rsidRDefault="005E6C3D" w:rsidP="005E6C3D">
            <w:pPr>
              <w:pStyle w:val="-"/>
              <w:rPr>
                <w:iCs/>
                <w:color w:val="000000"/>
              </w:rPr>
            </w:pPr>
            <w:r w:rsidRPr="00466395"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3736A0A" w14:textId="77777777" w:rsidR="005E6C3D" w:rsidRDefault="005E6C3D" w:rsidP="005E6C3D">
            <w:pPr>
              <w:pStyle w:val="-5"/>
            </w:pPr>
          </w:p>
        </w:tc>
      </w:tr>
      <w:tr w:rsidR="00985EFA" w14:paraId="00DD7AA0" w14:textId="77777777" w:rsidTr="005267D9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CB667AE" w14:textId="186EAB2B" w:rsidR="00985EFA" w:rsidRPr="00985EFA" w:rsidRDefault="00985EFA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A2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  <w:vAlign w:val="center"/>
          </w:tcPr>
          <w:p w14:paraId="4A53D482" w14:textId="77777777" w:rsidR="00985EFA" w:rsidRDefault="00536E4F" w:rsidP="00985EFA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Модуль </w:t>
            </w:r>
            <w:r>
              <w:rPr>
                <w:iCs/>
                <w:color w:val="000000"/>
                <w:lang w:val="en-US"/>
              </w:rPr>
              <w:t xml:space="preserve">SFP </w:t>
            </w:r>
            <w:r>
              <w:rPr>
                <w:iCs/>
                <w:color w:val="000000"/>
              </w:rPr>
              <w:t>в составе:</w:t>
            </w:r>
          </w:p>
          <w:p w14:paraId="3129ED1B" w14:textId="77777777" w:rsidR="00536E4F" w:rsidRDefault="00536E4F" w:rsidP="00536E4F">
            <w:pPr>
              <w:pStyle w:val="--1"/>
            </w:pPr>
            <w:r w:rsidRPr="00536E4F">
              <w:t>Разъем UE75-A20-1000T</w:t>
            </w:r>
            <w:r>
              <w:t>;</w:t>
            </w:r>
          </w:p>
          <w:p w14:paraId="21FFB0D3" w14:textId="77777777" w:rsidR="002B538E" w:rsidRDefault="002B538E" w:rsidP="002B538E">
            <w:pPr>
              <w:pStyle w:val="--1"/>
            </w:pPr>
            <w:r w:rsidRPr="002B538E">
              <w:t>Кожух SD-74737-010</w:t>
            </w:r>
            <w:r>
              <w:t>;</w:t>
            </w:r>
          </w:p>
          <w:p w14:paraId="3CB451AE" w14:textId="20F4C0D5" w:rsidR="002B538E" w:rsidRPr="00536E4F" w:rsidRDefault="002B538E" w:rsidP="002B538E">
            <w:pPr>
              <w:pStyle w:val="--1"/>
            </w:pPr>
            <w:r w:rsidRPr="002B538E">
              <w:t>Модуль оптический FT-S01-M312LD-MII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CAE6763" w14:textId="5CBA7622" w:rsidR="00985EFA" w:rsidRPr="00466395" w:rsidRDefault="002B538E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C0F86E4" w14:textId="77777777" w:rsidR="00985EFA" w:rsidRDefault="00985EFA" w:rsidP="005E6C3D">
            <w:pPr>
              <w:pStyle w:val="-5"/>
            </w:pPr>
          </w:p>
          <w:p w14:paraId="03C6C8FA" w14:textId="77777777" w:rsidR="002B538E" w:rsidRDefault="002B538E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Amphenol</w:t>
            </w:r>
          </w:p>
          <w:p w14:paraId="5F511EE4" w14:textId="77777777" w:rsidR="002B538E" w:rsidRDefault="002B538E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Molex</w:t>
            </w:r>
          </w:p>
          <w:p w14:paraId="79C11F5F" w14:textId="15808791" w:rsidR="002B538E" w:rsidRPr="002B538E" w:rsidRDefault="002B538E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FIBO</w:t>
            </w:r>
          </w:p>
        </w:tc>
      </w:tr>
      <w:tr w:rsidR="00985EFA" w14:paraId="449E85F3" w14:textId="77777777" w:rsidTr="005267D9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D23F06D" w14:textId="461B044B" w:rsidR="00985EFA" w:rsidRPr="00466395" w:rsidRDefault="00985EFA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  <w:vAlign w:val="center"/>
          </w:tcPr>
          <w:p w14:paraId="76CB588A" w14:textId="77777777" w:rsidR="00985EFA" w:rsidRPr="00466395" w:rsidRDefault="00985EFA" w:rsidP="00985EFA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210A941" w14:textId="77777777" w:rsidR="00985EFA" w:rsidRPr="00466395" w:rsidRDefault="00985EFA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43A1E06" w14:textId="77777777" w:rsidR="00985EFA" w:rsidRDefault="00985EFA" w:rsidP="005E6C3D">
            <w:pPr>
              <w:pStyle w:val="-5"/>
            </w:pPr>
          </w:p>
        </w:tc>
      </w:tr>
      <w:tr w:rsidR="00985EFA" w14:paraId="1FEBEB89" w14:textId="77777777" w:rsidTr="005267D9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79577AD" w14:textId="77777777" w:rsidR="00985EFA" w:rsidRPr="00466395" w:rsidRDefault="00985EFA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  <w:vAlign w:val="center"/>
          </w:tcPr>
          <w:p w14:paraId="3C1D0CA0" w14:textId="6B65CD5E" w:rsidR="00985EFA" w:rsidRPr="007B64CD" w:rsidRDefault="002B538E" w:rsidP="007B64CD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7B64CD">
              <w:rPr>
                <w:iCs/>
                <w:color w:val="000000"/>
                <w:u w:val="single"/>
              </w:rPr>
              <w:t>Конденсаторы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17A3BCE" w14:textId="77777777" w:rsidR="00985EFA" w:rsidRPr="00466395" w:rsidRDefault="00985EFA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95513F9" w14:textId="77777777" w:rsidR="00985EFA" w:rsidRDefault="00985EFA" w:rsidP="005E6C3D">
            <w:pPr>
              <w:pStyle w:val="-5"/>
            </w:pPr>
          </w:p>
        </w:tc>
      </w:tr>
      <w:tr w:rsidR="007B64CD" w14:paraId="0E746B0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6E32FF8" w14:textId="77777777" w:rsidR="007B64CD" w:rsidRDefault="007B64CD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4B3F538" w14:textId="587B801F" w:rsidR="007B64CD" w:rsidRPr="00216FB9" w:rsidRDefault="007B64CD" w:rsidP="007E30F7">
            <w:pPr>
              <w:pStyle w:val="-5"/>
              <w:jc w:val="center"/>
              <w:rPr>
                <w:iCs/>
                <w:color w:val="000000"/>
              </w:rPr>
            </w:pPr>
            <w:r w:rsidRPr="00216FB9">
              <w:rPr>
                <w:iCs/>
                <w:color w:val="000000"/>
              </w:rPr>
              <w:t>Конденсатор</w:t>
            </w:r>
            <w:r>
              <w:rPr>
                <w:iCs/>
                <w:color w:val="000000"/>
              </w:rPr>
              <w:t>ы</w:t>
            </w:r>
            <w:r w:rsidRPr="00216FB9">
              <w:rPr>
                <w:iCs/>
                <w:color w:val="000000"/>
              </w:rPr>
              <w:t xml:space="preserve"> К10-79</w:t>
            </w:r>
            <w:r>
              <w:rPr>
                <w:iCs/>
                <w:color w:val="000000"/>
              </w:rPr>
              <w:t xml:space="preserve"> </w:t>
            </w:r>
            <w:r w:rsidRPr="00216FB9">
              <w:rPr>
                <w:iCs/>
                <w:color w:val="000000"/>
              </w:rPr>
              <w:t>АЖЯР.673511.002ТУ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6D31AB2" w14:textId="77777777" w:rsidR="007B64CD" w:rsidRDefault="007B64CD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BB3DEBB" w14:textId="77777777" w:rsidR="007B64CD" w:rsidRDefault="007B64CD" w:rsidP="005E6C3D">
            <w:pPr>
              <w:pStyle w:val="-5"/>
            </w:pPr>
          </w:p>
        </w:tc>
      </w:tr>
      <w:tr w:rsidR="007B64CD" w14:paraId="3F08C5B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F8F72B4" w14:textId="77777777" w:rsidR="007B64CD" w:rsidRDefault="007B64CD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D30374F" w14:textId="29FDF46F" w:rsidR="007B64CD" w:rsidRPr="00216FB9" w:rsidRDefault="007B64CD" w:rsidP="007E30F7">
            <w:pPr>
              <w:pStyle w:val="-5"/>
              <w:jc w:val="center"/>
              <w:rPr>
                <w:iCs/>
                <w:color w:val="000000"/>
              </w:rPr>
            </w:pPr>
            <w:r w:rsidRPr="00216FB9">
              <w:rPr>
                <w:iCs/>
                <w:color w:val="000000"/>
              </w:rPr>
              <w:t>Конденс</w:t>
            </w:r>
            <w:r>
              <w:rPr>
                <w:iCs/>
                <w:color w:val="000000"/>
              </w:rPr>
              <w:t xml:space="preserve">аторы К53-68 </w:t>
            </w:r>
            <w:r w:rsidRPr="00216FB9">
              <w:rPr>
                <w:iCs/>
                <w:color w:val="000000"/>
              </w:rPr>
              <w:t>АЖЯР.673546.007ТУ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DC6BC52" w14:textId="77777777" w:rsidR="007B64CD" w:rsidRDefault="007B64CD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C3381D6" w14:textId="77777777" w:rsidR="007B64CD" w:rsidRDefault="007B64CD" w:rsidP="005E6C3D">
            <w:pPr>
              <w:pStyle w:val="-5"/>
            </w:pPr>
          </w:p>
        </w:tc>
      </w:tr>
      <w:tr w:rsidR="00985EFA" w14:paraId="7931572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BF00F84" w14:textId="4EEADBF8" w:rsidR="00985EFA" w:rsidRPr="00466395" w:rsidRDefault="00216FB9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3902AD2" w14:textId="3D601E8E" w:rsidR="00985EFA" w:rsidRPr="00466395" w:rsidRDefault="00216FB9" w:rsidP="007E30F7">
            <w:pPr>
              <w:pStyle w:val="-5"/>
              <w:rPr>
                <w:iCs/>
                <w:color w:val="000000"/>
              </w:rPr>
            </w:pPr>
            <w:r w:rsidRPr="00216FB9">
              <w:rPr>
                <w:iCs/>
                <w:color w:val="000000"/>
              </w:rPr>
              <w:t>К10-79-10В-Н90-0,1 мкФ</w:t>
            </w:r>
            <w:r>
              <w:rPr>
                <w:iCs/>
                <w:color w:val="000000"/>
              </w:rPr>
              <w:t xml:space="preserve"> </w:t>
            </w:r>
            <w:r w:rsidRPr="00216FB9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CC79B65" w14:textId="7C6F79B6" w:rsidR="00985EFA" w:rsidRPr="00466395" w:rsidRDefault="00216FB9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0A15B1D" w14:textId="3BDD0740" w:rsidR="00985EFA" w:rsidRDefault="006A46B7" w:rsidP="005E6C3D">
            <w:pPr>
              <w:pStyle w:val="-5"/>
            </w:pPr>
            <w:r>
              <w:t>Керам</w:t>
            </w:r>
            <w:r w:rsidR="00B75A8E">
              <w:t>ика</w:t>
            </w:r>
            <w:r>
              <w:t>, 0603</w:t>
            </w:r>
          </w:p>
        </w:tc>
      </w:tr>
      <w:tr w:rsidR="00985EFA" w14:paraId="0AD3F31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64A717C" w14:textId="36B2304D" w:rsidR="00985EFA" w:rsidRPr="00466395" w:rsidRDefault="00216FB9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0F084F5" w14:textId="0E54A5CD" w:rsidR="00985EFA" w:rsidRPr="00466395" w:rsidRDefault="00216FB9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К53-68 «D»-25В-68мкФ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629557D" w14:textId="6889471A" w:rsidR="00985EFA" w:rsidRPr="00466395" w:rsidRDefault="00216FB9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AC175E1" w14:textId="2CA1E7D3" w:rsidR="00985EFA" w:rsidRDefault="004B1E2B" w:rsidP="005E6C3D">
            <w:pPr>
              <w:pStyle w:val="-5"/>
            </w:pPr>
            <w:r>
              <w:t>Т</w:t>
            </w:r>
            <w:r w:rsidR="00B75A8E">
              <w:t>антал</w:t>
            </w:r>
          </w:p>
        </w:tc>
      </w:tr>
      <w:tr w:rsidR="00985EFA" w14:paraId="788146F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C1C4F0C" w14:textId="5EE40E70" w:rsidR="00985EFA" w:rsidRPr="00466395" w:rsidRDefault="00CA5FFF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51180EA" w14:textId="606964F7" w:rsidR="00985EFA" w:rsidRPr="00466395" w:rsidRDefault="00CA5FFF" w:rsidP="007E30F7">
            <w:pPr>
              <w:pStyle w:val="-5"/>
              <w:rPr>
                <w:iCs/>
                <w:color w:val="000000"/>
              </w:rPr>
            </w:pPr>
            <w:r w:rsidRPr="00216FB9">
              <w:rPr>
                <w:iCs/>
                <w:color w:val="000000"/>
              </w:rPr>
              <w:t>К10-79-10В-Н90-0,1 мкФ</w:t>
            </w:r>
            <w:r>
              <w:rPr>
                <w:iCs/>
                <w:color w:val="000000"/>
              </w:rPr>
              <w:t xml:space="preserve"> </w:t>
            </w:r>
            <w:r w:rsidRPr="00216FB9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B8B46BB" w14:textId="68A6F757" w:rsidR="00985EFA" w:rsidRPr="00466395" w:rsidRDefault="00CA5FFF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92556D8" w14:textId="28972397" w:rsidR="00985EFA" w:rsidRDefault="00B75A8E" w:rsidP="006A46B7">
            <w:pPr>
              <w:pStyle w:val="-5"/>
            </w:pPr>
            <w:r>
              <w:t>Керамика, 0603</w:t>
            </w:r>
          </w:p>
        </w:tc>
      </w:tr>
      <w:tr w:rsidR="00216FB9" w14:paraId="49CCC49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F312B93" w14:textId="07A3DF4F" w:rsidR="00216FB9" w:rsidRPr="00466395" w:rsidRDefault="00CA5FFF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C61B25F" w14:textId="223C4001" w:rsidR="00216FB9" w:rsidRPr="00466395" w:rsidRDefault="00CA5FFF" w:rsidP="007E30F7">
            <w:pPr>
              <w:pStyle w:val="-5"/>
              <w:rPr>
                <w:iCs/>
                <w:color w:val="000000"/>
              </w:rPr>
            </w:pPr>
            <w:r w:rsidRPr="00CA5FFF">
              <w:rPr>
                <w:iCs/>
                <w:color w:val="000000"/>
              </w:rPr>
              <w:t>К10-79-25В-Н90-0,47</w:t>
            </w:r>
            <w:r w:rsidR="00F17988">
              <w:rPr>
                <w:iCs/>
                <w:color w:val="000000"/>
              </w:rPr>
              <w:t xml:space="preserve"> </w:t>
            </w:r>
            <w:r w:rsidRPr="00CA5FFF">
              <w:rPr>
                <w:iCs/>
                <w:color w:val="000000"/>
              </w:rPr>
              <w:t>мкФ</w:t>
            </w:r>
            <w:r>
              <w:rPr>
                <w:iCs/>
                <w:color w:val="000000"/>
              </w:rPr>
              <w:t xml:space="preserve"> </w:t>
            </w:r>
            <w:r w:rsidRPr="00CA5FFF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B04A5AD" w14:textId="1371AC04" w:rsidR="00216FB9" w:rsidRPr="00466395" w:rsidRDefault="00CA5FFF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C54BC69" w14:textId="4B68F3CD" w:rsidR="00216FB9" w:rsidRDefault="00B75A8E" w:rsidP="005E6C3D">
            <w:pPr>
              <w:pStyle w:val="-5"/>
            </w:pPr>
            <w:r>
              <w:t>Керамика, 1206</w:t>
            </w:r>
          </w:p>
        </w:tc>
      </w:tr>
      <w:tr w:rsidR="00216FB9" w14:paraId="4399325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EAFC7FA" w14:textId="641BA40E" w:rsidR="00216FB9" w:rsidRPr="00466395" w:rsidRDefault="00CA5FFF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С5, С6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8979D4F" w14:textId="01E930F9" w:rsidR="00216FB9" w:rsidRPr="00466395" w:rsidRDefault="00CA5FFF" w:rsidP="007E30F7">
            <w:pPr>
              <w:pStyle w:val="-5"/>
              <w:rPr>
                <w:iCs/>
                <w:color w:val="000000"/>
              </w:rPr>
            </w:pPr>
            <w:r w:rsidRPr="00CA5FFF">
              <w:rPr>
                <w:iCs/>
                <w:color w:val="000000"/>
              </w:rPr>
              <w:t>К10-79-10В-Н90-0,1 мкФ</w:t>
            </w:r>
            <w:r>
              <w:rPr>
                <w:iCs/>
                <w:color w:val="000000"/>
              </w:rPr>
              <w:t xml:space="preserve"> </w:t>
            </w:r>
            <w:r w:rsidRPr="00CA5FFF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B7AB13A" w14:textId="0AE0E3C2" w:rsidR="00216FB9" w:rsidRPr="00466395" w:rsidRDefault="00CA5FFF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CEDA328" w14:textId="6DDCD573" w:rsidR="00216FB9" w:rsidRDefault="00B75A8E" w:rsidP="005E6C3D">
            <w:pPr>
              <w:pStyle w:val="-5"/>
            </w:pPr>
            <w:r>
              <w:t>Керамика, 0603</w:t>
            </w:r>
          </w:p>
        </w:tc>
      </w:tr>
      <w:tr w:rsidR="00216FB9" w14:paraId="03000BA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AB8B001" w14:textId="5490BFDC" w:rsidR="00216FB9" w:rsidRPr="00466395" w:rsidRDefault="007B64CD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A44C677" w14:textId="7C702D9E" w:rsidR="00216FB9" w:rsidRPr="00466395" w:rsidRDefault="007B64CD" w:rsidP="007E30F7">
            <w:pPr>
              <w:pStyle w:val="-5"/>
              <w:rPr>
                <w:iCs/>
                <w:color w:val="000000"/>
              </w:rPr>
            </w:pPr>
            <w:r w:rsidRPr="007B64CD">
              <w:rPr>
                <w:iCs/>
                <w:color w:val="000000"/>
              </w:rPr>
              <w:t>К10-79-25В-Н90-0,47</w:t>
            </w:r>
            <w:r w:rsidR="00F17988">
              <w:rPr>
                <w:iCs/>
                <w:color w:val="000000"/>
              </w:rPr>
              <w:t xml:space="preserve"> </w:t>
            </w:r>
            <w:r w:rsidRPr="007B64CD">
              <w:rPr>
                <w:iCs/>
                <w:color w:val="000000"/>
              </w:rPr>
              <w:t>мкФ</w:t>
            </w:r>
            <w:r>
              <w:rPr>
                <w:iCs/>
                <w:color w:val="000000"/>
              </w:rPr>
              <w:t xml:space="preserve"> </w:t>
            </w:r>
            <w:r w:rsidRPr="007B64CD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B7EB498" w14:textId="12CCECB5" w:rsidR="00216FB9" w:rsidRPr="00466395" w:rsidRDefault="007B64CD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6E32499" w14:textId="697B15E2" w:rsidR="00216FB9" w:rsidRDefault="00B75A8E" w:rsidP="005E6C3D">
            <w:pPr>
              <w:pStyle w:val="-5"/>
            </w:pPr>
            <w:r>
              <w:t>Керамика, 1206</w:t>
            </w:r>
          </w:p>
        </w:tc>
      </w:tr>
      <w:tr w:rsidR="00216FB9" w14:paraId="7959E140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F178B9C" w14:textId="12A74267" w:rsidR="00216FB9" w:rsidRPr="00466395" w:rsidRDefault="009D5CB0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С8–С11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553EA5D" w14:textId="23A53EA3" w:rsidR="00216FB9" w:rsidRPr="00466395" w:rsidRDefault="009D5CB0" w:rsidP="007E30F7">
            <w:pPr>
              <w:pStyle w:val="-5"/>
              <w:rPr>
                <w:iCs/>
                <w:color w:val="000000"/>
              </w:rPr>
            </w:pPr>
            <w:r w:rsidRPr="009D5CB0">
              <w:rPr>
                <w:iCs/>
                <w:color w:val="000000"/>
              </w:rPr>
              <w:t>К10-79-10В-Н90-0,1 мкФ</w:t>
            </w:r>
            <w:r>
              <w:rPr>
                <w:iCs/>
                <w:color w:val="000000"/>
              </w:rPr>
              <w:t xml:space="preserve"> </w:t>
            </w:r>
            <w:r w:rsidRPr="009D5CB0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F52D404" w14:textId="7500BCBD" w:rsidR="00216FB9" w:rsidRPr="00466395" w:rsidRDefault="0088473F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79C7C4F" w14:textId="6CAF41C5" w:rsidR="00216FB9" w:rsidRDefault="0088473F" w:rsidP="005E6C3D">
            <w:pPr>
              <w:pStyle w:val="-5"/>
            </w:pPr>
            <w:r>
              <w:t>Керамика, 0603</w:t>
            </w:r>
          </w:p>
        </w:tc>
      </w:tr>
      <w:tr w:rsidR="00216FB9" w14:paraId="1BA86C5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F6CE8FE" w14:textId="347F71EC" w:rsidR="00216FB9" w:rsidRPr="00466395" w:rsidRDefault="004A00A3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С12</w:t>
            </w:r>
            <w:r w:rsidR="00C3169F">
              <w:rPr>
                <w:iCs/>
                <w:color w:val="000000"/>
              </w:rPr>
              <w:t>, С13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0333D46" w14:textId="33C0CB74" w:rsidR="00216FB9" w:rsidRPr="00466395" w:rsidRDefault="00C3169F" w:rsidP="007E30F7">
            <w:pPr>
              <w:pStyle w:val="-5"/>
              <w:rPr>
                <w:iCs/>
                <w:color w:val="000000"/>
              </w:rPr>
            </w:pPr>
            <w:r w:rsidRPr="00C3169F">
              <w:rPr>
                <w:iCs/>
                <w:color w:val="000000"/>
              </w:rPr>
              <w:t>К53-68 «C»-10В-100 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8C2A0EF" w14:textId="128E9AF8" w:rsidR="00216FB9" w:rsidRPr="00466395" w:rsidRDefault="00A836CE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DA4F06D" w14:textId="24A2BF38" w:rsidR="00216FB9" w:rsidRDefault="00A836CE" w:rsidP="005E6C3D">
            <w:pPr>
              <w:pStyle w:val="-5"/>
            </w:pPr>
            <w:r>
              <w:t>Тантал</w:t>
            </w:r>
          </w:p>
        </w:tc>
      </w:tr>
      <w:tr w:rsidR="00216FB9" w14:paraId="5D7CD022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127839A" w14:textId="2A64D570" w:rsidR="00216FB9" w:rsidRPr="00466395" w:rsidRDefault="00C3169F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С14–С17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3F074C0" w14:textId="1F7B2A26" w:rsidR="00216FB9" w:rsidRPr="00466395" w:rsidRDefault="00C3169F" w:rsidP="007E30F7">
            <w:pPr>
              <w:pStyle w:val="-5"/>
              <w:rPr>
                <w:iCs/>
                <w:color w:val="000000"/>
              </w:rPr>
            </w:pPr>
            <w:r w:rsidRPr="00C3169F">
              <w:rPr>
                <w:iCs/>
                <w:color w:val="000000"/>
              </w:rPr>
              <w:t>К10-79-10В-Н90-0,1 мкФ</w:t>
            </w:r>
            <w:r w:rsidR="00F17988">
              <w:rPr>
                <w:iCs/>
                <w:color w:val="000000"/>
              </w:rPr>
              <w:t xml:space="preserve"> </w:t>
            </w:r>
            <w:r w:rsidRPr="00C3169F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ABBC05E" w14:textId="03DBC47C" w:rsidR="00216FB9" w:rsidRPr="00466395" w:rsidRDefault="00A836CE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FCFAF16" w14:textId="1CE218B1" w:rsidR="00216FB9" w:rsidRDefault="00A836CE" w:rsidP="005E6C3D">
            <w:pPr>
              <w:pStyle w:val="-5"/>
            </w:pPr>
            <w:r>
              <w:t>Керамика, 0603</w:t>
            </w:r>
          </w:p>
        </w:tc>
      </w:tr>
      <w:tr w:rsidR="00216FB9" w14:paraId="206C2000" w14:textId="77777777" w:rsidTr="00B1501E">
        <w:trPr>
          <w:trHeight w:val="454"/>
        </w:trPr>
        <w:tc>
          <w:tcPr>
            <w:tcW w:w="1417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8D274D6" w14:textId="36960196" w:rsidR="00216FB9" w:rsidRPr="00466395" w:rsidRDefault="00C3169F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С18</w:t>
            </w:r>
          </w:p>
        </w:tc>
        <w:tc>
          <w:tcPr>
            <w:tcW w:w="6236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CD91AE4" w14:textId="7FF2C4F7" w:rsidR="00216FB9" w:rsidRPr="00466395" w:rsidRDefault="00C3169F" w:rsidP="007E30F7">
            <w:pPr>
              <w:pStyle w:val="-5"/>
              <w:rPr>
                <w:iCs/>
                <w:color w:val="000000"/>
              </w:rPr>
            </w:pPr>
            <w:r w:rsidRPr="00C3169F">
              <w:rPr>
                <w:iCs/>
                <w:color w:val="000000"/>
              </w:rPr>
              <w:t>К10-79-10В-Н90-2.2</w:t>
            </w:r>
            <w:r w:rsidR="00F17988">
              <w:rPr>
                <w:iCs/>
                <w:color w:val="000000"/>
              </w:rPr>
              <w:t xml:space="preserve"> </w:t>
            </w:r>
            <w:r w:rsidRPr="00C3169F">
              <w:rPr>
                <w:iCs/>
                <w:color w:val="000000"/>
              </w:rPr>
              <w:t>мкФ</w:t>
            </w:r>
            <w:r w:rsidR="00F17988">
              <w:rPr>
                <w:iCs/>
                <w:color w:val="000000"/>
              </w:rPr>
              <w:t xml:space="preserve"> </w:t>
            </w:r>
            <w:r w:rsidRPr="00C3169F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FE9A546" w14:textId="16D3D08C" w:rsidR="00216FB9" w:rsidRPr="00466395" w:rsidRDefault="0049536F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1763F6E" w14:textId="2867A904" w:rsidR="00216FB9" w:rsidRDefault="00A836CE" w:rsidP="005E6C3D">
            <w:pPr>
              <w:pStyle w:val="-5"/>
            </w:pPr>
            <w:r>
              <w:t>Керамика, 1812</w:t>
            </w:r>
          </w:p>
        </w:tc>
      </w:tr>
      <w:tr w:rsidR="00216FB9" w14:paraId="559D2AA1" w14:textId="77777777" w:rsidTr="00B1501E">
        <w:trPr>
          <w:trHeight w:val="454"/>
        </w:trPr>
        <w:tc>
          <w:tcPr>
            <w:tcW w:w="1417" w:type="dxa"/>
            <w:tcBorders>
              <w:top w:val="single" w:sz="4" w:space="0" w:color="000000" w:themeColor="text1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3F04869" w14:textId="5D3694CB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416BB6F" w14:textId="70433434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721829E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single" w:sz="4" w:space="0" w:color="000000" w:themeColor="text1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4B9CB373" w14:textId="77777777" w:rsidR="00216FB9" w:rsidRDefault="00216FB9" w:rsidP="005E6C3D">
            <w:pPr>
              <w:pStyle w:val="-5"/>
            </w:pPr>
          </w:p>
        </w:tc>
      </w:tr>
      <w:tr w:rsidR="00216FB9" w14:paraId="55AB7ABA" w14:textId="77777777" w:rsidTr="00B1501E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4EA5AC8" w14:textId="4D658F18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DA9908F" w14:textId="11F70AC9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D1B98FD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36C8EFFC" w14:textId="77777777" w:rsidR="00216FB9" w:rsidRDefault="00216FB9" w:rsidP="005E6C3D">
            <w:pPr>
              <w:pStyle w:val="-5"/>
            </w:pPr>
          </w:p>
        </w:tc>
      </w:tr>
      <w:tr w:rsidR="00216FB9" w14:paraId="522FEDDC" w14:textId="77777777" w:rsidTr="00B1501E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105C5D3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582E719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9E893CE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2A7B2B11" w14:textId="77777777" w:rsidR="00216FB9" w:rsidRDefault="00216FB9" w:rsidP="005E6C3D">
            <w:pPr>
              <w:pStyle w:val="-5"/>
            </w:pPr>
          </w:p>
        </w:tc>
      </w:tr>
      <w:tr w:rsidR="00216FB9" w14:paraId="686C38AC" w14:textId="77777777" w:rsidTr="00C3169F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C8C79E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19ED5E8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581197E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74BBEC7C" w14:textId="77777777" w:rsidR="00216FB9" w:rsidRDefault="00216FB9" w:rsidP="005E6C3D">
            <w:pPr>
              <w:pStyle w:val="-5"/>
            </w:pPr>
          </w:p>
        </w:tc>
      </w:tr>
      <w:tr w:rsidR="00216FB9" w14:paraId="4FBEEACA" w14:textId="77777777" w:rsidTr="00C3169F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694B4F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C7B07BE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6E4C909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12011CEA" w14:textId="77777777" w:rsidR="00216FB9" w:rsidRDefault="00216FB9" w:rsidP="005E6C3D">
            <w:pPr>
              <w:pStyle w:val="-5"/>
            </w:pPr>
          </w:p>
        </w:tc>
      </w:tr>
      <w:tr w:rsidR="00216FB9" w14:paraId="2636AD18" w14:textId="77777777" w:rsidTr="00C3169F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BA7CAE9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20389E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228D56D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139069C7" w14:textId="77777777" w:rsidR="00216FB9" w:rsidRDefault="00216FB9" w:rsidP="005E6C3D">
            <w:pPr>
              <w:pStyle w:val="-5"/>
            </w:pPr>
          </w:p>
        </w:tc>
      </w:tr>
      <w:tr w:rsidR="00216FB9" w14:paraId="6B0C5179" w14:textId="77777777" w:rsidTr="00C3169F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EA8D37C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DC60A45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184EB2E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433F3620" w14:textId="77777777" w:rsidR="00216FB9" w:rsidRDefault="00216FB9" w:rsidP="005E6C3D">
            <w:pPr>
              <w:pStyle w:val="-5"/>
            </w:pPr>
          </w:p>
        </w:tc>
      </w:tr>
      <w:tr w:rsidR="00216FB9" w14:paraId="246B6180" w14:textId="77777777" w:rsidTr="00C3169F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122FDE1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672831E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1D02C5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3E00167C" w14:textId="77777777" w:rsidR="00216FB9" w:rsidRDefault="00216FB9" w:rsidP="005E6C3D">
            <w:pPr>
              <w:pStyle w:val="-5"/>
            </w:pPr>
          </w:p>
        </w:tc>
      </w:tr>
      <w:tr w:rsidR="00216FB9" w14:paraId="5E517FA8" w14:textId="77777777" w:rsidTr="00C3169F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158BD61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4660316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8913C75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36C929B3" w14:textId="77777777" w:rsidR="00216FB9" w:rsidRDefault="00216FB9" w:rsidP="005E6C3D">
            <w:pPr>
              <w:pStyle w:val="-5"/>
            </w:pPr>
          </w:p>
        </w:tc>
      </w:tr>
      <w:tr w:rsidR="00216FB9" w14:paraId="301EC6DC" w14:textId="77777777" w:rsidTr="00C3169F">
        <w:trPr>
          <w:trHeight w:val="454"/>
        </w:trPr>
        <w:tc>
          <w:tcPr>
            <w:tcW w:w="1417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3C5E590B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0A8AE1CD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0D05310B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1B3735FC" w14:textId="77777777" w:rsidR="00216FB9" w:rsidRDefault="00216FB9" w:rsidP="005E6C3D">
            <w:pPr>
              <w:pStyle w:val="-5"/>
            </w:pPr>
          </w:p>
        </w:tc>
      </w:tr>
      <w:tr w:rsidR="00B1501E" w14:paraId="6290ED6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21C8580" w14:textId="58F6DA5D" w:rsidR="00B1501E" w:rsidRPr="00466395" w:rsidRDefault="00B1501E" w:rsidP="00B1501E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С19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B3A4BB3" w14:textId="530CB55E" w:rsidR="00B1501E" w:rsidRPr="00466395" w:rsidRDefault="00B1501E" w:rsidP="00B1501E">
            <w:pPr>
              <w:pStyle w:val="-5"/>
              <w:rPr>
                <w:iCs/>
                <w:color w:val="000000"/>
              </w:rPr>
            </w:pPr>
            <w:r w:rsidRPr="00C3169F">
              <w:rPr>
                <w:iCs/>
                <w:color w:val="000000"/>
              </w:rPr>
              <w:t>К10-79-10В-Н90-0,1 мкФ</w:t>
            </w:r>
            <w:r w:rsidR="00F17988">
              <w:rPr>
                <w:iCs/>
                <w:color w:val="000000"/>
              </w:rPr>
              <w:t xml:space="preserve"> </w:t>
            </w:r>
            <w:r w:rsidRPr="00C3169F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67707D1" w14:textId="56F43A37" w:rsidR="00B1501E" w:rsidRPr="00466395" w:rsidRDefault="0049536F" w:rsidP="00B1501E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F73A516" w14:textId="2BCBD6A5" w:rsidR="00B1501E" w:rsidRDefault="00A836CE" w:rsidP="00B1501E">
            <w:pPr>
              <w:pStyle w:val="-5"/>
            </w:pPr>
            <w:r>
              <w:t>Керамика, 0603</w:t>
            </w:r>
          </w:p>
        </w:tc>
      </w:tr>
      <w:tr w:rsidR="00B1501E" w14:paraId="069F3FC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F51FCEF" w14:textId="2F72B887" w:rsidR="00B1501E" w:rsidRPr="00466395" w:rsidRDefault="00B1501E" w:rsidP="00B1501E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С20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7613DA1" w14:textId="14B1CFDA" w:rsidR="00B1501E" w:rsidRPr="00466395" w:rsidRDefault="00B1501E" w:rsidP="00B1501E">
            <w:pPr>
              <w:pStyle w:val="-5"/>
              <w:rPr>
                <w:iCs/>
                <w:color w:val="000000"/>
              </w:rPr>
            </w:pPr>
            <w:r w:rsidRPr="00C3169F">
              <w:rPr>
                <w:iCs/>
                <w:color w:val="000000"/>
              </w:rPr>
              <w:t>К10-79-10В-Н90-2.2</w:t>
            </w:r>
            <w:r w:rsidR="00F17988">
              <w:rPr>
                <w:iCs/>
                <w:color w:val="000000"/>
              </w:rPr>
              <w:t xml:space="preserve"> </w:t>
            </w:r>
            <w:r w:rsidRPr="00C3169F">
              <w:rPr>
                <w:iCs/>
                <w:color w:val="000000"/>
              </w:rPr>
              <w:t>мкФ</w:t>
            </w:r>
            <w:r w:rsidR="00F17988">
              <w:rPr>
                <w:iCs/>
                <w:color w:val="000000"/>
              </w:rPr>
              <w:t xml:space="preserve"> </w:t>
            </w:r>
            <w:r w:rsidRPr="00C3169F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8863D68" w14:textId="726A2206" w:rsidR="00B1501E" w:rsidRPr="00466395" w:rsidRDefault="0049536F" w:rsidP="00B1501E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0EE722E" w14:textId="7365289A" w:rsidR="00B1501E" w:rsidRDefault="00A836CE" w:rsidP="00B1501E">
            <w:pPr>
              <w:pStyle w:val="-5"/>
            </w:pPr>
            <w:r>
              <w:t>Керамика, 1812</w:t>
            </w:r>
          </w:p>
        </w:tc>
      </w:tr>
      <w:tr w:rsidR="00985EFA" w14:paraId="5AB78EA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2EDF3AD" w14:textId="2F2F1748" w:rsidR="00985EFA" w:rsidRPr="00466395" w:rsidRDefault="006A5CA2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С21</w:t>
            </w:r>
            <w:r w:rsidR="00B91035">
              <w:rPr>
                <w:iCs/>
                <w:color w:val="000000"/>
              </w:rPr>
              <w:t>–С28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DAA1315" w14:textId="653936A4" w:rsidR="00985EFA" w:rsidRPr="00521358" w:rsidRDefault="00B4401B" w:rsidP="007E30F7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К10-79-10В-Н90-0,1 мк</w:t>
            </w:r>
            <w:r>
              <w:rPr>
                <w:iCs/>
                <w:color w:val="000000"/>
              </w:rPr>
              <w:t>Ф</w:t>
            </w:r>
            <w:r w:rsidR="00521358">
              <w:rPr>
                <w:iCs/>
                <w:color w:val="000000"/>
                <w:lang w:val="en-US"/>
              </w:rPr>
              <w:t xml:space="preserve"> </w:t>
            </w:r>
            <w:r w:rsidR="00521358" w:rsidRPr="00521358">
              <w:rPr>
                <w:iCs/>
                <w:color w:val="000000"/>
                <w:lang w:val="en-US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0AAE14C" w14:textId="427E2A4A" w:rsidR="00985EFA" w:rsidRPr="00706198" w:rsidRDefault="00706198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8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6920430" w14:textId="6298ED8A" w:rsidR="00985E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985EFA" w14:paraId="60995FC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DDA818F" w14:textId="762E81FC" w:rsidR="00985EFA" w:rsidRPr="00706198" w:rsidRDefault="00706198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C29, C30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2A905D7" w14:textId="304ACEDF" w:rsidR="00985EFA" w:rsidRPr="00466395" w:rsidRDefault="00706198" w:rsidP="007E30F7">
            <w:pPr>
              <w:pStyle w:val="-5"/>
              <w:rPr>
                <w:iCs/>
                <w:color w:val="000000"/>
              </w:rPr>
            </w:pPr>
            <w:r w:rsidRPr="00706198">
              <w:rPr>
                <w:iCs/>
                <w:color w:val="000000"/>
              </w:rPr>
              <w:t>К10-79-50В-Н30-1000</w:t>
            </w:r>
            <w:r>
              <w:rPr>
                <w:iCs/>
                <w:color w:val="000000"/>
                <w:lang w:val="en-US"/>
              </w:rPr>
              <w:t xml:space="preserve"> </w:t>
            </w:r>
            <w:r w:rsidRPr="00706198">
              <w:rPr>
                <w:iCs/>
                <w:color w:val="000000"/>
              </w:rPr>
              <w:t>пФ</w:t>
            </w:r>
            <w:r>
              <w:rPr>
                <w:iCs/>
                <w:color w:val="000000"/>
                <w:lang w:val="en-US"/>
              </w:rPr>
              <w:t xml:space="preserve"> </w:t>
            </w:r>
            <w:r w:rsidRPr="00706198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9520078" w14:textId="3A5AED04" w:rsidR="00985EFA" w:rsidRPr="00706198" w:rsidRDefault="00706198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9E8BCA2" w14:textId="1FDDC397" w:rsidR="00985E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7059D2A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DBA24E1" w14:textId="18400E90" w:rsidR="00411BFA" w:rsidRDefault="00A70C1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C31, C32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9258630" w14:textId="01609C8E" w:rsidR="00411BFA" w:rsidRPr="00706198" w:rsidRDefault="00A70C17" w:rsidP="007E30F7">
            <w:pPr>
              <w:pStyle w:val="-5"/>
              <w:rPr>
                <w:iCs/>
                <w:color w:val="000000"/>
              </w:rPr>
            </w:pPr>
            <w:r w:rsidRPr="00A70C17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F99869F" w14:textId="2DC619F3" w:rsidR="00411BFA" w:rsidRPr="00274E5E" w:rsidRDefault="00274E5E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FCE81E4" w14:textId="19A54662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10CC2DD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63F8F2D" w14:textId="49E19BDC" w:rsidR="00411BFA" w:rsidRDefault="00A70C1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</w:t>
            </w:r>
            <w:r w:rsidR="008F7832">
              <w:rPr>
                <w:iCs/>
                <w:color w:val="000000"/>
                <w:lang w:val="en-US"/>
              </w:rPr>
              <w:t>33–</w:t>
            </w:r>
            <w:r>
              <w:rPr>
                <w:iCs/>
                <w:color w:val="000000"/>
                <w:lang w:val="en-US"/>
              </w:rPr>
              <w:t>C40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F646592" w14:textId="3908CE8E" w:rsidR="00411BFA" w:rsidRPr="00706198" w:rsidRDefault="00A70C17" w:rsidP="007E30F7">
            <w:pPr>
              <w:pStyle w:val="-5"/>
              <w:rPr>
                <w:iCs/>
                <w:color w:val="000000"/>
              </w:rPr>
            </w:pPr>
            <w:r w:rsidRPr="00A70C17">
              <w:rPr>
                <w:iCs/>
                <w:color w:val="000000"/>
              </w:rPr>
              <w:t>К10-79-50В-Н30-1000пФ±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9998307" w14:textId="53B95292" w:rsidR="00411BFA" w:rsidRPr="00B01308" w:rsidRDefault="00B01308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8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144A074" w14:textId="7489DEDC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494CF89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7A27216" w14:textId="0082EC9F" w:rsidR="00411BFA" w:rsidRDefault="00A70C1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C41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DFF747B" w14:textId="5160E526" w:rsidR="00411BFA" w:rsidRPr="00706198" w:rsidRDefault="00A70C17" w:rsidP="007E30F7">
            <w:pPr>
              <w:pStyle w:val="-5"/>
              <w:rPr>
                <w:iCs/>
                <w:color w:val="000000"/>
              </w:rPr>
            </w:pPr>
            <w:r w:rsidRPr="00A70C17">
              <w:rPr>
                <w:iCs/>
                <w:color w:val="000000"/>
              </w:rPr>
              <w:t>К53-68 «B»-6.3В-10 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C247F41" w14:textId="0D43C0D8" w:rsidR="00411BFA" w:rsidRDefault="00A70C1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F32C219" w14:textId="07D9B0F1" w:rsidR="00411BFA" w:rsidRPr="00A70C17" w:rsidRDefault="00A70C17" w:rsidP="005E6C3D">
            <w:pPr>
              <w:pStyle w:val="-5"/>
              <w:rPr>
                <w:lang w:val="en-US"/>
              </w:rPr>
            </w:pPr>
            <w:r>
              <w:t>Тантал</w:t>
            </w:r>
          </w:p>
        </w:tc>
      </w:tr>
      <w:tr w:rsidR="00411BFA" w14:paraId="1EC3570B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7CE0D54" w14:textId="671E763B" w:rsidR="00411BFA" w:rsidRDefault="00A84C0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</w:t>
            </w:r>
            <w:r w:rsidR="00526EF1">
              <w:rPr>
                <w:iCs/>
                <w:color w:val="000000"/>
                <w:lang w:val="en-US"/>
              </w:rPr>
              <w:t>42–</w:t>
            </w:r>
            <w:r>
              <w:rPr>
                <w:iCs/>
                <w:color w:val="000000"/>
                <w:lang w:val="en-US"/>
              </w:rPr>
              <w:t>C53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6E22B15" w14:textId="3AE1CAE3" w:rsidR="00411BFA" w:rsidRPr="00706198" w:rsidRDefault="00A84C0F" w:rsidP="007E30F7">
            <w:pPr>
              <w:pStyle w:val="-5"/>
              <w:rPr>
                <w:iCs/>
                <w:color w:val="000000"/>
              </w:rPr>
            </w:pPr>
            <w:r w:rsidRPr="00A84C0F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D9B76C1" w14:textId="07A17CF0" w:rsidR="00411BFA" w:rsidRPr="00B01308" w:rsidRDefault="00B01308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027B7CF" w14:textId="6837A624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368D488B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B273401" w14:textId="33254A6E" w:rsidR="00411BFA" w:rsidRDefault="00526EF1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C54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A02ED0B" w14:textId="5C0B37CD" w:rsidR="00411BFA" w:rsidRPr="00706198" w:rsidRDefault="00526EF1" w:rsidP="007E30F7">
            <w:pPr>
              <w:pStyle w:val="-5"/>
              <w:rPr>
                <w:iCs/>
                <w:color w:val="000000"/>
              </w:rPr>
            </w:pPr>
            <w:r w:rsidRPr="00526EF1">
              <w:rPr>
                <w:iCs/>
                <w:color w:val="000000"/>
              </w:rPr>
              <w:t>К10-79-50В-Н30-1000пФ±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D4CA14E" w14:textId="5942CB1E" w:rsidR="00411BFA" w:rsidRPr="00B01308" w:rsidRDefault="00B01308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FD4ECCD" w14:textId="39ED959C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5B3CE15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74E1545" w14:textId="08273A8C" w:rsidR="00411BFA" w:rsidRDefault="00526EF1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C55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992E23E" w14:textId="0313175B" w:rsidR="00411BFA" w:rsidRPr="00706198" w:rsidRDefault="00526EF1" w:rsidP="007E30F7">
            <w:pPr>
              <w:pStyle w:val="-5"/>
              <w:rPr>
                <w:iCs/>
                <w:color w:val="000000"/>
              </w:rPr>
            </w:pPr>
            <w:r w:rsidRPr="00526EF1">
              <w:rPr>
                <w:iCs/>
                <w:color w:val="000000"/>
              </w:rPr>
              <w:t>К53-68 «D»-25В-68мкФ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2FE26C2" w14:textId="0E73AE8A" w:rsidR="00411BFA" w:rsidRDefault="00526EF1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B21D031" w14:textId="7C25B44A" w:rsidR="00411BFA" w:rsidRPr="00526EF1" w:rsidRDefault="00526EF1" w:rsidP="005E6C3D">
            <w:pPr>
              <w:pStyle w:val="-5"/>
            </w:pPr>
            <w:r>
              <w:t>Тантал</w:t>
            </w:r>
          </w:p>
        </w:tc>
      </w:tr>
      <w:tr w:rsidR="00411BFA" w14:paraId="53033AA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281E5FE" w14:textId="237658C5" w:rsidR="00411BFA" w:rsidRPr="00526EF1" w:rsidRDefault="00526EF1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С56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C61387C" w14:textId="6B8F050D" w:rsidR="00411BFA" w:rsidRPr="00706198" w:rsidRDefault="00526EF1" w:rsidP="007E30F7">
            <w:pPr>
              <w:pStyle w:val="-5"/>
              <w:rPr>
                <w:iCs/>
                <w:color w:val="000000"/>
              </w:rPr>
            </w:pPr>
            <w:r w:rsidRPr="00526EF1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8C0C683" w14:textId="68C1AF3E" w:rsidR="00411BFA" w:rsidRPr="00526EF1" w:rsidRDefault="00526EF1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68C64CA" w14:textId="6A91560A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112E649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4522A6A" w14:textId="265DBC8C" w:rsidR="00411BFA" w:rsidRPr="00526EF1" w:rsidRDefault="00526EF1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С57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F31E432" w14:textId="669CD2A2" w:rsidR="00411BFA" w:rsidRPr="00706198" w:rsidRDefault="00526EF1" w:rsidP="007E30F7">
            <w:pPr>
              <w:pStyle w:val="-5"/>
              <w:rPr>
                <w:iCs/>
                <w:color w:val="000000"/>
              </w:rPr>
            </w:pPr>
            <w:r w:rsidRPr="00526EF1">
              <w:rPr>
                <w:iCs/>
                <w:color w:val="000000"/>
              </w:rPr>
              <w:t>К53-68 «C»-10В-100 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80C3B24" w14:textId="2949867E" w:rsidR="00411BFA" w:rsidRPr="00526EF1" w:rsidRDefault="00526EF1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84599EA" w14:textId="53587448" w:rsidR="00411BFA" w:rsidRDefault="00526EF1" w:rsidP="005E6C3D">
            <w:pPr>
              <w:pStyle w:val="-5"/>
            </w:pPr>
            <w:r>
              <w:t>Тантал</w:t>
            </w:r>
          </w:p>
        </w:tc>
      </w:tr>
      <w:tr w:rsidR="00411BFA" w14:paraId="5191265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8628AF4" w14:textId="68D2ECC9" w:rsidR="00411BFA" w:rsidRPr="00526EF1" w:rsidRDefault="00526EF1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С58–С63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7799C36" w14:textId="1E113871" w:rsidR="00411BFA" w:rsidRPr="00706198" w:rsidRDefault="00201015" w:rsidP="007E30F7">
            <w:pPr>
              <w:pStyle w:val="-5"/>
              <w:rPr>
                <w:iCs/>
                <w:color w:val="000000"/>
              </w:rPr>
            </w:pPr>
            <w:r w:rsidRPr="00201015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F6AC146" w14:textId="62E591EB" w:rsidR="00411BFA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6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D856570" w14:textId="649EABB3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234AF33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E1FD467" w14:textId="7C50BF6B" w:rsidR="00411BFA" w:rsidRPr="00201015" w:rsidRDefault="00201015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С64–С66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624435E" w14:textId="66A7524D" w:rsidR="00411BFA" w:rsidRPr="00706198" w:rsidRDefault="00201015" w:rsidP="007E30F7">
            <w:pPr>
              <w:pStyle w:val="-5"/>
              <w:rPr>
                <w:iCs/>
                <w:color w:val="000000"/>
              </w:rPr>
            </w:pPr>
            <w:r w:rsidRPr="00201015">
              <w:rPr>
                <w:iCs/>
                <w:color w:val="000000"/>
              </w:rPr>
              <w:t>К10-79-100В-МПО-22пФ±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8393FB7" w14:textId="2D088A1C" w:rsidR="00411BFA" w:rsidRPr="00C814FC" w:rsidRDefault="00C814FC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74E5620" w14:textId="6403CE9D" w:rsidR="00411BFA" w:rsidRDefault="00C814FC" w:rsidP="005E6C3D">
            <w:pPr>
              <w:pStyle w:val="-5"/>
            </w:pPr>
            <w:r>
              <w:t>Керамика, 0603</w:t>
            </w:r>
          </w:p>
        </w:tc>
      </w:tr>
      <w:tr w:rsidR="00411BFA" w14:paraId="296E895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E80D087" w14:textId="4E1E368D" w:rsidR="00411BFA" w:rsidRPr="008D3680" w:rsidRDefault="008D3680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С67, С68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ECC8F4D" w14:textId="0BF13652" w:rsidR="00411BFA" w:rsidRPr="00706198" w:rsidRDefault="006574C9" w:rsidP="007E30F7">
            <w:pPr>
              <w:pStyle w:val="-5"/>
              <w:rPr>
                <w:iCs/>
                <w:color w:val="000000"/>
              </w:rPr>
            </w:pPr>
            <w:r w:rsidRPr="006574C9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8A26905" w14:textId="1C1BDBF6" w:rsidR="00411BFA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9A3BBF5" w14:textId="362DEBB6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474D718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6162118" w14:textId="6A9DD2FB" w:rsidR="00411BFA" w:rsidRPr="006574C9" w:rsidRDefault="006574C9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С69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A0057F5" w14:textId="247A9262" w:rsidR="00411BFA" w:rsidRPr="00706198" w:rsidRDefault="006574C9" w:rsidP="007E30F7">
            <w:pPr>
              <w:pStyle w:val="-5"/>
              <w:rPr>
                <w:iCs/>
                <w:color w:val="000000"/>
              </w:rPr>
            </w:pPr>
            <w:r w:rsidRPr="006574C9">
              <w:rPr>
                <w:iCs/>
                <w:color w:val="000000"/>
              </w:rPr>
              <w:t>К10-79-50В-Н30-1000пФ±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A3B1B5D" w14:textId="35575551" w:rsidR="00411BFA" w:rsidRPr="006574C9" w:rsidRDefault="006574C9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8956B97" w14:textId="586E9764" w:rsidR="00411BFA" w:rsidRDefault="006574C9" w:rsidP="005E6C3D">
            <w:pPr>
              <w:pStyle w:val="-5"/>
            </w:pPr>
            <w:r>
              <w:t>Керамика, 0603</w:t>
            </w:r>
          </w:p>
        </w:tc>
      </w:tr>
      <w:tr w:rsidR="00411BFA" w14:paraId="01BD1CA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7919F41" w14:textId="1EC497CE" w:rsidR="00411BFA" w:rsidRPr="006574C9" w:rsidRDefault="006574C9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С70–С72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8976518" w14:textId="2A80C61B" w:rsidR="00411BFA" w:rsidRPr="00706198" w:rsidRDefault="006574C9" w:rsidP="007E30F7">
            <w:pPr>
              <w:pStyle w:val="-5"/>
              <w:rPr>
                <w:iCs/>
                <w:color w:val="000000"/>
              </w:rPr>
            </w:pPr>
            <w:r w:rsidRPr="006574C9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30E1373" w14:textId="73D21BF2" w:rsidR="00411BFA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E0CF26C" w14:textId="1AB87E5C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3AE5D3D2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71AA9D8" w14:textId="71E61979" w:rsidR="00411BFA" w:rsidRPr="006574C9" w:rsidRDefault="006574C9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С73, С74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4F27EE4" w14:textId="40B7F773" w:rsidR="00411BFA" w:rsidRPr="00706198" w:rsidRDefault="006574C9" w:rsidP="007E30F7">
            <w:pPr>
              <w:pStyle w:val="-5"/>
              <w:rPr>
                <w:iCs/>
                <w:color w:val="000000"/>
              </w:rPr>
            </w:pPr>
            <w:r w:rsidRPr="006574C9">
              <w:rPr>
                <w:iCs/>
                <w:color w:val="000000"/>
              </w:rPr>
              <w:t>К53-68 «B»-10В-10 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5FAA5E2" w14:textId="5E86F9DD" w:rsidR="00411BFA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BBA734A" w14:textId="55C5E167" w:rsidR="00411BFA" w:rsidRDefault="00F33CDB" w:rsidP="005E6C3D">
            <w:pPr>
              <w:pStyle w:val="-5"/>
            </w:pPr>
            <w:r>
              <w:t>Тантал</w:t>
            </w:r>
          </w:p>
        </w:tc>
      </w:tr>
      <w:tr w:rsidR="006574C9" w14:paraId="2771CF00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113C94A" w14:textId="02FEDA5C" w:rsidR="006574C9" w:rsidRDefault="006574C9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С75–С85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F1E0396" w14:textId="360F41B3" w:rsidR="006574C9" w:rsidRPr="006574C9" w:rsidRDefault="006574C9" w:rsidP="007E30F7">
            <w:pPr>
              <w:pStyle w:val="-5"/>
              <w:rPr>
                <w:iCs/>
                <w:color w:val="000000"/>
              </w:rPr>
            </w:pPr>
            <w:r w:rsidRPr="006574C9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D7C5F6B" w14:textId="7B2C834D" w:rsidR="006574C9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765621E" w14:textId="32D44FB6" w:rsidR="006574C9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6574C9" w14:paraId="5937F40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307CF9B" w14:textId="0A06D16B" w:rsidR="006574C9" w:rsidRDefault="00C548D5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С86–</w:t>
            </w:r>
            <w:r w:rsidRPr="00EC4B5F">
              <w:rPr>
                <w:iCs/>
                <w:color w:val="000000"/>
                <w:highlight w:val="yellow"/>
              </w:rPr>
              <w:t>С89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DB44306" w14:textId="0A9C5B5F" w:rsidR="006574C9" w:rsidRPr="006574C9" w:rsidRDefault="00C548D5" w:rsidP="007E30F7">
            <w:pPr>
              <w:pStyle w:val="-5"/>
              <w:rPr>
                <w:iCs/>
                <w:color w:val="000000"/>
              </w:rPr>
            </w:pPr>
            <w:r w:rsidRPr="00C548D5">
              <w:rPr>
                <w:iCs/>
                <w:color w:val="000000"/>
              </w:rPr>
              <w:t>К10-79-10В-Н30-0,01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77C3598" w14:textId="75B61003" w:rsidR="006574C9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320B7CC" w14:textId="1602CD1D" w:rsidR="006574C9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6574C9" w14:paraId="307C288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DC8F499" w14:textId="71EAF136" w:rsidR="006574C9" w:rsidRDefault="00C548D5" w:rsidP="005E6C3D">
            <w:pPr>
              <w:pStyle w:val="-5"/>
              <w:rPr>
                <w:iCs/>
                <w:color w:val="000000"/>
              </w:rPr>
            </w:pPr>
            <w:r w:rsidRPr="00EC4B5F">
              <w:rPr>
                <w:iCs/>
                <w:color w:val="000000"/>
                <w:highlight w:val="yellow"/>
              </w:rPr>
              <w:t>С</w:t>
            </w:r>
            <w:r w:rsidR="006365FB" w:rsidRPr="00EC4B5F">
              <w:rPr>
                <w:iCs/>
                <w:color w:val="000000"/>
                <w:highlight w:val="yellow"/>
              </w:rPr>
              <w:t>91</w:t>
            </w:r>
            <w:r w:rsidR="006365FB">
              <w:rPr>
                <w:iCs/>
                <w:color w:val="000000"/>
              </w:rPr>
              <w:t>, С92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15C6102" w14:textId="4D208696" w:rsidR="006574C9" w:rsidRPr="006574C9" w:rsidRDefault="006365FB" w:rsidP="007E30F7">
            <w:pPr>
              <w:pStyle w:val="-5"/>
              <w:rPr>
                <w:iCs/>
                <w:color w:val="000000"/>
              </w:rPr>
            </w:pPr>
            <w:r w:rsidRPr="006365FB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00251E3" w14:textId="64914AC8" w:rsidR="006574C9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40C21DF" w14:textId="04839CC4" w:rsidR="006574C9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6574C9" w14:paraId="22FB509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5EE6D45" w14:textId="46C967DD" w:rsidR="006574C9" w:rsidRDefault="006365FB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С93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6E295FB" w14:textId="68C7C5F1" w:rsidR="006574C9" w:rsidRPr="006574C9" w:rsidRDefault="006365FB" w:rsidP="007E30F7">
            <w:pPr>
              <w:pStyle w:val="-5"/>
              <w:rPr>
                <w:iCs/>
                <w:color w:val="000000"/>
              </w:rPr>
            </w:pPr>
            <w:r w:rsidRPr="006365FB">
              <w:rPr>
                <w:iCs/>
                <w:color w:val="000000"/>
              </w:rPr>
              <w:t>К53-68 «B»-10В-10 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DA09493" w14:textId="34EED910" w:rsidR="006574C9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470B5CC" w14:textId="32B29A83" w:rsidR="006574C9" w:rsidRDefault="00F33CDB" w:rsidP="005E6C3D">
            <w:pPr>
              <w:pStyle w:val="-5"/>
            </w:pPr>
            <w:r>
              <w:t>Тантал</w:t>
            </w:r>
          </w:p>
        </w:tc>
      </w:tr>
      <w:tr w:rsidR="006574C9" w14:paraId="6D7DF79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9D644CF" w14:textId="7EF3BDD0" w:rsidR="006574C9" w:rsidRDefault="006365FB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С94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C1A687B" w14:textId="453203C3" w:rsidR="006574C9" w:rsidRPr="006574C9" w:rsidRDefault="006365FB" w:rsidP="007E30F7">
            <w:pPr>
              <w:pStyle w:val="-5"/>
              <w:rPr>
                <w:iCs/>
                <w:color w:val="000000"/>
              </w:rPr>
            </w:pPr>
            <w:r w:rsidRPr="006365FB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C2701C3" w14:textId="4A09FEB2" w:rsidR="006574C9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F7B6FD3" w14:textId="4821CCC4" w:rsidR="006574C9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6574C9" w14:paraId="146545C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07A20D4" w14:textId="77777777" w:rsidR="006574C9" w:rsidRDefault="006574C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84A19C3" w14:textId="77777777" w:rsidR="006574C9" w:rsidRPr="006574C9" w:rsidRDefault="006574C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DCB493F" w14:textId="77777777" w:rsidR="006574C9" w:rsidRDefault="006574C9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AC5E168" w14:textId="77777777" w:rsidR="006574C9" w:rsidRDefault="006574C9" w:rsidP="005E6C3D">
            <w:pPr>
              <w:pStyle w:val="-5"/>
            </w:pPr>
          </w:p>
        </w:tc>
      </w:tr>
      <w:tr w:rsidR="006574C9" w14:paraId="2B3E1C0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BB5B023" w14:textId="77777777" w:rsidR="006574C9" w:rsidRDefault="006574C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4330AA8" w14:textId="692A51A8" w:rsidR="006574C9" w:rsidRPr="008A55E9" w:rsidRDefault="008A55E9" w:rsidP="008A55E9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8A55E9">
              <w:rPr>
                <w:iCs/>
                <w:color w:val="000000"/>
                <w:u w:val="single"/>
              </w:rPr>
              <w:t>Схемы интегральные, микросборки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52C7DA4" w14:textId="77777777" w:rsidR="006574C9" w:rsidRDefault="006574C9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6DCAF4F" w14:textId="77777777" w:rsidR="006574C9" w:rsidRDefault="006574C9" w:rsidP="005E6C3D">
            <w:pPr>
              <w:pStyle w:val="-5"/>
            </w:pPr>
          </w:p>
        </w:tc>
      </w:tr>
      <w:tr w:rsidR="008A55E9" w14:paraId="48EE0A1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A42C1A6" w14:textId="0242200B" w:rsidR="008A55E9" w:rsidRPr="00D605D4" w:rsidRDefault="00D605D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E0BD258" w14:textId="6E898AE4" w:rsidR="008A55E9" w:rsidRPr="006574C9" w:rsidRDefault="00D605D4" w:rsidP="007E30F7">
            <w:pPr>
              <w:pStyle w:val="-5"/>
              <w:rPr>
                <w:iCs/>
                <w:color w:val="000000"/>
              </w:rPr>
            </w:pPr>
            <w:r w:rsidRPr="00D605D4">
              <w:rPr>
                <w:iCs/>
                <w:color w:val="000000"/>
              </w:rPr>
              <w:t>Модуль MДМ5-1A05СН</w:t>
            </w:r>
            <w:r>
              <w:rPr>
                <w:iCs/>
                <w:color w:val="000000"/>
              </w:rPr>
              <w:br/>
            </w:r>
            <w:r w:rsidRPr="00D605D4">
              <w:rPr>
                <w:iCs/>
                <w:color w:val="000000"/>
              </w:rPr>
              <w:t>АНЖЕ.436630.001ТУ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6918064" w14:textId="2DA2476A" w:rsidR="008A55E9" w:rsidRPr="00D605D4" w:rsidRDefault="00D605D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6F75113" w14:textId="4F78EA5B" w:rsidR="008A55E9" w:rsidRPr="00D605D4" w:rsidRDefault="00D605D4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SIP-8</w:t>
            </w:r>
          </w:p>
        </w:tc>
      </w:tr>
      <w:tr w:rsidR="008A55E9" w14:paraId="2BC4CF0F" w14:textId="77777777" w:rsidTr="00571036">
        <w:trPr>
          <w:trHeight w:val="126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6D157F1" w14:textId="22B4518E" w:rsidR="008A55E9" w:rsidRPr="00D605D4" w:rsidRDefault="00D605D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827952A" w14:textId="4702C730" w:rsidR="008A55E9" w:rsidRPr="006574C9" w:rsidRDefault="00D605D4" w:rsidP="007E30F7">
            <w:pPr>
              <w:pStyle w:val="-5"/>
              <w:rPr>
                <w:iCs/>
                <w:color w:val="000000"/>
              </w:rPr>
            </w:pPr>
            <w:r w:rsidRPr="00D605D4">
              <w:rPr>
                <w:iCs/>
                <w:color w:val="000000"/>
              </w:rPr>
              <w:t>Модуль MДМ5-1A3.3СН</w:t>
            </w:r>
            <w:r>
              <w:rPr>
                <w:iCs/>
                <w:color w:val="000000"/>
              </w:rPr>
              <w:br/>
            </w:r>
            <w:r w:rsidRPr="00D605D4">
              <w:rPr>
                <w:iCs/>
                <w:color w:val="000000"/>
              </w:rPr>
              <w:t>АНЖЕ.436630.001ТУ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1923337" w14:textId="50A0536E" w:rsidR="008A55E9" w:rsidRPr="00D605D4" w:rsidRDefault="00D605D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0C39F58" w14:textId="66EFFDC6" w:rsidR="008A55E9" w:rsidRPr="00D605D4" w:rsidRDefault="00D605D4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SIP-8</w:t>
            </w:r>
          </w:p>
        </w:tc>
      </w:tr>
      <w:tr w:rsidR="008A55E9" w14:paraId="19B8340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8A36BD6" w14:textId="77777777" w:rsidR="008A55E9" w:rsidRDefault="008A55E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06CBD19" w14:textId="77777777" w:rsidR="008A55E9" w:rsidRPr="006574C9" w:rsidRDefault="008A55E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69F1F15" w14:textId="77777777" w:rsidR="008A55E9" w:rsidRPr="00D605D4" w:rsidRDefault="008A55E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178288C" w14:textId="77777777" w:rsidR="008A55E9" w:rsidRDefault="008A55E9" w:rsidP="005E6C3D">
            <w:pPr>
              <w:pStyle w:val="-5"/>
            </w:pPr>
          </w:p>
        </w:tc>
      </w:tr>
      <w:tr w:rsidR="008A55E9" w14:paraId="737AE40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4DF5085" w14:textId="4C9FB02D" w:rsidR="008A55E9" w:rsidRPr="003E5626" w:rsidRDefault="003E5626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620F1EF" w14:textId="2BE53C4C" w:rsidR="008A55E9" w:rsidRPr="003E5626" w:rsidRDefault="003E5626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3E5626">
              <w:rPr>
                <w:iCs/>
                <w:color w:val="000000"/>
              </w:rPr>
              <w:t>STM32F407ZG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8EE1BCB" w14:textId="1446FFC9" w:rsidR="008A55E9" w:rsidRPr="00D605D4" w:rsidRDefault="003E5626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1ACF68A" w14:textId="1BF3DAFD" w:rsidR="008A55E9" w:rsidRPr="003E5626" w:rsidRDefault="003E5626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LQFP144</w:t>
            </w:r>
          </w:p>
        </w:tc>
      </w:tr>
      <w:tr w:rsidR="008A55E9" w14:paraId="4A3A101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4E6ACC6" w14:textId="242B8CFD" w:rsidR="008A55E9" w:rsidRPr="003E5626" w:rsidRDefault="003E5626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07EFD34" w14:textId="0C44DFBB" w:rsidR="008A55E9" w:rsidRPr="003E5626" w:rsidRDefault="003E5626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3E5626">
              <w:rPr>
                <w:iCs/>
                <w:color w:val="000000"/>
              </w:rPr>
              <w:t>USBLC6-2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2C45C20" w14:textId="4947B956" w:rsidR="008A55E9" w:rsidRPr="00D605D4" w:rsidRDefault="003E5626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20F2637" w14:textId="5A90E14A" w:rsidR="008A55E9" w:rsidRPr="003E5626" w:rsidRDefault="003E5626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SOT23-6</w:t>
            </w:r>
          </w:p>
        </w:tc>
      </w:tr>
      <w:tr w:rsidR="008A55E9" w14:paraId="6845EE5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8642F06" w14:textId="78437DE5" w:rsidR="008A55E9" w:rsidRPr="003E5626" w:rsidRDefault="003E5626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D5, D6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66CB3DA" w14:textId="0B8DA83B" w:rsidR="008A55E9" w:rsidRPr="003E5626" w:rsidRDefault="003E5626" w:rsidP="007E30F7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>
              <w:rPr>
                <w:iCs/>
                <w:color w:val="000000"/>
                <w:lang w:val="en-US"/>
              </w:rPr>
              <w:t>74LVC4245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33C6E4A" w14:textId="547B9262" w:rsidR="008A55E9" w:rsidRPr="003E5626" w:rsidRDefault="003E5626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05FDA49" w14:textId="4C8D1A56" w:rsidR="008A55E9" w:rsidRPr="003E5626" w:rsidRDefault="003E5626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SOIC24</w:t>
            </w:r>
          </w:p>
        </w:tc>
      </w:tr>
      <w:tr w:rsidR="008A55E9" w14:paraId="10D320E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B4F46AC" w14:textId="16DDC56D" w:rsidR="008A55E9" w:rsidRPr="002916CF" w:rsidRDefault="002916C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B57106C" w14:textId="48CAE3C4" w:rsidR="008A55E9" w:rsidRPr="006574C9" w:rsidRDefault="002236AC" w:rsidP="002236AC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Оптрон 249ЛП8</w:t>
            </w:r>
            <w:r>
              <w:rPr>
                <w:iCs/>
                <w:color w:val="000000"/>
              </w:rPr>
              <w:br/>
              <w:t>АЕЯР.431270.004</w:t>
            </w:r>
            <w:r w:rsidRPr="002236AC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61DD435" w14:textId="794E65D9" w:rsidR="008A55E9" w:rsidRPr="008F7832" w:rsidRDefault="008F7832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162A7FC" w14:textId="77777777" w:rsidR="008A55E9" w:rsidRDefault="008A55E9" w:rsidP="005E6C3D">
            <w:pPr>
              <w:pStyle w:val="-5"/>
            </w:pPr>
          </w:p>
        </w:tc>
      </w:tr>
      <w:tr w:rsidR="008A55E9" w14:paraId="40B0C97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5E7D0D5" w14:textId="4B84D86A" w:rsidR="008A55E9" w:rsidRPr="008F7832" w:rsidRDefault="008F7832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D8–D11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9436269" w14:textId="55049BB5" w:rsidR="008A55E9" w:rsidRPr="008F7832" w:rsidRDefault="008F7832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3E5626">
              <w:rPr>
                <w:iCs/>
                <w:color w:val="000000"/>
              </w:rPr>
              <w:t>USBLC6-2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9230040" w14:textId="2CD659C1" w:rsidR="008A55E9" w:rsidRPr="00D605D4" w:rsidRDefault="008F7832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ECD9A99" w14:textId="079F2502" w:rsidR="008A55E9" w:rsidRDefault="008F7832" w:rsidP="005E6C3D">
            <w:pPr>
              <w:pStyle w:val="-5"/>
            </w:pPr>
            <w:r>
              <w:rPr>
                <w:lang w:val="en-US"/>
              </w:rPr>
              <w:t>SOT23-6</w:t>
            </w:r>
          </w:p>
        </w:tc>
      </w:tr>
      <w:tr w:rsidR="008A55E9" w14:paraId="44546472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206DBF9" w14:textId="34D57A39" w:rsidR="008A55E9" w:rsidRPr="008F7832" w:rsidRDefault="008F7832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D12–D15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C3184D8" w14:textId="5376CB8F" w:rsidR="008A55E9" w:rsidRPr="008F7832" w:rsidRDefault="008F7832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8F7832">
              <w:rPr>
                <w:iCs/>
                <w:color w:val="000000"/>
              </w:rPr>
              <w:t>SN65HVD08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2C244CF" w14:textId="0F6BFD80" w:rsidR="008A55E9" w:rsidRPr="00D605D4" w:rsidRDefault="008F7832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1D6B116" w14:textId="2698CDDC" w:rsidR="008A55E9" w:rsidRPr="008F7832" w:rsidRDefault="008F7832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SO8</w:t>
            </w:r>
          </w:p>
        </w:tc>
      </w:tr>
      <w:tr w:rsidR="008A55E9" w14:paraId="0A17463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73BCBEB" w14:textId="53C8CD34" w:rsidR="008A55E9" w:rsidRPr="008F7832" w:rsidRDefault="008F7832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D16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C0AEB7B" w14:textId="274260A5" w:rsidR="008A55E9" w:rsidRPr="008F7832" w:rsidRDefault="008F7832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8F7832">
              <w:rPr>
                <w:iCs/>
                <w:color w:val="000000"/>
              </w:rPr>
              <w:t>ENC28J60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9F8CA37" w14:textId="38826266" w:rsidR="008A55E9" w:rsidRPr="00D605D4" w:rsidRDefault="008F7832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872759F" w14:textId="5AA9FF3E" w:rsidR="008A55E9" w:rsidRPr="008F7832" w:rsidRDefault="008F7832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SSOP28</w:t>
            </w:r>
          </w:p>
        </w:tc>
      </w:tr>
      <w:tr w:rsidR="008F7832" w14:paraId="3DDFA0C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6E21812" w14:textId="50853F5B" w:rsidR="008F7832" w:rsidRPr="008F7832" w:rsidRDefault="008F7832" w:rsidP="008F7832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D17, D18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AC22F66" w14:textId="22ADB5BE" w:rsidR="008F7832" w:rsidRPr="006574C9" w:rsidRDefault="008F7832" w:rsidP="008F7832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8F7832">
              <w:rPr>
                <w:iCs/>
                <w:color w:val="000000"/>
              </w:rPr>
              <w:t>SN65HVD08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6A1331E" w14:textId="5B600AEF" w:rsidR="008F7832" w:rsidRPr="00D605D4" w:rsidRDefault="008F7832" w:rsidP="008F7832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13308A7" w14:textId="1DD428CE" w:rsidR="008F7832" w:rsidRDefault="008F7832" w:rsidP="008F7832">
            <w:pPr>
              <w:pStyle w:val="-5"/>
            </w:pPr>
            <w:r>
              <w:rPr>
                <w:lang w:val="en-US"/>
              </w:rPr>
              <w:t>SO8</w:t>
            </w:r>
          </w:p>
        </w:tc>
      </w:tr>
      <w:tr w:rsidR="008F7832" w14:paraId="0EDE3E6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37348AF" w14:textId="529A5341" w:rsidR="008F7832" w:rsidRPr="008F7832" w:rsidRDefault="008F7832" w:rsidP="008F7832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D19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8B83F02" w14:textId="7D40F94D" w:rsidR="008F7832" w:rsidRPr="006574C9" w:rsidRDefault="008F7832" w:rsidP="008F7832">
            <w:pPr>
              <w:pStyle w:val="-5"/>
              <w:rPr>
                <w:iCs/>
                <w:color w:val="000000"/>
              </w:rPr>
            </w:pPr>
            <w:r w:rsidRPr="00D605D4">
              <w:rPr>
                <w:iCs/>
                <w:color w:val="000000"/>
              </w:rPr>
              <w:t>Модуль MДМ5-1A05СН</w:t>
            </w:r>
            <w:r>
              <w:rPr>
                <w:iCs/>
                <w:color w:val="000000"/>
              </w:rPr>
              <w:br/>
            </w:r>
            <w:r w:rsidRPr="00D605D4">
              <w:rPr>
                <w:iCs/>
                <w:color w:val="000000"/>
              </w:rPr>
              <w:t>АНЖЕ.436630.001ТУ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F561CF9" w14:textId="40A8EB52" w:rsidR="008F7832" w:rsidRPr="00D605D4" w:rsidRDefault="008F7832" w:rsidP="008F7832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5A24FDB" w14:textId="2B587571" w:rsidR="008F7832" w:rsidRDefault="008F7832" w:rsidP="008F7832">
            <w:pPr>
              <w:pStyle w:val="-5"/>
            </w:pPr>
            <w:r>
              <w:rPr>
                <w:lang w:val="en-US"/>
              </w:rPr>
              <w:t>SIP-8</w:t>
            </w:r>
          </w:p>
        </w:tc>
      </w:tr>
      <w:tr w:rsidR="002465BD" w14:paraId="3D6E1C8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7DB7C51" w14:textId="6D6B99F6" w:rsidR="002465BD" w:rsidRPr="00135F92" w:rsidRDefault="002465BD" w:rsidP="002465B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A3CFE66" w14:textId="20B671CE" w:rsidR="002465BD" w:rsidRPr="006574C9" w:rsidRDefault="002465BD" w:rsidP="002465B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8F7832">
              <w:rPr>
                <w:iCs/>
                <w:color w:val="000000"/>
              </w:rPr>
              <w:t>SN65HVD08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0F87A20" w14:textId="50CA5D89" w:rsidR="002465BD" w:rsidRPr="00D605D4" w:rsidRDefault="002465BD" w:rsidP="002465B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7720D1F" w14:textId="22A638D5" w:rsidR="002465BD" w:rsidRDefault="002465BD" w:rsidP="002465BD">
            <w:pPr>
              <w:pStyle w:val="-5"/>
            </w:pPr>
            <w:r>
              <w:rPr>
                <w:lang w:val="en-US"/>
              </w:rPr>
              <w:t>SO8</w:t>
            </w:r>
          </w:p>
        </w:tc>
      </w:tr>
      <w:tr w:rsidR="002465BD" w14:paraId="58E73A6B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644CF81" w14:textId="5F018278" w:rsidR="002465BD" w:rsidRPr="002465BD" w:rsidRDefault="002465BD" w:rsidP="002465B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8D969F2" w14:textId="753D5B94" w:rsidR="002465BD" w:rsidRPr="006574C9" w:rsidRDefault="002465BD" w:rsidP="002465B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Оптрон 249ЛП8</w:t>
            </w:r>
            <w:r>
              <w:rPr>
                <w:iCs/>
                <w:color w:val="000000"/>
              </w:rPr>
              <w:br/>
              <w:t>АЕЯР.431270.004</w:t>
            </w:r>
            <w:r w:rsidRPr="002236AC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7C239D6" w14:textId="4DEF2870" w:rsidR="002465BD" w:rsidRPr="00D605D4" w:rsidRDefault="002465BD" w:rsidP="002465B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131A72D" w14:textId="77777777" w:rsidR="002465BD" w:rsidRDefault="002465BD" w:rsidP="002465BD">
            <w:pPr>
              <w:pStyle w:val="-5"/>
            </w:pPr>
          </w:p>
        </w:tc>
      </w:tr>
      <w:tr w:rsidR="003A2A68" w14:paraId="62A0CA2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5513E69" w14:textId="7B43D9D7" w:rsidR="003A2A68" w:rsidRPr="003A2A68" w:rsidRDefault="003A2A68" w:rsidP="003A2A68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D22, D23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8D430F7" w14:textId="389DA55A" w:rsidR="003A2A68" w:rsidRPr="006574C9" w:rsidRDefault="003A2A68" w:rsidP="003A2A68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8F7832">
              <w:rPr>
                <w:iCs/>
                <w:color w:val="000000"/>
              </w:rPr>
              <w:t>SN65HVD08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F674016" w14:textId="12DD3781" w:rsidR="003A2A68" w:rsidRPr="00D605D4" w:rsidRDefault="003A2A68" w:rsidP="003A2A68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71242FE" w14:textId="4BA7001E" w:rsidR="003A2A68" w:rsidRDefault="003A2A68" w:rsidP="003A2A68">
            <w:pPr>
              <w:pStyle w:val="-5"/>
            </w:pPr>
            <w:r>
              <w:rPr>
                <w:lang w:val="en-US"/>
              </w:rPr>
              <w:t>SO8</w:t>
            </w:r>
          </w:p>
        </w:tc>
      </w:tr>
      <w:tr w:rsidR="002465BD" w14:paraId="3F0B925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2540239" w14:textId="30BB598C" w:rsidR="002465BD" w:rsidRPr="00C343D9" w:rsidRDefault="00C343D9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BE629A3" w14:textId="7B5B14D4" w:rsidR="002465BD" w:rsidRPr="006574C9" w:rsidRDefault="00C343D9" w:rsidP="007E30F7">
            <w:pPr>
              <w:pStyle w:val="-5"/>
              <w:rPr>
                <w:iCs/>
                <w:color w:val="000000"/>
              </w:rPr>
            </w:pPr>
            <w:r w:rsidRPr="00C343D9">
              <w:rPr>
                <w:iCs/>
                <w:color w:val="000000"/>
              </w:rPr>
              <w:t>Приемник навигационный KL3333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7D81F64" w14:textId="0BADA1F7" w:rsidR="002465BD" w:rsidRPr="00D605D4" w:rsidRDefault="009C1D7A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9391C9E" w14:textId="77777777" w:rsidR="002465BD" w:rsidRDefault="002465BD" w:rsidP="005E6C3D">
            <w:pPr>
              <w:pStyle w:val="-5"/>
            </w:pPr>
          </w:p>
        </w:tc>
      </w:tr>
      <w:tr w:rsidR="009C1D7A" w14:paraId="7E44206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BEAF48C" w14:textId="138AD212" w:rsidR="009C1D7A" w:rsidRPr="009C1D7A" w:rsidRDefault="009C1D7A" w:rsidP="009C1D7A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D25, D26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FB49564" w14:textId="52197F81" w:rsidR="009C1D7A" w:rsidRPr="006574C9" w:rsidRDefault="009C1D7A" w:rsidP="009C1D7A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8F7832">
              <w:rPr>
                <w:iCs/>
                <w:color w:val="000000"/>
              </w:rPr>
              <w:t>SN65HVD08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DD42B51" w14:textId="373D6A6E" w:rsidR="009C1D7A" w:rsidRPr="00D605D4" w:rsidRDefault="009C1D7A" w:rsidP="009C1D7A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F8EA45B" w14:textId="4A28CD62" w:rsidR="009C1D7A" w:rsidRDefault="009C1D7A" w:rsidP="009C1D7A">
            <w:pPr>
              <w:pStyle w:val="-5"/>
            </w:pPr>
            <w:r>
              <w:rPr>
                <w:lang w:val="en-US"/>
              </w:rPr>
              <w:t>SO8</w:t>
            </w:r>
          </w:p>
        </w:tc>
      </w:tr>
      <w:tr w:rsidR="002465BD" w14:paraId="640024E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F18EBC6" w14:textId="54C2795C" w:rsidR="002465BD" w:rsidRPr="00C3367B" w:rsidRDefault="00C3367B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A19C60C" w14:textId="3EA43926" w:rsidR="002465BD" w:rsidRPr="00C3367B" w:rsidRDefault="00C3367B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C3367B">
              <w:rPr>
                <w:iCs/>
                <w:color w:val="000000"/>
              </w:rPr>
              <w:t>LD1117S12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9CFB743" w14:textId="3D312E23" w:rsidR="002465BD" w:rsidRPr="00D605D4" w:rsidRDefault="00C3367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0B67DAD" w14:textId="607CAC43" w:rsidR="002465BD" w:rsidRPr="00C3367B" w:rsidRDefault="00C3367B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SOT223</w:t>
            </w:r>
          </w:p>
        </w:tc>
      </w:tr>
      <w:tr w:rsidR="002465BD" w14:paraId="36EE1C4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2F1022D" w14:textId="58DBC3B0" w:rsidR="002465BD" w:rsidRPr="00D617CD" w:rsidRDefault="00D617CD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2ED5449" w14:textId="381423AF" w:rsidR="002465BD" w:rsidRPr="00D617CD" w:rsidRDefault="00D617CD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D617CD">
              <w:rPr>
                <w:iCs/>
                <w:color w:val="000000"/>
              </w:rPr>
              <w:t>MAX24287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5C7497C" w14:textId="01EF1C52" w:rsidR="002465BD" w:rsidRPr="00D617CD" w:rsidRDefault="00D617CD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95B197F" w14:textId="48E15DB7" w:rsidR="002465BD" w:rsidRPr="00D617CD" w:rsidRDefault="00D617CD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QFN68-EP</w:t>
            </w:r>
          </w:p>
        </w:tc>
      </w:tr>
      <w:tr w:rsidR="00213E7D" w14:paraId="06A3944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7FA5FAC" w14:textId="49BFE1D7" w:rsidR="00213E7D" w:rsidRPr="00213E7D" w:rsidRDefault="00213E7D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DA1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B353D3F" w14:textId="2751B39A" w:rsidR="00213E7D" w:rsidRDefault="00213E7D" w:rsidP="00213E7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213E7D">
              <w:rPr>
                <w:iCs/>
                <w:color w:val="000000"/>
              </w:rPr>
              <w:t>544УД16У3</w:t>
            </w:r>
            <w:r>
              <w:rPr>
                <w:iCs/>
                <w:color w:val="000000"/>
              </w:rPr>
              <w:br/>
            </w:r>
            <w:r w:rsidRPr="00213E7D">
              <w:rPr>
                <w:iCs/>
                <w:color w:val="000000"/>
              </w:rPr>
              <w:t>АЕЯР.431130.510 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47B8C28" w14:textId="0463EDE5" w:rsidR="00213E7D" w:rsidRPr="00213E7D" w:rsidRDefault="00213E7D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2BC8E15" w14:textId="77777777" w:rsidR="00213E7D" w:rsidRPr="00213E7D" w:rsidRDefault="00213E7D" w:rsidP="005E6C3D">
            <w:pPr>
              <w:pStyle w:val="-5"/>
            </w:pPr>
          </w:p>
        </w:tc>
      </w:tr>
      <w:tr w:rsidR="00EC4B5F" w14:paraId="1F3DBD9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8088C7A" w14:textId="46B4D6DF" w:rsidR="00EC4B5F" w:rsidRPr="00213E7D" w:rsidRDefault="00EC4B5F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DA</w:t>
            </w:r>
            <w:r w:rsidRPr="00213E7D">
              <w:rPr>
                <w:iCs/>
                <w:color w:val="000000"/>
              </w:rPr>
              <w:t>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B01F385" w14:textId="6AE54D21" w:rsidR="00EC4B5F" w:rsidRPr="004D76C3" w:rsidRDefault="004D76C3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4D76C3">
              <w:rPr>
                <w:iCs/>
                <w:color w:val="000000"/>
              </w:rPr>
              <w:t>MAX4785 EXK-T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4E80EEE" w14:textId="79CCDF0D" w:rsidR="00EC4B5F" w:rsidRPr="004D76C3" w:rsidRDefault="004D76C3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591A397" w14:textId="59AB7904" w:rsidR="00EC4B5F" w:rsidRPr="00213E7D" w:rsidRDefault="004D76C3" w:rsidP="005E6C3D">
            <w:pPr>
              <w:pStyle w:val="-5"/>
            </w:pPr>
            <w:r>
              <w:rPr>
                <w:lang w:val="en-US"/>
              </w:rPr>
              <w:t>SC</w:t>
            </w:r>
            <w:r w:rsidRPr="00213E7D">
              <w:t>70-5</w:t>
            </w:r>
          </w:p>
        </w:tc>
      </w:tr>
      <w:tr w:rsidR="002465BD" w14:paraId="37B1063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E843161" w14:textId="77777777" w:rsidR="002465BD" w:rsidRDefault="002465BD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067164E" w14:textId="77777777" w:rsidR="002465BD" w:rsidRPr="006574C9" w:rsidRDefault="002465BD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DCF6D6D" w14:textId="77777777" w:rsidR="002465BD" w:rsidRPr="00D605D4" w:rsidRDefault="002465BD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9A5C631" w14:textId="77777777" w:rsidR="002465BD" w:rsidRDefault="002465BD" w:rsidP="005E6C3D">
            <w:pPr>
              <w:pStyle w:val="-5"/>
            </w:pPr>
          </w:p>
        </w:tc>
      </w:tr>
      <w:tr w:rsidR="002465BD" w14:paraId="2960629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5A0168D" w14:textId="77777777" w:rsidR="002465BD" w:rsidRDefault="002465BD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98DEAE7" w14:textId="2B21FDAA" w:rsidR="002465BD" w:rsidRPr="00A55F40" w:rsidRDefault="00A55F40" w:rsidP="00A55F40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A55F40">
              <w:rPr>
                <w:u w:val="single"/>
              </w:rPr>
              <w:t>Катушки индуктивности, дроссели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47964ED" w14:textId="77777777" w:rsidR="002465BD" w:rsidRPr="00D605D4" w:rsidRDefault="002465BD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021BD1B" w14:textId="77777777" w:rsidR="002465BD" w:rsidRDefault="002465BD" w:rsidP="005E6C3D">
            <w:pPr>
              <w:pStyle w:val="-5"/>
            </w:pPr>
          </w:p>
        </w:tc>
      </w:tr>
      <w:tr w:rsidR="002465BD" w14:paraId="7CFB987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BF9B064" w14:textId="77777777" w:rsidR="002465BD" w:rsidRDefault="002465BD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4F0BC94" w14:textId="038D9A59" w:rsidR="002465BD" w:rsidRPr="006574C9" w:rsidRDefault="00A55F40" w:rsidP="00A55F40">
            <w:pPr>
              <w:pStyle w:val="-5"/>
              <w:jc w:val="center"/>
              <w:rPr>
                <w:iCs/>
                <w:color w:val="000000"/>
              </w:rPr>
            </w:pPr>
            <w:r w:rsidRPr="00A55F40">
              <w:rPr>
                <w:iCs/>
                <w:color w:val="000000"/>
              </w:rPr>
              <w:t>Чип</w:t>
            </w:r>
            <w:r w:rsidR="00C6127E">
              <w:rPr>
                <w:iCs/>
                <w:color w:val="000000"/>
              </w:rPr>
              <w:t>ы-индуктивности КИ</w:t>
            </w:r>
            <w:r>
              <w:rPr>
                <w:iCs/>
                <w:color w:val="000000"/>
              </w:rPr>
              <w:t xml:space="preserve"> РКМУ.671340.002ТУ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27F41D8" w14:textId="77777777" w:rsidR="002465BD" w:rsidRPr="00D605D4" w:rsidRDefault="002465BD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70DF1A1" w14:textId="77777777" w:rsidR="002465BD" w:rsidRDefault="002465BD" w:rsidP="005E6C3D">
            <w:pPr>
              <w:pStyle w:val="-5"/>
            </w:pPr>
          </w:p>
        </w:tc>
      </w:tr>
      <w:tr w:rsidR="002465BD" w14:paraId="005F644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F7DD74A" w14:textId="28B8F663" w:rsidR="002465BD" w:rsidRPr="009607EC" w:rsidRDefault="009607EC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L1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9B90DF7" w14:textId="706FD25D" w:rsidR="002465BD" w:rsidRPr="009607EC" w:rsidRDefault="00C6127E" w:rsidP="007E30F7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Чип-индуктивности</w:t>
            </w:r>
            <w:r w:rsidR="009607EC" w:rsidRPr="009607EC">
              <w:rPr>
                <w:iCs/>
                <w:color w:val="000000"/>
                <w:lang w:val="en-US"/>
              </w:rPr>
              <w:t xml:space="preserve"> КИФ2012-1000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B59C600" w14:textId="1D1CF17F" w:rsidR="002465BD" w:rsidRPr="009607EC" w:rsidRDefault="009607EC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E0DBED9" w14:textId="77777777" w:rsidR="002465BD" w:rsidRDefault="002465BD" w:rsidP="005E6C3D">
            <w:pPr>
              <w:pStyle w:val="-5"/>
            </w:pPr>
          </w:p>
        </w:tc>
      </w:tr>
      <w:tr w:rsidR="006574C9" w14:paraId="7A8A2FA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4AFD463" w14:textId="1E81C6BD" w:rsidR="006574C9" w:rsidRPr="009607EC" w:rsidRDefault="009607EC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L2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873C5DD" w14:textId="77D28AA7" w:rsidR="006574C9" w:rsidRPr="006574C9" w:rsidRDefault="00C6127E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Чип-индуктивности</w:t>
            </w:r>
            <w:r w:rsidR="009607EC" w:rsidRPr="009607EC">
              <w:rPr>
                <w:iCs/>
                <w:color w:val="000000"/>
              </w:rPr>
              <w:t xml:space="preserve"> КИФ1608-47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C7A7856" w14:textId="6EDA32A2" w:rsidR="006574C9" w:rsidRPr="009D7183" w:rsidRDefault="009D7183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1677F45" w14:textId="77777777" w:rsidR="006574C9" w:rsidRDefault="006574C9" w:rsidP="005E6C3D">
            <w:pPr>
              <w:pStyle w:val="-5"/>
            </w:pPr>
          </w:p>
        </w:tc>
      </w:tr>
      <w:tr w:rsidR="006574C9" w14:paraId="2098E6E9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F4BC34B" w14:textId="0E76A2CD" w:rsidR="006574C9" w:rsidRPr="009607EC" w:rsidRDefault="009607EC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L3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88FFDF8" w14:textId="13109301" w:rsidR="006574C9" w:rsidRPr="006574C9" w:rsidRDefault="00C6127E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Чип-индуктивности</w:t>
            </w:r>
            <w:r w:rsidR="009607EC" w:rsidRPr="009607EC">
              <w:rPr>
                <w:iCs/>
                <w:color w:val="000000"/>
              </w:rPr>
              <w:t xml:space="preserve"> КИK2012-22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70EF852" w14:textId="43D570C1" w:rsidR="006574C9" w:rsidRPr="009D7183" w:rsidRDefault="009D7183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4594AD6" w14:textId="77777777" w:rsidR="006574C9" w:rsidRDefault="006574C9" w:rsidP="005E6C3D">
            <w:pPr>
              <w:pStyle w:val="-5"/>
            </w:pPr>
          </w:p>
        </w:tc>
      </w:tr>
      <w:tr w:rsidR="006574C9" w14:paraId="6715C702" w14:textId="77777777" w:rsidTr="00213E7D">
        <w:trPr>
          <w:trHeight w:val="862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FB6E1B0" w14:textId="782098D4" w:rsidR="006574C9" w:rsidRPr="009607EC" w:rsidRDefault="009607EC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L4, L5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5FD22FC" w14:textId="3CA03B5A" w:rsidR="006574C9" w:rsidRPr="006574C9" w:rsidRDefault="00C6127E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Чип-индуктивности</w:t>
            </w:r>
            <w:r w:rsidR="009607EC" w:rsidRPr="009607EC">
              <w:rPr>
                <w:iCs/>
                <w:color w:val="000000"/>
              </w:rPr>
              <w:t xml:space="preserve"> КИФ2012-1000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B33F5BC" w14:textId="6E537859" w:rsidR="006574C9" w:rsidRPr="009D7183" w:rsidRDefault="009D7183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367257B" w14:textId="77777777" w:rsidR="006574C9" w:rsidRDefault="006574C9" w:rsidP="005E6C3D">
            <w:pPr>
              <w:pStyle w:val="-5"/>
            </w:pPr>
          </w:p>
        </w:tc>
      </w:tr>
      <w:tr w:rsidR="006574C9" w14:paraId="13AF40A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7B22938" w14:textId="77777777" w:rsidR="006574C9" w:rsidRDefault="006574C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8E42223" w14:textId="77777777" w:rsidR="006574C9" w:rsidRPr="006574C9" w:rsidRDefault="006574C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2FE5590" w14:textId="77777777" w:rsidR="006574C9" w:rsidRPr="00D605D4" w:rsidRDefault="006574C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225154E" w14:textId="77777777" w:rsidR="006574C9" w:rsidRDefault="006574C9" w:rsidP="005E6C3D">
            <w:pPr>
              <w:pStyle w:val="-5"/>
            </w:pPr>
          </w:p>
        </w:tc>
      </w:tr>
      <w:tr w:rsidR="00800297" w14:paraId="1C4F7E75" w14:textId="77777777" w:rsidTr="009F29C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0DCBBBE" w14:textId="556384DC" w:rsidR="00800297" w:rsidRPr="00800297" w:rsidRDefault="0080029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Q1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F1B4F94" w14:textId="6BE59233" w:rsidR="00800297" w:rsidRPr="006574C9" w:rsidRDefault="00800297" w:rsidP="00800297">
            <w:pPr>
              <w:pStyle w:val="-5"/>
              <w:rPr>
                <w:iCs/>
                <w:color w:val="000000"/>
              </w:rPr>
            </w:pPr>
            <w:r w:rsidRPr="00800297">
              <w:rPr>
                <w:iCs/>
                <w:color w:val="000000"/>
              </w:rPr>
              <w:t>Генератор ГК1001-УН-15ГР-25М-3,3В</w:t>
            </w:r>
            <w:r>
              <w:rPr>
                <w:iCs/>
                <w:color w:val="000000"/>
              </w:rPr>
              <w:br/>
              <w:t>КЖБД.433520.001</w:t>
            </w:r>
            <w:r w:rsidRPr="00800297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5C8AC4C" w14:textId="6126904F" w:rsidR="00800297" w:rsidRPr="00800297" w:rsidRDefault="0080029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E8696AE" w14:textId="77777777" w:rsidR="00800297" w:rsidRDefault="00800297" w:rsidP="005E6C3D">
            <w:pPr>
              <w:pStyle w:val="-5"/>
            </w:pPr>
          </w:p>
        </w:tc>
      </w:tr>
      <w:tr w:rsidR="00800297" w14:paraId="3827110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4CB4CCF" w14:textId="77777777" w:rsidR="00800297" w:rsidRDefault="00800297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64E7484" w14:textId="77777777" w:rsidR="00800297" w:rsidRPr="006574C9" w:rsidRDefault="00800297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AD8EB8F" w14:textId="77777777" w:rsidR="00800297" w:rsidRPr="00D605D4" w:rsidRDefault="00800297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ED18D50" w14:textId="77777777" w:rsidR="00800297" w:rsidRDefault="00800297" w:rsidP="005E6C3D">
            <w:pPr>
              <w:pStyle w:val="-5"/>
            </w:pPr>
          </w:p>
        </w:tc>
      </w:tr>
      <w:tr w:rsidR="00800297" w14:paraId="6FB31B7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D333D75" w14:textId="77777777" w:rsidR="00800297" w:rsidRDefault="00800297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1C9881E" w14:textId="522DE8EB" w:rsidR="00800297" w:rsidRPr="00CC178A" w:rsidRDefault="00CC178A" w:rsidP="00CC178A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CC178A">
              <w:rPr>
                <w:u w:val="single"/>
              </w:rPr>
              <w:t>Резисторы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B77E633" w14:textId="77777777" w:rsidR="00800297" w:rsidRPr="00D605D4" w:rsidRDefault="00800297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1C723BF" w14:textId="77777777" w:rsidR="00800297" w:rsidRDefault="00800297" w:rsidP="005E6C3D">
            <w:pPr>
              <w:pStyle w:val="-5"/>
            </w:pPr>
          </w:p>
        </w:tc>
      </w:tr>
      <w:tr w:rsidR="00800297" w14:paraId="4378BE3B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BBC1DD2" w14:textId="77777777" w:rsidR="00800297" w:rsidRDefault="00800297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AD0CA7E" w14:textId="13823167" w:rsidR="00800297" w:rsidRPr="006574C9" w:rsidRDefault="00352FAF" w:rsidP="00352FAF">
            <w:pPr>
              <w:pStyle w:val="-5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Резисторы Р1-12 </w:t>
            </w:r>
            <w:r w:rsidRPr="00352FAF">
              <w:rPr>
                <w:iCs/>
                <w:color w:val="000000"/>
              </w:rPr>
              <w:t>АЛЯР.434110.005ТУ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6F52F5F" w14:textId="77777777" w:rsidR="00800297" w:rsidRPr="00D605D4" w:rsidRDefault="00800297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727230F" w14:textId="77777777" w:rsidR="00800297" w:rsidRDefault="00800297" w:rsidP="005E6C3D">
            <w:pPr>
              <w:pStyle w:val="-5"/>
            </w:pPr>
          </w:p>
        </w:tc>
      </w:tr>
      <w:tr w:rsidR="00800297" w14:paraId="3E8A7A3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132250F" w14:textId="5665E8D2" w:rsidR="00800297" w:rsidRPr="00015255" w:rsidRDefault="00015255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BC49A40" w14:textId="5460CBA9" w:rsidR="00800297" w:rsidRPr="006574C9" w:rsidRDefault="002E1B80" w:rsidP="007E30F7">
            <w:pPr>
              <w:pStyle w:val="-5"/>
              <w:rPr>
                <w:iCs/>
                <w:color w:val="000000"/>
              </w:rPr>
            </w:pPr>
            <w:r w:rsidRPr="002E1B80">
              <w:rPr>
                <w:iCs/>
                <w:color w:val="000000"/>
              </w:rPr>
              <w:t>Р1-12-0,062-47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05E4F03" w14:textId="23BA340E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D09DDB0" w14:textId="57EB8468" w:rsidR="00800297" w:rsidRPr="006906C8" w:rsidRDefault="006906C8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0603</w:t>
            </w:r>
          </w:p>
        </w:tc>
      </w:tr>
      <w:tr w:rsidR="00800297" w14:paraId="45FEA2D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0FAE6C0" w14:textId="4B1CFA02" w:rsidR="00800297" w:rsidRPr="00015255" w:rsidRDefault="00015255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R2–R4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4731A1B" w14:textId="7FCCEEB9" w:rsidR="00800297" w:rsidRPr="006574C9" w:rsidRDefault="002E1B80" w:rsidP="007E30F7">
            <w:pPr>
              <w:pStyle w:val="-5"/>
              <w:rPr>
                <w:iCs/>
                <w:color w:val="000000"/>
              </w:rPr>
            </w:pPr>
            <w:r w:rsidRPr="002E1B80">
              <w:rPr>
                <w:iCs/>
                <w:color w:val="000000"/>
              </w:rPr>
              <w:t>Р1-12-0,062-10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EBD6D27" w14:textId="396BC83D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41147DD" w14:textId="0C4E7EEE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579BCB8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D1A54D4" w14:textId="161E81F2" w:rsidR="00800297" w:rsidRPr="00015255" w:rsidRDefault="00015255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R5–R7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63514B2" w14:textId="54F4CA7C" w:rsidR="00800297" w:rsidRPr="006574C9" w:rsidRDefault="00AC75D1" w:rsidP="007E30F7">
            <w:pPr>
              <w:pStyle w:val="-5"/>
              <w:rPr>
                <w:iCs/>
                <w:color w:val="000000"/>
              </w:rPr>
            </w:pPr>
            <w:r w:rsidRPr="00AC75D1">
              <w:rPr>
                <w:iCs/>
                <w:color w:val="000000"/>
              </w:rPr>
              <w:t>Р1-12-0,062-47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D67B5AD" w14:textId="76EDAD1D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EB16C7C" w14:textId="3A6832E3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01F0DB2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16BD05D" w14:textId="1878D83F" w:rsidR="00800297" w:rsidRPr="00015255" w:rsidRDefault="00015255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0256BC3" w14:textId="0170F4CA" w:rsidR="00800297" w:rsidRPr="006574C9" w:rsidRDefault="00AC75D1" w:rsidP="007E30F7">
            <w:pPr>
              <w:pStyle w:val="-5"/>
              <w:rPr>
                <w:iCs/>
                <w:color w:val="000000"/>
              </w:rPr>
            </w:pPr>
            <w:r w:rsidRPr="00AC75D1">
              <w:rPr>
                <w:iCs/>
                <w:color w:val="000000"/>
              </w:rPr>
              <w:t>Р1-12-0,062-10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6A3C180" w14:textId="17173364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343250A" w14:textId="4A74F60F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74D66E8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4BB87AC" w14:textId="3D13C0AF" w:rsidR="00800297" w:rsidRPr="00015255" w:rsidRDefault="00015255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R9, R10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9508EA0" w14:textId="6C115BDF" w:rsidR="00800297" w:rsidRPr="006574C9" w:rsidRDefault="006A48EA" w:rsidP="007E30F7">
            <w:pPr>
              <w:pStyle w:val="-5"/>
              <w:rPr>
                <w:iCs/>
                <w:color w:val="000000"/>
              </w:rPr>
            </w:pPr>
            <w:r w:rsidRPr="006A48EA">
              <w:rPr>
                <w:iCs/>
                <w:color w:val="000000"/>
              </w:rPr>
              <w:t>Р1-12-0,062-22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27C725B" w14:textId="701B2E8F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B3BEBEA" w14:textId="04107977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5CCE2F4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E20E6A0" w14:textId="48899C97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R11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F3C7465" w14:textId="28B8D223" w:rsidR="00800297" w:rsidRPr="006574C9" w:rsidRDefault="006A48EA" w:rsidP="007E30F7">
            <w:pPr>
              <w:pStyle w:val="-5"/>
              <w:rPr>
                <w:iCs/>
                <w:color w:val="000000"/>
              </w:rPr>
            </w:pPr>
            <w:r w:rsidRPr="006A48EA">
              <w:rPr>
                <w:iCs/>
                <w:color w:val="000000"/>
              </w:rPr>
              <w:t>Р1-12-0,125-3,3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D4A3297" w14:textId="5DD61CBB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28393EA" w14:textId="07107FCF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28053CA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6D09B08" w14:textId="2A50187F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R12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BD84F4F" w14:textId="0E41FF57" w:rsidR="00800297" w:rsidRPr="006574C9" w:rsidRDefault="006A48EA" w:rsidP="007E30F7">
            <w:pPr>
              <w:pStyle w:val="-5"/>
              <w:rPr>
                <w:iCs/>
                <w:color w:val="000000"/>
              </w:rPr>
            </w:pPr>
            <w:r w:rsidRPr="006A48EA">
              <w:rPr>
                <w:iCs/>
                <w:color w:val="000000"/>
              </w:rPr>
              <w:t>Р1-12-0,062-1,8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4675587" w14:textId="7A192AA4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B48EEFD" w14:textId="1F03D6CF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3CC6F73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8AF9D1B" w14:textId="7546C0FA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R13, R14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42AF206" w14:textId="1363E0F6" w:rsidR="00800297" w:rsidRPr="006574C9" w:rsidRDefault="006A48EA" w:rsidP="007E30F7">
            <w:pPr>
              <w:pStyle w:val="-5"/>
              <w:rPr>
                <w:iCs/>
                <w:color w:val="000000"/>
              </w:rPr>
            </w:pPr>
            <w:r w:rsidRPr="006A48EA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E938D9F" w14:textId="3285C752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DACE482" w14:textId="6FB36D53" w:rsidR="00800297" w:rsidRPr="001D042E" w:rsidRDefault="001D042E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0805</w:t>
            </w:r>
          </w:p>
        </w:tc>
      </w:tr>
      <w:tr w:rsidR="00800297" w14:paraId="5290A20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CCFA8F7" w14:textId="484B359C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R15–R24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591B445" w14:textId="24C17164" w:rsidR="00800297" w:rsidRPr="006574C9" w:rsidRDefault="004B24CD" w:rsidP="007E30F7">
            <w:pPr>
              <w:pStyle w:val="-5"/>
              <w:rPr>
                <w:iCs/>
                <w:color w:val="000000"/>
              </w:rPr>
            </w:pPr>
            <w:r w:rsidRPr="004B24CD">
              <w:rPr>
                <w:iCs/>
                <w:color w:val="000000"/>
              </w:rPr>
              <w:t>Р1-12-0,062-1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1BD78CF" w14:textId="513C6470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10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CD06A74" w14:textId="715475EC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700CDFB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77D8E24" w14:textId="2ED082B5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R25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6C2F60A" w14:textId="09E2EA79" w:rsidR="00800297" w:rsidRPr="006574C9" w:rsidRDefault="004B24CD" w:rsidP="007E30F7">
            <w:pPr>
              <w:pStyle w:val="-5"/>
              <w:rPr>
                <w:iCs/>
                <w:color w:val="000000"/>
              </w:rPr>
            </w:pPr>
            <w:r w:rsidRPr="004B24CD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06593F5" w14:textId="14E5F9C0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3E9EBED" w14:textId="696AB1F2" w:rsidR="00800297" w:rsidRDefault="001D042E" w:rsidP="005E6C3D">
            <w:pPr>
              <w:pStyle w:val="-5"/>
            </w:pPr>
            <w:r>
              <w:rPr>
                <w:lang w:val="en-US"/>
              </w:rPr>
              <w:t>0805</w:t>
            </w:r>
          </w:p>
        </w:tc>
      </w:tr>
      <w:tr w:rsidR="00800297" w14:paraId="18A4452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24D8B5B" w14:textId="16076EA3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R26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3E7DDA0" w14:textId="236DFA86" w:rsidR="00800297" w:rsidRPr="006574C9" w:rsidRDefault="004B24CD" w:rsidP="007E30F7">
            <w:pPr>
              <w:pStyle w:val="-5"/>
              <w:rPr>
                <w:iCs/>
                <w:color w:val="000000"/>
              </w:rPr>
            </w:pPr>
            <w:r w:rsidRPr="004B24CD">
              <w:rPr>
                <w:iCs/>
                <w:color w:val="000000"/>
              </w:rPr>
              <w:t>Р1-12-0,062-5,1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12E2C7A" w14:textId="55AB0527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36D06A2" w14:textId="503CDDD0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08F22BF2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6654D67" w14:textId="55C84674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R27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7573E35" w14:textId="4DEFE1E1" w:rsidR="00800297" w:rsidRPr="006574C9" w:rsidRDefault="004B24CD" w:rsidP="007E30F7">
            <w:pPr>
              <w:pStyle w:val="-5"/>
              <w:rPr>
                <w:iCs/>
                <w:color w:val="000000"/>
              </w:rPr>
            </w:pPr>
            <w:r w:rsidRPr="004B24CD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8FA76A2" w14:textId="1CF1912C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BA5F699" w14:textId="3D396D87" w:rsidR="00800297" w:rsidRDefault="001D042E" w:rsidP="005E6C3D">
            <w:pPr>
              <w:pStyle w:val="-5"/>
            </w:pPr>
            <w:r>
              <w:rPr>
                <w:lang w:val="en-US"/>
              </w:rPr>
              <w:t>0805</w:t>
            </w:r>
          </w:p>
        </w:tc>
      </w:tr>
      <w:tr w:rsidR="00800297" w14:paraId="3AE937C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F2CA6D9" w14:textId="50402237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R28–R31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F09BD3C" w14:textId="1BA1D824" w:rsidR="00800297" w:rsidRPr="006574C9" w:rsidRDefault="008560C7" w:rsidP="007E30F7">
            <w:pPr>
              <w:pStyle w:val="-5"/>
              <w:rPr>
                <w:iCs/>
                <w:color w:val="000000"/>
              </w:rPr>
            </w:pPr>
            <w:r w:rsidRPr="008560C7">
              <w:rPr>
                <w:iCs/>
                <w:color w:val="000000"/>
              </w:rPr>
              <w:t>Р1-12-0,062-49,9 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3AD5793" w14:textId="7A5AFCF4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C0585C2" w14:textId="4A1650CD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3AD30E4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0CFDDEC" w14:textId="4D8BED43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R32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18149BA" w14:textId="7BA9A753" w:rsidR="00800297" w:rsidRPr="006574C9" w:rsidRDefault="008560C7" w:rsidP="007E30F7">
            <w:pPr>
              <w:pStyle w:val="-5"/>
              <w:rPr>
                <w:iCs/>
                <w:color w:val="000000"/>
              </w:rPr>
            </w:pPr>
            <w:r w:rsidRPr="008560C7">
              <w:rPr>
                <w:iCs/>
                <w:color w:val="000000"/>
              </w:rPr>
              <w:t>Р1-12-0,062-2,32 кОм ±1%-М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7F637BF" w14:textId="0FA710C8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BC54ACA" w14:textId="552692F3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3877C03B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AD96C7F" w14:textId="5BAE03E8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R33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22411B1" w14:textId="07AB7321" w:rsidR="00800297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Р1-12-0,062-75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CC766B4" w14:textId="173B911D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8BBD218" w14:textId="43E0633F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155381D1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67357CE" w14:textId="04A1FADE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R34, R35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1FC69DA" w14:textId="6A1C856F" w:rsidR="00800297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B75BF3C" w14:textId="79D9F2D0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F36687D" w14:textId="124C421A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6902F10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F14AAF7" w14:textId="61BFE541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R36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6EFB1C7" w14:textId="7CA0C883" w:rsidR="00800297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Р1-12-0,062-75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4840D5D" w14:textId="628FEEF4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9017C1C" w14:textId="1290AD99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4024036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7E9A17D" w14:textId="41F38055" w:rsidR="00EC4B5F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R37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8E516E5" w14:textId="0853BB4C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7AC2AE7" w14:textId="46CEF10A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2F6C659" w14:textId="5F2B9B00" w:rsidR="00EC4B5F" w:rsidRDefault="001D042E" w:rsidP="005E6C3D">
            <w:pPr>
              <w:pStyle w:val="-5"/>
            </w:pPr>
            <w:r>
              <w:rPr>
                <w:lang w:val="en-US"/>
              </w:rPr>
              <w:t>0805</w:t>
            </w:r>
          </w:p>
        </w:tc>
      </w:tr>
      <w:tr w:rsidR="00EC4B5F" w14:paraId="5FB7B73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C43C602" w14:textId="3C3150D3" w:rsidR="00EC4B5F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R38, R39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F102D4B" w14:textId="4954A14D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Р1-12-0,062-75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AA665BF" w14:textId="0C01E3C7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C9A1F83" w14:textId="53608B5E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10B4F2C0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0BAF1D3" w14:textId="25D48913" w:rsidR="00EC4B5F" w:rsidRPr="00EF02B8" w:rsidRDefault="00EF02B8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R40, R41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EDBF229" w14:textId="3FE9E243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Р1-12-0,062-8,2 кОм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6E5E5D0" w14:textId="3944FCAA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CAE2B04" w14:textId="39CF653F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1566872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83AF0D4" w14:textId="17BDCC2A" w:rsidR="00EC4B5F" w:rsidRPr="00EF02B8" w:rsidRDefault="00EF02B8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835C08B" w14:textId="1472BF49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Р1-12-0,062-470 Ом ±5%-М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12871EE" w14:textId="269DDD33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7A7A4B6" w14:textId="646C0264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1B1CEE2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03E30C6" w14:textId="3C75582C" w:rsidR="00EC4B5F" w:rsidRPr="00EF02B8" w:rsidRDefault="00EF02B8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CE1CECE" w14:textId="42ED0E99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DC79B7E" w14:textId="113BC665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DA4ECCA" w14:textId="26E6295E" w:rsidR="00EC4B5F" w:rsidRDefault="001D042E" w:rsidP="005E6C3D">
            <w:pPr>
              <w:pStyle w:val="-5"/>
            </w:pPr>
            <w:r>
              <w:rPr>
                <w:lang w:val="en-US"/>
              </w:rPr>
              <w:t>0805</w:t>
            </w:r>
          </w:p>
        </w:tc>
      </w:tr>
      <w:tr w:rsidR="00EC4B5F" w14:paraId="04CB4BC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EDEE41B" w14:textId="17644695" w:rsidR="00EC4B5F" w:rsidRPr="00EF02B8" w:rsidRDefault="00EF02B8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7E1A7E4" w14:textId="146F949E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Р1-12-0,062-100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6F2A5A0" w14:textId="3D36D481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5C8D620" w14:textId="1EA4B4BC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21FD03DC" w14:textId="77777777" w:rsidTr="00EF02B8">
        <w:trPr>
          <w:trHeight w:val="799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E59D7BD" w14:textId="55CBC420" w:rsidR="00EC4B5F" w:rsidRPr="002D10FF" w:rsidRDefault="002D10F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7B63E0F" w14:textId="1731162D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Р1-12-0,062-8,2 кОм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577B279" w14:textId="00C85849" w:rsidR="00EC4B5F" w:rsidRPr="006906C8" w:rsidRDefault="006906C8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C068A85" w14:textId="2FB6542F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047DD30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15DE7FA" w14:textId="77777777" w:rsidR="00EC4B5F" w:rsidRDefault="00EC4B5F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A995D61" w14:textId="77777777" w:rsidR="00EC4B5F" w:rsidRPr="006574C9" w:rsidRDefault="00EC4B5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8A019F2" w14:textId="77777777" w:rsidR="00EC4B5F" w:rsidRPr="00D605D4" w:rsidRDefault="00EC4B5F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1102C3D" w14:textId="77777777" w:rsidR="00EC4B5F" w:rsidRDefault="00EC4B5F" w:rsidP="005E6C3D">
            <w:pPr>
              <w:pStyle w:val="-5"/>
            </w:pPr>
          </w:p>
        </w:tc>
      </w:tr>
      <w:tr w:rsidR="00EC4B5F" w14:paraId="139A0F7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5DC7FA7" w14:textId="197CA779" w:rsidR="00EC4B5F" w:rsidRPr="002D10FF" w:rsidRDefault="002D10F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71A21ED" w14:textId="5EBEB7DC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Р1-12-0,062-820 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0946F65" w14:textId="7B831B19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982378D" w14:textId="20EF8764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05DE8B41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F24C9D7" w14:textId="2C2FF2F7" w:rsidR="00EC4B5F" w:rsidRPr="002D10FF" w:rsidRDefault="002D10F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16009FB" w14:textId="2D0532D9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Р1-12-0,062-8,2 кОм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C6BC9F5" w14:textId="6FB37DCC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E2FABCB" w14:textId="2029DAE0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1FC58D0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6D0EEF8" w14:textId="035AF765" w:rsidR="00EC4B5F" w:rsidRPr="002D10FF" w:rsidRDefault="002D10F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86C4D81" w14:textId="166C6513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Р1-12-0,062-820 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DE60431" w14:textId="53EDF4B8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C3B735D" w14:textId="00BE96A9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58999F0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5551762" w14:textId="29257705" w:rsidR="00EC4B5F" w:rsidRPr="002D10FF" w:rsidRDefault="002D10F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C6EDA8D" w14:textId="3E4E2606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3C325CB" w14:textId="1835265A" w:rsidR="00EC4B5F" w:rsidRPr="001D042E" w:rsidRDefault="001D042E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08DBD08" w14:textId="4A0CFF85" w:rsidR="00EC4B5F" w:rsidRPr="001D042E" w:rsidRDefault="001D042E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</w:tr>
      <w:tr w:rsidR="00EC4B5F" w14:paraId="3A45FE5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3863935" w14:textId="25AB9587" w:rsidR="00EC4B5F" w:rsidRPr="002D10FF" w:rsidRDefault="002D10F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R50</w:t>
            </w:r>
            <w:r w:rsidR="008E0964">
              <w:rPr>
                <w:iCs/>
                <w:color w:val="000000"/>
                <w:lang w:val="en-US"/>
              </w:rPr>
              <w:t>, R51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F4D578F" w14:textId="5949D152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Р1-12-0,062-5,6 кОм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524D05A" w14:textId="6AD20930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05A10DF" w14:textId="2AA693F8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3A48BE6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5E2F2E4" w14:textId="4896AB49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R52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E8D0333" w14:textId="3D1864DF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2C0846F" w14:textId="16B7682E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EA5660C" w14:textId="66CDB0DF" w:rsidR="00EC4B5F" w:rsidRDefault="001D042E" w:rsidP="005E6C3D">
            <w:pPr>
              <w:pStyle w:val="-5"/>
            </w:pPr>
            <w:r>
              <w:rPr>
                <w:lang w:val="en-US"/>
              </w:rPr>
              <w:t>0805</w:t>
            </w:r>
          </w:p>
        </w:tc>
      </w:tr>
      <w:tr w:rsidR="00EC4B5F" w14:paraId="2173119B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AFDC793" w14:textId="71E55300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R53–R55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4DE061B" w14:textId="6F991624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Р1-12-0,062-1,8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49CFA06" w14:textId="15247C5D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5308535" w14:textId="538766A0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53B4844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5F20052" w14:textId="53297C7E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R56, R57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003311D" w14:textId="5DABE068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Р1-12-0,125-3,3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58011F4" w14:textId="33C3B27C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D3DB779" w14:textId="0C78E770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0A153BD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53ACB06" w14:textId="705F07E0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R58, R59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B8B7DF8" w14:textId="76EDAADB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16C764D" w14:textId="75A30973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9032E54" w14:textId="7C073DEA" w:rsidR="00EC4B5F" w:rsidRDefault="001D042E" w:rsidP="005E6C3D">
            <w:pPr>
              <w:pStyle w:val="-5"/>
            </w:pPr>
            <w:r>
              <w:rPr>
                <w:lang w:val="en-US"/>
              </w:rPr>
              <w:t>0805</w:t>
            </w:r>
          </w:p>
        </w:tc>
      </w:tr>
      <w:tr w:rsidR="00EC4B5F" w14:paraId="1A7D2221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C68D011" w14:textId="7F7535DB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R60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C03096B" w14:textId="4EB6161D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Р1-12-0,062-50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B8D47C7" w14:textId="0AAE68C8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6078B6F" w14:textId="155368F7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48B4756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268119C" w14:textId="6CA0C44F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R61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D7842A6" w14:textId="15879E27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9A19DE4" w14:textId="5FF678A0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8330786" w14:textId="3BEE84D4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1BA2B479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51BC149" w14:textId="64DF0AB5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R62–R64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4D2ADBE" w14:textId="48D16965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Р1-12-0,062-50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160098B" w14:textId="0D7E8644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C5B0A31" w14:textId="486A7C3A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6C28C60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DD19AC0" w14:textId="3CFA328D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R65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D2AB302" w14:textId="0213B125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Р1-12-0,062-100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A2225D8" w14:textId="49F1A702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B12D2AC" w14:textId="382C944A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16F5D87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647434B" w14:textId="6888B706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R66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6ED7894" w14:textId="24AF1CF1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F3781A1" w14:textId="56A0DC6E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F7502B7" w14:textId="21419ED8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710F503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AD5D895" w14:textId="35A6C232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R67–R69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8E2AE5D" w14:textId="46091FDD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Р1-12-0,062-10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B47DE47" w14:textId="74354698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F27485A" w14:textId="6D7794A4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57EC9812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B279B8C" w14:textId="6F369E3A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R70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9872460" w14:textId="26586076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Р1-12-0,062-100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08B3A88" w14:textId="3AE21EDE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851746F" w14:textId="1F8E3F0E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4EF124D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472D9FF" w14:textId="3D9A8C38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R71, R72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521C721" w14:textId="6316BCEE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Р1-12-0,062-10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BE11F5F" w14:textId="0FC708FD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67D45F2" w14:textId="2F15D015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2D044D4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46D7A09" w14:textId="77777777" w:rsidR="00EC4B5F" w:rsidRDefault="00EC4B5F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6EF54B4" w14:textId="77777777" w:rsidR="00EC4B5F" w:rsidRPr="006574C9" w:rsidRDefault="00EC4B5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6917F61" w14:textId="77777777" w:rsidR="00EC4B5F" w:rsidRPr="00D605D4" w:rsidRDefault="00EC4B5F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6D0A2DA" w14:textId="77777777" w:rsidR="00EC4B5F" w:rsidRDefault="00EC4B5F" w:rsidP="005E6C3D">
            <w:pPr>
              <w:pStyle w:val="-5"/>
            </w:pPr>
          </w:p>
        </w:tc>
      </w:tr>
      <w:tr w:rsidR="00123086" w14:paraId="38BD4EA2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4B8BDC9" w14:textId="247ED9F2" w:rsidR="00123086" w:rsidRPr="00123086" w:rsidRDefault="00123086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T1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E558DC7" w14:textId="59409CC6" w:rsidR="00123086" w:rsidRPr="006574C9" w:rsidRDefault="00123086" w:rsidP="00123086">
            <w:pPr>
              <w:pStyle w:val="-5"/>
              <w:rPr>
                <w:iCs/>
                <w:color w:val="000000"/>
              </w:rPr>
            </w:pPr>
            <w:r w:rsidRPr="00123086">
              <w:rPr>
                <w:iCs/>
                <w:color w:val="000000"/>
              </w:rPr>
              <w:t>Трансформаторная сборка Тр-ЛС5</w:t>
            </w:r>
            <w:r>
              <w:rPr>
                <w:iCs/>
                <w:color w:val="000000"/>
              </w:rPr>
              <w:br/>
            </w:r>
            <w:r w:rsidR="00F636EC">
              <w:rPr>
                <w:iCs/>
                <w:color w:val="000000"/>
              </w:rPr>
              <w:t>ЕСКФ.671152.002</w:t>
            </w:r>
            <w:bookmarkStart w:id="7" w:name="_GoBack"/>
            <w:bookmarkEnd w:id="7"/>
            <w:r w:rsidRPr="00123086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32CE940" w14:textId="2F091DCC" w:rsidR="00123086" w:rsidRPr="00123086" w:rsidRDefault="00123086" w:rsidP="005E6C3D">
            <w:pPr>
              <w:pStyle w:val="-"/>
              <w:rPr>
                <w:iCs/>
                <w:color w:val="000000"/>
              </w:rPr>
            </w:pPr>
            <w:r w:rsidRPr="00123086"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CFD33EA" w14:textId="77777777" w:rsidR="00123086" w:rsidRDefault="00123086" w:rsidP="005E6C3D">
            <w:pPr>
              <w:pStyle w:val="-5"/>
            </w:pPr>
          </w:p>
        </w:tc>
      </w:tr>
      <w:tr w:rsidR="00123086" w14:paraId="4ACBB28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31EA09E" w14:textId="77777777" w:rsidR="00123086" w:rsidRDefault="00123086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90481A1" w14:textId="77777777" w:rsidR="00123086" w:rsidRPr="006574C9" w:rsidRDefault="00123086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CEDB01F" w14:textId="77777777" w:rsidR="00123086" w:rsidRPr="00D605D4" w:rsidRDefault="00123086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58A6EDC" w14:textId="77777777" w:rsidR="00123086" w:rsidRDefault="00123086" w:rsidP="005E6C3D">
            <w:pPr>
              <w:pStyle w:val="-5"/>
            </w:pPr>
          </w:p>
        </w:tc>
      </w:tr>
      <w:tr w:rsidR="00123086" w14:paraId="2CB9578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33801E2" w14:textId="77777777" w:rsidR="00123086" w:rsidRDefault="00123086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6ACF878" w14:textId="6C9F80AB" w:rsidR="00123086" w:rsidRPr="00DF2487" w:rsidRDefault="00DF2487" w:rsidP="00DF2487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DF2487">
              <w:rPr>
                <w:u w:val="single"/>
              </w:rPr>
              <w:t>Приборы электровакуумные, полупроводниковые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4C4E45F" w14:textId="77777777" w:rsidR="00123086" w:rsidRPr="00D605D4" w:rsidRDefault="00123086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079D3A7" w14:textId="77777777" w:rsidR="00123086" w:rsidRDefault="00123086" w:rsidP="005E6C3D">
            <w:pPr>
              <w:pStyle w:val="-5"/>
            </w:pPr>
          </w:p>
        </w:tc>
      </w:tr>
      <w:tr w:rsidR="00123086" w14:paraId="6DC17EE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1569C3C" w14:textId="3AC00E63" w:rsidR="00123086" w:rsidRPr="00DF2487" w:rsidRDefault="00DF248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VD1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2B48117" w14:textId="773E466F" w:rsidR="00123086" w:rsidRPr="006574C9" w:rsidRDefault="00DF2487" w:rsidP="00DF2487">
            <w:pPr>
              <w:pStyle w:val="-5"/>
              <w:rPr>
                <w:iCs/>
                <w:color w:val="000000"/>
              </w:rPr>
            </w:pPr>
            <w:r w:rsidRPr="00DF2487">
              <w:rPr>
                <w:iCs/>
                <w:color w:val="000000"/>
              </w:rPr>
              <w:t>Стабилитрон 2С4003Б91</w:t>
            </w:r>
            <w:r>
              <w:rPr>
                <w:iCs/>
                <w:color w:val="000000"/>
              </w:rPr>
              <w:br/>
            </w:r>
            <w:r w:rsidRPr="00DF2487">
              <w:rPr>
                <w:iCs/>
                <w:color w:val="000000"/>
              </w:rPr>
              <w:t>АЕЯР.432120.780ТУ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1C91A49" w14:textId="2B211A45" w:rsidR="00123086" w:rsidRPr="00DF2487" w:rsidRDefault="00DF248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B022E93" w14:textId="606C3731" w:rsidR="00123086" w:rsidRPr="00DF2487" w:rsidRDefault="00DF2487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SOD-123</w:t>
            </w:r>
          </w:p>
        </w:tc>
      </w:tr>
      <w:tr w:rsidR="00123086" w14:paraId="3F3F748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843E103" w14:textId="137BD788" w:rsidR="00123086" w:rsidRPr="00DF2487" w:rsidRDefault="00DF248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VD2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F1C129E" w14:textId="49654A0B" w:rsidR="00123086" w:rsidRPr="006574C9" w:rsidRDefault="00DF2487" w:rsidP="00DF248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Индикатор ИПД156А9-К</w:t>
            </w:r>
            <w:r>
              <w:rPr>
                <w:iCs/>
                <w:color w:val="000000"/>
              </w:rPr>
              <w:br/>
            </w:r>
            <w:r w:rsidRPr="00DF2487">
              <w:rPr>
                <w:iCs/>
                <w:color w:val="000000"/>
              </w:rPr>
              <w:t>АЕЯР.432220.596ТУ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3033222" w14:textId="11082A7E" w:rsidR="00123086" w:rsidRPr="00DF2487" w:rsidRDefault="00DF2487" w:rsidP="005E6C3D">
            <w:pPr>
              <w:pStyle w:val="-"/>
              <w:rPr>
                <w:iCs/>
                <w:color w:val="000000"/>
              </w:rPr>
            </w:pPr>
            <w:r w:rsidRPr="00DF2487"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CA70A35" w14:textId="77777777" w:rsidR="00123086" w:rsidRDefault="00123086" w:rsidP="005E6C3D">
            <w:pPr>
              <w:pStyle w:val="-5"/>
            </w:pPr>
          </w:p>
        </w:tc>
      </w:tr>
      <w:tr w:rsidR="00123086" w14:paraId="4ADBA91B" w14:textId="77777777" w:rsidTr="00F4032B">
        <w:trPr>
          <w:trHeight w:val="177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F355B48" w14:textId="334C1C1F" w:rsidR="00123086" w:rsidRPr="00DF2487" w:rsidRDefault="00DF248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VD3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CFBA9A0" w14:textId="41531D0E" w:rsidR="00123086" w:rsidRPr="006574C9" w:rsidRDefault="00DF2487" w:rsidP="00DF248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Индикатор ИПД156А9-Л</w:t>
            </w:r>
            <w:r>
              <w:rPr>
                <w:iCs/>
                <w:color w:val="000000"/>
              </w:rPr>
              <w:br/>
            </w:r>
            <w:r w:rsidRPr="00DF2487">
              <w:rPr>
                <w:iCs/>
                <w:color w:val="000000"/>
              </w:rPr>
              <w:t>АЕЯР.432220.596ТУ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DA76279" w14:textId="11B76153" w:rsidR="00123086" w:rsidRPr="00DF2487" w:rsidRDefault="00DF248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979A5D4" w14:textId="77777777" w:rsidR="00123086" w:rsidRDefault="00123086" w:rsidP="005E6C3D">
            <w:pPr>
              <w:pStyle w:val="-5"/>
            </w:pPr>
          </w:p>
        </w:tc>
      </w:tr>
      <w:tr w:rsidR="00F4032B" w14:paraId="1F494D9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0D33252" w14:textId="77777777" w:rsidR="00F4032B" w:rsidRDefault="00F4032B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13E6768" w14:textId="77777777" w:rsidR="00F4032B" w:rsidRDefault="00F4032B" w:rsidP="00DF248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211BEAB" w14:textId="77777777" w:rsidR="00F4032B" w:rsidRDefault="00F4032B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DCCA7AC" w14:textId="77777777" w:rsidR="00F4032B" w:rsidRDefault="00F4032B" w:rsidP="005E6C3D">
            <w:pPr>
              <w:pStyle w:val="-5"/>
            </w:pPr>
          </w:p>
        </w:tc>
      </w:tr>
      <w:tr w:rsidR="00123086" w14:paraId="5FA937FA" w14:textId="77777777" w:rsidTr="00F121AA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8BFEA19" w14:textId="70632E35" w:rsidR="00123086" w:rsidRPr="00DF2487" w:rsidRDefault="00DF248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VD4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5847995" w14:textId="30A27DD7" w:rsidR="00123086" w:rsidRPr="006574C9" w:rsidRDefault="00DF2487" w:rsidP="00DF2487">
            <w:pPr>
              <w:pStyle w:val="-5"/>
              <w:rPr>
                <w:iCs/>
                <w:color w:val="000000"/>
              </w:rPr>
            </w:pPr>
            <w:r w:rsidRPr="00DF2487">
              <w:rPr>
                <w:iCs/>
                <w:color w:val="000000"/>
              </w:rPr>
              <w:t>Стабилитрон регулируемый 142ЕР1ТИМ</w:t>
            </w:r>
            <w:r>
              <w:rPr>
                <w:iCs/>
                <w:color w:val="000000"/>
              </w:rPr>
              <w:br/>
            </w:r>
            <w:r w:rsidRPr="00DF2487">
              <w:rPr>
                <w:iCs/>
                <w:color w:val="000000"/>
              </w:rPr>
              <w:t>АЕЯР.431420.365-01ТУ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638FAF6" w14:textId="64C26C08" w:rsidR="00123086" w:rsidRPr="00DF2487" w:rsidRDefault="00DF248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3005AD4" w14:textId="114E4B26" w:rsidR="00123086" w:rsidRDefault="00DF2487" w:rsidP="005E6C3D">
            <w:pPr>
              <w:pStyle w:val="-5"/>
            </w:pPr>
            <w:r>
              <w:t>КТ-99-1</w:t>
            </w:r>
            <w:r>
              <w:br/>
              <w:t>(4601.3-1)</w:t>
            </w:r>
          </w:p>
        </w:tc>
      </w:tr>
      <w:tr w:rsidR="00BB7539" w14:paraId="468049C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DFE48B4" w14:textId="2554AC40" w:rsidR="00BB7539" w:rsidRPr="00BB7539" w:rsidRDefault="00BB7539" w:rsidP="00BB7539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VD5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F37FA8D" w14:textId="2BC86CB5" w:rsidR="00BB7539" w:rsidRPr="006574C9" w:rsidRDefault="00BB7539" w:rsidP="00BB7539">
            <w:pPr>
              <w:pStyle w:val="-5"/>
              <w:rPr>
                <w:iCs/>
                <w:color w:val="000000"/>
              </w:rPr>
            </w:pPr>
            <w:r w:rsidRPr="00DF2487">
              <w:rPr>
                <w:iCs/>
                <w:color w:val="000000"/>
              </w:rPr>
              <w:t>Стабилитрон 2С4003Б91</w:t>
            </w:r>
            <w:r>
              <w:rPr>
                <w:iCs/>
                <w:color w:val="000000"/>
              </w:rPr>
              <w:br/>
            </w:r>
            <w:r w:rsidRPr="00DF2487">
              <w:rPr>
                <w:iCs/>
                <w:color w:val="000000"/>
              </w:rPr>
              <w:t>АЕЯР.432120.780ТУ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193F946" w14:textId="42FF2004" w:rsidR="00BB7539" w:rsidRPr="00D605D4" w:rsidRDefault="00BB7539" w:rsidP="00BB7539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4CEA442" w14:textId="507BFF23" w:rsidR="00BB7539" w:rsidRDefault="00BB7539" w:rsidP="00BB7539">
            <w:pPr>
              <w:pStyle w:val="-5"/>
            </w:pPr>
            <w:r>
              <w:rPr>
                <w:lang w:val="en-US"/>
              </w:rPr>
              <w:t>SOD-123</w:t>
            </w:r>
          </w:p>
        </w:tc>
      </w:tr>
      <w:tr w:rsidR="00123086" w14:paraId="009D2BC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8901860" w14:textId="77777777" w:rsidR="00123086" w:rsidRDefault="00123086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B03EF05" w14:textId="77777777" w:rsidR="00123086" w:rsidRPr="006574C9" w:rsidRDefault="00123086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0F56BFB" w14:textId="77777777" w:rsidR="00123086" w:rsidRPr="00D605D4" w:rsidRDefault="00123086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23C5BDF" w14:textId="77777777" w:rsidR="00123086" w:rsidRDefault="00123086" w:rsidP="005E6C3D">
            <w:pPr>
              <w:pStyle w:val="-5"/>
            </w:pPr>
          </w:p>
        </w:tc>
      </w:tr>
      <w:tr w:rsidR="00123086" w14:paraId="70B00D2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246C909" w14:textId="77777777" w:rsidR="00123086" w:rsidRDefault="00123086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09B120C" w14:textId="1D75CD2D" w:rsidR="00123086" w:rsidRPr="00BB7539" w:rsidRDefault="00BB7539" w:rsidP="00BB7539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BB7539">
              <w:rPr>
                <w:u w:val="single"/>
              </w:rPr>
              <w:t>Соединения контактные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8101D8B" w14:textId="77777777" w:rsidR="00123086" w:rsidRPr="00D605D4" w:rsidRDefault="00123086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D4A2668" w14:textId="77777777" w:rsidR="00123086" w:rsidRDefault="00123086" w:rsidP="005E6C3D">
            <w:pPr>
              <w:pStyle w:val="-5"/>
            </w:pPr>
          </w:p>
        </w:tc>
      </w:tr>
      <w:tr w:rsidR="00123086" w14:paraId="4765B8A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7B0FCF0" w14:textId="7D3ADA71" w:rsidR="00123086" w:rsidRPr="00C97DCC" w:rsidRDefault="00C97DCC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X1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BE47036" w14:textId="0BA8A882" w:rsidR="00123086" w:rsidRPr="006574C9" w:rsidRDefault="00C862BC" w:rsidP="00C862BC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СНП347-20ВП21-В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РЮМК.430420.012</w:t>
            </w:r>
            <w:r w:rsidRPr="00C862BC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5B1861B" w14:textId="6A6AF53D" w:rsidR="00123086" w:rsidRPr="00C862BC" w:rsidRDefault="00C862BC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672A662" w14:textId="09E0A367" w:rsidR="00123086" w:rsidRPr="00C862BC" w:rsidRDefault="00C862BC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IDC-20</w:t>
            </w:r>
          </w:p>
        </w:tc>
      </w:tr>
      <w:tr w:rsidR="00EC4B5F" w14:paraId="70DCF851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3F48110" w14:textId="4FEE4B16" w:rsidR="00EC4B5F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60818C1" w14:textId="3FCFECAF" w:rsidR="00EC4B5F" w:rsidRPr="006574C9" w:rsidRDefault="00C862BC" w:rsidP="00C862BC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СНП348-2ВП32-В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РЮМК.430420.013</w:t>
            </w:r>
            <w:r w:rsidRPr="00C862BC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FAA8B10" w14:textId="7C93F6DD" w:rsidR="00EC4B5F" w:rsidRPr="00C862BC" w:rsidRDefault="00C862BC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CA5D4AF" w14:textId="77777777" w:rsidR="00EC4B5F" w:rsidRDefault="00EC4B5F" w:rsidP="005E6C3D">
            <w:pPr>
              <w:pStyle w:val="-5"/>
            </w:pPr>
          </w:p>
        </w:tc>
      </w:tr>
      <w:tr w:rsidR="00EC4B5F" w14:paraId="7C2C0D4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0D413E9" w14:textId="78E93D98" w:rsidR="00EC4B5F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30C9CCC" w14:textId="708B4D39" w:rsidR="00EC4B5F" w:rsidRPr="006574C9" w:rsidRDefault="00C862BC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Разъем Micro</w:t>
            </w:r>
            <w:r w:rsidRPr="00C862BC">
              <w:rPr>
                <w:iCs/>
                <w:color w:val="000000"/>
              </w:rPr>
              <w:t>USB 1981568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5E81F12" w14:textId="2B1E74DA" w:rsidR="00EC4B5F" w:rsidRPr="00C862BC" w:rsidRDefault="00C862BC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4FCAAAA" w14:textId="77777777" w:rsidR="00EC4B5F" w:rsidRDefault="00EC4B5F" w:rsidP="005E6C3D">
            <w:pPr>
              <w:pStyle w:val="-5"/>
            </w:pPr>
          </w:p>
        </w:tc>
      </w:tr>
      <w:tr w:rsidR="00EC4B5F" w14:paraId="6C927C4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7FB9D3C" w14:textId="06536046" w:rsidR="00EC4B5F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 xml:space="preserve">4, </w:t>
            </w: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ACBFA69" w14:textId="7497276F" w:rsidR="00EC4B5F" w:rsidRPr="006574C9" w:rsidRDefault="00C930F2" w:rsidP="00C930F2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СНП394-16ВП21-2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РЮМК.430420.033</w:t>
            </w:r>
            <w:r w:rsidRPr="00C930F2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E527266" w14:textId="64B87A42" w:rsidR="00EC4B5F" w:rsidRPr="00C930F2" w:rsidRDefault="00C930F2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BFB8E65" w14:textId="77777777" w:rsidR="00EC4B5F" w:rsidRDefault="00EC4B5F" w:rsidP="005E6C3D">
            <w:pPr>
              <w:pStyle w:val="-5"/>
            </w:pPr>
          </w:p>
        </w:tc>
      </w:tr>
      <w:tr w:rsidR="00EC4B5F" w14:paraId="639814C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9C22DE7" w14:textId="54038E90" w:rsidR="00EC4B5F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 xml:space="preserve">6, </w:t>
            </w: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967C106" w14:textId="17947858" w:rsidR="00EC4B5F" w:rsidRPr="006574C9" w:rsidRDefault="00C930F2" w:rsidP="00C930F2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СНП389-2ВП32-1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РЮМК.430420.033</w:t>
            </w:r>
            <w:r w:rsidRPr="00C930F2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C64CF4F" w14:textId="14372E3D" w:rsidR="00EC4B5F" w:rsidRPr="00C930F2" w:rsidRDefault="00C930F2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271D229" w14:textId="77777777" w:rsidR="00EC4B5F" w:rsidRDefault="00EC4B5F" w:rsidP="005E6C3D">
            <w:pPr>
              <w:pStyle w:val="-5"/>
            </w:pPr>
          </w:p>
        </w:tc>
      </w:tr>
      <w:tr w:rsidR="00800297" w14:paraId="30651F69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02D7C6E" w14:textId="15D8FF6B" w:rsidR="00800297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8–</w:t>
            </w: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C0B805F" w14:textId="735EB636" w:rsidR="00800297" w:rsidRPr="006574C9" w:rsidRDefault="00C930F2" w:rsidP="00C930F2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СНП389-6ВП32-1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РЮМК.430420.033</w:t>
            </w:r>
            <w:r w:rsidRPr="00C930F2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0489260" w14:textId="79525C52" w:rsidR="00800297" w:rsidRPr="00C930F2" w:rsidRDefault="00C930F2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B247339" w14:textId="77777777" w:rsidR="00800297" w:rsidRDefault="00800297" w:rsidP="005E6C3D">
            <w:pPr>
              <w:pStyle w:val="-5"/>
            </w:pPr>
          </w:p>
        </w:tc>
      </w:tr>
      <w:tr w:rsidR="00800297" w14:paraId="7BB1793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B777E83" w14:textId="74EF5F09" w:rsidR="00800297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23D43D4" w14:textId="57210F10" w:rsidR="00800297" w:rsidRPr="006574C9" w:rsidRDefault="00C930F2" w:rsidP="007E30F7">
            <w:pPr>
              <w:pStyle w:val="-5"/>
              <w:rPr>
                <w:iCs/>
                <w:color w:val="000000"/>
              </w:rPr>
            </w:pPr>
            <w:r w:rsidRPr="00C930F2">
              <w:rPr>
                <w:iCs/>
                <w:color w:val="000000"/>
              </w:rPr>
              <w:t>Розетка СНП418 на плату</w:t>
            </w:r>
            <w:r>
              <w:rPr>
                <w:iCs/>
                <w:color w:val="000000"/>
              </w:rPr>
              <w:br/>
            </w:r>
            <w:r w:rsidRPr="00C930F2">
              <w:rPr>
                <w:iCs/>
                <w:color w:val="000000"/>
              </w:rPr>
              <w:t>РЮМК.430420.094ТУ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35FE67F" w14:textId="3B2E824E" w:rsidR="00800297" w:rsidRPr="00C930F2" w:rsidRDefault="00C930F2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11A5EBE" w14:textId="4ABE74D3" w:rsidR="00800297" w:rsidRPr="00C930F2" w:rsidRDefault="00C930F2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RJ-45</w:t>
            </w:r>
          </w:p>
        </w:tc>
      </w:tr>
      <w:tr w:rsidR="00C97DCC" w14:paraId="4595420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D69C2DA" w14:textId="792FF041" w:rsidR="00C97DCC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D65003C" w14:textId="5F87649F" w:rsidR="00C97DCC" w:rsidRPr="006574C9" w:rsidRDefault="003E5AC7" w:rsidP="003E5AC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СНП389-3ВП32-1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РЮМК.430420.033</w:t>
            </w:r>
            <w:r w:rsidRPr="003E5AC7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6C6CBDF" w14:textId="4D1710A6" w:rsidR="00C97DCC" w:rsidRPr="003E5AC7" w:rsidRDefault="003E5AC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3880E30" w14:textId="77777777" w:rsidR="00C97DCC" w:rsidRDefault="00C97DCC" w:rsidP="005E6C3D">
            <w:pPr>
              <w:pStyle w:val="-5"/>
            </w:pPr>
          </w:p>
        </w:tc>
      </w:tr>
      <w:tr w:rsidR="00C97DCC" w14:paraId="1C32C81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8AE1DDA" w14:textId="2DB55F39" w:rsidR="00C97DCC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14–</w:t>
            </w: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ABBFBAE" w14:textId="7F70B2A2" w:rsidR="00C97DCC" w:rsidRPr="006574C9" w:rsidRDefault="003E5AC7" w:rsidP="003E5AC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СНП389-2ВП32-1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РЮМК.430420.033</w:t>
            </w:r>
            <w:r w:rsidRPr="003E5AC7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8B300A1" w14:textId="4BDA6EDD" w:rsidR="00C97DCC" w:rsidRPr="003E5AC7" w:rsidRDefault="003E5AC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62BDFBA" w14:textId="77777777" w:rsidR="00C97DCC" w:rsidRDefault="00C97DCC" w:rsidP="005E6C3D">
            <w:pPr>
              <w:pStyle w:val="-5"/>
            </w:pPr>
          </w:p>
        </w:tc>
      </w:tr>
      <w:tr w:rsidR="00C97DCC" w14:paraId="34F6461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160439F" w14:textId="45646FEB" w:rsidR="00C97DCC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50ED699" w14:textId="43693438" w:rsidR="00C97DCC" w:rsidRPr="006574C9" w:rsidRDefault="003E5AC7" w:rsidP="007E30F7">
            <w:pPr>
              <w:pStyle w:val="-5"/>
              <w:rPr>
                <w:iCs/>
                <w:color w:val="000000"/>
              </w:rPr>
            </w:pPr>
            <w:r w:rsidRPr="003E5AC7">
              <w:rPr>
                <w:iCs/>
                <w:color w:val="000000"/>
              </w:rPr>
              <w:t>Антенный разъем 73100-0115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54B6907" w14:textId="36053092" w:rsidR="00C97DCC" w:rsidRPr="003E5AC7" w:rsidRDefault="003E5AC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908E2ED" w14:textId="77777777" w:rsidR="00C97DCC" w:rsidRDefault="00C97DCC" w:rsidP="005E6C3D">
            <w:pPr>
              <w:pStyle w:val="-5"/>
            </w:pPr>
          </w:p>
        </w:tc>
      </w:tr>
      <w:tr w:rsidR="00C97DCC" w14:paraId="544BCB5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919718F" w14:textId="69E52E67" w:rsidR="00C97DCC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 xml:space="preserve">18, </w:t>
            </w: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02657B5" w14:textId="11CFCED6" w:rsidR="00C97DCC" w:rsidRPr="006574C9" w:rsidRDefault="003E5AC7" w:rsidP="003E5AC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СНП389-6ВП32-1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РЮМК.430420.033</w:t>
            </w:r>
            <w:r w:rsidRPr="003E5AC7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9FFB604" w14:textId="431DDA3E" w:rsidR="00C97DCC" w:rsidRPr="003E5AC7" w:rsidRDefault="003E5AC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1F6634A" w14:textId="77777777" w:rsidR="00C97DCC" w:rsidRDefault="00C97DCC" w:rsidP="005E6C3D">
            <w:pPr>
              <w:pStyle w:val="-5"/>
            </w:pPr>
          </w:p>
        </w:tc>
      </w:tr>
      <w:tr w:rsidR="00C97DCC" w14:paraId="39391A2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BB31D84" w14:textId="77777777" w:rsidR="00C97DCC" w:rsidRDefault="00C97DCC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1801F2E" w14:textId="77777777" w:rsidR="00C97DCC" w:rsidRPr="006574C9" w:rsidRDefault="00C97DCC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B38F377" w14:textId="77777777" w:rsidR="00C97DCC" w:rsidRPr="00D605D4" w:rsidRDefault="00C97DCC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2E0E834" w14:textId="77777777" w:rsidR="00C97DCC" w:rsidRDefault="00C97DCC" w:rsidP="005E6C3D">
            <w:pPr>
              <w:pStyle w:val="-5"/>
            </w:pPr>
          </w:p>
        </w:tc>
      </w:tr>
      <w:tr w:rsidR="00C97DCC" w14:paraId="32FF9BF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FB5AACC" w14:textId="77777777" w:rsidR="00C97DCC" w:rsidRDefault="00C97DCC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7663717" w14:textId="77777777" w:rsidR="00C97DCC" w:rsidRPr="006574C9" w:rsidRDefault="00C97DCC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75C4540" w14:textId="77777777" w:rsidR="00C97DCC" w:rsidRPr="00D605D4" w:rsidRDefault="00C97DCC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9D95E33" w14:textId="77777777" w:rsidR="00C97DCC" w:rsidRDefault="00C97DCC" w:rsidP="005E6C3D">
            <w:pPr>
              <w:pStyle w:val="-5"/>
            </w:pPr>
          </w:p>
        </w:tc>
      </w:tr>
      <w:tr w:rsidR="00C97DCC" w14:paraId="0034A1A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C871441" w14:textId="77777777" w:rsidR="00C97DCC" w:rsidRDefault="00C97DCC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520E618" w14:textId="77777777" w:rsidR="00C97DCC" w:rsidRPr="006574C9" w:rsidRDefault="00C97DCC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A27F073" w14:textId="77777777" w:rsidR="00C97DCC" w:rsidRPr="00D605D4" w:rsidRDefault="00C97DCC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9403B6E" w14:textId="77777777" w:rsidR="00C97DCC" w:rsidRDefault="00C97DCC" w:rsidP="005E6C3D">
            <w:pPr>
              <w:pStyle w:val="-5"/>
            </w:pPr>
          </w:p>
        </w:tc>
      </w:tr>
      <w:tr w:rsidR="00C97DCC" w14:paraId="6E2DA776" w14:textId="77777777" w:rsidTr="00614B81">
        <w:trPr>
          <w:trHeight w:val="550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0898AAD" w14:textId="77777777" w:rsidR="00C97DCC" w:rsidRDefault="00C97DCC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799EEC2" w14:textId="77777777" w:rsidR="00C97DCC" w:rsidRPr="006574C9" w:rsidRDefault="00C97DCC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7694F22" w14:textId="77777777" w:rsidR="00C97DCC" w:rsidRPr="00D605D4" w:rsidRDefault="00C97DCC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E0DB034" w14:textId="77777777" w:rsidR="00C97DCC" w:rsidRDefault="00C97DCC" w:rsidP="005E6C3D">
            <w:pPr>
              <w:pStyle w:val="-5"/>
            </w:pPr>
          </w:p>
        </w:tc>
      </w:tr>
    </w:tbl>
    <w:p w14:paraId="6B00B824" w14:textId="77777777" w:rsidR="00FF1F15" w:rsidRPr="005E6C3D" w:rsidRDefault="00FF1F15">
      <w:pPr>
        <w:spacing w:line="240" w:lineRule="auto"/>
        <w:ind w:firstLine="0"/>
        <w:rPr>
          <w:sz w:val="2"/>
          <w:szCs w:val="2"/>
        </w:rPr>
      </w:pPr>
      <w:bookmarkStart w:id="8" w:name="_Toc507917204"/>
      <w:bookmarkStart w:id="9" w:name="_Toc352938504"/>
      <w:bookmarkStart w:id="10" w:name="_Toc382584545"/>
      <w:r w:rsidRPr="005E6C3D">
        <w:rPr>
          <w:sz w:val="2"/>
          <w:szCs w:val="2"/>
        </w:rPr>
        <w:br w:type="page"/>
      </w:r>
    </w:p>
    <w:tbl>
      <w:tblPr>
        <w:tblpPr w:leftFromText="180" w:rightFromText="180" w:vertAnchor="page" w:horzAnchor="margin" w:tblpY="302"/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887"/>
        <w:gridCol w:w="888"/>
        <w:gridCol w:w="888"/>
        <w:gridCol w:w="889"/>
        <w:gridCol w:w="1425"/>
        <w:gridCol w:w="1275"/>
        <w:gridCol w:w="1493"/>
        <w:gridCol w:w="1212"/>
        <w:gridCol w:w="821"/>
      </w:tblGrid>
      <w:tr w:rsidR="00155E2C" w:rsidRPr="00E1033F" w14:paraId="7A671BF0" w14:textId="77777777" w:rsidTr="00B1501E">
        <w:trPr>
          <w:cantSplit/>
          <w:trHeight w:val="624"/>
        </w:trPr>
        <w:tc>
          <w:tcPr>
            <w:tcW w:w="1043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bookmarkEnd w:id="8"/>
          <w:bookmarkEnd w:id="9"/>
          <w:bookmarkEnd w:id="10"/>
          <w:p w14:paraId="15A51D70" w14:textId="77777777" w:rsidR="00155E2C" w:rsidRPr="00E1033F" w:rsidRDefault="00155E2C" w:rsidP="00081BF5">
            <w:pPr>
              <w:pStyle w:val="affff8"/>
            </w:pPr>
            <w:r w:rsidRPr="00E1033F">
              <w:lastRenderedPageBreak/>
              <w:t xml:space="preserve">Лист регистрации </w:t>
            </w:r>
            <w:r w:rsidRPr="00081BF5">
              <w:t>изменений</w:t>
            </w:r>
          </w:p>
        </w:tc>
      </w:tr>
      <w:tr w:rsidR="00155E2C" w:rsidRPr="00E1033F" w14:paraId="1B44EDB1" w14:textId="77777777" w:rsidTr="00B1501E">
        <w:trPr>
          <w:cantSplit/>
          <w:trHeight w:val="567"/>
        </w:trPr>
        <w:tc>
          <w:tcPr>
            <w:tcW w:w="660" w:type="dxa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14:paraId="60A7C69D" w14:textId="77777777" w:rsidR="00155E2C" w:rsidRPr="00E1033F" w:rsidRDefault="00155E2C" w:rsidP="00B1501E">
            <w:pPr>
              <w:pStyle w:val="affff8"/>
            </w:pPr>
            <w:r w:rsidRPr="00E1033F">
              <w:t>Изм.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</w:tcBorders>
            <w:vAlign w:val="center"/>
          </w:tcPr>
          <w:p w14:paraId="1F7B5BC4" w14:textId="77777777" w:rsidR="00155E2C" w:rsidRPr="00E1033F" w:rsidRDefault="00155E2C" w:rsidP="00B1501E">
            <w:pPr>
              <w:pStyle w:val="affff8"/>
            </w:pPr>
            <w:r w:rsidRPr="00E1033F">
              <w:t>Номера листов (страниц)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</w:tcBorders>
            <w:vAlign w:val="center"/>
          </w:tcPr>
          <w:p w14:paraId="5A7C22CD" w14:textId="77777777" w:rsidR="00155E2C" w:rsidRPr="00E1033F" w:rsidRDefault="00155E2C" w:rsidP="00B1501E">
            <w:pPr>
              <w:pStyle w:val="affff8"/>
            </w:pPr>
            <w:r w:rsidRPr="00E1033F">
              <w:t>Всего листов (страниц) в документе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14:paraId="674FFFF1" w14:textId="77777777" w:rsidR="00155E2C" w:rsidRPr="00E1033F" w:rsidRDefault="00155E2C" w:rsidP="00B1501E">
            <w:pPr>
              <w:pStyle w:val="affff8"/>
            </w:pPr>
            <w:r w:rsidRPr="00E1033F">
              <w:t>Номер документа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</w:tcBorders>
            <w:vAlign w:val="center"/>
          </w:tcPr>
          <w:p w14:paraId="031AA8DB" w14:textId="77777777" w:rsidR="00155E2C" w:rsidRPr="00E1033F" w:rsidRDefault="00155E2C" w:rsidP="00B1501E">
            <w:pPr>
              <w:pStyle w:val="affff8"/>
              <w:rPr>
                <w:spacing w:val="-4"/>
              </w:rPr>
            </w:pPr>
            <w:r w:rsidRPr="00E1033F">
              <w:rPr>
                <w:spacing w:val="-4"/>
              </w:rPr>
              <w:t xml:space="preserve">Входящий номер сопро-водительного документа </w:t>
            </w:r>
            <w:r>
              <w:rPr>
                <w:spacing w:val="-4"/>
              </w:rPr>
              <w:br/>
            </w:r>
            <w:r w:rsidRPr="00E1033F">
              <w:rPr>
                <w:spacing w:val="-4"/>
              </w:rPr>
              <w:t>и дата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</w:tcBorders>
            <w:vAlign w:val="center"/>
          </w:tcPr>
          <w:p w14:paraId="30CC870B" w14:textId="77777777" w:rsidR="00155E2C" w:rsidRPr="00E1033F" w:rsidRDefault="00155E2C" w:rsidP="00A9260F">
            <w:pPr>
              <w:pStyle w:val="affff8"/>
            </w:pPr>
            <w:r w:rsidRPr="00E1033F">
              <w:t>Подпись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14:paraId="31656E4A" w14:textId="77777777" w:rsidR="00155E2C" w:rsidRPr="00E1033F" w:rsidRDefault="00155E2C" w:rsidP="00B1501E">
            <w:pPr>
              <w:pStyle w:val="affff8"/>
            </w:pPr>
            <w:r w:rsidRPr="00E1033F">
              <w:t>Дата</w:t>
            </w:r>
          </w:p>
        </w:tc>
      </w:tr>
      <w:tr w:rsidR="00155E2C" w:rsidRPr="00E1033F" w14:paraId="6953CE84" w14:textId="77777777" w:rsidTr="00B1501E">
        <w:trPr>
          <w:cantSplit/>
          <w:trHeight w:val="693"/>
        </w:trPr>
        <w:tc>
          <w:tcPr>
            <w:tcW w:w="660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3E5F6CD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FC0F5" w14:textId="77777777" w:rsidR="00155E2C" w:rsidRPr="00E1033F" w:rsidRDefault="00A9260F" w:rsidP="00B1501E">
            <w:pPr>
              <w:pStyle w:val="affff8"/>
            </w:pPr>
            <w:r>
              <w:t>изме-нё</w:t>
            </w:r>
            <w:r w:rsidR="00155E2C" w:rsidRPr="00E1033F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A6812" w14:textId="77777777" w:rsidR="00155E2C" w:rsidRPr="00E1033F" w:rsidRDefault="00155E2C" w:rsidP="00A9260F">
            <w:pPr>
              <w:pStyle w:val="affff8"/>
            </w:pPr>
            <w:r w:rsidRPr="00E1033F">
              <w:t>заме-н</w:t>
            </w:r>
            <w:r w:rsidR="00A9260F">
              <w:t>ё</w:t>
            </w:r>
            <w:r w:rsidRPr="00E1033F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75821" w14:textId="77777777" w:rsidR="00155E2C" w:rsidRPr="00E1033F" w:rsidRDefault="00155E2C" w:rsidP="00B1501E">
            <w:pPr>
              <w:pStyle w:val="affff8"/>
            </w:pPr>
            <w:r w:rsidRPr="00E1033F">
              <w:t>новых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C9871" w14:textId="77777777" w:rsidR="00155E2C" w:rsidRPr="00E1033F" w:rsidRDefault="00155E2C" w:rsidP="00B1501E">
            <w:pPr>
              <w:pStyle w:val="affff8"/>
            </w:pPr>
            <w:r w:rsidRPr="00E1033F">
              <w:t>анну-лиро-ванных</w:t>
            </w:r>
          </w:p>
        </w:tc>
        <w:tc>
          <w:tcPr>
            <w:tcW w:w="1425" w:type="dxa"/>
            <w:vMerge/>
            <w:tcBorders>
              <w:bottom w:val="single" w:sz="4" w:space="0" w:color="auto"/>
            </w:tcBorders>
            <w:vAlign w:val="center"/>
          </w:tcPr>
          <w:p w14:paraId="3FF1189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14:paraId="1F4853A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vMerge/>
            <w:tcBorders>
              <w:bottom w:val="single" w:sz="4" w:space="0" w:color="auto"/>
            </w:tcBorders>
            <w:vAlign w:val="center"/>
          </w:tcPr>
          <w:p w14:paraId="34BD495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5CB3602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687B9D7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1FCCCA57" w14:textId="77777777" w:rsidTr="00B1501E">
        <w:trPr>
          <w:cantSplit/>
          <w:trHeight w:val="567"/>
        </w:trPr>
        <w:tc>
          <w:tcPr>
            <w:tcW w:w="660" w:type="dxa"/>
            <w:tcBorders>
              <w:top w:val="single" w:sz="4" w:space="0" w:color="auto"/>
              <w:left w:val="nil"/>
              <w:bottom w:val="nil"/>
            </w:tcBorders>
          </w:tcPr>
          <w:p w14:paraId="4F268F5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single" w:sz="4" w:space="0" w:color="auto"/>
              <w:bottom w:val="nil"/>
            </w:tcBorders>
          </w:tcPr>
          <w:p w14:paraId="15550FD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single" w:sz="4" w:space="0" w:color="auto"/>
              <w:bottom w:val="nil"/>
            </w:tcBorders>
          </w:tcPr>
          <w:p w14:paraId="7B4C5BE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single" w:sz="4" w:space="0" w:color="auto"/>
              <w:bottom w:val="nil"/>
            </w:tcBorders>
          </w:tcPr>
          <w:p w14:paraId="3B6F8A3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single" w:sz="4" w:space="0" w:color="auto"/>
              <w:bottom w:val="nil"/>
            </w:tcBorders>
          </w:tcPr>
          <w:p w14:paraId="4116F27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single" w:sz="4" w:space="0" w:color="auto"/>
              <w:bottom w:val="nil"/>
            </w:tcBorders>
          </w:tcPr>
          <w:p w14:paraId="285FC04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single" w:sz="4" w:space="0" w:color="auto"/>
              <w:bottom w:val="nil"/>
            </w:tcBorders>
          </w:tcPr>
          <w:p w14:paraId="7C612F5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single" w:sz="4" w:space="0" w:color="auto"/>
              <w:bottom w:val="nil"/>
            </w:tcBorders>
          </w:tcPr>
          <w:p w14:paraId="3762605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single" w:sz="4" w:space="0" w:color="auto"/>
              <w:bottom w:val="nil"/>
            </w:tcBorders>
          </w:tcPr>
          <w:p w14:paraId="5415EE5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single" w:sz="4" w:space="0" w:color="auto"/>
              <w:bottom w:val="nil"/>
              <w:right w:val="nil"/>
            </w:tcBorders>
          </w:tcPr>
          <w:p w14:paraId="6865ADE3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2A4975B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0E7B1C2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23F41F5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676353A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688C07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5EF9527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1DDCF61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40D9DB4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00BDDD2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0ED9068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</w:tcPr>
          <w:p w14:paraId="36DBD364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0962004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5F35A91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28A5FA9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28AE45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565EE7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27AFCF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534677A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5168194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19F998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2D2BCB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699EBA67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67CA2B99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FB15BC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221A3BF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37BD47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093A41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B0BCB2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E7E1A4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6C2A74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497288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5FA9AA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0A0B1FA8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66AC5D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51F775E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D74142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935530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DBF75A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512864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02B530A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C1728C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F83BB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1BB7358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E8C461E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1044F3F0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93493E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11A299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3BA02D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20C819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4D39B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4F1FED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32CAB2D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53B73B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4D3014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DE40948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07734E6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404EFD6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315D242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D3FBE2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16FF3C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6EE715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322D8FB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8EE9A2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49D632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4F1887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710DFB86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0FC11A92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383520B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6934D90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B77E0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0E6B69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DF8575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5B3A6D5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B81247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54614AE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3383D0B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62EBEBC7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0DE5758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7E250E6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6EA59A0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2138D1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31941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AEF5BF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BA8187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2ABFE2E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E71797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24C814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4C082E2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228D7FD9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1CC9B40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010BF0C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2207DF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38C989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73C6987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4D415A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7505ED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1536BD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85E16F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2CA3CA1D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32E17CB3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296E5BF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09CB963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24E49E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0768DF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0F31358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DDEDB4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98FE4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4038205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443DAD0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0D23D65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65E3B442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F79BD5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C62668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6056A9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8D814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488081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1AAD0E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11D7F3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43A5610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3A8733E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6FDF5599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F66781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6B87348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3CF7C04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797CFA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6057F5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7BF4539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73716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757CC4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0E44515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6DF0CA5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498E9E94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5F7CA448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191A12E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852F3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15113C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E6FC2A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008C78D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80370B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2709172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2CAB26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52B49E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78BF5714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04314A12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4BB74E7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524A5C8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9CBDE4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D1B886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44D019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942781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605BE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5564852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C54BF6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2A406A0D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B7BF7E8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71F343B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C7ABA8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B51785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F81C7F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60E22BD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5FB7FB5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30313F1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C4D7DE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3E454D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1996DBD3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6A71365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6DE2595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F8A6B8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1C4CA6F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3AE01A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05837A0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FEC53A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851041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717579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5896A7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03C6532A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5504C663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143F924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65DACD3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15FF654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1DD85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A47F94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63319E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17555C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5D67DF1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4E5AF7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2A88968F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0DD5229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333BA70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283499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1AB6A2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814C99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085804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C967A3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3DB245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90EC6D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6EF3C1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2E1F0BD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E3F389F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5A5BE0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277987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120CE1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2903A4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21886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1E986E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6E8D8B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DCF5A1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46C0349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6AE7805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C19A5D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5A6C1FA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010809B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C68769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E9B181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EF6F78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4383437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DC13B3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909DC9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2A6143E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70760E9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88F46D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7EFD23B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50501D3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C7E8D7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E05118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737F1E7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EC0D00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5F9DF9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0E0329C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2A66784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382041F6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313FFD6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3B9E9DF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F1E2AF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362848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583A14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5CF50B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D58B5E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F48347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4010A9B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A4CBE0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4D22205A" w14:textId="77777777" w:rsidR="00155E2C" w:rsidRPr="00E1033F" w:rsidRDefault="00155E2C" w:rsidP="00B1501E">
            <w:pPr>
              <w:pStyle w:val="affff8"/>
            </w:pPr>
          </w:p>
        </w:tc>
      </w:tr>
    </w:tbl>
    <w:p w14:paraId="7EEA2B8A" w14:textId="77777777" w:rsidR="003F0B44" w:rsidRPr="005E6C3D" w:rsidRDefault="003F0B44" w:rsidP="00155E2C">
      <w:pPr>
        <w:rPr>
          <w:sz w:val="2"/>
          <w:szCs w:val="2"/>
        </w:rPr>
      </w:pPr>
    </w:p>
    <w:sectPr w:rsidR="003F0B44" w:rsidRPr="005E6C3D" w:rsidSect="00155E2C">
      <w:headerReference w:type="default" r:id="rId8"/>
      <w:headerReference w:type="first" r:id="rId9"/>
      <w:pgSz w:w="11906" w:h="16838" w:code="9"/>
      <w:pgMar w:top="284" w:right="284" w:bottom="1361" w:left="1304" w:header="0" w:footer="124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A266CC" w14:textId="77777777" w:rsidR="00CD4E48" w:rsidRDefault="00CD4E48" w:rsidP="002A1A7C">
      <w:pPr>
        <w:spacing w:line="240" w:lineRule="auto"/>
      </w:pPr>
      <w:r>
        <w:separator/>
      </w:r>
    </w:p>
  </w:endnote>
  <w:endnote w:type="continuationSeparator" w:id="0">
    <w:p w14:paraId="77A09156" w14:textId="77777777" w:rsidR="00CD4E48" w:rsidRDefault="00CD4E48" w:rsidP="002A1A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E5D1C6" w14:textId="77777777" w:rsidR="00CD4E48" w:rsidRDefault="00CD4E48" w:rsidP="002A1A7C">
      <w:pPr>
        <w:spacing w:line="240" w:lineRule="auto"/>
      </w:pPr>
      <w:r>
        <w:separator/>
      </w:r>
    </w:p>
  </w:footnote>
  <w:footnote w:type="continuationSeparator" w:id="0">
    <w:p w14:paraId="0E458EC1" w14:textId="77777777" w:rsidR="00CD4E48" w:rsidRDefault="00CD4E48" w:rsidP="002A1A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7E3B0D" w14:textId="77777777" w:rsidR="00F636EC" w:rsidRDefault="00F636EC">
    <w:pPr>
      <w:pStyle w:val="a9"/>
    </w:pPr>
    <w:r>
      <w:rPr>
        <w:noProof/>
      </w:rPr>
      <w:pict w14:anchorId="09B0D898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left:0;text-align:left;margin-left:19.65pt;margin-top:11.35pt;width:568.2pt;height:830.15pt;z-index:251662848;mso-position-horizontal-relative:page;mso-position-vertical-relative:page" filled="f" stroked="f">
          <v:textbox style="mso-next-textbox:#_x0000_s2056">
            <w:txbxContent>
              <w:tbl>
                <w:tblPr>
                  <w:tblW w:w="11113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4"/>
                  <w:gridCol w:w="396"/>
                  <w:gridCol w:w="594"/>
                  <w:gridCol w:w="591"/>
                  <w:gridCol w:w="962"/>
                  <w:gridCol w:w="564"/>
                  <w:gridCol w:w="848"/>
                  <w:gridCol w:w="847"/>
                  <w:gridCol w:w="3668"/>
                  <w:gridCol w:w="1611"/>
                  <w:gridCol w:w="748"/>
                </w:tblGrid>
                <w:tr w:rsidR="00F636EC" w:rsidRPr="000F39CB" w14:paraId="13676FFE" w14:textId="77777777" w:rsidTr="00155E2C">
                  <w:trPr>
                    <w:cantSplit/>
                    <w:trHeight w:val="7710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14:paraId="0FBD39BA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 w:val="restart"/>
                      <w:textDirection w:val="btLr"/>
                    </w:tcPr>
                    <w:p w14:paraId="695C4246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6A196F65" w14:textId="77777777" w:rsidTr="001E30F4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024020B8" w14:textId="77777777" w:rsidR="00F636EC" w:rsidRPr="00A434B4" w:rsidRDefault="00F636EC" w:rsidP="00A434B4">
                      <w:pPr>
                        <w:pStyle w:val="ad"/>
                      </w:pPr>
                      <w:r w:rsidRPr="00A434B4">
                        <w:t>Подпись и дата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7133E438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</w:tcPr>
                    <w:p w14:paraId="6EC72D15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6C2B8FC8" w14:textId="77777777" w:rsidTr="001E30F4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6CD35DC4" w14:textId="77777777" w:rsidR="00F636EC" w:rsidRPr="00A434B4" w:rsidRDefault="00F636EC" w:rsidP="00A434B4">
                      <w:pPr>
                        <w:pStyle w:val="ad"/>
                      </w:pPr>
                      <w:r w:rsidRPr="00A434B4">
                        <w:t>Инв. № дубл.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03C10D83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</w:tcPr>
                    <w:p w14:paraId="202FFDE2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2CB96CD8" w14:textId="77777777" w:rsidTr="001E30F4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5E37CCD6" w14:textId="77777777" w:rsidR="00F636EC" w:rsidRPr="00A434B4" w:rsidRDefault="00F636EC" w:rsidP="00A434B4">
                      <w:pPr>
                        <w:pStyle w:val="ad"/>
                      </w:pPr>
                      <w:r w:rsidRPr="00A434B4">
                        <w:t>Взам. инв. №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1DBA1E36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</w:tcPr>
                    <w:p w14:paraId="0825C9C0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180A8472" w14:textId="77777777" w:rsidTr="00C0298E">
                  <w:trPr>
                    <w:cantSplit/>
                    <w:trHeight w:val="1928"/>
                  </w:trPr>
                  <w:tc>
                    <w:tcPr>
                      <w:tcW w:w="284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09166BE" w14:textId="77777777" w:rsidR="00F636EC" w:rsidRPr="00A434B4" w:rsidRDefault="00F636EC" w:rsidP="00A434B4">
                      <w:pPr>
                        <w:pStyle w:val="ad"/>
                      </w:pPr>
                      <w:r w:rsidRPr="00A434B4">
                        <w:t>Подпись и дата</w:t>
                      </w:r>
                    </w:p>
                  </w:tc>
                  <w:tc>
                    <w:tcPr>
                      <w:tcW w:w="3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51F83C7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</w:tcPr>
                    <w:p w14:paraId="650F53B0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652DD5CE" w14:textId="77777777" w:rsidTr="001E30F4">
                  <w:trPr>
                    <w:cantSplit/>
                    <w:trHeight w:val="576"/>
                  </w:trPr>
                  <w:tc>
                    <w:tcPr>
                      <w:tcW w:w="284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687C667" w14:textId="77777777" w:rsidR="00F636EC" w:rsidRPr="00A434B4" w:rsidRDefault="00F636EC" w:rsidP="00A434B4">
                      <w:pPr>
                        <w:pStyle w:val="ad"/>
                      </w:pPr>
                      <w:r w:rsidRPr="00A434B4">
                        <w:t>Инв. № подл.</w:t>
                      </w:r>
                    </w:p>
                  </w:tc>
                  <w:tc>
                    <w:tcPr>
                      <w:tcW w:w="396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1D35814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14:paraId="23E6B801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07CC11DE" w14:textId="77777777" w:rsidTr="001E30F4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2A702FB5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14:paraId="2CE2ED80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8BE0A90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9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DA7FF98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1526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105366C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0059CAA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257C78C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279" w:type="dxa"/>
                      <w:gridSpan w:val="2"/>
                      <w:vMerge w:val="restart"/>
                      <w:vAlign w:val="center"/>
                    </w:tcPr>
                    <w:p w14:paraId="2C8F42FE" w14:textId="77777777" w:rsidR="00F636EC" w:rsidRPr="00080907" w:rsidRDefault="00F636EC" w:rsidP="00A434B4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</w:rPr>
                        <w:fldChar w:fldCharType="begin"/>
                      </w:r>
                      <w:r>
                        <w:rPr>
                          <w:noProof/>
                          <w:szCs w:val="24"/>
                        </w:rPr>
                        <w:instrText xml:space="preserve"> REF DecNum  \* MERGEFORMAT </w:instrText>
                      </w:r>
                      <w:r>
                        <w:rPr>
                          <w:noProof/>
                          <w:szCs w:val="24"/>
                        </w:rPr>
                        <w:fldChar w:fldCharType="separate"/>
                      </w:r>
                      <w:r w:rsidRPr="00F04E47">
                        <w:rPr>
                          <w:noProof/>
                          <w:szCs w:val="24"/>
                        </w:rPr>
                        <w:t>ВБМА.469435.000</w:t>
                      </w:r>
                      <w:r>
                        <w:rPr>
                          <w:noProof/>
                          <w:szCs w:val="24"/>
                        </w:rPr>
                        <w:fldChar w:fldCharType="end"/>
                      </w:r>
                      <w:r>
                        <w:rPr>
                          <w:szCs w:val="24"/>
                        </w:rPr>
                        <w:t>ПЭ3</w:t>
                      </w:r>
                    </w:p>
                  </w:tc>
                  <w:tc>
                    <w:tcPr>
                      <w:tcW w:w="748" w:type="dxa"/>
                      <w:tcBorders>
                        <w:bottom w:val="single" w:sz="4" w:space="0" w:color="auto"/>
                      </w:tcBorders>
                    </w:tcPr>
                    <w:p w14:paraId="0F09D8BA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rFonts w:eastAsiaTheme="minorHAnsi"/>
                          <w:szCs w:val="24"/>
                        </w:rPr>
                        <w:t>Лист</w:t>
                      </w:r>
                    </w:p>
                  </w:tc>
                </w:tr>
                <w:tr w:rsidR="00F636EC" w:rsidRPr="000F39CB" w14:paraId="56D1B1AF" w14:textId="77777777" w:rsidTr="001E30F4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3AD63143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14:paraId="462CB959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CCF5549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9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907B612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1526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7E0C79A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5562A8C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5AB2144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279" w:type="dxa"/>
                      <w:gridSpan w:val="2"/>
                      <w:vMerge/>
                    </w:tcPr>
                    <w:p w14:paraId="6127F076" w14:textId="77777777" w:rsidR="00F636EC" w:rsidRPr="000F39CB" w:rsidRDefault="00F636EC" w:rsidP="00C463A6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748" w:type="dxa"/>
                      <w:vMerge w:val="restart"/>
                      <w:vAlign w:val="center"/>
                    </w:tcPr>
                    <w:p w14:paraId="5440D900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fldChar w:fldCharType="begin"/>
                      </w:r>
                      <w:r w:rsidRPr="00A434B4">
                        <w:instrText xml:space="preserve"> PAGE   \* MERGEFORMAT </w:instrText>
                      </w:r>
                      <w:r w:rsidRPr="00A434B4">
                        <w:fldChar w:fldCharType="separate"/>
                      </w:r>
                      <w:r w:rsidR="000464B7">
                        <w:rPr>
                          <w:noProof/>
                        </w:rPr>
                        <w:t>7</w:t>
                      </w:r>
                      <w:r w:rsidRPr="00A434B4">
                        <w:fldChar w:fldCharType="end"/>
                      </w:r>
                    </w:p>
                  </w:tc>
                </w:tr>
                <w:tr w:rsidR="00F636EC" w:rsidRPr="000F39CB" w14:paraId="306E2009" w14:textId="77777777" w:rsidTr="001E30F4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459A7ADD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6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2684687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5668582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rFonts w:eastAsiaTheme="minorHAnsi"/>
                          <w:szCs w:val="24"/>
                        </w:rPr>
                        <w:t>Изм.</w:t>
                      </w:r>
                    </w:p>
                  </w:tc>
                  <w:tc>
                    <w:tcPr>
                      <w:tcW w:w="59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91C853F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rFonts w:eastAsiaTheme="minorHAnsi"/>
                          <w:szCs w:val="24"/>
                        </w:rPr>
                        <w:t>Лист</w:t>
                      </w:r>
                    </w:p>
                  </w:tc>
                  <w:tc>
                    <w:tcPr>
                      <w:tcW w:w="1526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630A47E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szCs w:val="24"/>
                        </w:rPr>
                        <w:t>№ докум.</w:t>
                      </w: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323511C" w14:textId="77777777" w:rsidR="00F636EC" w:rsidRPr="001E30F4" w:rsidRDefault="00F636EC" w:rsidP="00C463A6">
                      <w:pPr>
                        <w:pStyle w:val="ad"/>
                        <w:rPr>
                          <w:szCs w:val="24"/>
                        </w:rPr>
                      </w:pPr>
                      <w:r w:rsidRPr="001E30F4">
                        <w:rPr>
                          <w:szCs w:val="24"/>
                        </w:rPr>
                        <w:t>Подп.</w:t>
                      </w: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CEB891F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szCs w:val="24"/>
                        </w:rPr>
                        <w:t>Дата</w:t>
                      </w:r>
                    </w:p>
                  </w:tc>
                  <w:tc>
                    <w:tcPr>
                      <w:tcW w:w="5279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14:paraId="62F83E1B" w14:textId="77777777" w:rsidR="00F636EC" w:rsidRPr="000F39CB" w:rsidRDefault="00F636EC" w:rsidP="00C463A6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748" w:type="dxa"/>
                      <w:vMerge/>
                      <w:tcBorders>
                        <w:bottom w:val="single" w:sz="4" w:space="0" w:color="auto"/>
                      </w:tcBorders>
                    </w:tcPr>
                    <w:p w14:paraId="68737576" w14:textId="77777777" w:rsidR="00F636EC" w:rsidRPr="000F39CB" w:rsidRDefault="00F636EC" w:rsidP="00C463A6">
                      <w:pPr>
                        <w:spacing w:line="240" w:lineRule="auto"/>
                        <w:rPr>
                          <w:rFonts w:eastAsiaTheme="minorHAnsi"/>
                        </w:rPr>
                      </w:pPr>
                    </w:p>
                  </w:tc>
                </w:tr>
                <w:tr w:rsidR="00F636EC" w:rsidRPr="000F39CB" w14:paraId="306CC26E" w14:textId="77777777" w:rsidTr="001E30F4">
                  <w:trPr>
                    <w:cantSplit/>
                    <w:trHeight w:val="283"/>
                  </w:trPr>
                  <w:tc>
                    <w:tcPr>
                      <w:tcW w:w="2827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0BCFCFE4" w14:textId="77777777" w:rsidR="00F636EC" w:rsidRPr="00F83288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27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3E671068" w14:textId="77777777" w:rsidR="00F636EC" w:rsidRPr="00A434B4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2359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12ED3090" w14:textId="77777777" w:rsidR="00F636EC" w:rsidRPr="00A434B4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rPr>
                          <w:rFonts w:eastAsiaTheme="minorHAnsi"/>
                        </w:rPr>
                        <w:t>Формат А4</w:t>
                      </w:r>
                    </w:p>
                  </w:tc>
                </w:tr>
              </w:tbl>
              <w:p w14:paraId="576BBFB0" w14:textId="77777777" w:rsidR="00F636EC" w:rsidRDefault="00F636EC" w:rsidP="00B9180A">
                <w:pPr>
                  <w:pStyle w:val="15"/>
                </w:pPr>
              </w:p>
              <w:p w14:paraId="5BA5B8F3" w14:textId="77777777" w:rsidR="00F636EC" w:rsidRDefault="00F636EC" w:rsidP="00B9180A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6C8755" w14:textId="77777777" w:rsidR="00F636EC" w:rsidRDefault="00F636EC">
    <w:pPr>
      <w:pStyle w:val="a9"/>
    </w:pPr>
    <w:r>
      <w:rPr>
        <w:noProof/>
        <w:lang w:eastAsia="ru-RU" w:bidi="ar-SA"/>
      </w:rPr>
      <w:pict w14:anchorId="6071FB29"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left:0;text-align:left;margin-left:19.8pt;margin-top:11.35pt;width:568.2pt;height:830.15pt;z-index:251663872;mso-position-horizontal-relative:page;mso-position-vertical-relative:page" filled="f" stroked="f">
          <v:textbox style="mso-next-textbox:#_x0000_s2066">
            <w:txbxContent>
              <w:tbl>
                <w:tblPr>
                  <w:tblW w:w="11113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0"/>
                  <w:gridCol w:w="57"/>
                  <w:gridCol w:w="336"/>
                  <w:gridCol w:w="594"/>
                  <w:gridCol w:w="593"/>
                  <w:gridCol w:w="958"/>
                  <w:gridCol w:w="566"/>
                  <w:gridCol w:w="847"/>
                  <w:gridCol w:w="851"/>
                  <w:gridCol w:w="825"/>
                  <w:gridCol w:w="2661"/>
                  <w:gridCol w:w="40"/>
                  <w:gridCol w:w="129"/>
                  <w:gridCol w:w="150"/>
                  <w:gridCol w:w="279"/>
                  <w:gridCol w:w="279"/>
                  <w:gridCol w:w="834"/>
                  <w:gridCol w:w="834"/>
                </w:tblGrid>
                <w:tr w:rsidR="00F636EC" w:rsidRPr="000F39CB" w14:paraId="2F8AEBF3" w14:textId="77777777" w:rsidTr="005267D9">
                  <w:trPr>
                    <w:cantSplit/>
                    <w:trHeight w:val="2891"/>
                  </w:trPr>
                  <w:tc>
                    <w:tcPr>
                      <w:tcW w:w="337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14:paraId="62801702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D77B3B">
                        <w:rPr>
                          <w:rFonts w:eastAsiaTheme="minorHAnsi"/>
                        </w:rPr>
                        <w:t>Перв. примен</w:t>
                      </w:r>
                      <w:r>
                        <w:rPr>
                          <w:rFonts w:eastAsiaTheme="minorHAnsi"/>
                        </w:rPr>
                        <w:t>.</w:t>
                      </w:r>
                    </w:p>
                  </w:tc>
                  <w:tc>
                    <w:tcPr>
                      <w:tcW w:w="336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14:paraId="66FF8FCD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OneUse  \* MERGEFORMAT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10440" w:type="dxa"/>
                      <w:gridSpan w:val="15"/>
                      <w:vMerge w:val="restart"/>
                      <w:vAlign w:val="center"/>
                    </w:tcPr>
                    <w:p w14:paraId="753C90C6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0D1A2CB4" w14:textId="77777777" w:rsidTr="00B1501E">
                  <w:trPr>
                    <w:cantSplit/>
                    <w:trHeight w:val="2835"/>
                  </w:trPr>
                  <w:tc>
                    <w:tcPr>
                      <w:tcW w:w="337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14:paraId="7F8A9207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D77B3B">
                        <w:rPr>
                          <w:rFonts w:eastAsiaTheme="minorHAnsi"/>
                        </w:rPr>
                        <w:t>Справ. №</w:t>
                      </w:r>
                    </w:p>
                  </w:tc>
                  <w:tc>
                    <w:tcPr>
                      <w:tcW w:w="336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14:paraId="02112510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  <w:vAlign w:val="center"/>
                    </w:tcPr>
                    <w:p w14:paraId="66C77681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18B2DE22" w14:textId="77777777" w:rsidTr="00C0298E">
                  <w:trPr>
                    <w:cantSplit/>
                    <w:trHeight w:val="1807"/>
                  </w:trPr>
                  <w:tc>
                    <w:tcPr>
                      <w:tcW w:w="673" w:type="dxa"/>
                      <w:gridSpan w:val="3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14:paraId="4031A6D8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  <w:vAlign w:val="center"/>
                    </w:tcPr>
                    <w:p w14:paraId="4BDA81D0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7206A1C1" w14:textId="77777777" w:rsidTr="00B1501E">
                  <w:trPr>
                    <w:cantSplit/>
                    <w:trHeight w:val="1984"/>
                  </w:trPr>
                  <w:tc>
                    <w:tcPr>
                      <w:tcW w:w="280" w:type="dxa"/>
                      <w:textDirection w:val="btLr"/>
                      <w:vAlign w:val="center"/>
                    </w:tcPr>
                    <w:p w14:paraId="21008277" w14:textId="77777777" w:rsidR="00F636EC" w:rsidRPr="003D1FE3" w:rsidRDefault="00F636EC" w:rsidP="00A434B4">
                      <w:pPr>
                        <w:pStyle w:val="ad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3" w:type="dxa"/>
                      <w:gridSpan w:val="2"/>
                      <w:vAlign w:val="center"/>
                    </w:tcPr>
                    <w:p w14:paraId="2B99C6FB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</w:tcPr>
                    <w:p w14:paraId="4573440E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15F84E9E" w14:textId="77777777" w:rsidTr="00B1501E">
                  <w:trPr>
                    <w:cantSplit/>
                    <w:trHeight w:val="1417"/>
                  </w:trPr>
                  <w:tc>
                    <w:tcPr>
                      <w:tcW w:w="280" w:type="dxa"/>
                      <w:textDirection w:val="btLr"/>
                      <w:vAlign w:val="center"/>
                    </w:tcPr>
                    <w:p w14:paraId="03784CB2" w14:textId="77777777" w:rsidR="00F636EC" w:rsidRPr="003D1FE3" w:rsidRDefault="00F636EC" w:rsidP="00A434B4">
                      <w:pPr>
                        <w:pStyle w:val="ad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3" w:type="dxa"/>
                      <w:gridSpan w:val="2"/>
                      <w:vAlign w:val="center"/>
                    </w:tcPr>
                    <w:p w14:paraId="39230B93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</w:tcPr>
                    <w:p w14:paraId="107FE81D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66846773" w14:textId="77777777" w:rsidTr="004F78E1">
                  <w:trPr>
                    <w:cantSplit/>
                    <w:trHeight w:val="524"/>
                  </w:trPr>
                  <w:tc>
                    <w:tcPr>
                      <w:tcW w:w="280" w:type="dxa"/>
                      <w:vMerge w:val="restart"/>
                      <w:textDirection w:val="btLr"/>
                      <w:vAlign w:val="center"/>
                    </w:tcPr>
                    <w:p w14:paraId="71ECD212" w14:textId="77777777" w:rsidR="00F636EC" w:rsidRPr="003D1FE3" w:rsidRDefault="00F636EC" w:rsidP="00A434B4">
                      <w:pPr>
                        <w:pStyle w:val="ad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3" w:type="dxa"/>
                      <w:gridSpan w:val="2"/>
                      <w:vMerge w:val="restart"/>
                      <w:vAlign w:val="center"/>
                    </w:tcPr>
                    <w:p w14:paraId="2543F21A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  <w:tcBorders>
                        <w:bottom w:val="nil"/>
                      </w:tcBorders>
                    </w:tcPr>
                    <w:p w14:paraId="3AABA923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0A9E6E36" w14:textId="77777777" w:rsidTr="004F78E1">
                  <w:trPr>
                    <w:cantSplit/>
                    <w:trHeight w:val="787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0081886A" w14:textId="77777777" w:rsidR="00F636EC" w:rsidRPr="003D1FE3" w:rsidRDefault="00F636EC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045AF1A0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tcBorders>
                        <w:top w:val="nil"/>
                        <w:bottom w:val="nil"/>
                      </w:tcBorders>
                    </w:tcPr>
                    <w:p w14:paraId="2FF4338F" w14:textId="77777777" w:rsidR="00F636EC" w:rsidRPr="007C6B24" w:rsidRDefault="00F636EC" w:rsidP="005267D9">
                      <w:pPr>
                        <w:ind w:left="6307"/>
                      </w:pPr>
                      <w:r w:rsidRPr="007C6B24">
                        <w:t>Утвержден</w:t>
                      </w:r>
                    </w:p>
                    <w:p w14:paraId="466ACF45" w14:textId="77777777" w:rsidR="00F636EC" w:rsidRPr="005D49A6" w:rsidRDefault="00F636EC" w:rsidP="005267D9">
                      <w:pPr>
                        <w:ind w:left="6307"/>
                      </w:pPr>
                      <w:r>
                        <w:rPr>
                          <w:bCs/>
                        </w:rPr>
                        <w:fldChar w:fldCharType="begin"/>
                      </w:r>
                      <w:r>
                        <w:rPr>
                          <w:bCs/>
                        </w:rPr>
                        <w:instrText xml:space="preserve"> REF DecNum  \* MERGEFORMAT </w:instrText>
                      </w:r>
                      <w:r>
                        <w:rPr>
                          <w:bCs/>
                        </w:rPr>
                        <w:fldChar w:fldCharType="separate"/>
                      </w:r>
                      <w:r w:rsidRPr="00F04E47">
                        <w:rPr>
                          <w:bCs/>
                        </w:rPr>
                        <w:t>ВБМА.469435.000</w:t>
                      </w:r>
                      <w:r>
                        <w:rPr>
                          <w:bCs/>
                        </w:rPr>
                        <w:fldChar w:fldCharType="end"/>
                      </w:r>
                      <w:r w:rsidRPr="007C6B24">
                        <w:t>-ЛУ</w:t>
                      </w:r>
                    </w:p>
                  </w:tc>
                </w:tr>
                <w:tr w:rsidR="00F636EC" w:rsidRPr="000F39CB" w14:paraId="0AD98FD0" w14:textId="77777777" w:rsidTr="005D49A6">
                  <w:trPr>
                    <w:cantSplit/>
                    <w:trHeight w:val="794"/>
                  </w:trPr>
                  <w:tc>
                    <w:tcPr>
                      <w:tcW w:w="280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7AF6CB34" w14:textId="77777777" w:rsidR="00F636EC" w:rsidRPr="003D1FE3" w:rsidRDefault="00F636EC" w:rsidP="00A434B4">
                      <w:pPr>
                        <w:pStyle w:val="ad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3" w:type="dxa"/>
                      <w:gridSpan w:val="2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8DE95EE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09" w:type="dxa"/>
                      <w:gridSpan w:val="6"/>
                      <w:tcBorders>
                        <w:top w:val="nil"/>
                        <w:bottom w:val="nil"/>
                      </w:tcBorders>
                    </w:tcPr>
                    <w:p w14:paraId="3E2AB808" w14:textId="77777777" w:rsidR="00F636EC" w:rsidRPr="002E6526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4"/>
                        </w:rPr>
                      </w:pPr>
                    </w:p>
                  </w:tc>
                  <w:tc>
                    <w:tcPr>
                      <w:tcW w:w="825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14:paraId="07E2EC51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2661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14:paraId="27909800" w14:textId="77777777" w:rsidR="00F636EC" w:rsidRPr="002E6526" w:rsidRDefault="00F636EC" w:rsidP="0001530D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2545" w:type="dxa"/>
                      <w:gridSpan w:val="7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auto"/>
                      </w:tcBorders>
                      <w:vAlign w:val="center"/>
                    </w:tcPr>
                    <w:p w14:paraId="7123F0CB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</w:tr>
                <w:tr w:rsidR="00F636EC" w:rsidRPr="000F39CB" w14:paraId="1F6C497F" w14:textId="77777777" w:rsidTr="005D49A6">
                  <w:trPr>
                    <w:cantSplit/>
                    <w:trHeight w:val="397"/>
                  </w:trPr>
                  <w:tc>
                    <w:tcPr>
                      <w:tcW w:w="280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576EDFF9" w14:textId="77777777" w:rsidR="00F636EC" w:rsidRDefault="00F636EC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3934340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09" w:type="dxa"/>
                      <w:gridSpan w:val="6"/>
                      <w:tcBorders>
                        <w:top w:val="nil"/>
                        <w:bottom w:val="single" w:sz="4" w:space="0" w:color="auto"/>
                      </w:tcBorders>
                    </w:tcPr>
                    <w:p w14:paraId="5387C863" w14:textId="77777777" w:rsidR="00F636EC" w:rsidRPr="002E6526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4"/>
                        </w:rPr>
                      </w:pPr>
                    </w:p>
                  </w:tc>
                  <w:tc>
                    <w:tcPr>
                      <w:tcW w:w="6031" w:type="dxa"/>
                      <w:gridSpan w:val="9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B1F6B83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</w:tr>
                <w:tr w:rsidR="00F636EC" w:rsidRPr="000F39CB" w14:paraId="689F154E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184C5CDD" w14:textId="77777777" w:rsidR="00F636EC" w:rsidRDefault="00F636EC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449347F4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right w:val="single" w:sz="4" w:space="0" w:color="auto"/>
                      </w:tcBorders>
                    </w:tcPr>
                    <w:p w14:paraId="613C21EC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93" w:type="dxa"/>
                      <w:tcBorders>
                        <w:right w:val="single" w:sz="4" w:space="0" w:color="auto"/>
                      </w:tcBorders>
                    </w:tcPr>
                    <w:p w14:paraId="5AEE431C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1524" w:type="dxa"/>
                      <w:gridSpan w:val="2"/>
                      <w:tcBorders>
                        <w:right w:val="single" w:sz="4" w:space="0" w:color="auto"/>
                      </w:tcBorders>
                    </w:tcPr>
                    <w:p w14:paraId="019163FD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right w:val="single" w:sz="4" w:space="0" w:color="auto"/>
                      </w:tcBorders>
                    </w:tcPr>
                    <w:p w14:paraId="41B59A15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14:paraId="6EE4E1CE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6031" w:type="dxa"/>
                      <w:gridSpan w:val="9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14:paraId="5DB7A0C2" w14:textId="77777777" w:rsidR="00F636EC" w:rsidRPr="00080907" w:rsidRDefault="00F636EC" w:rsidP="00A434B4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</w:rPr>
                        <w:fldChar w:fldCharType="begin"/>
                      </w:r>
                      <w:r>
                        <w:rPr>
                          <w:noProof/>
                          <w:szCs w:val="24"/>
                        </w:rPr>
                        <w:instrText xml:space="preserve"> REF DecNum  \* MERGEFORMAT </w:instrText>
                      </w:r>
                      <w:r>
                        <w:rPr>
                          <w:noProof/>
                          <w:szCs w:val="24"/>
                        </w:rPr>
                        <w:fldChar w:fldCharType="separate"/>
                      </w:r>
                      <w:r w:rsidRPr="00F04E47">
                        <w:rPr>
                          <w:noProof/>
                          <w:szCs w:val="24"/>
                        </w:rPr>
                        <w:t>ВБМА.469435.000</w:t>
                      </w:r>
                      <w:r>
                        <w:rPr>
                          <w:noProof/>
                          <w:szCs w:val="24"/>
                        </w:rPr>
                        <w:fldChar w:fldCharType="end"/>
                      </w:r>
                      <w:r>
                        <w:t>П</w:t>
                      </w:r>
                      <w:r>
                        <w:rPr>
                          <w:szCs w:val="24"/>
                        </w:rPr>
                        <w:t>Э3</w:t>
                      </w:r>
                    </w:p>
                  </w:tc>
                </w:tr>
                <w:tr w:rsidR="00F636EC" w:rsidRPr="000F39CB" w14:paraId="55F2E9AE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3A014194" w14:textId="77777777" w:rsidR="00F636EC" w:rsidRDefault="00F636EC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5D3DA859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right w:val="single" w:sz="4" w:space="0" w:color="auto"/>
                      </w:tcBorders>
                    </w:tcPr>
                    <w:p w14:paraId="21705984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93" w:type="dxa"/>
                      <w:tcBorders>
                        <w:right w:val="single" w:sz="4" w:space="0" w:color="auto"/>
                      </w:tcBorders>
                    </w:tcPr>
                    <w:p w14:paraId="6E26E81B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1524" w:type="dxa"/>
                      <w:gridSpan w:val="2"/>
                      <w:tcBorders>
                        <w:right w:val="single" w:sz="4" w:space="0" w:color="auto"/>
                      </w:tcBorders>
                    </w:tcPr>
                    <w:p w14:paraId="65A334C4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right w:val="single" w:sz="4" w:space="0" w:color="auto"/>
                      </w:tcBorders>
                    </w:tcPr>
                    <w:p w14:paraId="412C1ED7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14:paraId="54A7FD90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6031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14:paraId="4BB766E3" w14:textId="77777777" w:rsidR="00F636EC" w:rsidRPr="00080907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</w:tr>
                <w:tr w:rsidR="00F636EC" w:rsidRPr="000F39CB" w14:paraId="3AD7121F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2FBA288" w14:textId="77777777" w:rsidR="00F636EC" w:rsidRDefault="00F636EC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A9731F1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14:paraId="4563D207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2E6526">
                        <w:rPr>
                          <w:rFonts w:eastAsiaTheme="minorHAnsi"/>
                          <w:szCs w:val="24"/>
                        </w:rPr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14:paraId="217D2A77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2E6526">
                        <w:rPr>
                          <w:rFonts w:eastAsiaTheme="minorHAnsi"/>
                          <w:szCs w:val="24"/>
                        </w:rPr>
                        <w:t>Лист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right w:val="single" w:sz="4" w:space="0" w:color="auto"/>
                      </w:tcBorders>
                      <w:vAlign w:val="center"/>
                    </w:tcPr>
                    <w:p w14:paraId="59D2DB7D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№ докум.</w:t>
                      </w:r>
                    </w:p>
                  </w:tc>
                  <w:tc>
                    <w:tcPr>
                      <w:tcW w:w="847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14:paraId="093B3676" w14:textId="77777777" w:rsidR="00F636EC" w:rsidRPr="002E6526" w:rsidRDefault="00F636EC" w:rsidP="00C463A6">
                      <w:pPr>
                        <w:pStyle w:val="ad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Подп.</w:t>
                      </w: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14:paraId="3FA4FD7F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Дата</w:t>
                      </w:r>
                    </w:p>
                  </w:tc>
                  <w:tc>
                    <w:tcPr>
                      <w:tcW w:w="6031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14:paraId="379DC68E" w14:textId="77777777" w:rsidR="00F636EC" w:rsidRPr="00080907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</w:tr>
                <w:tr w:rsidR="00F636EC" w:rsidRPr="000F39CB" w14:paraId="5A99BE66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 w:val="restart"/>
                      <w:textDirection w:val="btLr"/>
                      <w:vAlign w:val="center"/>
                    </w:tcPr>
                    <w:p w14:paraId="67DF159D" w14:textId="77777777" w:rsidR="00F636EC" w:rsidRPr="003D1FE3" w:rsidRDefault="00F636EC" w:rsidP="00A434B4">
                      <w:pPr>
                        <w:pStyle w:val="ad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3" w:type="dxa"/>
                      <w:gridSpan w:val="2"/>
                      <w:vMerge w:val="restart"/>
                      <w:vAlign w:val="center"/>
                    </w:tcPr>
                    <w:p w14:paraId="744D0684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49FFF807" w14:textId="77777777" w:rsidR="00F636EC" w:rsidRPr="002E6526" w:rsidRDefault="00F636EC" w:rsidP="00C463A6">
                      <w:pPr>
                        <w:pStyle w:val="L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Разраб.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7BDB0AF7" w14:textId="77777777" w:rsidR="00F636EC" w:rsidRPr="002E6526" w:rsidRDefault="00F636EC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</w:rPr>
                        <w:fldChar w:fldCharType="begin"/>
                      </w:r>
                      <w:r>
                        <w:rPr>
                          <w:noProof/>
                          <w:szCs w:val="24"/>
                        </w:rPr>
                        <w:instrText xml:space="preserve"> REF CreateFIO  \* MERGEFORMAT </w:instrText>
                      </w:r>
                      <w:r>
                        <w:rPr>
                          <w:noProof/>
                          <w:szCs w:val="24"/>
                        </w:rPr>
                        <w:fldChar w:fldCharType="separate"/>
                      </w:r>
                      <w:r w:rsidRPr="00F04E47">
                        <w:rPr>
                          <w:noProof/>
                          <w:szCs w:val="24"/>
                        </w:rPr>
                        <w:t>Гордиенко</w:t>
                      </w:r>
                      <w:r>
                        <w:rPr>
                          <w:noProof/>
                          <w:szCs w:val="24"/>
                        </w:rPr>
                        <w:fldChar w:fldCharType="end"/>
                      </w: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1D40B18D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55E81F99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3526" w:type="dxa"/>
                      <w:gridSpan w:val="3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14:paraId="45112552" w14:textId="77777777" w:rsidR="00F636EC" w:rsidRPr="00080907" w:rsidRDefault="00F636EC" w:rsidP="00A434B4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</w:rPr>
                        <w:fldChar w:fldCharType="begin"/>
                      </w:r>
                      <w:r>
                        <w:rPr>
                          <w:noProof/>
                          <w:szCs w:val="24"/>
                        </w:rPr>
                        <w:instrText xml:space="preserve"> REF MakeName  \* MERGEFORMAT </w:instrText>
                      </w:r>
                      <w:r>
                        <w:rPr>
                          <w:noProof/>
                          <w:szCs w:val="24"/>
                        </w:rPr>
                        <w:fldChar w:fldCharType="separate"/>
                      </w:r>
                      <w:r w:rsidRPr="00F04E47">
                        <w:rPr>
                          <w:noProof/>
                          <w:szCs w:val="24"/>
                        </w:rPr>
                        <w:t>Плата</w:t>
                      </w:r>
                      <w:r>
                        <w:rPr>
                          <w:noProof/>
                        </w:rPr>
                        <w:t xml:space="preserve"> микроконтроллера</w:t>
                      </w:r>
                      <w:r>
                        <w:rPr>
                          <w:noProof/>
                          <w:szCs w:val="24"/>
                        </w:rPr>
                        <w:fldChar w:fldCharType="end"/>
                      </w:r>
                    </w:p>
                    <w:p w14:paraId="3DD1947B" w14:textId="77777777" w:rsidR="00F636EC" w:rsidRPr="00080907" w:rsidRDefault="00F636EC" w:rsidP="00A434B4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Перечень элементов</w:t>
                      </w:r>
                    </w:p>
                  </w:tc>
                  <w:tc>
                    <w:tcPr>
                      <w:tcW w:w="837" w:type="dxa"/>
                      <w:gridSpan w:val="4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2C39F66C" w14:textId="77777777" w:rsidR="00F636EC" w:rsidRPr="00C0298E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C0298E">
                        <w:rPr>
                          <w:rFonts w:eastAsiaTheme="minorHAnsi"/>
                        </w:rPr>
                        <w:t>Лит.</w:t>
                      </w:r>
                    </w:p>
                  </w:tc>
                  <w:tc>
                    <w:tcPr>
                      <w:tcW w:w="8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46AF4881" w14:textId="77777777" w:rsidR="00F636EC" w:rsidRPr="00C0298E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C0298E">
                        <w:rPr>
                          <w:rFonts w:eastAsiaTheme="minorHAnsi"/>
                        </w:rPr>
                        <w:t>Лист</w:t>
                      </w:r>
                    </w:p>
                  </w:tc>
                  <w:tc>
                    <w:tcPr>
                      <w:tcW w:w="8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4D7D4A57" w14:textId="77777777" w:rsidR="00F636EC" w:rsidRPr="00C0298E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C0298E">
                        <w:rPr>
                          <w:rFonts w:eastAsiaTheme="minorHAnsi"/>
                        </w:rPr>
                        <w:t>Листов</w:t>
                      </w:r>
                    </w:p>
                  </w:tc>
                </w:tr>
                <w:tr w:rsidR="00F636EC" w:rsidRPr="000F39CB" w14:paraId="3B41F5F8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572A443E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0B88DBAA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1C5FB3C5" w14:textId="77777777" w:rsidR="00F636EC" w:rsidRPr="002E6526" w:rsidRDefault="00F636EC" w:rsidP="00C463A6">
                      <w:pPr>
                        <w:pStyle w:val="L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Пров.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1E804A16" w14:textId="77777777" w:rsidR="00F636EC" w:rsidRPr="002E6526" w:rsidRDefault="00F636EC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</w:rPr>
                        <w:fldChar w:fldCharType="begin"/>
                      </w:r>
                      <w:r>
                        <w:rPr>
                          <w:noProof/>
                          <w:szCs w:val="24"/>
                        </w:rPr>
                        <w:instrText xml:space="preserve"> REF CheckFIO  \* MERGEFORMAT </w:instrText>
                      </w:r>
                      <w:r>
                        <w:rPr>
                          <w:noProof/>
                          <w:szCs w:val="24"/>
                        </w:rPr>
                        <w:fldChar w:fldCharType="separate"/>
                      </w:r>
                      <w:r w:rsidRPr="00F04E47">
                        <w:rPr>
                          <w:noProof/>
                          <w:szCs w:val="24"/>
                        </w:rPr>
                        <w:t>Тумазов</w:t>
                      </w:r>
                      <w:r>
                        <w:rPr>
                          <w:noProof/>
                          <w:szCs w:val="24"/>
                        </w:rPr>
                        <w:fldChar w:fldCharType="end"/>
                      </w: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3AA6E657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2FDF61DC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3526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14:paraId="27BA0EFD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279" w:type="dxa"/>
                      <w:gridSpan w:val="2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27DDC020" w14:textId="77777777" w:rsidR="00F636EC" w:rsidRPr="00C0298E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012058A8" w14:textId="77777777" w:rsidR="00F636EC" w:rsidRPr="00C0298E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50F5CE04" w14:textId="77777777" w:rsidR="00F636EC" w:rsidRPr="00C0298E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00ED5702" w14:textId="77777777" w:rsidR="00F636EC" w:rsidRPr="00C0298E" w:rsidRDefault="00F636EC" w:rsidP="00C0298E">
                      <w:pPr>
                        <w:pStyle w:val="ad"/>
                      </w:pPr>
                      <w:r w:rsidRPr="00C0298E">
                        <w:rPr>
                          <w:rStyle w:val="af8"/>
                          <w:szCs w:val="24"/>
                        </w:rPr>
                        <w:fldChar w:fldCharType="begin"/>
                      </w:r>
                      <w:r w:rsidRPr="00C0298E">
                        <w:rPr>
                          <w:rStyle w:val="af8"/>
                          <w:szCs w:val="24"/>
                        </w:rPr>
                        <w:instrText xml:space="preserve"> PAGE </w:instrText>
                      </w:r>
                      <w:r w:rsidRPr="00C0298E">
                        <w:rPr>
                          <w:rStyle w:val="af8"/>
                          <w:szCs w:val="24"/>
                        </w:rPr>
                        <w:fldChar w:fldCharType="separate"/>
                      </w:r>
                      <w:r w:rsidR="000464B7">
                        <w:rPr>
                          <w:rStyle w:val="af8"/>
                          <w:noProof/>
                          <w:szCs w:val="24"/>
                        </w:rPr>
                        <w:t>1</w:t>
                      </w:r>
                      <w:r w:rsidRPr="00C0298E">
                        <w:rPr>
                          <w:rStyle w:val="af8"/>
                          <w:szCs w:val="24"/>
                        </w:rPr>
                        <w:fldChar w:fldCharType="end"/>
                      </w:r>
                    </w:p>
                  </w:tc>
                  <w:tc>
                    <w:tcPr>
                      <w:tcW w:w="8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2C2FA7B8" w14:textId="77777777" w:rsidR="00F636EC" w:rsidRPr="00C0298E" w:rsidRDefault="00F636EC" w:rsidP="00C0298E">
                      <w:pPr>
                        <w:pStyle w:val="ad"/>
                      </w:pPr>
                      <w:r w:rsidRPr="00C0298E">
                        <w:rPr>
                          <w:rStyle w:val="af8"/>
                          <w:szCs w:val="24"/>
                        </w:rPr>
                        <w:fldChar w:fldCharType="begin"/>
                      </w:r>
                      <w:r w:rsidRPr="00C0298E">
                        <w:rPr>
                          <w:rStyle w:val="af8"/>
                          <w:szCs w:val="24"/>
                        </w:rPr>
                        <w:instrText xml:space="preserve"> NUMPAGES </w:instrText>
                      </w:r>
                      <w:r w:rsidRPr="00C0298E">
                        <w:rPr>
                          <w:rStyle w:val="af8"/>
                          <w:szCs w:val="24"/>
                        </w:rPr>
                        <w:fldChar w:fldCharType="separate"/>
                      </w:r>
                      <w:r w:rsidR="000464B7">
                        <w:rPr>
                          <w:rStyle w:val="af8"/>
                          <w:noProof/>
                          <w:szCs w:val="24"/>
                        </w:rPr>
                        <w:t>7</w:t>
                      </w:r>
                      <w:r w:rsidRPr="00C0298E">
                        <w:rPr>
                          <w:rStyle w:val="af8"/>
                          <w:szCs w:val="24"/>
                        </w:rPr>
                        <w:fldChar w:fldCharType="end"/>
                      </w:r>
                    </w:p>
                  </w:tc>
                </w:tr>
                <w:tr w:rsidR="00F636EC" w:rsidRPr="000F39CB" w14:paraId="3E33B2E0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6C85EBF1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68B97196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D477D35" w14:textId="77777777" w:rsidR="00F636EC" w:rsidRPr="002E6526" w:rsidRDefault="00F636EC" w:rsidP="00C463A6">
                      <w:pPr>
                        <w:pStyle w:val="L"/>
                        <w:rPr>
                          <w:szCs w:val="24"/>
                        </w:rPr>
                      </w:pP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A9B1B71" w14:textId="77777777" w:rsidR="00F636EC" w:rsidRPr="00974AF5" w:rsidRDefault="00F636EC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B7898F1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7C9015B0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3526" w:type="dxa"/>
                      <w:gridSpan w:val="3"/>
                      <w:vMerge/>
                      <w:tcBorders>
                        <w:left w:val="single" w:sz="4" w:space="0" w:color="auto"/>
                      </w:tcBorders>
                      <w:vAlign w:val="center"/>
                    </w:tcPr>
                    <w:p w14:paraId="3E9CED5C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2505" w:type="dxa"/>
                      <w:gridSpan w:val="6"/>
                      <w:vMerge w:val="restart"/>
                      <w:vAlign w:val="center"/>
                    </w:tcPr>
                    <w:p w14:paraId="254AB5F8" w14:textId="77777777" w:rsidR="00F636EC" w:rsidRPr="00697D22" w:rsidRDefault="00F636EC" w:rsidP="00697D22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</w:tr>
                <w:tr w:rsidR="00F636EC" w:rsidRPr="000F39CB" w14:paraId="6C393701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606215A9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2DE5EFE1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9304B66" w14:textId="77777777" w:rsidR="00F636EC" w:rsidRPr="002E6526" w:rsidRDefault="00F636EC" w:rsidP="00C463A6">
                      <w:pPr>
                        <w:pStyle w:val="L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Н. контр.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CC97EE3" w14:textId="77777777" w:rsidR="00F636EC" w:rsidRPr="002E6526" w:rsidRDefault="00F636EC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915CDD0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34858E70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3526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14:paraId="02B62B6B" w14:textId="77777777" w:rsidR="00F636EC" w:rsidRPr="000F39CB" w:rsidRDefault="00F636EC" w:rsidP="00C463A6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505" w:type="dxa"/>
                      <w:gridSpan w:val="6"/>
                      <w:vMerge/>
                    </w:tcPr>
                    <w:p w14:paraId="21AC5B59" w14:textId="77777777" w:rsidR="00F636EC" w:rsidRPr="000F39CB" w:rsidRDefault="00F636EC" w:rsidP="00C463A6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</w:tr>
                <w:tr w:rsidR="00F636EC" w:rsidRPr="000F39CB" w14:paraId="5A49D146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A0011C1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FB604A3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4DCADCB" w14:textId="77777777" w:rsidR="00F636EC" w:rsidRPr="002E6526" w:rsidRDefault="00F636EC" w:rsidP="00C463A6">
                      <w:pPr>
                        <w:pStyle w:val="L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Утв.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10410A6" w14:textId="77777777" w:rsidR="00F636EC" w:rsidRPr="002E6526" w:rsidRDefault="00F636EC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  <w:r w:rsidRPr="00D96241">
                        <w:t>–</w:t>
                      </w: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3FF8A38" w14:textId="77777777" w:rsidR="00F636EC" w:rsidRPr="002E6526" w:rsidRDefault="00F636EC" w:rsidP="00C463A6">
                      <w:pPr>
                        <w:pStyle w:val="ad"/>
                        <w:rPr>
                          <w:szCs w:val="24"/>
                        </w:rPr>
                      </w:pPr>
                      <w:r w:rsidRPr="00D96241">
                        <w:t>–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0D665EFD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D96241">
                        <w:t>–</w:t>
                      </w:r>
                    </w:p>
                  </w:tc>
                  <w:tc>
                    <w:tcPr>
                      <w:tcW w:w="3526" w:type="dxa"/>
                      <w:gridSpan w:val="3"/>
                      <w:vMerge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2B56BED1" w14:textId="77777777" w:rsidR="00F636EC" w:rsidRPr="000F39CB" w:rsidRDefault="00F636EC" w:rsidP="00C463A6">
                      <w:pPr>
                        <w:spacing w:line="240" w:lineRule="auto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505" w:type="dxa"/>
                      <w:gridSpan w:val="6"/>
                      <w:vMerge/>
                      <w:tcBorders>
                        <w:bottom w:val="single" w:sz="4" w:space="0" w:color="auto"/>
                      </w:tcBorders>
                    </w:tcPr>
                    <w:p w14:paraId="39E32687" w14:textId="77777777" w:rsidR="00F636EC" w:rsidRPr="000F39CB" w:rsidRDefault="00F636EC" w:rsidP="00C463A6">
                      <w:pPr>
                        <w:spacing w:line="240" w:lineRule="auto"/>
                        <w:rPr>
                          <w:rFonts w:eastAsiaTheme="minorHAnsi"/>
                        </w:rPr>
                      </w:pPr>
                    </w:p>
                  </w:tc>
                </w:tr>
                <w:tr w:rsidR="00F636EC" w:rsidRPr="000F39CB" w14:paraId="7889C37D" w14:textId="77777777" w:rsidTr="005D49A6">
                  <w:trPr>
                    <w:cantSplit/>
                    <w:trHeight w:val="438"/>
                  </w:trPr>
                  <w:tc>
                    <w:tcPr>
                      <w:tcW w:w="2818" w:type="dxa"/>
                      <w:gridSpan w:val="6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5CEE482A" w14:textId="77777777" w:rsidR="00F636EC" w:rsidRPr="00F83288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19" w:type="dxa"/>
                      <w:gridSpan w:val="7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3C535604" w14:textId="77777777" w:rsidR="00F636EC" w:rsidRPr="00A434B4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2376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64179A5D" w14:textId="77777777" w:rsidR="00F636EC" w:rsidRPr="00A434B4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rPr>
                          <w:rFonts w:eastAsiaTheme="minorHAnsi"/>
                        </w:rPr>
                        <w:t>Формат А4</w:t>
                      </w:r>
                    </w:p>
                  </w:tc>
                </w:tr>
              </w:tbl>
              <w:p w14:paraId="581D8D37" w14:textId="77777777" w:rsidR="00F636EC" w:rsidRDefault="00F636EC" w:rsidP="00FF1F15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F7606"/>
    <w:multiLevelType w:val="multilevel"/>
    <w:tmpl w:val="5B3C713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8491773"/>
    <w:multiLevelType w:val="hybridMultilevel"/>
    <w:tmpl w:val="A2C4A1B2"/>
    <w:lvl w:ilvl="0" w:tplc="C90C46BA">
      <w:start w:val="1"/>
      <w:numFmt w:val="bullet"/>
      <w:pStyle w:val="--1"/>
      <w:suff w:val="space"/>
      <w:lvlText w:val=""/>
      <w:lvlJc w:val="left"/>
      <w:pPr>
        <w:ind w:left="57" w:firstLine="0"/>
      </w:pPr>
      <w:rPr>
        <w:rFonts w:ascii="Symbol" w:eastAsia="MS Mincho" w:hAnsi="Symbol" w:cs="Times New Roman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8F61D4"/>
    <w:multiLevelType w:val="hybridMultilevel"/>
    <w:tmpl w:val="833AB8D6"/>
    <w:lvl w:ilvl="0" w:tplc="03E4AFDE">
      <w:start w:val="1"/>
      <w:numFmt w:val="decimal"/>
      <w:pStyle w:val="-2"/>
      <w:suff w:val="space"/>
      <w:lvlText w:val="%1)"/>
      <w:lvlJc w:val="left"/>
      <w:pPr>
        <w:ind w:left="0" w:firstLine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A1DD9"/>
    <w:multiLevelType w:val="hybridMultilevel"/>
    <w:tmpl w:val="A4EC5A68"/>
    <w:lvl w:ilvl="0" w:tplc="D7102F9E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23BA208C" w:tentative="1">
      <w:start w:val="1"/>
      <w:numFmt w:val="lowerLetter"/>
      <w:lvlText w:val="%2."/>
      <w:lvlJc w:val="left"/>
      <w:pPr>
        <w:ind w:left="1440" w:hanging="360"/>
      </w:pPr>
    </w:lvl>
    <w:lvl w:ilvl="2" w:tplc="1902B13E" w:tentative="1">
      <w:start w:val="1"/>
      <w:numFmt w:val="lowerRoman"/>
      <w:lvlText w:val="%3."/>
      <w:lvlJc w:val="right"/>
      <w:pPr>
        <w:ind w:left="2160" w:hanging="180"/>
      </w:pPr>
    </w:lvl>
    <w:lvl w:ilvl="3" w:tplc="4D2603EA" w:tentative="1">
      <w:start w:val="1"/>
      <w:numFmt w:val="decimal"/>
      <w:lvlText w:val="%4."/>
      <w:lvlJc w:val="left"/>
      <w:pPr>
        <w:ind w:left="2880" w:hanging="360"/>
      </w:pPr>
    </w:lvl>
    <w:lvl w:ilvl="4" w:tplc="A37081FC" w:tentative="1">
      <w:start w:val="1"/>
      <w:numFmt w:val="lowerLetter"/>
      <w:lvlText w:val="%5."/>
      <w:lvlJc w:val="left"/>
      <w:pPr>
        <w:ind w:left="3600" w:hanging="360"/>
      </w:pPr>
    </w:lvl>
    <w:lvl w:ilvl="5" w:tplc="09C41754" w:tentative="1">
      <w:start w:val="1"/>
      <w:numFmt w:val="lowerRoman"/>
      <w:lvlText w:val="%6."/>
      <w:lvlJc w:val="right"/>
      <w:pPr>
        <w:ind w:left="4320" w:hanging="180"/>
      </w:pPr>
    </w:lvl>
    <w:lvl w:ilvl="6" w:tplc="5B9CC7D0" w:tentative="1">
      <w:start w:val="1"/>
      <w:numFmt w:val="decimal"/>
      <w:lvlText w:val="%7."/>
      <w:lvlJc w:val="left"/>
      <w:pPr>
        <w:ind w:left="5040" w:hanging="360"/>
      </w:pPr>
    </w:lvl>
    <w:lvl w:ilvl="7" w:tplc="30DCE900" w:tentative="1">
      <w:start w:val="1"/>
      <w:numFmt w:val="lowerLetter"/>
      <w:lvlText w:val="%8."/>
      <w:lvlJc w:val="left"/>
      <w:pPr>
        <w:ind w:left="5760" w:hanging="360"/>
      </w:pPr>
    </w:lvl>
    <w:lvl w:ilvl="8" w:tplc="4CFA8F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1057E"/>
    <w:multiLevelType w:val="hybridMultilevel"/>
    <w:tmpl w:val="43F8DE78"/>
    <w:lvl w:ilvl="0" w:tplc="AABED8CC">
      <w:start w:val="1"/>
      <w:numFmt w:val="decimal"/>
      <w:pStyle w:val="a0"/>
      <w:suff w:val="space"/>
      <w:lvlText w:val="%1)"/>
      <w:lvlJc w:val="left"/>
      <w:pPr>
        <w:ind w:left="0" w:firstLine="0"/>
      </w:pPr>
      <w:rPr>
        <w:rFonts w:hint="default"/>
      </w:rPr>
    </w:lvl>
    <w:lvl w:ilvl="1" w:tplc="831437D4" w:tentative="1">
      <w:start w:val="1"/>
      <w:numFmt w:val="lowerLetter"/>
      <w:lvlText w:val="%2."/>
      <w:lvlJc w:val="left"/>
      <w:pPr>
        <w:ind w:left="1440" w:hanging="360"/>
      </w:pPr>
    </w:lvl>
    <w:lvl w:ilvl="2" w:tplc="0B561DB6" w:tentative="1">
      <w:start w:val="1"/>
      <w:numFmt w:val="lowerRoman"/>
      <w:lvlText w:val="%3."/>
      <w:lvlJc w:val="right"/>
      <w:pPr>
        <w:ind w:left="2160" w:hanging="180"/>
      </w:pPr>
    </w:lvl>
    <w:lvl w:ilvl="3" w:tplc="1D4A2780" w:tentative="1">
      <w:start w:val="1"/>
      <w:numFmt w:val="decimal"/>
      <w:lvlText w:val="%4."/>
      <w:lvlJc w:val="left"/>
      <w:pPr>
        <w:ind w:left="2880" w:hanging="360"/>
      </w:pPr>
    </w:lvl>
    <w:lvl w:ilvl="4" w:tplc="AB685A4A" w:tentative="1">
      <w:start w:val="1"/>
      <w:numFmt w:val="lowerLetter"/>
      <w:lvlText w:val="%5."/>
      <w:lvlJc w:val="left"/>
      <w:pPr>
        <w:ind w:left="3600" w:hanging="360"/>
      </w:pPr>
    </w:lvl>
    <w:lvl w:ilvl="5" w:tplc="1EC6EAE4" w:tentative="1">
      <w:start w:val="1"/>
      <w:numFmt w:val="lowerRoman"/>
      <w:lvlText w:val="%6."/>
      <w:lvlJc w:val="right"/>
      <w:pPr>
        <w:ind w:left="4320" w:hanging="180"/>
      </w:pPr>
    </w:lvl>
    <w:lvl w:ilvl="6" w:tplc="DFDEEA00" w:tentative="1">
      <w:start w:val="1"/>
      <w:numFmt w:val="decimal"/>
      <w:lvlText w:val="%7."/>
      <w:lvlJc w:val="left"/>
      <w:pPr>
        <w:ind w:left="5040" w:hanging="360"/>
      </w:pPr>
    </w:lvl>
    <w:lvl w:ilvl="7" w:tplc="B9740B8C" w:tentative="1">
      <w:start w:val="1"/>
      <w:numFmt w:val="lowerLetter"/>
      <w:lvlText w:val="%8."/>
      <w:lvlJc w:val="left"/>
      <w:pPr>
        <w:ind w:left="5760" w:hanging="360"/>
      </w:pPr>
    </w:lvl>
    <w:lvl w:ilvl="8" w:tplc="758CEA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033D4"/>
    <w:multiLevelType w:val="hybridMultilevel"/>
    <w:tmpl w:val="23C831EC"/>
    <w:lvl w:ilvl="0" w:tplc="22F211FA">
      <w:start w:val="1"/>
      <w:numFmt w:val="russianLower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708DE"/>
    <w:multiLevelType w:val="hybridMultilevel"/>
    <w:tmpl w:val="EAF203EC"/>
    <w:lvl w:ilvl="0" w:tplc="EF66D266">
      <w:start w:val="1"/>
      <w:numFmt w:val="bullet"/>
      <w:pStyle w:val="-0"/>
      <w:suff w:val="space"/>
      <w:lvlText w:val=""/>
      <w:lvlJc w:val="left"/>
      <w:pPr>
        <w:ind w:left="0" w:firstLine="28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B669F"/>
    <w:multiLevelType w:val="hybridMultilevel"/>
    <w:tmpl w:val="195648BA"/>
    <w:lvl w:ilvl="0" w:tplc="0D667BD4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D343E"/>
    <w:multiLevelType w:val="hybridMultilevel"/>
    <w:tmpl w:val="C3AC2198"/>
    <w:lvl w:ilvl="0" w:tplc="0D667BD4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C36EA"/>
    <w:multiLevelType w:val="hybridMultilevel"/>
    <w:tmpl w:val="5C1C3BC4"/>
    <w:lvl w:ilvl="0" w:tplc="0CBE1E94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76F7766"/>
    <w:multiLevelType w:val="multilevel"/>
    <w:tmpl w:val="67E64F9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2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3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40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5C450C75"/>
    <w:multiLevelType w:val="hybridMultilevel"/>
    <w:tmpl w:val="32487634"/>
    <w:lvl w:ilvl="0" w:tplc="0ADA97DA">
      <w:start w:val="1"/>
      <w:numFmt w:val="decimal"/>
      <w:pStyle w:val="--2"/>
      <w:suff w:val="space"/>
      <w:lvlText w:val="%1)"/>
      <w:lvlJc w:val="left"/>
      <w:pPr>
        <w:ind w:left="0" w:firstLine="482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62B57C6B"/>
    <w:multiLevelType w:val="multilevel"/>
    <w:tmpl w:val="9F809214"/>
    <w:lvl w:ilvl="0">
      <w:start w:val="1"/>
      <w:numFmt w:val="russianUpper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2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63DE1028"/>
    <w:multiLevelType w:val="hybridMultilevel"/>
    <w:tmpl w:val="859AE042"/>
    <w:lvl w:ilvl="0" w:tplc="FABA5AD8">
      <w:start w:val="1"/>
      <w:numFmt w:val="bullet"/>
      <w:pStyle w:val="-10"/>
      <w:suff w:val="space"/>
      <w:lvlText w:val=""/>
      <w:lvlJc w:val="left"/>
      <w:pPr>
        <w:ind w:left="0" w:firstLine="709"/>
      </w:pPr>
      <w:rPr>
        <w:rFonts w:ascii="Symbol" w:eastAsia="MS Mincho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13BC2"/>
    <w:multiLevelType w:val="hybridMultilevel"/>
    <w:tmpl w:val="9A343050"/>
    <w:lvl w:ilvl="0" w:tplc="BEEABA80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D067C0"/>
    <w:multiLevelType w:val="hybridMultilevel"/>
    <w:tmpl w:val="9000B1D6"/>
    <w:lvl w:ilvl="0" w:tplc="68B6AD36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2"/>
  </w:num>
  <w:num w:numId="4">
    <w:abstractNumId w:val="8"/>
  </w:num>
  <w:num w:numId="5">
    <w:abstractNumId w:val="14"/>
  </w:num>
  <w:num w:numId="6">
    <w:abstractNumId w:val="4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12"/>
  </w:num>
  <w:num w:numId="12">
    <w:abstractNumId w:val="9"/>
  </w:num>
  <w:num w:numId="13">
    <w:abstractNumId w:val="10"/>
  </w:num>
  <w:num w:numId="14">
    <w:abstractNumId w:val="11"/>
  </w:num>
  <w:num w:numId="15">
    <w:abstractNumId w:val="1"/>
  </w:num>
  <w:num w:numId="16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SortMethod w:val="0000"/>
  <w:defaultTabStop w:val="708"/>
  <w:drawingGridHorizontalSpacing w:val="130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04E47"/>
    <w:rsid w:val="00010CF4"/>
    <w:rsid w:val="00014DE8"/>
    <w:rsid w:val="00015255"/>
    <w:rsid w:val="0001530D"/>
    <w:rsid w:val="0003760A"/>
    <w:rsid w:val="00040C1B"/>
    <w:rsid w:val="000464B7"/>
    <w:rsid w:val="000569A7"/>
    <w:rsid w:val="00060D20"/>
    <w:rsid w:val="00062CBB"/>
    <w:rsid w:val="00063ACD"/>
    <w:rsid w:val="00080907"/>
    <w:rsid w:val="00081BF5"/>
    <w:rsid w:val="00095A8C"/>
    <w:rsid w:val="000C181B"/>
    <w:rsid w:val="00107470"/>
    <w:rsid w:val="00122530"/>
    <w:rsid w:val="00123086"/>
    <w:rsid w:val="00135AE4"/>
    <w:rsid w:val="00135F92"/>
    <w:rsid w:val="00142EC8"/>
    <w:rsid w:val="00155E2C"/>
    <w:rsid w:val="001600CC"/>
    <w:rsid w:val="00163958"/>
    <w:rsid w:val="00181C4A"/>
    <w:rsid w:val="001916BA"/>
    <w:rsid w:val="001A3984"/>
    <w:rsid w:val="001D042E"/>
    <w:rsid w:val="001E30F4"/>
    <w:rsid w:val="001F4EC3"/>
    <w:rsid w:val="001F5DC1"/>
    <w:rsid w:val="00201015"/>
    <w:rsid w:val="00213E7D"/>
    <w:rsid w:val="00216FB9"/>
    <w:rsid w:val="00217ED3"/>
    <w:rsid w:val="002236AC"/>
    <w:rsid w:val="002465BD"/>
    <w:rsid w:val="00263F0A"/>
    <w:rsid w:val="00274E5E"/>
    <w:rsid w:val="00286490"/>
    <w:rsid w:val="00290E32"/>
    <w:rsid w:val="002916CF"/>
    <w:rsid w:val="002A1A7C"/>
    <w:rsid w:val="002B12B2"/>
    <w:rsid w:val="002B3ECE"/>
    <w:rsid w:val="002B538E"/>
    <w:rsid w:val="002D10FF"/>
    <w:rsid w:val="002D4802"/>
    <w:rsid w:val="002D62F4"/>
    <w:rsid w:val="002E1B80"/>
    <w:rsid w:val="002E6526"/>
    <w:rsid w:val="002F0C50"/>
    <w:rsid w:val="002F7993"/>
    <w:rsid w:val="0034248D"/>
    <w:rsid w:val="00352FAF"/>
    <w:rsid w:val="00356E38"/>
    <w:rsid w:val="00380B20"/>
    <w:rsid w:val="00383E8D"/>
    <w:rsid w:val="003A2A68"/>
    <w:rsid w:val="003A3BDE"/>
    <w:rsid w:val="003B6F04"/>
    <w:rsid w:val="003D1309"/>
    <w:rsid w:val="003D5235"/>
    <w:rsid w:val="003E5626"/>
    <w:rsid w:val="003E5AC7"/>
    <w:rsid w:val="003E6A48"/>
    <w:rsid w:val="003F0B44"/>
    <w:rsid w:val="003F6603"/>
    <w:rsid w:val="004008E7"/>
    <w:rsid w:val="00405621"/>
    <w:rsid w:val="00406516"/>
    <w:rsid w:val="00411BFA"/>
    <w:rsid w:val="00434C9A"/>
    <w:rsid w:val="0044410F"/>
    <w:rsid w:val="00444C20"/>
    <w:rsid w:val="00450B9C"/>
    <w:rsid w:val="004542B1"/>
    <w:rsid w:val="00484AD1"/>
    <w:rsid w:val="0049536F"/>
    <w:rsid w:val="00497707"/>
    <w:rsid w:val="004A00A3"/>
    <w:rsid w:val="004B1E2B"/>
    <w:rsid w:val="004B24CD"/>
    <w:rsid w:val="004D76C3"/>
    <w:rsid w:val="004F78E1"/>
    <w:rsid w:val="00506F06"/>
    <w:rsid w:val="00521358"/>
    <w:rsid w:val="005267D9"/>
    <w:rsid w:val="00526EF1"/>
    <w:rsid w:val="00536E4F"/>
    <w:rsid w:val="005403B0"/>
    <w:rsid w:val="005528BC"/>
    <w:rsid w:val="00571036"/>
    <w:rsid w:val="005942B9"/>
    <w:rsid w:val="00596B6B"/>
    <w:rsid w:val="00596E04"/>
    <w:rsid w:val="005974C5"/>
    <w:rsid w:val="005A0762"/>
    <w:rsid w:val="005D49A6"/>
    <w:rsid w:val="005E6C3D"/>
    <w:rsid w:val="005F7753"/>
    <w:rsid w:val="00614B81"/>
    <w:rsid w:val="00626E09"/>
    <w:rsid w:val="006301AC"/>
    <w:rsid w:val="006365FB"/>
    <w:rsid w:val="00654844"/>
    <w:rsid w:val="006574C9"/>
    <w:rsid w:val="00662278"/>
    <w:rsid w:val="00683F3E"/>
    <w:rsid w:val="00687B3E"/>
    <w:rsid w:val="006906C8"/>
    <w:rsid w:val="00693D6A"/>
    <w:rsid w:val="00697D22"/>
    <w:rsid w:val="006A46B7"/>
    <w:rsid w:val="006A48EA"/>
    <w:rsid w:val="006A5CA2"/>
    <w:rsid w:val="006C17FF"/>
    <w:rsid w:val="006C41C1"/>
    <w:rsid w:val="006C7AEF"/>
    <w:rsid w:val="006C7DCA"/>
    <w:rsid w:val="006F1440"/>
    <w:rsid w:val="006F3F42"/>
    <w:rsid w:val="006F5AB2"/>
    <w:rsid w:val="00706198"/>
    <w:rsid w:val="00712B2C"/>
    <w:rsid w:val="00756566"/>
    <w:rsid w:val="00770F94"/>
    <w:rsid w:val="00780AD7"/>
    <w:rsid w:val="00781FCB"/>
    <w:rsid w:val="00782A5F"/>
    <w:rsid w:val="00790AE4"/>
    <w:rsid w:val="007A1334"/>
    <w:rsid w:val="007B47E5"/>
    <w:rsid w:val="007B64CD"/>
    <w:rsid w:val="007C34C7"/>
    <w:rsid w:val="007C6B24"/>
    <w:rsid w:val="007C7893"/>
    <w:rsid w:val="007D0473"/>
    <w:rsid w:val="007E0566"/>
    <w:rsid w:val="007E2045"/>
    <w:rsid w:val="007E30F7"/>
    <w:rsid w:val="00800297"/>
    <w:rsid w:val="00800D8A"/>
    <w:rsid w:val="00816218"/>
    <w:rsid w:val="00822279"/>
    <w:rsid w:val="008333B8"/>
    <w:rsid w:val="00841D0C"/>
    <w:rsid w:val="00845787"/>
    <w:rsid w:val="00846E38"/>
    <w:rsid w:val="008531F7"/>
    <w:rsid w:val="008560C7"/>
    <w:rsid w:val="008614F8"/>
    <w:rsid w:val="00871EFA"/>
    <w:rsid w:val="00872E6C"/>
    <w:rsid w:val="00883CDE"/>
    <w:rsid w:val="0088473F"/>
    <w:rsid w:val="00884AF7"/>
    <w:rsid w:val="00885722"/>
    <w:rsid w:val="00894DDC"/>
    <w:rsid w:val="00897E08"/>
    <w:rsid w:val="008A55E9"/>
    <w:rsid w:val="008B458C"/>
    <w:rsid w:val="008C77F0"/>
    <w:rsid w:val="008C7EEF"/>
    <w:rsid w:val="008D3680"/>
    <w:rsid w:val="008E0964"/>
    <w:rsid w:val="008E1AA5"/>
    <w:rsid w:val="008F2FD2"/>
    <w:rsid w:val="008F7832"/>
    <w:rsid w:val="009215E7"/>
    <w:rsid w:val="00924A03"/>
    <w:rsid w:val="009607EC"/>
    <w:rsid w:val="00974AF5"/>
    <w:rsid w:val="00985EFA"/>
    <w:rsid w:val="00991B4D"/>
    <w:rsid w:val="009944FD"/>
    <w:rsid w:val="00996C27"/>
    <w:rsid w:val="009A1F06"/>
    <w:rsid w:val="009B6E8F"/>
    <w:rsid w:val="009C1D7A"/>
    <w:rsid w:val="009D5CB0"/>
    <w:rsid w:val="009D7183"/>
    <w:rsid w:val="009F1203"/>
    <w:rsid w:val="009F29C7"/>
    <w:rsid w:val="00A1644D"/>
    <w:rsid w:val="00A31E1F"/>
    <w:rsid w:val="00A36AC5"/>
    <w:rsid w:val="00A37606"/>
    <w:rsid w:val="00A434B4"/>
    <w:rsid w:val="00A55F40"/>
    <w:rsid w:val="00A70C17"/>
    <w:rsid w:val="00A73254"/>
    <w:rsid w:val="00A776FC"/>
    <w:rsid w:val="00A80EE6"/>
    <w:rsid w:val="00A836CE"/>
    <w:rsid w:val="00A84C0F"/>
    <w:rsid w:val="00A86E1A"/>
    <w:rsid w:val="00A9260F"/>
    <w:rsid w:val="00AA528E"/>
    <w:rsid w:val="00AC0C03"/>
    <w:rsid w:val="00AC55F0"/>
    <w:rsid w:val="00AC75D1"/>
    <w:rsid w:val="00AC7DB4"/>
    <w:rsid w:val="00AF4E9A"/>
    <w:rsid w:val="00B01308"/>
    <w:rsid w:val="00B0294B"/>
    <w:rsid w:val="00B1501E"/>
    <w:rsid w:val="00B226D3"/>
    <w:rsid w:val="00B324B0"/>
    <w:rsid w:val="00B36341"/>
    <w:rsid w:val="00B4401B"/>
    <w:rsid w:val="00B56103"/>
    <w:rsid w:val="00B670EC"/>
    <w:rsid w:val="00B75A8E"/>
    <w:rsid w:val="00B84F57"/>
    <w:rsid w:val="00B91035"/>
    <w:rsid w:val="00B9180A"/>
    <w:rsid w:val="00BA3F1F"/>
    <w:rsid w:val="00BA5D24"/>
    <w:rsid w:val="00BB7539"/>
    <w:rsid w:val="00BC32B8"/>
    <w:rsid w:val="00BD7319"/>
    <w:rsid w:val="00BE3FB4"/>
    <w:rsid w:val="00BF5B15"/>
    <w:rsid w:val="00C006E4"/>
    <w:rsid w:val="00C0298E"/>
    <w:rsid w:val="00C1747D"/>
    <w:rsid w:val="00C279E8"/>
    <w:rsid w:val="00C307FB"/>
    <w:rsid w:val="00C31050"/>
    <w:rsid w:val="00C3169F"/>
    <w:rsid w:val="00C3367B"/>
    <w:rsid w:val="00C343D9"/>
    <w:rsid w:val="00C463A6"/>
    <w:rsid w:val="00C52900"/>
    <w:rsid w:val="00C548D5"/>
    <w:rsid w:val="00C6127E"/>
    <w:rsid w:val="00C814FC"/>
    <w:rsid w:val="00C84475"/>
    <w:rsid w:val="00C862BC"/>
    <w:rsid w:val="00C92B23"/>
    <w:rsid w:val="00C930F2"/>
    <w:rsid w:val="00C97DCC"/>
    <w:rsid w:val="00CA01F6"/>
    <w:rsid w:val="00CA5FFF"/>
    <w:rsid w:val="00CC178A"/>
    <w:rsid w:val="00CD4E48"/>
    <w:rsid w:val="00CE17C2"/>
    <w:rsid w:val="00CF69DA"/>
    <w:rsid w:val="00D03FE8"/>
    <w:rsid w:val="00D25B56"/>
    <w:rsid w:val="00D41133"/>
    <w:rsid w:val="00D44F6F"/>
    <w:rsid w:val="00D605D4"/>
    <w:rsid w:val="00D617CD"/>
    <w:rsid w:val="00D7178A"/>
    <w:rsid w:val="00D93AF4"/>
    <w:rsid w:val="00D96241"/>
    <w:rsid w:val="00D97784"/>
    <w:rsid w:val="00DA7997"/>
    <w:rsid w:val="00DB5AF7"/>
    <w:rsid w:val="00DD46DA"/>
    <w:rsid w:val="00DE7A6C"/>
    <w:rsid w:val="00DF2487"/>
    <w:rsid w:val="00DF30F3"/>
    <w:rsid w:val="00E07954"/>
    <w:rsid w:val="00E1033F"/>
    <w:rsid w:val="00E11474"/>
    <w:rsid w:val="00E16864"/>
    <w:rsid w:val="00E202BB"/>
    <w:rsid w:val="00E24A43"/>
    <w:rsid w:val="00E870C0"/>
    <w:rsid w:val="00E877CB"/>
    <w:rsid w:val="00E878E3"/>
    <w:rsid w:val="00EB412C"/>
    <w:rsid w:val="00EB59D0"/>
    <w:rsid w:val="00EC1CC4"/>
    <w:rsid w:val="00EC23B0"/>
    <w:rsid w:val="00EC39B8"/>
    <w:rsid w:val="00EC4B5F"/>
    <w:rsid w:val="00EF02B8"/>
    <w:rsid w:val="00F04E47"/>
    <w:rsid w:val="00F0618D"/>
    <w:rsid w:val="00F121AA"/>
    <w:rsid w:val="00F15477"/>
    <w:rsid w:val="00F17819"/>
    <w:rsid w:val="00F17988"/>
    <w:rsid w:val="00F26C1F"/>
    <w:rsid w:val="00F33CDB"/>
    <w:rsid w:val="00F4032B"/>
    <w:rsid w:val="00F52301"/>
    <w:rsid w:val="00F564BB"/>
    <w:rsid w:val="00F636EC"/>
    <w:rsid w:val="00F67102"/>
    <w:rsid w:val="00F67775"/>
    <w:rsid w:val="00FA1B9B"/>
    <w:rsid w:val="00FA517E"/>
    <w:rsid w:val="00FC541A"/>
    <w:rsid w:val="00FC6592"/>
    <w:rsid w:val="00FD0ADA"/>
    <w:rsid w:val="00FD6FB4"/>
    <w:rsid w:val="00FD7FB4"/>
    <w:rsid w:val="00FE4B59"/>
    <w:rsid w:val="00FF1F15"/>
    <w:rsid w:val="00FF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76A5F4F8"/>
  <w15:docId w15:val="{42EF7832-85AC-4B77-9F33-43C53242F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081BF5"/>
    <w:pPr>
      <w:spacing w:line="360" w:lineRule="auto"/>
      <w:ind w:firstLine="709"/>
    </w:pPr>
    <w:rPr>
      <w:sz w:val="26"/>
      <w:szCs w:val="24"/>
      <w:lang w:eastAsia="en-US" w:bidi="en-US"/>
    </w:rPr>
  </w:style>
  <w:style w:type="paragraph" w:styleId="13">
    <w:name w:val="heading 1"/>
    <w:basedOn w:val="a5"/>
    <w:next w:val="a5"/>
    <w:link w:val="14"/>
    <w:uiPriority w:val="9"/>
    <w:qFormat/>
    <w:rsid w:val="00081BF5"/>
    <w:pPr>
      <w:keepNext/>
      <w:pageBreakBefore/>
      <w:spacing w:after="360" w:line="240" w:lineRule="auto"/>
      <w:ind w:firstLine="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22">
    <w:name w:val="heading 2"/>
    <w:basedOn w:val="a5"/>
    <w:next w:val="a5"/>
    <w:link w:val="23"/>
    <w:uiPriority w:val="9"/>
    <w:semiHidden/>
    <w:unhideWhenUsed/>
    <w:rsid w:val="006301AC"/>
    <w:pPr>
      <w:keepNext/>
      <w:keepLines/>
      <w:spacing w:before="240" w:after="240"/>
      <w:outlineLvl w:val="1"/>
    </w:pPr>
    <w:rPr>
      <w:rFonts w:eastAsiaTheme="majorEastAsia" w:cstheme="majorBidi"/>
      <w:bCs/>
      <w:sz w:val="28"/>
      <w:szCs w:val="26"/>
    </w:rPr>
  </w:style>
  <w:style w:type="paragraph" w:styleId="31">
    <w:name w:val="heading 3"/>
    <w:basedOn w:val="a5"/>
    <w:next w:val="a5"/>
    <w:link w:val="32"/>
    <w:uiPriority w:val="9"/>
    <w:semiHidden/>
    <w:unhideWhenUsed/>
    <w:rsid w:val="00FD0AD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a5"/>
    <w:next w:val="a5"/>
    <w:link w:val="70"/>
    <w:uiPriority w:val="9"/>
    <w:rsid w:val="006301AC"/>
    <w:pPr>
      <w:keepNext/>
      <w:suppressAutoHyphens/>
      <w:autoSpaceDE w:val="0"/>
      <w:autoSpaceDN w:val="0"/>
      <w:adjustRightInd w:val="0"/>
      <w:spacing w:line="240" w:lineRule="auto"/>
      <w:ind w:firstLine="3240"/>
      <w:outlineLvl w:val="6"/>
    </w:pPr>
    <w:rPr>
      <w:b/>
      <w:bCs/>
      <w:szCs w:val="20"/>
      <w:lang w:eastAsia="ru-RU" w:bidi="ar-SA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semiHidden/>
    <w:unhideWhenUsed/>
    <w:rsid w:val="002A1A7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6"/>
    <w:link w:val="a9"/>
    <w:uiPriority w:val="99"/>
    <w:semiHidden/>
    <w:rsid w:val="002A1A7C"/>
  </w:style>
  <w:style w:type="paragraph" w:styleId="ab">
    <w:name w:val="footer"/>
    <w:basedOn w:val="a5"/>
    <w:link w:val="ac"/>
    <w:uiPriority w:val="99"/>
    <w:semiHidden/>
    <w:unhideWhenUsed/>
    <w:rsid w:val="002A1A7C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6"/>
    <w:link w:val="ab"/>
    <w:uiPriority w:val="99"/>
    <w:semiHidden/>
    <w:rsid w:val="002A1A7C"/>
  </w:style>
  <w:style w:type="paragraph" w:styleId="15">
    <w:name w:val="toc 1"/>
    <w:aliases w:val="Содержание,bedaav - оглавление 1,Template_content"/>
    <w:basedOn w:val="a5"/>
    <w:next w:val="a5"/>
    <w:link w:val="16"/>
    <w:autoRedefine/>
    <w:uiPriority w:val="39"/>
    <w:qFormat/>
    <w:rsid w:val="00081BF5"/>
    <w:pPr>
      <w:tabs>
        <w:tab w:val="right" w:leader="dot" w:pos="9639"/>
      </w:tabs>
      <w:suppressAutoHyphens/>
      <w:ind w:left="210" w:right="851" w:hanging="210"/>
      <w:jc w:val="left"/>
    </w:pPr>
    <w:rPr>
      <w:noProof/>
      <w:szCs w:val="20"/>
    </w:rPr>
  </w:style>
  <w:style w:type="character" w:customStyle="1" w:styleId="16">
    <w:name w:val="Оглавление 1 Знак"/>
    <w:aliases w:val="Содержание Знак,bedaav - оглавление 1 Знак,Template_content Знак"/>
    <w:basedOn w:val="a6"/>
    <w:link w:val="15"/>
    <w:uiPriority w:val="39"/>
    <w:rsid w:val="00081BF5"/>
    <w:rPr>
      <w:noProof/>
      <w:sz w:val="26"/>
      <w:lang w:eastAsia="en-US" w:bidi="en-US"/>
    </w:rPr>
  </w:style>
  <w:style w:type="paragraph" w:customStyle="1" w:styleId="ad">
    <w:name w:val="Шрифт штампа центр"/>
    <w:link w:val="ae"/>
    <w:qFormat/>
    <w:rsid w:val="00081BF5"/>
    <w:pPr>
      <w:ind w:left="-119" w:right="-124"/>
      <w:jc w:val="center"/>
    </w:pPr>
    <w:rPr>
      <w:sz w:val="24"/>
      <w:szCs w:val="32"/>
    </w:rPr>
  </w:style>
  <w:style w:type="character" w:customStyle="1" w:styleId="ae">
    <w:name w:val="Шрифт штампа центр Знак"/>
    <w:basedOn w:val="a6"/>
    <w:link w:val="ad"/>
    <w:rsid w:val="00081BF5"/>
    <w:rPr>
      <w:sz w:val="24"/>
      <w:szCs w:val="32"/>
    </w:rPr>
  </w:style>
  <w:style w:type="table" w:styleId="af">
    <w:name w:val="Table Grid"/>
    <w:basedOn w:val="a7"/>
    <w:uiPriority w:val="59"/>
    <w:rsid w:val="002D62F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0">
    <w:name w:val="Обычный без отступа"/>
    <w:basedOn w:val="a5"/>
    <w:link w:val="af1"/>
    <w:qFormat/>
    <w:rsid w:val="00081BF5"/>
    <w:pPr>
      <w:ind w:firstLine="0"/>
    </w:pPr>
    <w:rPr>
      <w:szCs w:val="20"/>
    </w:rPr>
  </w:style>
  <w:style w:type="character" w:customStyle="1" w:styleId="af1">
    <w:name w:val="Обычный без отступа Знак"/>
    <w:basedOn w:val="a6"/>
    <w:link w:val="af0"/>
    <w:rsid w:val="00081BF5"/>
    <w:rPr>
      <w:sz w:val="26"/>
      <w:lang w:eastAsia="en-US" w:bidi="en-US"/>
    </w:rPr>
  </w:style>
  <w:style w:type="paragraph" w:customStyle="1" w:styleId="5">
    <w:name w:val="Обычный+отступ+5"/>
    <w:basedOn w:val="a5"/>
    <w:link w:val="50"/>
    <w:qFormat/>
    <w:rsid w:val="00081BF5"/>
    <w:pPr>
      <w:ind w:left="2268" w:right="284" w:firstLine="0"/>
      <w:jc w:val="left"/>
    </w:pPr>
    <w:rPr>
      <w:szCs w:val="20"/>
    </w:rPr>
  </w:style>
  <w:style w:type="character" w:customStyle="1" w:styleId="50">
    <w:name w:val="Обычный+отступ+5 Знак"/>
    <w:basedOn w:val="a6"/>
    <w:link w:val="5"/>
    <w:rsid w:val="00081BF5"/>
    <w:rPr>
      <w:sz w:val="26"/>
      <w:lang w:eastAsia="en-US" w:bidi="en-US"/>
    </w:rPr>
  </w:style>
  <w:style w:type="paragraph" w:customStyle="1" w:styleId="af2">
    <w:name w:val="Обычный+отступ+заглавные"/>
    <w:basedOn w:val="5"/>
    <w:next w:val="5"/>
    <w:link w:val="af3"/>
    <w:qFormat/>
    <w:rsid w:val="00081BF5"/>
    <w:rPr>
      <w:caps/>
    </w:rPr>
  </w:style>
  <w:style w:type="character" w:customStyle="1" w:styleId="af3">
    <w:name w:val="Обычный+отступ+заглавные Знак"/>
    <w:basedOn w:val="50"/>
    <w:link w:val="af2"/>
    <w:rsid w:val="00081BF5"/>
    <w:rPr>
      <w:caps/>
      <w:sz w:val="26"/>
      <w:lang w:eastAsia="en-US" w:bidi="en-US"/>
    </w:rPr>
  </w:style>
  <w:style w:type="paragraph" w:styleId="af4">
    <w:name w:val="Balloon Text"/>
    <w:basedOn w:val="a5"/>
    <w:link w:val="af5"/>
    <w:uiPriority w:val="99"/>
    <w:semiHidden/>
    <w:unhideWhenUsed/>
    <w:rsid w:val="002D62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6"/>
    <w:link w:val="af4"/>
    <w:uiPriority w:val="99"/>
    <w:semiHidden/>
    <w:rsid w:val="002D62F4"/>
    <w:rPr>
      <w:rFonts w:ascii="Tahoma" w:hAnsi="Tahoma" w:cs="Tahoma"/>
      <w:sz w:val="16"/>
      <w:szCs w:val="16"/>
    </w:rPr>
  </w:style>
  <w:style w:type="paragraph" w:customStyle="1" w:styleId="L">
    <w:name w:val="Шрифт штампа L"/>
    <w:basedOn w:val="ad"/>
    <w:link w:val="L0"/>
    <w:qFormat/>
    <w:rsid w:val="00081BF5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e"/>
    <w:link w:val="L"/>
    <w:rsid w:val="00081BF5"/>
    <w:rPr>
      <w:sz w:val="24"/>
      <w:szCs w:val="32"/>
    </w:rPr>
  </w:style>
  <w:style w:type="paragraph" w:customStyle="1" w:styleId="af6">
    <w:name w:val="Обычный центр"/>
    <w:basedOn w:val="a5"/>
    <w:next w:val="a5"/>
    <w:link w:val="af7"/>
    <w:qFormat/>
    <w:rsid w:val="00081BF5"/>
    <w:pPr>
      <w:ind w:firstLine="0"/>
      <w:jc w:val="center"/>
    </w:pPr>
    <w:rPr>
      <w:szCs w:val="20"/>
      <w:lang w:val="en-US"/>
    </w:rPr>
  </w:style>
  <w:style w:type="character" w:customStyle="1" w:styleId="af7">
    <w:name w:val="Обычный центр Знак"/>
    <w:basedOn w:val="a6"/>
    <w:link w:val="af6"/>
    <w:rsid w:val="00081BF5"/>
    <w:rPr>
      <w:sz w:val="26"/>
      <w:lang w:val="en-US" w:eastAsia="en-US" w:bidi="en-US"/>
    </w:rPr>
  </w:style>
  <w:style w:type="character" w:styleId="af8">
    <w:name w:val="page number"/>
    <w:basedOn w:val="a6"/>
    <w:rsid w:val="002E6526"/>
  </w:style>
  <w:style w:type="paragraph" w:customStyle="1" w:styleId="1">
    <w:name w:val="Нумерованный заголовок 1"/>
    <w:basedOn w:val="a5"/>
    <w:next w:val="a5"/>
    <w:link w:val="17"/>
    <w:qFormat/>
    <w:rsid w:val="00081BF5"/>
    <w:pPr>
      <w:pageBreakBefore/>
      <w:numPr>
        <w:numId w:val="7"/>
      </w:numPr>
      <w:spacing w:after="360"/>
      <w:outlineLvl w:val="0"/>
    </w:pPr>
    <w:rPr>
      <w:b/>
      <w:sz w:val="28"/>
    </w:rPr>
  </w:style>
  <w:style w:type="paragraph" w:customStyle="1" w:styleId="2">
    <w:name w:val="Нумерованный заголовок 2"/>
    <w:basedOn w:val="a5"/>
    <w:next w:val="a5"/>
    <w:link w:val="24"/>
    <w:qFormat/>
    <w:rsid w:val="00081BF5"/>
    <w:pPr>
      <w:keepNext/>
      <w:numPr>
        <w:ilvl w:val="1"/>
        <w:numId w:val="7"/>
      </w:numPr>
      <w:spacing w:before="360" w:after="360"/>
      <w:outlineLvl w:val="1"/>
    </w:pPr>
    <w:rPr>
      <w:b/>
    </w:rPr>
  </w:style>
  <w:style w:type="paragraph" w:customStyle="1" w:styleId="3">
    <w:name w:val="Нумерованный заголовок 3"/>
    <w:basedOn w:val="a5"/>
    <w:next w:val="a5"/>
    <w:link w:val="33"/>
    <w:qFormat/>
    <w:rsid w:val="00081BF5"/>
    <w:pPr>
      <w:keepNext/>
      <w:numPr>
        <w:ilvl w:val="2"/>
        <w:numId w:val="7"/>
      </w:numPr>
      <w:spacing w:before="360" w:after="360"/>
    </w:pPr>
  </w:style>
  <w:style w:type="paragraph" w:customStyle="1" w:styleId="4">
    <w:name w:val="Нумерованный абзац 4"/>
    <w:basedOn w:val="41"/>
    <w:link w:val="42"/>
    <w:qFormat/>
    <w:rsid w:val="00081BF5"/>
    <w:pPr>
      <w:numPr>
        <w:ilvl w:val="3"/>
        <w:numId w:val="7"/>
      </w:numPr>
    </w:pPr>
    <w:rPr>
      <w:rFonts w:cstheme="majorBidi"/>
      <w:bCs/>
    </w:rPr>
  </w:style>
  <w:style w:type="paragraph" w:customStyle="1" w:styleId="-1">
    <w:name w:val="Перечисление-1"/>
    <w:basedOn w:val="a5"/>
    <w:link w:val="-11"/>
    <w:qFormat/>
    <w:rsid w:val="00081BF5"/>
    <w:pPr>
      <w:numPr>
        <w:numId w:val="2"/>
      </w:numPr>
    </w:pPr>
    <w:rPr>
      <w:snapToGrid w:val="0"/>
      <w:szCs w:val="20"/>
      <w:lang w:eastAsia="ru-RU" w:bidi="ar-SA"/>
    </w:rPr>
  </w:style>
  <w:style w:type="paragraph" w:customStyle="1" w:styleId="a3">
    <w:name w:val="Перечень"/>
    <w:basedOn w:val="a5"/>
    <w:link w:val="af9"/>
    <w:qFormat/>
    <w:rsid w:val="00081BF5"/>
    <w:pPr>
      <w:numPr>
        <w:numId w:val="12"/>
      </w:numPr>
    </w:pPr>
  </w:style>
  <w:style w:type="paragraph" w:customStyle="1" w:styleId="afa">
    <w:name w:val="Перечень второго порядка"/>
    <w:basedOn w:val="a3"/>
    <w:rsid w:val="001E30F4"/>
  </w:style>
  <w:style w:type="character" w:customStyle="1" w:styleId="14">
    <w:name w:val="Заголовок 1 Знак"/>
    <w:basedOn w:val="a6"/>
    <w:link w:val="13"/>
    <w:uiPriority w:val="9"/>
    <w:rsid w:val="00081BF5"/>
    <w:rPr>
      <w:rFonts w:eastAsiaTheme="majorEastAsia" w:cstheme="majorBidi"/>
      <w:b/>
      <w:bCs/>
      <w:sz w:val="28"/>
      <w:szCs w:val="32"/>
      <w:lang w:eastAsia="en-US" w:bidi="en-US"/>
    </w:rPr>
  </w:style>
  <w:style w:type="character" w:customStyle="1" w:styleId="23">
    <w:name w:val="Заголовок 2 Знак"/>
    <w:basedOn w:val="a6"/>
    <w:link w:val="22"/>
    <w:uiPriority w:val="9"/>
    <w:rsid w:val="006301AC"/>
    <w:rPr>
      <w:rFonts w:eastAsiaTheme="majorEastAsia" w:cstheme="majorBidi"/>
      <w:bCs/>
      <w:sz w:val="28"/>
      <w:szCs w:val="26"/>
      <w:lang w:eastAsia="en-US" w:bidi="en-US"/>
    </w:rPr>
  </w:style>
  <w:style w:type="character" w:customStyle="1" w:styleId="32">
    <w:name w:val="Заголовок 3 Знак"/>
    <w:basedOn w:val="a6"/>
    <w:link w:val="31"/>
    <w:uiPriority w:val="9"/>
    <w:semiHidden/>
    <w:rsid w:val="00FD0A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41">
    <w:name w:val="Нумерованный заголовок 4"/>
    <w:basedOn w:val="a5"/>
    <w:next w:val="a5"/>
    <w:link w:val="43"/>
    <w:qFormat/>
    <w:rsid w:val="00081BF5"/>
    <w:pPr>
      <w:ind w:firstLine="0"/>
    </w:pPr>
    <w:rPr>
      <w:rFonts w:eastAsia="MS Mincho"/>
    </w:rPr>
  </w:style>
  <w:style w:type="paragraph" w:customStyle="1" w:styleId="34">
    <w:name w:val="Нумерованный абзац 3"/>
    <w:basedOn w:val="3"/>
    <w:link w:val="35"/>
    <w:qFormat/>
    <w:rsid w:val="00081BF5"/>
    <w:pPr>
      <w:keepNext w:val="0"/>
      <w:framePr w:hSpace="180" w:wrap="around" w:vAnchor="page" w:hAnchor="margin" w:y="302"/>
      <w:spacing w:before="0" w:after="0"/>
    </w:pPr>
  </w:style>
  <w:style w:type="paragraph" w:customStyle="1" w:styleId="afb">
    <w:name w:val="Таблица_№"/>
    <w:basedOn w:val="a5"/>
    <w:next w:val="a5"/>
    <w:link w:val="afc"/>
    <w:qFormat/>
    <w:rsid w:val="00081BF5"/>
    <w:pPr>
      <w:keepNext/>
      <w:spacing w:before="240"/>
      <w:ind w:firstLine="0"/>
      <w:contextualSpacing/>
    </w:pPr>
    <w:rPr>
      <w:bCs/>
      <w:szCs w:val="18"/>
    </w:rPr>
  </w:style>
  <w:style w:type="paragraph" w:styleId="afd">
    <w:name w:val="caption"/>
    <w:basedOn w:val="a5"/>
    <w:next w:val="a5"/>
    <w:link w:val="afe"/>
    <w:uiPriority w:val="35"/>
    <w:unhideWhenUsed/>
    <w:qFormat/>
    <w:rsid w:val="00081BF5"/>
    <w:pPr>
      <w:ind w:firstLine="0"/>
      <w:jc w:val="left"/>
    </w:pPr>
    <w:rPr>
      <w:bCs/>
      <w:szCs w:val="18"/>
    </w:rPr>
  </w:style>
  <w:style w:type="paragraph" w:customStyle="1" w:styleId="-">
    <w:name w:val="Табл-центр"/>
    <w:basedOn w:val="a5"/>
    <w:link w:val="-4"/>
    <w:qFormat/>
    <w:rsid w:val="00081BF5"/>
    <w:pPr>
      <w:ind w:firstLine="0"/>
      <w:contextualSpacing/>
      <w:jc w:val="center"/>
    </w:pPr>
    <w:rPr>
      <w:szCs w:val="32"/>
      <w:lang w:eastAsia="ru-RU" w:bidi="ar-SA"/>
    </w:rPr>
  </w:style>
  <w:style w:type="paragraph" w:customStyle="1" w:styleId="-5">
    <w:name w:val="Табл-слева"/>
    <w:basedOn w:val="a5"/>
    <w:link w:val="-6"/>
    <w:qFormat/>
    <w:rsid w:val="00081BF5"/>
    <w:pPr>
      <w:ind w:left="57" w:firstLine="0"/>
      <w:contextualSpacing/>
      <w:jc w:val="left"/>
    </w:pPr>
    <w:rPr>
      <w:lang w:eastAsia="ru-RU" w:bidi="ar-SA"/>
    </w:rPr>
  </w:style>
  <w:style w:type="paragraph" w:customStyle="1" w:styleId="25">
    <w:name w:val="Нумерованный абзац 2"/>
    <w:basedOn w:val="2"/>
    <w:link w:val="26"/>
    <w:qFormat/>
    <w:rsid w:val="00081BF5"/>
    <w:pPr>
      <w:keepNext w:val="0"/>
      <w:framePr w:hSpace="180" w:wrap="around" w:vAnchor="page" w:hAnchor="margin" w:y="302"/>
      <w:spacing w:before="0" w:after="0"/>
      <w:outlineLvl w:val="9"/>
    </w:pPr>
    <w:rPr>
      <w:b w:val="0"/>
    </w:rPr>
  </w:style>
  <w:style w:type="paragraph" w:styleId="aff">
    <w:name w:val="annotation text"/>
    <w:basedOn w:val="a5"/>
    <w:link w:val="aff0"/>
    <w:uiPriority w:val="99"/>
    <w:unhideWhenUsed/>
    <w:rsid w:val="00EB59D0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6"/>
    <w:link w:val="aff"/>
    <w:uiPriority w:val="99"/>
    <w:rsid w:val="00EB59D0"/>
    <w:rPr>
      <w:sz w:val="20"/>
      <w:szCs w:val="20"/>
    </w:rPr>
  </w:style>
  <w:style w:type="character" w:styleId="aff1">
    <w:name w:val="annotation reference"/>
    <w:basedOn w:val="a6"/>
    <w:rsid w:val="00EB59D0"/>
    <w:rPr>
      <w:sz w:val="16"/>
      <w:szCs w:val="16"/>
    </w:rPr>
  </w:style>
  <w:style w:type="paragraph" w:customStyle="1" w:styleId="aff2">
    <w:name w:val="Примечание"/>
    <w:basedOn w:val="a5"/>
    <w:next w:val="a5"/>
    <w:rsid w:val="00697D22"/>
    <w:rPr>
      <w:sz w:val="24"/>
      <w:szCs w:val="26"/>
      <w:lang w:eastAsia="ru-RU" w:bidi="ar-SA"/>
    </w:rPr>
  </w:style>
  <w:style w:type="paragraph" w:styleId="aff3">
    <w:name w:val="annotation subject"/>
    <w:basedOn w:val="aff"/>
    <w:next w:val="aff"/>
    <w:link w:val="aff4"/>
    <w:uiPriority w:val="99"/>
    <w:semiHidden/>
    <w:unhideWhenUsed/>
    <w:rsid w:val="00484AD1"/>
    <w:rPr>
      <w:b/>
      <w:bCs/>
    </w:rPr>
  </w:style>
  <w:style w:type="character" w:customStyle="1" w:styleId="aff4">
    <w:name w:val="Тема примечания Знак"/>
    <w:basedOn w:val="aff0"/>
    <w:link w:val="aff3"/>
    <w:uiPriority w:val="99"/>
    <w:semiHidden/>
    <w:rsid w:val="00484AD1"/>
    <w:rPr>
      <w:b/>
      <w:bCs/>
      <w:sz w:val="20"/>
      <w:szCs w:val="20"/>
    </w:rPr>
  </w:style>
  <w:style w:type="paragraph" w:customStyle="1" w:styleId="a0">
    <w:name w:val="Перечень без отступов"/>
    <w:basedOn w:val="-2"/>
    <w:link w:val="aff5"/>
    <w:qFormat/>
    <w:rsid w:val="00081BF5"/>
    <w:pPr>
      <w:numPr>
        <w:numId w:val="6"/>
      </w:numPr>
    </w:pPr>
  </w:style>
  <w:style w:type="character" w:customStyle="1" w:styleId="-4">
    <w:name w:val="Табл-центр Знак"/>
    <w:basedOn w:val="a6"/>
    <w:link w:val="-"/>
    <w:rsid w:val="00081BF5"/>
    <w:rPr>
      <w:sz w:val="26"/>
      <w:szCs w:val="32"/>
    </w:rPr>
  </w:style>
  <w:style w:type="character" w:customStyle="1" w:styleId="-6">
    <w:name w:val="Табл-слева Знак"/>
    <w:basedOn w:val="a6"/>
    <w:link w:val="-5"/>
    <w:rsid w:val="00081BF5"/>
    <w:rPr>
      <w:sz w:val="26"/>
      <w:szCs w:val="24"/>
    </w:rPr>
  </w:style>
  <w:style w:type="character" w:customStyle="1" w:styleId="-11">
    <w:name w:val="Перечисление-1 Знак"/>
    <w:basedOn w:val="a6"/>
    <w:link w:val="-1"/>
    <w:qFormat/>
    <w:rsid w:val="00081BF5"/>
    <w:rPr>
      <w:snapToGrid w:val="0"/>
      <w:sz w:val="26"/>
    </w:rPr>
  </w:style>
  <w:style w:type="character" w:customStyle="1" w:styleId="afe">
    <w:name w:val="Название объекта Знак"/>
    <w:basedOn w:val="a6"/>
    <w:link w:val="afd"/>
    <w:uiPriority w:val="35"/>
    <w:rsid w:val="00697D22"/>
    <w:rPr>
      <w:bCs/>
      <w:sz w:val="26"/>
      <w:szCs w:val="18"/>
      <w:lang w:eastAsia="en-US" w:bidi="en-US"/>
    </w:rPr>
  </w:style>
  <w:style w:type="paragraph" w:customStyle="1" w:styleId="aff6">
    <w:name w:val="Рисунок_формат"/>
    <w:basedOn w:val="af0"/>
    <w:next w:val="a5"/>
    <w:link w:val="aff7"/>
    <w:qFormat/>
    <w:rsid w:val="00081BF5"/>
    <w:pPr>
      <w:keepNext/>
      <w:spacing w:before="240"/>
      <w:jc w:val="center"/>
    </w:pPr>
    <w:rPr>
      <w:noProof/>
    </w:rPr>
  </w:style>
  <w:style w:type="paragraph" w:customStyle="1" w:styleId="aff8">
    <w:name w:val="Рисунок_№"/>
    <w:basedOn w:val="a5"/>
    <w:next w:val="a5"/>
    <w:link w:val="aff9"/>
    <w:qFormat/>
    <w:rsid w:val="00081BF5"/>
    <w:pPr>
      <w:spacing w:after="240"/>
      <w:ind w:firstLine="0"/>
      <w:jc w:val="center"/>
    </w:pPr>
    <w:rPr>
      <w:bCs/>
      <w:szCs w:val="18"/>
    </w:rPr>
  </w:style>
  <w:style w:type="character" w:styleId="affa">
    <w:name w:val="Hyperlink"/>
    <w:basedOn w:val="a6"/>
    <w:uiPriority w:val="99"/>
    <w:unhideWhenUsed/>
    <w:rsid w:val="00894DDC"/>
    <w:rPr>
      <w:color w:val="0000FF" w:themeColor="hyperlink"/>
      <w:u w:val="single"/>
    </w:rPr>
  </w:style>
  <w:style w:type="paragraph" w:styleId="27">
    <w:name w:val="toc 2"/>
    <w:aliases w:val="Содержание 2"/>
    <w:basedOn w:val="15"/>
    <w:next w:val="a5"/>
    <w:autoRedefine/>
    <w:uiPriority w:val="39"/>
    <w:unhideWhenUsed/>
    <w:qFormat/>
    <w:rsid w:val="00081BF5"/>
    <w:pPr>
      <w:ind w:left="607" w:hanging="397"/>
    </w:pPr>
    <w:rPr>
      <w:rFonts w:eastAsiaTheme="majorEastAsia"/>
    </w:rPr>
  </w:style>
  <w:style w:type="paragraph" w:styleId="36">
    <w:name w:val="toc 3"/>
    <w:aliases w:val="Содержание 3"/>
    <w:basedOn w:val="27"/>
    <w:next w:val="a5"/>
    <w:autoRedefine/>
    <w:uiPriority w:val="39"/>
    <w:unhideWhenUsed/>
    <w:qFormat/>
    <w:rsid w:val="00081BF5"/>
    <w:pPr>
      <w:ind w:left="1219" w:hanging="595"/>
    </w:pPr>
  </w:style>
  <w:style w:type="paragraph" w:styleId="44">
    <w:name w:val="toc 4"/>
    <w:aliases w:val="Содержание 4"/>
    <w:basedOn w:val="36"/>
    <w:next w:val="a5"/>
    <w:autoRedefine/>
    <w:uiPriority w:val="39"/>
    <w:unhideWhenUsed/>
    <w:qFormat/>
    <w:rsid w:val="00081BF5"/>
    <w:pPr>
      <w:ind w:left="1531" w:hanging="1531"/>
      <w:outlineLvl w:val="3"/>
    </w:pPr>
  </w:style>
  <w:style w:type="paragraph" w:styleId="affb">
    <w:name w:val="Plain Text"/>
    <w:basedOn w:val="a5"/>
    <w:link w:val="affc"/>
    <w:uiPriority w:val="99"/>
    <w:semiHidden/>
    <w:unhideWhenUsed/>
    <w:rsid w:val="0034248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ffc">
    <w:name w:val="Текст Знак"/>
    <w:basedOn w:val="a6"/>
    <w:link w:val="affb"/>
    <w:uiPriority w:val="99"/>
    <w:semiHidden/>
    <w:rsid w:val="0034248D"/>
    <w:rPr>
      <w:rFonts w:ascii="Consolas" w:hAnsi="Consolas"/>
      <w:sz w:val="21"/>
      <w:szCs w:val="21"/>
    </w:rPr>
  </w:style>
  <w:style w:type="character" w:customStyle="1" w:styleId="affd">
    <w:name w:val="Файл"/>
    <w:rsid w:val="00846E38"/>
    <w:rPr>
      <w:rFonts w:ascii="Arial" w:hAnsi="Arial"/>
      <w:i/>
      <w:sz w:val="24"/>
      <w:vertAlign w:val="baseline"/>
    </w:rPr>
  </w:style>
  <w:style w:type="character" w:customStyle="1" w:styleId="26">
    <w:name w:val="Нумерованный абзац 2 Знак"/>
    <w:basedOn w:val="a6"/>
    <w:link w:val="25"/>
    <w:rsid w:val="00081BF5"/>
    <w:rPr>
      <w:sz w:val="26"/>
      <w:szCs w:val="24"/>
      <w:lang w:eastAsia="en-US" w:bidi="en-US"/>
    </w:rPr>
  </w:style>
  <w:style w:type="character" w:customStyle="1" w:styleId="70">
    <w:name w:val="Заголовок 7 Знак"/>
    <w:basedOn w:val="a6"/>
    <w:link w:val="7"/>
    <w:uiPriority w:val="9"/>
    <w:rsid w:val="006301AC"/>
    <w:rPr>
      <w:rFonts w:ascii="Times New Roman" w:eastAsia="Times New Roman" w:hAnsi="Times New Roman" w:cs="Times New Roman"/>
      <w:b/>
      <w:bCs/>
      <w:sz w:val="26"/>
      <w:szCs w:val="20"/>
    </w:rPr>
  </w:style>
  <w:style w:type="character" w:customStyle="1" w:styleId="af9">
    <w:name w:val="Перечень Знак"/>
    <w:basedOn w:val="a6"/>
    <w:link w:val="a3"/>
    <w:rsid w:val="00081BF5"/>
    <w:rPr>
      <w:sz w:val="26"/>
      <w:szCs w:val="24"/>
      <w:lang w:eastAsia="en-US" w:bidi="en-US"/>
    </w:rPr>
  </w:style>
  <w:style w:type="character" w:customStyle="1" w:styleId="35">
    <w:name w:val="Нумерованный абзац 3 Знак"/>
    <w:basedOn w:val="26"/>
    <w:link w:val="34"/>
    <w:rsid w:val="00081BF5"/>
    <w:rPr>
      <w:sz w:val="26"/>
      <w:szCs w:val="24"/>
      <w:lang w:eastAsia="en-US" w:bidi="en-US"/>
    </w:rPr>
  </w:style>
  <w:style w:type="paragraph" w:customStyle="1" w:styleId="-2">
    <w:name w:val="Перечисление-2"/>
    <w:basedOn w:val="a5"/>
    <w:link w:val="-20"/>
    <w:qFormat/>
    <w:rsid w:val="00081BF5"/>
    <w:pPr>
      <w:numPr>
        <w:numId w:val="3"/>
      </w:numPr>
    </w:pPr>
    <w:rPr>
      <w:lang w:eastAsia="ru-RU" w:bidi="ar-SA"/>
    </w:rPr>
  </w:style>
  <w:style w:type="character" w:customStyle="1" w:styleId="24">
    <w:name w:val="Нумерованный заголовок 2 Знак"/>
    <w:basedOn w:val="a6"/>
    <w:link w:val="2"/>
    <w:rsid w:val="00081BF5"/>
    <w:rPr>
      <w:b/>
      <w:sz w:val="26"/>
      <w:szCs w:val="24"/>
      <w:lang w:eastAsia="en-US" w:bidi="en-US"/>
    </w:rPr>
  </w:style>
  <w:style w:type="character" w:customStyle="1" w:styleId="aff5">
    <w:name w:val="Перечень без отступов Знак"/>
    <w:basedOn w:val="-20"/>
    <w:link w:val="a0"/>
    <w:rsid w:val="00081BF5"/>
    <w:rPr>
      <w:sz w:val="26"/>
      <w:szCs w:val="24"/>
    </w:rPr>
  </w:style>
  <w:style w:type="character" w:customStyle="1" w:styleId="afc">
    <w:name w:val="Таблица_№ Знак"/>
    <w:basedOn w:val="a6"/>
    <w:link w:val="afb"/>
    <w:rsid w:val="00081BF5"/>
    <w:rPr>
      <w:bCs/>
      <w:sz w:val="26"/>
      <w:szCs w:val="18"/>
      <w:lang w:eastAsia="en-US" w:bidi="en-US"/>
    </w:rPr>
  </w:style>
  <w:style w:type="character" w:customStyle="1" w:styleId="33">
    <w:name w:val="Нумерованный заголовок 3 Знак"/>
    <w:basedOn w:val="a6"/>
    <w:link w:val="3"/>
    <w:rsid w:val="00081BF5"/>
    <w:rPr>
      <w:sz w:val="26"/>
      <w:szCs w:val="24"/>
      <w:lang w:eastAsia="en-US" w:bidi="en-US"/>
    </w:rPr>
  </w:style>
  <w:style w:type="paragraph" w:customStyle="1" w:styleId="a1">
    <w:name w:val="Перечисление а)"/>
    <w:basedOn w:val="affe"/>
    <w:link w:val="afff"/>
    <w:qFormat/>
    <w:rsid w:val="00081BF5"/>
    <w:pPr>
      <w:numPr>
        <w:numId w:val="8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character" w:customStyle="1" w:styleId="afff">
    <w:name w:val="Перечисление а) Знак"/>
    <w:basedOn w:val="a6"/>
    <w:link w:val="a1"/>
    <w:rsid w:val="00081BF5"/>
    <w:rPr>
      <w:color w:val="000000"/>
      <w:spacing w:val="-1"/>
      <w:sz w:val="26"/>
      <w:szCs w:val="24"/>
      <w:shd w:val="clear" w:color="auto" w:fill="FFFFFF"/>
      <w:lang w:eastAsia="en-US" w:bidi="en-US"/>
    </w:rPr>
  </w:style>
  <w:style w:type="paragraph" w:styleId="affe">
    <w:name w:val="List Paragraph"/>
    <w:basedOn w:val="a5"/>
    <w:uiPriority w:val="34"/>
    <w:rsid w:val="00F67775"/>
    <w:pPr>
      <w:ind w:left="720"/>
      <w:contextualSpacing/>
    </w:pPr>
  </w:style>
  <w:style w:type="paragraph" w:customStyle="1" w:styleId="-7">
    <w:name w:val="Таблица-продолжение"/>
    <w:basedOn w:val="a5"/>
    <w:next w:val="-"/>
    <w:link w:val="-8"/>
    <w:rsid w:val="006301AC"/>
    <w:pPr>
      <w:keepNext/>
      <w:pageBreakBefore/>
      <w:ind w:firstLine="0"/>
    </w:pPr>
    <w:rPr>
      <w:i/>
    </w:rPr>
  </w:style>
  <w:style w:type="character" w:customStyle="1" w:styleId="-8">
    <w:name w:val="Таблица-продолжение Знак"/>
    <w:basedOn w:val="a6"/>
    <w:link w:val="-7"/>
    <w:rsid w:val="006301AC"/>
    <w:rPr>
      <w:i/>
      <w:sz w:val="26"/>
      <w:szCs w:val="24"/>
      <w:lang w:eastAsia="en-US" w:bidi="en-US"/>
    </w:rPr>
  </w:style>
  <w:style w:type="paragraph" w:customStyle="1" w:styleId="-0">
    <w:name w:val="Перечисление-0"/>
    <w:link w:val="-00"/>
    <w:qFormat/>
    <w:rsid w:val="00081BF5"/>
    <w:pPr>
      <w:numPr>
        <w:numId w:val="10"/>
      </w:numPr>
      <w:spacing w:line="360" w:lineRule="auto"/>
    </w:pPr>
    <w:rPr>
      <w:snapToGrid w:val="0"/>
      <w:sz w:val="26"/>
    </w:rPr>
  </w:style>
  <w:style w:type="character" w:customStyle="1" w:styleId="-00">
    <w:name w:val="Перечисление-0 Знак"/>
    <w:basedOn w:val="-11"/>
    <w:link w:val="-0"/>
    <w:rsid w:val="00081BF5"/>
    <w:rPr>
      <w:snapToGrid w:val="0"/>
      <w:sz w:val="26"/>
    </w:rPr>
  </w:style>
  <w:style w:type="paragraph" w:customStyle="1" w:styleId="afff0">
    <w:name w:val="Основной"/>
    <w:basedOn w:val="a5"/>
    <w:link w:val="afff1"/>
    <w:uiPriority w:val="99"/>
    <w:rsid w:val="00841D0C"/>
    <w:pPr>
      <w:spacing w:before="60" w:line="240" w:lineRule="auto"/>
      <w:ind w:firstLine="851"/>
    </w:pPr>
    <w:rPr>
      <w:sz w:val="28"/>
      <w:szCs w:val="20"/>
    </w:rPr>
  </w:style>
  <w:style w:type="character" w:customStyle="1" w:styleId="afff1">
    <w:name w:val="Основной Знак"/>
    <w:basedOn w:val="a6"/>
    <w:link w:val="afff0"/>
    <w:uiPriority w:val="99"/>
    <w:rsid w:val="00841D0C"/>
    <w:rPr>
      <w:rFonts w:ascii="Times New Roman" w:eastAsia="Times New Roman" w:hAnsi="Times New Roman" w:cs="Times New Roman"/>
      <w:sz w:val="28"/>
      <w:szCs w:val="20"/>
    </w:rPr>
  </w:style>
  <w:style w:type="paragraph" w:styleId="afff2">
    <w:name w:val="Title"/>
    <w:basedOn w:val="a5"/>
    <w:next w:val="a5"/>
    <w:link w:val="afff3"/>
    <w:qFormat/>
    <w:rsid w:val="00081BF5"/>
    <w:pPr>
      <w:keepNext/>
      <w:pageBreakBefore/>
      <w:spacing w:line="480" w:lineRule="auto"/>
      <w:ind w:firstLine="0"/>
      <w:jc w:val="center"/>
    </w:pPr>
    <w:rPr>
      <w:rFonts w:eastAsiaTheme="majorEastAsia" w:cstheme="majorBidi"/>
      <w:b/>
      <w:sz w:val="28"/>
      <w:szCs w:val="20"/>
      <w:lang w:eastAsia="ru-RU" w:bidi="ar-SA"/>
    </w:rPr>
  </w:style>
  <w:style w:type="character" w:customStyle="1" w:styleId="afff3">
    <w:name w:val="Название Знак"/>
    <w:basedOn w:val="a6"/>
    <w:link w:val="afff2"/>
    <w:rsid w:val="00081BF5"/>
    <w:rPr>
      <w:rFonts w:eastAsiaTheme="majorEastAsia" w:cstheme="majorBidi"/>
      <w:b/>
      <w:sz w:val="28"/>
    </w:rPr>
  </w:style>
  <w:style w:type="paragraph" w:styleId="afff4">
    <w:name w:val="TOC Heading"/>
    <w:basedOn w:val="13"/>
    <w:next w:val="a5"/>
    <w:uiPriority w:val="39"/>
    <w:semiHidden/>
    <w:unhideWhenUsed/>
    <w:qFormat/>
    <w:rsid w:val="00697D22"/>
    <w:pPr>
      <w:keepLines/>
      <w:pageBreakBefore w:val="0"/>
      <w:spacing w:before="480" w:after="0" w:line="360" w:lineRule="auto"/>
      <w:ind w:firstLine="709"/>
      <w:jc w:val="both"/>
      <w:outlineLvl w:val="9"/>
    </w:pPr>
    <w:rPr>
      <w:rFonts w:asciiTheme="majorHAnsi" w:hAnsiTheme="majorHAnsi"/>
      <w:color w:val="365F91" w:themeColor="accent1" w:themeShade="BF"/>
      <w:szCs w:val="28"/>
    </w:rPr>
  </w:style>
  <w:style w:type="paragraph" w:customStyle="1" w:styleId="160">
    <w:name w:val="Обычный+16+центр"/>
    <w:basedOn w:val="a5"/>
    <w:link w:val="161"/>
    <w:qFormat/>
    <w:rsid w:val="00081BF5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1">
    <w:name w:val="Обычный+16+центр Знак"/>
    <w:basedOn w:val="a6"/>
    <w:link w:val="160"/>
    <w:rsid w:val="00081BF5"/>
    <w:rPr>
      <w:sz w:val="32"/>
      <w:szCs w:val="32"/>
    </w:rPr>
  </w:style>
  <w:style w:type="character" w:customStyle="1" w:styleId="-20">
    <w:name w:val="Перечисление-2 Знак"/>
    <w:basedOn w:val="a6"/>
    <w:link w:val="-2"/>
    <w:rsid w:val="00081BF5"/>
    <w:rPr>
      <w:sz w:val="26"/>
      <w:szCs w:val="24"/>
    </w:rPr>
  </w:style>
  <w:style w:type="paragraph" w:customStyle="1" w:styleId="afff5">
    <w:name w:val="Обычный справа"/>
    <w:basedOn w:val="a5"/>
    <w:next w:val="a5"/>
    <w:link w:val="afff6"/>
    <w:qFormat/>
    <w:rsid w:val="00081BF5"/>
    <w:pPr>
      <w:ind w:firstLine="0"/>
      <w:jc w:val="right"/>
    </w:pPr>
    <w:rPr>
      <w:szCs w:val="20"/>
      <w:lang w:val="en-US"/>
    </w:rPr>
  </w:style>
  <w:style w:type="character" w:customStyle="1" w:styleId="afff6">
    <w:name w:val="Обычный справа Знак"/>
    <w:basedOn w:val="a6"/>
    <w:link w:val="afff5"/>
    <w:rsid w:val="00081BF5"/>
    <w:rPr>
      <w:sz w:val="26"/>
      <w:lang w:val="en-US" w:eastAsia="en-US" w:bidi="en-US"/>
    </w:rPr>
  </w:style>
  <w:style w:type="paragraph" w:customStyle="1" w:styleId="--">
    <w:name w:val="Табл-слева-Ж"/>
    <w:basedOn w:val="-5"/>
    <w:next w:val="-5"/>
    <w:link w:val="--0"/>
    <w:qFormat/>
    <w:rsid w:val="00081BF5"/>
    <w:rPr>
      <w:b/>
    </w:rPr>
  </w:style>
  <w:style w:type="character" w:customStyle="1" w:styleId="--0">
    <w:name w:val="Табл-слева-Ж Знак"/>
    <w:basedOn w:val="-6"/>
    <w:link w:val="--"/>
    <w:rsid w:val="00081BF5"/>
    <w:rPr>
      <w:b/>
      <w:sz w:val="26"/>
      <w:szCs w:val="24"/>
    </w:rPr>
  </w:style>
  <w:style w:type="paragraph" w:customStyle="1" w:styleId="a2">
    <w:name w:val="Перечень (.)"/>
    <w:basedOn w:val="a5"/>
    <w:link w:val="afff7"/>
    <w:qFormat/>
    <w:rsid w:val="00081BF5"/>
    <w:pPr>
      <w:numPr>
        <w:numId w:val="4"/>
      </w:numPr>
    </w:pPr>
    <w:rPr>
      <w:snapToGrid w:val="0"/>
      <w:szCs w:val="20"/>
      <w:lang w:eastAsia="ru-RU" w:bidi="ar-SA"/>
    </w:rPr>
  </w:style>
  <w:style w:type="character" w:customStyle="1" w:styleId="afff7">
    <w:name w:val="Перечень (.) Знак"/>
    <w:basedOn w:val="a6"/>
    <w:link w:val="a2"/>
    <w:rsid w:val="00081BF5"/>
    <w:rPr>
      <w:snapToGrid w:val="0"/>
      <w:sz w:val="26"/>
    </w:rPr>
  </w:style>
  <w:style w:type="paragraph" w:customStyle="1" w:styleId="a4">
    <w:name w:val="Перечень (.) без отступов"/>
    <w:basedOn w:val="a2"/>
    <w:link w:val="afff8"/>
    <w:qFormat/>
    <w:rsid w:val="00081BF5"/>
    <w:pPr>
      <w:numPr>
        <w:numId w:val="5"/>
      </w:numPr>
    </w:pPr>
  </w:style>
  <w:style w:type="character" w:customStyle="1" w:styleId="afff8">
    <w:name w:val="Перечень (.) без отступов Знак"/>
    <w:basedOn w:val="afff7"/>
    <w:link w:val="a4"/>
    <w:rsid w:val="00081BF5"/>
    <w:rPr>
      <w:snapToGrid w:val="0"/>
      <w:sz w:val="26"/>
    </w:rPr>
  </w:style>
  <w:style w:type="paragraph" w:customStyle="1" w:styleId="--3">
    <w:name w:val="Табл-центр-Ж"/>
    <w:basedOn w:val="-"/>
    <w:link w:val="--4"/>
    <w:qFormat/>
    <w:rsid w:val="00081BF5"/>
    <w:rPr>
      <w:b/>
    </w:rPr>
  </w:style>
  <w:style w:type="character" w:customStyle="1" w:styleId="--4">
    <w:name w:val="Табл-центр-Ж Знак"/>
    <w:basedOn w:val="-4"/>
    <w:link w:val="--3"/>
    <w:rsid w:val="00081BF5"/>
    <w:rPr>
      <w:b/>
      <w:sz w:val="26"/>
      <w:szCs w:val="32"/>
    </w:rPr>
  </w:style>
  <w:style w:type="paragraph" w:customStyle="1" w:styleId="Courier">
    <w:name w:val="Обычный+Courier"/>
    <w:basedOn w:val="a5"/>
    <w:link w:val="Courier0"/>
    <w:qFormat/>
    <w:rsid w:val="00081BF5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081BF5"/>
    <w:rPr>
      <w:rFonts w:ascii="Courier New" w:hAnsi="Courier New" w:cs="Courier New"/>
      <w:lang w:eastAsia="en-US" w:bidi="en-US"/>
    </w:rPr>
  </w:style>
  <w:style w:type="paragraph" w:customStyle="1" w:styleId="afff9">
    <w:name w:val="Обычный центр Ж"/>
    <w:basedOn w:val="af6"/>
    <w:link w:val="afffa"/>
    <w:qFormat/>
    <w:rsid w:val="00081BF5"/>
    <w:rPr>
      <w:b/>
    </w:rPr>
  </w:style>
  <w:style w:type="character" w:customStyle="1" w:styleId="afffa">
    <w:name w:val="Обычный центр Ж Знак"/>
    <w:basedOn w:val="af7"/>
    <w:link w:val="afff9"/>
    <w:locked/>
    <w:rsid w:val="00081BF5"/>
    <w:rPr>
      <w:b/>
      <w:sz w:val="26"/>
      <w:lang w:val="en-US" w:eastAsia="en-US" w:bidi="en-US"/>
    </w:rPr>
  </w:style>
  <w:style w:type="paragraph" w:customStyle="1" w:styleId="afffb">
    <w:name w:val="Обычный+курсив"/>
    <w:basedOn w:val="a5"/>
    <w:next w:val="a5"/>
    <w:link w:val="afffc"/>
    <w:qFormat/>
    <w:rsid w:val="00081BF5"/>
    <w:pPr>
      <w:keepNext/>
    </w:pPr>
    <w:rPr>
      <w:i/>
      <w:szCs w:val="20"/>
    </w:rPr>
  </w:style>
  <w:style w:type="character" w:customStyle="1" w:styleId="afffc">
    <w:name w:val="Обычный+курсив Знак"/>
    <w:basedOn w:val="a6"/>
    <w:link w:val="afffb"/>
    <w:rsid w:val="00081BF5"/>
    <w:rPr>
      <w:i/>
      <w:sz w:val="26"/>
      <w:lang w:eastAsia="en-US" w:bidi="en-US"/>
    </w:rPr>
  </w:style>
  <w:style w:type="paragraph" w:customStyle="1" w:styleId="U">
    <w:name w:val="Обычный+центр+U"/>
    <w:basedOn w:val="af6"/>
    <w:next w:val="af0"/>
    <w:link w:val="U0"/>
    <w:qFormat/>
    <w:rsid w:val="00081BF5"/>
    <w:rPr>
      <w:u w:val="single"/>
    </w:rPr>
  </w:style>
  <w:style w:type="character" w:customStyle="1" w:styleId="U0">
    <w:name w:val="Обычный+центр+U Знак"/>
    <w:basedOn w:val="af7"/>
    <w:link w:val="U"/>
    <w:rsid w:val="00081BF5"/>
    <w:rPr>
      <w:sz w:val="26"/>
      <w:u w:val="single"/>
      <w:lang w:val="en-US" w:eastAsia="en-US" w:bidi="en-US"/>
    </w:rPr>
  </w:style>
  <w:style w:type="paragraph" w:customStyle="1" w:styleId="afffd">
    <w:name w:val="Обычный без отступа + заглавные"/>
    <w:basedOn w:val="af0"/>
    <w:next w:val="af0"/>
    <w:link w:val="afffe"/>
    <w:qFormat/>
    <w:rsid w:val="00081BF5"/>
    <w:rPr>
      <w:caps/>
    </w:rPr>
  </w:style>
  <w:style w:type="character" w:customStyle="1" w:styleId="afffe">
    <w:name w:val="Обычный без отступа + заглавные Знак"/>
    <w:basedOn w:val="af1"/>
    <w:link w:val="afffd"/>
    <w:rsid w:val="00081BF5"/>
    <w:rPr>
      <w:caps/>
      <w:sz w:val="26"/>
      <w:lang w:eastAsia="en-US" w:bidi="en-US"/>
    </w:rPr>
  </w:style>
  <w:style w:type="paragraph" w:customStyle="1" w:styleId="-3">
    <w:name w:val="Перечисление-3"/>
    <w:basedOn w:val="-2"/>
    <w:link w:val="-30"/>
    <w:rsid w:val="006301AC"/>
    <w:pPr>
      <w:numPr>
        <w:numId w:val="1"/>
      </w:numPr>
    </w:pPr>
  </w:style>
  <w:style w:type="character" w:customStyle="1" w:styleId="-30">
    <w:name w:val="Перечисление-3 Знак"/>
    <w:basedOn w:val="-20"/>
    <w:link w:val="-3"/>
    <w:rsid w:val="006301AC"/>
    <w:rPr>
      <w:sz w:val="26"/>
      <w:szCs w:val="24"/>
    </w:rPr>
  </w:style>
  <w:style w:type="paragraph" w:customStyle="1" w:styleId="affff">
    <w:name w:val="Обычный центр + заглавные"/>
    <w:basedOn w:val="af6"/>
    <w:next w:val="a5"/>
    <w:link w:val="affff0"/>
    <w:qFormat/>
    <w:rsid w:val="00081BF5"/>
    <w:rPr>
      <w:caps/>
    </w:rPr>
  </w:style>
  <w:style w:type="character" w:customStyle="1" w:styleId="affff0">
    <w:name w:val="Обычный центр + заглавные Знак"/>
    <w:basedOn w:val="af7"/>
    <w:link w:val="affff"/>
    <w:rsid w:val="00081BF5"/>
    <w:rPr>
      <w:caps/>
      <w:sz w:val="26"/>
      <w:lang w:val="en-US" w:eastAsia="en-US" w:bidi="en-US"/>
    </w:rPr>
  </w:style>
  <w:style w:type="paragraph" w:customStyle="1" w:styleId="150">
    <w:name w:val="Обычный без отсупа с интервалом 1.5"/>
    <w:basedOn w:val="af0"/>
    <w:link w:val="151"/>
    <w:rsid w:val="006301AC"/>
    <w:rPr>
      <w:rFonts w:eastAsia="MS Mincho"/>
    </w:rPr>
  </w:style>
  <w:style w:type="character" w:customStyle="1" w:styleId="151">
    <w:name w:val="Обычный без отсупа с интервалом 1.5 Знак"/>
    <w:basedOn w:val="af1"/>
    <w:link w:val="150"/>
    <w:rsid w:val="006301AC"/>
    <w:rPr>
      <w:rFonts w:eastAsia="MS Mincho"/>
      <w:sz w:val="26"/>
      <w:lang w:eastAsia="en-US" w:bidi="en-US"/>
    </w:rPr>
  </w:style>
  <w:style w:type="paragraph" w:customStyle="1" w:styleId="152">
    <w:name w:val="Обычный центр+заглавные+1.5"/>
    <w:basedOn w:val="affff"/>
    <w:next w:val="a5"/>
    <w:link w:val="153"/>
    <w:rsid w:val="006301AC"/>
  </w:style>
  <w:style w:type="character" w:customStyle="1" w:styleId="153">
    <w:name w:val="Обычный центр+заглавные+1.5 Знак"/>
    <w:basedOn w:val="affff0"/>
    <w:link w:val="152"/>
    <w:rsid w:val="006301AC"/>
    <w:rPr>
      <w:caps/>
      <w:sz w:val="26"/>
      <w:lang w:val="en-US" w:eastAsia="en-US" w:bidi="en-US"/>
    </w:rPr>
  </w:style>
  <w:style w:type="paragraph" w:customStyle="1" w:styleId="154">
    <w:name w:val="Обычный центр + 1.5"/>
    <w:basedOn w:val="af6"/>
    <w:link w:val="155"/>
    <w:rsid w:val="006301AC"/>
  </w:style>
  <w:style w:type="character" w:customStyle="1" w:styleId="155">
    <w:name w:val="Обычный центр + 1.5 Знак"/>
    <w:basedOn w:val="af7"/>
    <w:link w:val="154"/>
    <w:rsid w:val="006301AC"/>
    <w:rPr>
      <w:sz w:val="26"/>
      <w:lang w:val="en-US" w:eastAsia="en-US" w:bidi="en-US"/>
    </w:rPr>
  </w:style>
  <w:style w:type="paragraph" w:customStyle="1" w:styleId="10">
    <w:name w:val="Приложение 1"/>
    <w:basedOn w:val="a5"/>
    <w:next w:val="affff1"/>
    <w:link w:val="18"/>
    <w:qFormat/>
    <w:rsid w:val="00081BF5"/>
    <w:pPr>
      <w:pageBreakBefore/>
      <w:numPr>
        <w:numId w:val="13"/>
      </w:numPr>
      <w:spacing w:after="360"/>
      <w:jc w:val="center"/>
      <w:outlineLvl w:val="3"/>
    </w:pPr>
    <w:rPr>
      <w:b/>
      <w:sz w:val="28"/>
      <w:szCs w:val="20"/>
      <w:lang w:val="en-US"/>
    </w:rPr>
  </w:style>
  <w:style w:type="character" w:customStyle="1" w:styleId="18">
    <w:name w:val="Приложение 1 Знак"/>
    <w:basedOn w:val="a6"/>
    <w:link w:val="10"/>
    <w:rsid w:val="00081BF5"/>
    <w:rPr>
      <w:b/>
      <w:sz w:val="28"/>
      <w:lang w:val="en-US" w:eastAsia="en-US" w:bidi="en-US"/>
    </w:rPr>
  </w:style>
  <w:style w:type="character" w:customStyle="1" w:styleId="aff7">
    <w:name w:val="Рисунок_формат Знак"/>
    <w:basedOn w:val="af1"/>
    <w:link w:val="aff6"/>
    <w:rsid w:val="00081BF5"/>
    <w:rPr>
      <w:noProof/>
      <w:sz w:val="26"/>
      <w:lang w:eastAsia="en-US" w:bidi="en-US"/>
    </w:rPr>
  </w:style>
  <w:style w:type="character" w:customStyle="1" w:styleId="aff9">
    <w:name w:val="Рисунок_№ Знак"/>
    <w:basedOn w:val="a6"/>
    <w:link w:val="aff8"/>
    <w:rsid w:val="00081BF5"/>
    <w:rPr>
      <w:bCs/>
      <w:sz w:val="26"/>
      <w:szCs w:val="18"/>
      <w:lang w:eastAsia="en-US" w:bidi="en-US"/>
    </w:rPr>
  </w:style>
  <w:style w:type="character" w:customStyle="1" w:styleId="17">
    <w:name w:val="Нумерованный заголовок 1 Знак"/>
    <w:basedOn w:val="a6"/>
    <w:link w:val="1"/>
    <w:rsid w:val="00081BF5"/>
    <w:rPr>
      <w:b/>
      <w:sz w:val="28"/>
      <w:szCs w:val="24"/>
      <w:lang w:eastAsia="en-US" w:bidi="en-US"/>
    </w:rPr>
  </w:style>
  <w:style w:type="character" w:customStyle="1" w:styleId="43">
    <w:name w:val="Нумерованный заголовок 4 Знак"/>
    <w:basedOn w:val="33"/>
    <w:link w:val="41"/>
    <w:rsid w:val="00081BF5"/>
    <w:rPr>
      <w:rFonts w:eastAsia="MS Mincho"/>
      <w:sz w:val="26"/>
      <w:szCs w:val="24"/>
      <w:lang w:eastAsia="en-US" w:bidi="en-US"/>
    </w:rPr>
  </w:style>
  <w:style w:type="paragraph" w:customStyle="1" w:styleId="U1">
    <w:name w:val="Обычный+U"/>
    <w:basedOn w:val="U"/>
    <w:link w:val="U2"/>
    <w:qFormat/>
    <w:rsid w:val="00081BF5"/>
    <w:pPr>
      <w:jc w:val="both"/>
    </w:pPr>
  </w:style>
  <w:style w:type="character" w:customStyle="1" w:styleId="U2">
    <w:name w:val="Обычный+U Знак"/>
    <w:basedOn w:val="U0"/>
    <w:link w:val="U1"/>
    <w:rsid w:val="00081BF5"/>
    <w:rPr>
      <w:sz w:val="26"/>
      <w:u w:val="single"/>
      <w:lang w:val="en-US" w:eastAsia="en-US" w:bidi="en-US"/>
    </w:rPr>
  </w:style>
  <w:style w:type="paragraph" w:customStyle="1" w:styleId="-caps">
    <w:name w:val="Название-caps"/>
    <w:basedOn w:val="af6"/>
    <w:next w:val="a5"/>
    <w:link w:val="-caps0"/>
    <w:autoRedefine/>
    <w:rsid w:val="006301AC"/>
    <w:pPr>
      <w:keepNext/>
      <w:pageBreakBefore/>
      <w:spacing w:after="240"/>
    </w:pPr>
    <w:rPr>
      <w:rFonts w:eastAsiaTheme="majorEastAsia" w:cstheme="majorBidi"/>
      <w:sz w:val="32"/>
    </w:rPr>
  </w:style>
  <w:style w:type="character" w:customStyle="1" w:styleId="-caps0">
    <w:name w:val="Название-caps Знак"/>
    <w:basedOn w:val="af7"/>
    <w:link w:val="-caps"/>
    <w:rsid w:val="006301AC"/>
    <w:rPr>
      <w:rFonts w:eastAsiaTheme="majorEastAsia" w:cstheme="majorBidi"/>
      <w:sz w:val="32"/>
      <w:lang w:val="en-US" w:eastAsia="en-US" w:bidi="en-US"/>
    </w:rPr>
  </w:style>
  <w:style w:type="paragraph" w:customStyle="1" w:styleId="156">
    <w:name w:val="Обычный + 1.5 интервал"/>
    <w:basedOn w:val="a5"/>
    <w:link w:val="157"/>
    <w:rsid w:val="006301AC"/>
  </w:style>
  <w:style w:type="character" w:customStyle="1" w:styleId="157">
    <w:name w:val="Обычный + 1.5 интервал Знак"/>
    <w:basedOn w:val="a6"/>
    <w:link w:val="156"/>
    <w:rsid w:val="006301AC"/>
    <w:rPr>
      <w:sz w:val="26"/>
      <w:szCs w:val="24"/>
      <w:lang w:eastAsia="en-US" w:bidi="en-US"/>
    </w:rPr>
  </w:style>
  <w:style w:type="paragraph" w:customStyle="1" w:styleId="28">
    <w:name w:val="Приложение 2"/>
    <w:basedOn w:val="a5"/>
    <w:next w:val="a5"/>
    <w:link w:val="29"/>
    <w:rsid w:val="006301AC"/>
    <w:pPr>
      <w:keepNext/>
      <w:spacing w:before="240" w:after="240"/>
      <w:ind w:firstLine="0"/>
    </w:pPr>
  </w:style>
  <w:style w:type="character" w:customStyle="1" w:styleId="29">
    <w:name w:val="Приложение 2 Знак"/>
    <w:basedOn w:val="a6"/>
    <w:link w:val="28"/>
    <w:rsid w:val="006301AC"/>
    <w:rPr>
      <w:sz w:val="26"/>
      <w:szCs w:val="24"/>
      <w:lang w:eastAsia="en-US" w:bidi="en-US"/>
    </w:rPr>
  </w:style>
  <w:style w:type="paragraph" w:customStyle="1" w:styleId="37">
    <w:name w:val="Приложение 3"/>
    <w:basedOn w:val="a5"/>
    <w:link w:val="38"/>
    <w:rsid w:val="006301AC"/>
    <w:pPr>
      <w:keepNext/>
      <w:spacing w:before="120" w:after="240"/>
      <w:ind w:firstLine="0"/>
    </w:pPr>
  </w:style>
  <w:style w:type="character" w:customStyle="1" w:styleId="38">
    <w:name w:val="Приложение 3 Знак"/>
    <w:basedOn w:val="a6"/>
    <w:link w:val="37"/>
    <w:rsid w:val="006301AC"/>
    <w:rPr>
      <w:sz w:val="26"/>
      <w:szCs w:val="24"/>
      <w:lang w:eastAsia="en-US" w:bidi="en-US"/>
    </w:rPr>
  </w:style>
  <w:style w:type="paragraph" w:customStyle="1" w:styleId="45">
    <w:name w:val="Приложение 4"/>
    <w:basedOn w:val="37"/>
    <w:next w:val="a5"/>
    <w:link w:val="46"/>
    <w:rsid w:val="006301AC"/>
  </w:style>
  <w:style w:type="character" w:customStyle="1" w:styleId="46">
    <w:name w:val="Приложение 4 Знак"/>
    <w:basedOn w:val="38"/>
    <w:link w:val="45"/>
    <w:rsid w:val="006301AC"/>
    <w:rPr>
      <w:sz w:val="26"/>
      <w:szCs w:val="24"/>
      <w:lang w:eastAsia="en-US" w:bidi="en-US"/>
    </w:rPr>
  </w:style>
  <w:style w:type="paragraph" w:customStyle="1" w:styleId="6">
    <w:name w:val="Обычный + 6пт интервал"/>
    <w:basedOn w:val="a5"/>
    <w:link w:val="60"/>
    <w:qFormat/>
    <w:rsid w:val="00081BF5"/>
    <w:pPr>
      <w:spacing w:before="120" w:after="120"/>
    </w:pPr>
  </w:style>
  <w:style w:type="character" w:customStyle="1" w:styleId="60">
    <w:name w:val="Обычный + 6пт интервал Знак"/>
    <w:basedOn w:val="a6"/>
    <w:link w:val="6"/>
    <w:rsid w:val="00081BF5"/>
    <w:rPr>
      <w:sz w:val="26"/>
      <w:szCs w:val="24"/>
      <w:lang w:eastAsia="en-US" w:bidi="en-US"/>
    </w:rPr>
  </w:style>
  <w:style w:type="paragraph" w:customStyle="1" w:styleId="a">
    <w:name w:val="Перечень (.) + центр"/>
    <w:link w:val="affff2"/>
    <w:qFormat/>
    <w:rsid w:val="00081BF5"/>
    <w:pPr>
      <w:numPr>
        <w:numId w:val="9"/>
      </w:numPr>
      <w:jc w:val="center"/>
    </w:pPr>
    <w:rPr>
      <w:snapToGrid w:val="0"/>
      <w:sz w:val="26"/>
    </w:rPr>
  </w:style>
  <w:style w:type="character" w:customStyle="1" w:styleId="affff2">
    <w:name w:val="Перечень (.) + центр Знак"/>
    <w:basedOn w:val="afff8"/>
    <w:link w:val="a"/>
    <w:rsid w:val="00081BF5"/>
    <w:rPr>
      <w:snapToGrid w:val="0"/>
      <w:sz w:val="26"/>
    </w:rPr>
  </w:style>
  <w:style w:type="paragraph" w:customStyle="1" w:styleId="affff3">
    <w:name w:val="Предупреждения текст"/>
    <w:basedOn w:val="a5"/>
    <w:rsid w:val="00C463A6"/>
    <w:pPr>
      <w:jc w:val="center"/>
    </w:pPr>
    <w:rPr>
      <w:i/>
      <w:sz w:val="22"/>
      <w:szCs w:val="22"/>
    </w:rPr>
  </w:style>
  <w:style w:type="paragraph" w:customStyle="1" w:styleId="affff4">
    <w:name w:val="ПРЕДУПРЕЖДЕНИЕ"/>
    <w:basedOn w:val="a5"/>
    <w:next w:val="a5"/>
    <w:qFormat/>
    <w:rsid w:val="00081BF5"/>
    <w:pPr>
      <w:keepNext/>
      <w:spacing w:after="160" w:line="240" w:lineRule="auto"/>
      <w:ind w:firstLine="0"/>
      <w:jc w:val="center"/>
    </w:pPr>
    <w:rPr>
      <w:b/>
      <w:caps/>
      <w:sz w:val="24"/>
      <w:u w:val="single"/>
    </w:rPr>
  </w:style>
  <w:style w:type="paragraph" w:customStyle="1" w:styleId="affff5">
    <w:name w:val="Обычный шрифт приложений"/>
    <w:basedOn w:val="a5"/>
    <w:rsid w:val="00697D22"/>
    <w:rPr>
      <w:sz w:val="24"/>
    </w:rPr>
  </w:style>
  <w:style w:type="paragraph" w:customStyle="1" w:styleId="affff6">
    <w:name w:val="Таблица_№ Приложений"/>
    <w:basedOn w:val="afb"/>
    <w:next w:val="a5"/>
    <w:rsid w:val="00697D22"/>
    <w:rPr>
      <w:sz w:val="24"/>
      <w:szCs w:val="24"/>
    </w:rPr>
  </w:style>
  <w:style w:type="paragraph" w:customStyle="1" w:styleId="-9">
    <w:name w:val="Табл-центр Приложений"/>
    <w:basedOn w:val="affff5"/>
    <w:rsid w:val="00697D22"/>
    <w:pPr>
      <w:ind w:firstLine="0"/>
      <w:jc w:val="center"/>
    </w:pPr>
  </w:style>
  <w:style w:type="paragraph" w:customStyle="1" w:styleId="-a">
    <w:name w:val="Табл-слева Приложений"/>
    <w:basedOn w:val="affff5"/>
    <w:rsid w:val="00697D22"/>
    <w:pPr>
      <w:ind w:left="57" w:firstLine="0"/>
      <w:jc w:val="left"/>
    </w:pPr>
  </w:style>
  <w:style w:type="paragraph" w:customStyle="1" w:styleId="affff7">
    <w:name w:val="Текст предупреждения"/>
    <w:basedOn w:val="a5"/>
    <w:rsid w:val="006301AC"/>
    <w:pPr>
      <w:jc w:val="center"/>
    </w:pPr>
    <w:rPr>
      <w:i/>
      <w:sz w:val="22"/>
      <w:szCs w:val="22"/>
    </w:rPr>
  </w:style>
  <w:style w:type="paragraph" w:customStyle="1" w:styleId="120">
    <w:name w:val="Шрифт штапа 12"/>
    <w:basedOn w:val="ad"/>
    <w:link w:val="121"/>
    <w:rsid w:val="002D4802"/>
    <w:rPr>
      <w:szCs w:val="24"/>
    </w:rPr>
  </w:style>
  <w:style w:type="character" w:customStyle="1" w:styleId="121">
    <w:name w:val="Шрифт штапа 12 Знак"/>
    <w:link w:val="120"/>
    <w:rsid w:val="002D4802"/>
    <w:rPr>
      <w:sz w:val="24"/>
      <w:szCs w:val="24"/>
    </w:rPr>
  </w:style>
  <w:style w:type="paragraph" w:customStyle="1" w:styleId="affff8">
    <w:name w:val="ЛРИ"/>
    <w:basedOn w:val="-b"/>
    <w:qFormat/>
    <w:rsid w:val="00081BF5"/>
    <w:pPr>
      <w:spacing w:line="240" w:lineRule="auto"/>
      <w:ind w:left="-113" w:right="-113"/>
      <w:contextualSpacing/>
    </w:pPr>
    <w:rPr>
      <w:szCs w:val="32"/>
    </w:rPr>
  </w:style>
  <w:style w:type="paragraph" w:customStyle="1" w:styleId="affff9">
    <w:name w:val="Приложение"/>
    <w:basedOn w:val="a5"/>
    <w:next w:val="a5"/>
    <w:link w:val="affffa"/>
    <w:rsid w:val="00697D22"/>
    <w:pPr>
      <w:pageBreakBefore/>
      <w:spacing w:after="240"/>
      <w:ind w:firstLine="0"/>
      <w:jc w:val="center"/>
      <w:outlineLvl w:val="2"/>
    </w:pPr>
    <w:rPr>
      <w:b/>
      <w:sz w:val="28"/>
      <w:szCs w:val="20"/>
      <w:lang w:val="en-US"/>
    </w:rPr>
  </w:style>
  <w:style w:type="character" w:customStyle="1" w:styleId="affffa">
    <w:name w:val="Приложение Знак"/>
    <w:basedOn w:val="a6"/>
    <w:link w:val="affff9"/>
    <w:rsid w:val="00697D22"/>
    <w:rPr>
      <w:b/>
      <w:sz w:val="28"/>
      <w:lang w:val="en-US" w:eastAsia="en-US" w:bidi="en-US"/>
    </w:rPr>
  </w:style>
  <w:style w:type="paragraph" w:customStyle="1" w:styleId="-c">
    <w:name w:val="Приложение - пункт"/>
    <w:basedOn w:val="a5"/>
    <w:next w:val="a5"/>
    <w:link w:val="-d"/>
    <w:rsid w:val="00697D22"/>
    <w:pPr>
      <w:ind w:firstLine="0"/>
    </w:pPr>
    <w:rPr>
      <w:sz w:val="24"/>
    </w:rPr>
  </w:style>
  <w:style w:type="character" w:customStyle="1" w:styleId="-d">
    <w:name w:val="Приложение - пункт Знак"/>
    <w:basedOn w:val="a6"/>
    <w:link w:val="-c"/>
    <w:rsid w:val="00697D22"/>
    <w:rPr>
      <w:sz w:val="24"/>
      <w:szCs w:val="24"/>
      <w:lang w:eastAsia="en-US" w:bidi="en-US"/>
    </w:rPr>
  </w:style>
  <w:style w:type="paragraph" w:customStyle="1" w:styleId="-e">
    <w:name w:val="Приложение - подпункт"/>
    <w:basedOn w:val="a5"/>
    <w:link w:val="-f"/>
    <w:rsid w:val="00697D22"/>
    <w:pPr>
      <w:ind w:firstLine="0"/>
    </w:pPr>
    <w:rPr>
      <w:sz w:val="24"/>
    </w:rPr>
  </w:style>
  <w:style w:type="character" w:customStyle="1" w:styleId="-f">
    <w:name w:val="Приложение - подпункт Знак"/>
    <w:basedOn w:val="a6"/>
    <w:link w:val="-e"/>
    <w:rsid w:val="00697D22"/>
    <w:rPr>
      <w:sz w:val="24"/>
      <w:szCs w:val="24"/>
      <w:lang w:eastAsia="en-US" w:bidi="en-US"/>
    </w:rPr>
  </w:style>
  <w:style w:type="paragraph" w:customStyle="1" w:styleId="affffb">
    <w:name w:val="ПРЕДУПРЕЖДЕНИЯ текст"/>
    <w:qFormat/>
    <w:rsid w:val="00081BF5"/>
    <w:pPr>
      <w:spacing w:after="360"/>
      <w:jc w:val="center"/>
    </w:pPr>
    <w:rPr>
      <w:i/>
      <w:szCs w:val="22"/>
      <w:lang w:eastAsia="en-US" w:bidi="en-US"/>
    </w:rPr>
  </w:style>
  <w:style w:type="paragraph" w:customStyle="1" w:styleId="affffc">
    <w:name w:val="Шрифт штампа доп.надписи"/>
    <w:basedOn w:val="ad"/>
    <w:rsid w:val="00A434B4"/>
    <w:rPr>
      <w:sz w:val="20"/>
    </w:rPr>
  </w:style>
  <w:style w:type="paragraph" w:customStyle="1" w:styleId="affffd">
    <w:name w:val="Надписи под форматкой"/>
    <w:basedOn w:val="ad"/>
    <w:rsid w:val="00697D22"/>
    <w:rPr>
      <w:sz w:val="20"/>
    </w:rPr>
  </w:style>
  <w:style w:type="paragraph" w:customStyle="1" w:styleId="affffe">
    <w:name w:val="Прил.Рисунок_№"/>
    <w:basedOn w:val="aff8"/>
    <w:next w:val="a5"/>
    <w:qFormat/>
    <w:rsid w:val="00081BF5"/>
    <w:rPr>
      <w:sz w:val="24"/>
    </w:rPr>
  </w:style>
  <w:style w:type="character" w:customStyle="1" w:styleId="42">
    <w:name w:val="Нумерованный абзац 4 Знак"/>
    <w:basedOn w:val="35"/>
    <w:link w:val="4"/>
    <w:rsid w:val="00081BF5"/>
    <w:rPr>
      <w:rFonts w:eastAsia="MS Mincho" w:cstheme="majorBidi"/>
      <w:bCs/>
      <w:sz w:val="26"/>
      <w:szCs w:val="24"/>
      <w:lang w:eastAsia="en-US" w:bidi="en-US"/>
    </w:rPr>
  </w:style>
  <w:style w:type="paragraph" w:customStyle="1" w:styleId="affff1">
    <w:name w:val="Прил.Текст"/>
    <w:basedOn w:val="a5"/>
    <w:qFormat/>
    <w:rsid w:val="00081BF5"/>
    <w:rPr>
      <w:sz w:val="24"/>
    </w:rPr>
  </w:style>
  <w:style w:type="paragraph" w:customStyle="1" w:styleId="afffff">
    <w:name w:val="Прил.Таблица_№"/>
    <w:basedOn w:val="afb"/>
    <w:next w:val="a5"/>
    <w:qFormat/>
    <w:rsid w:val="00081BF5"/>
    <w:rPr>
      <w:sz w:val="24"/>
      <w:szCs w:val="24"/>
    </w:rPr>
  </w:style>
  <w:style w:type="paragraph" w:customStyle="1" w:styleId="-b">
    <w:name w:val="Прил.Табл-центр"/>
    <w:basedOn w:val="affff1"/>
    <w:qFormat/>
    <w:rsid w:val="00081BF5"/>
    <w:pPr>
      <w:ind w:firstLine="0"/>
      <w:jc w:val="center"/>
    </w:pPr>
  </w:style>
  <w:style w:type="paragraph" w:customStyle="1" w:styleId="-f0">
    <w:name w:val="Прил.Табл-слева"/>
    <w:basedOn w:val="affff1"/>
    <w:qFormat/>
    <w:rsid w:val="00081BF5"/>
    <w:pPr>
      <w:ind w:left="57" w:firstLine="0"/>
      <w:jc w:val="left"/>
    </w:pPr>
  </w:style>
  <w:style w:type="paragraph" w:customStyle="1" w:styleId="afffff0">
    <w:name w:val="Примечание/сноска"/>
    <w:basedOn w:val="a5"/>
    <w:next w:val="a5"/>
    <w:qFormat/>
    <w:rsid w:val="00081BF5"/>
    <w:rPr>
      <w:sz w:val="24"/>
      <w:szCs w:val="26"/>
      <w:lang w:eastAsia="ru-RU" w:bidi="ar-SA"/>
    </w:rPr>
  </w:style>
  <w:style w:type="paragraph" w:customStyle="1" w:styleId="11">
    <w:name w:val="Прил.Нум.заголовок 1"/>
    <w:basedOn w:val="a5"/>
    <w:next w:val="affff1"/>
    <w:link w:val="19"/>
    <w:qFormat/>
    <w:rsid w:val="00081BF5"/>
    <w:pPr>
      <w:keepNext/>
      <w:numPr>
        <w:ilvl w:val="1"/>
        <w:numId w:val="13"/>
      </w:numPr>
      <w:spacing w:before="360" w:after="360"/>
    </w:pPr>
    <w:rPr>
      <w:b/>
    </w:rPr>
  </w:style>
  <w:style w:type="character" w:customStyle="1" w:styleId="19">
    <w:name w:val="Прил.Нум.заголовок 1 Знак"/>
    <w:basedOn w:val="a6"/>
    <w:link w:val="11"/>
    <w:rsid w:val="00081BF5"/>
    <w:rPr>
      <w:b/>
      <w:sz w:val="26"/>
      <w:szCs w:val="24"/>
      <w:lang w:eastAsia="en-US" w:bidi="en-US"/>
    </w:rPr>
  </w:style>
  <w:style w:type="paragraph" w:customStyle="1" w:styleId="20">
    <w:name w:val="Прил.Нум.заголовок 2"/>
    <w:basedOn w:val="a5"/>
    <w:next w:val="affff1"/>
    <w:link w:val="2a"/>
    <w:qFormat/>
    <w:rsid w:val="00081BF5"/>
    <w:pPr>
      <w:keepNext/>
      <w:numPr>
        <w:ilvl w:val="2"/>
        <w:numId w:val="13"/>
      </w:numPr>
      <w:spacing w:before="360" w:after="360"/>
    </w:pPr>
    <w:rPr>
      <w:b/>
      <w:sz w:val="24"/>
    </w:rPr>
  </w:style>
  <w:style w:type="character" w:customStyle="1" w:styleId="2a">
    <w:name w:val="Прил.Нум.заголовок 2 Знак"/>
    <w:basedOn w:val="a6"/>
    <w:link w:val="20"/>
    <w:rsid w:val="00081BF5"/>
    <w:rPr>
      <w:b/>
      <w:sz w:val="24"/>
      <w:szCs w:val="24"/>
      <w:lang w:eastAsia="en-US" w:bidi="en-US"/>
    </w:rPr>
  </w:style>
  <w:style w:type="paragraph" w:customStyle="1" w:styleId="afffff1">
    <w:name w:val="Команды"/>
    <w:basedOn w:val="a5"/>
    <w:link w:val="afffff2"/>
    <w:qFormat/>
    <w:rsid w:val="00081BF5"/>
    <w:pPr>
      <w:spacing w:before="120" w:after="120" w:line="240" w:lineRule="auto"/>
      <w:ind w:firstLine="0"/>
      <w:jc w:val="center"/>
    </w:pPr>
    <w:rPr>
      <w:rFonts w:cs="Courier New"/>
      <w:szCs w:val="20"/>
    </w:rPr>
  </w:style>
  <w:style w:type="character" w:customStyle="1" w:styleId="afffff2">
    <w:name w:val="Команды Знак"/>
    <w:basedOn w:val="a6"/>
    <w:link w:val="afffff1"/>
    <w:rsid w:val="00081BF5"/>
    <w:rPr>
      <w:rFonts w:cs="Courier New"/>
      <w:sz w:val="26"/>
      <w:lang w:eastAsia="en-US" w:bidi="en-US"/>
    </w:rPr>
  </w:style>
  <w:style w:type="paragraph" w:customStyle="1" w:styleId="12">
    <w:name w:val="Прил.Абзац 1"/>
    <w:basedOn w:val="11"/>
    <w:next w:val="affff1"/>
    <w:qFormat/>
    <w:rsid w:val="00081BF5"/>
    <w:pPr>
      <w:keepNext w:val="0"/>
      <w:numPr>
        <w:numId w:val="11"/>
      </w:numPr>
      <w:spacing w:after="0"/>
    </w:pPr>
    <w:rPr>
      <w:b w:val="0"/>
      <w:sz w:val="24"/>
    </w:rPr>
  </w:style>
  <w:style w:type="paragraph" w:customStyle="1" w:styleId="21">
    <w:name w:val="Прил.Абзац 2"/>
    <w:basedOn w:val="20"/>
    <w:next w:val="affff1"/>
    <w:qFormat/>
    <w:rsid w:val="00081BF5"/>
    <w:pPr>
      <w:keepNext w:val="0"/>
      <w:numPr>
        <w:numId w:val="11"/>
      </w:numPr>
      <w:spacing w:before="0" w:after="0"/>
    </w:pPr>
    <w:rPr>
      <w:b w:val="0"/>
    </w:rPr>
  </w:style>
  <w:style w:type="paragraph" w:customStyle="1" w:styleId="30">
    <w:name w:val="Прил.Абзац 3"/>
    <w:basedOn w:val="21"/>
    <w:next w:val="affff1"/>
    <w:qFormat/>
    <w:rsid w:val="00081BF5"/>
    <w:pPr>
      <w:numPr>
        <w:ilvl w:val="3"/>
        <w:numId w:val="13"/>
      </w:numPr>
    </w:pPr>
  </w:style>
  <w:style w:type="paragraph" w:customStyle="1" w:styleId="40">
    <w:name w:val="Прил.Абзац 4"/>
    <w:basedOn w:val="30"/>
    <w:next w:val="affff1"/>
    <w:qFormat/>
    <w:rsid w:val="00081BF5"/>
    <w:pPr>
      <w:numPr>
        <w:ilvl w:val="4"/>
      </w:numPr>
    </w:pPr>
  </w:style>
  <w:style w:type="paragraph" w:customStyle="1" w:styleId="-f1">
    <w:name w:val="Табл-шапка"/>
    <w:basedOn w:val="-"/>
    <w:qFormat/>
    <w:rsid w:val="00081BF5"/>
    <w:pPr>
      <w:spacing w:line="240" w:lineRule="auto"/>
    </w:pPr>
  </w:style>
  <w:style w:type="paragraph" w:customStyle="1" w:styleId="-f2">
    <w:name w:val="Прил.Табл-шапка"/>
    <w:basedOn w:val="-b"/>
    <w:qFormat/>
    <w:rsid w:val="00081BF5"/>
    <w:pPr>
      <w:spacing w:line="240" w:lineRule="auto"/>
    </w:pPr>
  </w:style>
  <w:style w:type="paragraph" w:customStyle="1" w:styleId="-f3">
    <w:name w:val="Табл-раздел"/>
    <w:basedOn w:val="-"/>
    <w:link w:val="-f4"/>
    <w:qFormat/>
    <w:rsid w:val="00081BF5"/>
    <w:rPr>
      <w:sz w:val="28"/>
      <w:u w:val="single"/>
    </w:rPr>
  </w:style>
  <w:style w:type="character" w:customStyle="1" w:styleId="-f4">
    <w:name w:val="Табл-раздел Знак"/>
    <w:basedOn w:val="-4"/>
    <w:link w:val="-f3"/>
    <w:rsid w:val="00081BF5"/>
    <w:rPr>
      <w:sz w:val="28"/>
      <w:szCs w:val="32"/>
      <w:u w:val="single"/>
    </w:rPr>
  </w:style>
  <w:style w:type="paragraph" w:customStyle="1" w:styleId="--2">
    <w:name w:val="Табл-переч-2"/>
    <w:basedOn w:val="a5"/>
    <w:link w:val="--20"/>
    <w:qFormat/>
    <w:rsid w:val="00081BF5"/>
    <w:pPr>
      <w:numPr>
        <w:numId w:val="14"/>
      </w:numPr>
      <w:jc w:val="left"/>
    </w:pPr>
  </w:style>
  <w:style w:type="character" w:customStyle="1" w:styleId="--20">
    <w:name w:val="Табл-переч-2 Знак"/>
    <w:basedOn w:val="-20"/>
    <w:link w:val="--2"/>
    <w:rsid w:val="00081BF5"/>
    <w:rPr>
      <w:sz w:val="26"/>
      <w:szCs w:val="24"/>
      <w:lang w:eastAsia="en-US" w:bidi="en-US"/>
    </w:rPr>
  </w:style>
  <w:style w:type="paragraph" w:customStyle="1" w:styleId="--1">
    <w:name w:val="Табл-переч-1"/>
    <w:basedOn w:val="a5"/>
    <w:qFormat/>
    <w:rsid w:val="00081BF5"/>
    <w:pPr>
      <w:numPr>
        <w:numId w:val="15"/>
      </w:numPr>
      <w:jc w:val="left"/>
    </w:pPr>
    <w:rPr>
      <w:snapToGrid w:val="0"/>
    </w:rPr>
  </w:style>
  <w:style w:type="paragraph" w:customStyle="1" w:styleId="-10">
    <w:name w:val="Прил.Перечисление-1"/>
    <w:basedOn w:val="-1"/>
    <w:qFormat/>
    <w:rsid w:val="00081BF5"/>
    <w:pPr>
      <w:numPr>
        <w:numId w:val="16"/>
      </w:numPr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3;&#1086;&#1088;&#1076;&#1080;&#1077;&#1085;&#1082;&#1086;\SVN\mkti\tp\kd\electronic\controller\imported_board\kd_pi3_clish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9623D8-17B7-4429-939D-217B21C03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kd_pi3_clishe.dotx</Template>
  <TotalTime>391</TotalTime>
  <Pages>1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pi3</vt:lpstr>
    </vt:vector>
  </TitlesOfParts>
  <Company/>
  <LinksUpToDate>false</LinksUpToDate>
  <CharactersWithSpaces>7546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pi3</dc:title>
  <dc:creator>Гордиенко Михаил Александрович</dc:creator>
  <cp:lastModifiedBy>Гордиенко Михаил Александрович</cp:lastModifiedBy>
  <cp:revision>96</cp:revision>
  <dcterms:created xsi:type="dcterms:W3CDTF">2023-12-15T06:27:00Z</dcterms:created>
  <dcterms:modified xsi:type="dcterms:W3CDTF">2023-12-18T06:25:00Z</dcterms:modified>
</cp:coreProperties>
</file>