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2E1C5D" w14:textId="77777777" w:rsidR="00B123A4" w:rsidRDefault="00B123A4" w:rsidP="00B07AB2">
      <w:pPr>
        <w:pStyle w:val="aff2"/>
        <w:rPr>
          <w:lang w:val="en-US"/>
        </w:rPr>
      </w:pPr>
    </w:p>
    <w:tbl>
      <w:tblPr>
        <w:tblStyle w:val="afe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2349"/>
        <w:gridCol w:w="2835"/>
        <w:gridCol w:w="2127"/>
      </w:tblGrid>
      <w:tr w:rsidR="00B123A4" w14:paraId="46C79B59" w14:textId="77777777" w:rsidTr="00F470F7">
        <w:trPr>
          <w:trHeight w:val="417"/>
        </w:trPr>
        <w:tc>
          <w:tcPr>
            <w:tcW w:w="5103" w:type="dxa"/>
            <w:gridSpan w:val="2"/>
          </w:tcPr>
          <w:p w14:paraId="4602E12B" w14:textId="77777777" w:rsidR="00B123A4" w:rsidRPr="00C47DD4" w:rsidRDefault="00B123A4" w:rsidP="00780E3F">
            <w:pPr>
              <w:pStyle w:val="afff7"/>
            </w:pPr>
            <w:r>
              <w:t>СОГЛАСОВАНО</w:t>
            </w:r>
          </w:p>
        </w:tc>
        <w:tc>
          <w:tcPr>
            <w:tcW w:w="4962" w:type="dxa"/>
            <w:gridSpan w:val="2"/>
          </w:tcPr>
          <w:p w14:paraId="7785101A" w14:textId="77777777" w:rsidR="00B123A4" w:rsidRPr="00C47DD4" w:rsidRDefault="00B123A4" w:rsidP="00780E3F">
            <w:pPr>
              <w:pStyle w:val="afff7"/>
            </w:pPr>
            <w:r>
              <w:t>Утверждаю</w:t>
            </w:r>
          </w:p>
        </w:tc>
      </w:tr>
      <w:tr w:rsidR="00B123A4" w14:paraId="44B3DA85" w14:textId="77777777" w:rsidTr="00F470F7">
        <w:trPr>
          <w:trHeight w:val="851"/>
        </w:trPr>
        <w:tc>
          <w:tcPr>
            <w:tcW w:w="5103" w:type="dxa"/>
            <w:gridSpan w:val="2"/>
          </w:tcPr>
          <w:p w14:paraId="729F805E" w14:textId="77777777" w:rsidR="00B123A4" w:rsidRPr="00C47DD4" w:rsidRDefault="00AB28E7" w:rsidP="00780E3F">
            <w:pPr>
              <w:pStyle w:val="aff2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VP  \* MERGEFORMAT </w:instrText>
            </w:r>
            <w:r>
              <w:rPr>
                <w:noProof/>
              </w:rPr>
              <w:fldChar w:fldCharType="separate"/>
            </w:r>
            <w:r w:rsidR="00C31DE1">
              <w:rPr>
                <w:noProof/>
              </w:rPr>
              <w:t>Начальник 523 ВП МО РФ</w:t>
            </w:r>
            <w:r>
              <w:rPr>
                <w:noProof/>
              </w:rPr>
              <w:fldChar w:fldCharType="end"/>
            </w:r>
          </w:p>
        </w:tc>
        <w:tc>
          <w:tcPr>
            <w:tcW w:w="4962" w:type="dxa"/>
            <w:gridSpan w:val="2"/>
          </w:tcPr>
          <w:p w14:paraId="6C0C8A96" w14:textId="77777777" w:rsidR="00B123A4" w:rsidRPr="00C47DD4" w:rsidRDefault="00E676AA" w:rsidP="00780E3F">
            <w:pPr>
              <w:pStyle w:val="aff2"/>
              <w:jc w:val="left"/>
            </w:pPr>
            <w:r w:rsidRPr="00C47DD4">
              <w:fldChar w:fldCharType="begin"/>
            </w:r>
            <w:r w:rsidR="00B123A4" w:rsidRPr="00C47DD4">
              <w:instrText xml:space="preserve"> REF SayType </w:instrText>
            </w:r>
            <w:r w:rsidRPr="00C47DD4">
              <w:fldChar w:fldCharType="separate"/>
            </w:r>
            <w:r w:rsidR="00C31DE1">
              <w:rPr>
                <w:noProof/>
              </w:rPr>
              <w:t>Заместитель генерального директора -</w:t>
            </w:r>
            <w:r w:rsidR="00C31DE1">
              <w:rPr>
                <w:noProof/>
              </w:rPr>
              <w:br/>
              <w:t>главный конструктор</w:t>
            </w:r>
            <w:r w:rsidRPr="00C47DD4">
              <w:fldChar w:fldCharType="end"/>
            </w:r>
          </w:p>
          <w:p w14:paraId="382D80D2" w14:textId="77777777" w:rsidR="00B123A4" w:rsidRPr="00C47DD4" w:rsidRDefault="00B123A4" w:rsidP="00780E3F">
            <w:pPr>
              <w:pStyle w:val="aff2"/>
            </w:pPr>
            <w:r>
              <w:t>АО</w:t>
            </w:r>
            <w:r w:rsidRPr="00C47DD4">
              <w:t> «НИЦ  СПб  ЭТУ»</w:t>
            </w:r>
          </w:p>
        </w:tc>
      </w:tr>
      <w:tr w:rsidR="00B123A4" w14:paraId="6650FF13" w14:textId="77777777" w:rsidTr="00F470F7">
        <w:trPr>
          <w:trHeight w:val="428"/>
        </w:trPr>
        <w:tc>
          <w:tcPr>
            <w:tcW w:w="2754" w:type="dxa"/>
          </w:tcPr>
          <w:p w14:paraId="42D2FF2D" w14:textId="77777777" w:rsidR="00B123A4" w:rsidRPr="00FA0E47" w:rsidRDefault="00B123A4" w:rsidP="00780E3F">
            <w:pPr>
              <w:pStyle w:val="aff2"/>
            </w:pPr>
          </w:p>
        </w:tc>
        <w:tc>
          <w:tcPr>
            <w:tcW w:w="2349" w:type="dxa"/>
          </w:tcPr>
          <w:p w14:paraId="3394398A" w14:textId="77777777" w:rsidR="00B123A4" w:rsidRDefault="00B123A4" w:rsidP="00780E3F">
            <w:pPr>
              <w:pStyle w:val="aff2"/>
            </w:pPr>
          </w:p>
        </w:tc>
        <w:tc>
          <w:tcPr>
            <w:tcW w:w="2835" w:type="dxa"/>
          </w:tcPr>
          <w:p w14:paraId="587034F4" w14:textId="77777777" w:rsidR="00B123A4" w:rsidRPr="00FA0E47" w:rsidRDefault="00B123A4" w:rsidP="00780E3F">
            <w:pPr>
              <w:pStyle w:val="aff2"/>
            </w:pPr>
          </w:p>
        </w:tc>
        <w:tc>
          <w:tcPr>
            <w:tcW w:w="2127" w:type="dxa"/>
          </w:tcPr>
          <w:p w14:paraId="63AC5BF7" w14:textId="77777777" w:rsidR="00B123A4" w:rsidRDefault="00B123A4" w:rsidP="00780E3F">
            <w:pPr>
              <w:pStyle w:val="aff2"/>
            </w:pPr>
          </w:p>
        </w:tc>
      </w:tr>
      <w:tr w:rsidR="00B123A4" w14:paraId="3BE8BE0F" w14:textId="77777777" w:rsidTr="00F470F7">
        <w:trPr>
          <w:trHeight w:val="428"/>
        </w:trPr>
        <w:tc>
          <w:tcPr>
            <w:tcW w:w="2754" w:type="dxa"/>
          </w:tcPr>
          <w:p w14:paraId="4C566EC4" w14:textId="77777777" w:rsidR="00B123A4" w:rsidRPr="00C47DD4" w:rsidRDefault="00B123A4" w:rsidP="00780E3F">
            <w:pPr>
              <w:pStyle w:val="aff2"/>
              <w:ind w:right="-331"/>
            </w:pPr>
            <w:r w:rsidRPr="00FA0E47">
              <w:t>___________________</w:t>
            </w:r>
            <w:r w:rsidRPr="00C47DD4">
              <w:t>___</w:t>
            </w:r>
          </w:p>
        </w:tc>
        <w:tc>
          <w:tcPr>
            <w:tcW w:w="2349" w:type="dxa"/>
          </w:tcPr>
          <w:p w14:paraId="2AE44081" w14:textId="77777777" w:rsidR="00B123A4" w:rsidRPr="00C47DD4" w:rsidRDefault="00E676AA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VPFIO </w:instrText>
            </w:r>
            <w:r w:rsidRPr="00C47DD4">
              <w:fldChar w:fldCharType="separate"/>
            </w:r>
            <w:r w:rsidR="00C31DE1">
              <w:rPr>
                <w:noProof/>
              </w:rPr>
              <w:t>Д. К. Губань</w:t>
            </w:r>
            <w:r w:rsidRPr="00C47DD4">
              <w:fldChar w:fldCharType="end"/>
            </w:r>
          </w:p>
        </w:tc>
        <w:tc>
          <w:tcPr>
            <w:tcW w:w="2835" w:type="dxa"/>
          </w:tcPr>
          <w:p w14:paraId="118B4C8A" w14:textId="77777777" w:rsidR="00B123A4" w:rsidRPr="00C47DD4" w:rsidRDefault="00B123A4" w:rsidP="00780E3F">
            <w:pPr>
              <w:pStyle w:val="aff2"/>
              <w:ind w:right="-225"/>
            </w:pPr>
            <w:r w:rsidRPr="00FA0E47">
              <w:t>_________________</w:t>
            </w:r>
            <w:r>
              <w:t>____</w:t>
            </w:r>
          </w:p>
        </w:tc>
        <w:tc>
          <w:tcPr>
            <w:tcW w:w="2127" w:type="dxa"/>
          </w:tcPr>
          <w:p w14:paraId="2803FC09" w14:textId="77777777" w:rsidR="00B123A4" w:rsidRPr="00C47DD4" w:rsidRDefault="00E676AA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SayFIO </w:instrText>
            </w:r>
            <w:r w:rsidRPr="00C47DD4">
              <w:fldChar w:fldCharType="separate"/>
            </w:r>
            <w:r w:rsidR="00C31DE1">
              <w:rPr>
                <w:noProof/>
              </w:rPr>
              <w:t>И. Ю. Писарев</w:t>
            </w:r>
            <w:r w:rsidRPr="00C47DD4">
              <w:fldChar w:fldCharType="end"/>
            </w:r>
          </w:p>
        </w:tc>
      </w:tr>
      <w:tr w:rsidR="00B123A4" w14:paraId="7CEE7461" w14:textId="77777777" w:rsidTr="00F470F7">
        <w:trPr>
          <w:trHeight w:val="417"/>
        </w:trPr>
        <w:tc>
          <w:tcPr>
            <w:tcW w:w="5103" w:type="dxa"/>
            <w:gridSpan w:val="2"/>
          </w:tcPr>
          <w:p w14:paraId="6AD028A7" w14:textId="77777777"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  <w:tc>
          <w:tcPr>
            <w:tcW w:w="4962" w:type="dxa"/>
            <w:gridSpan w:val="2"/>
          </w:tcPr>
          <w:p w14:paraId="4EB47B63" w14:textId="77777777"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</w:tbl>
    <w:p w14:paraId="62F3B143" w14:textId="77777777" w:rsidR="00B07AB2" w:rsidRPr="000504D8" w:rsidRDefault="00E676AA" w:rsidP="00B07AB2">
      <w:pPr>
        <w:pStyle w:val="aff2"/>
      </w:pPr>
      <w:r>
        <w:fldChar w:fldCharType="begin"/>
      </w:r>
      <w:r w:rsidR="00BE1BBE">
        <w:instrText xml:space="preserve"> </w:instrText>
      </w:r>
      <w:r w:rsidR="00BE1BBE">
        <w:rPr>
          <w:lang w:val="en-US"/>
        </w:rPr>
        <w:instrText>SET</w:instrText>
      </w:r>
      <w:r w:rsidR="00BE1BBE" w:rsidRPr="00E5515B">
        <w:instrText xml:space="preserve"> </w:instrText>
      </w:r>
      <w:r w:rsidR="00BE1BBE">
        <w:rPr>
          <w:lang w:val="en-US"/>
        </w:rPr>
        <w:instrText>MakeName</w:instrText>
      </w:r>
      <w:r w:rsidR="00BE1BBE" w:rsidRPr="00E5515B">
        <w:instrText xml:space="preserve"> </w:instrText>
      </w:r>
      <w:r>
        <w:fldChar w:fldCharType="begin"/>
      </w:r>
      <w:r w:rsidR="00684770">
        <w:instrText xml:space="preserve"> FILLIN "Введите </w:instrText>
      </w:r>
      <w:r w:rsidR="00146FA1">
        <w:instrText>наименование</w:instrText>
      </w:r>
      <w:r w:rsidR="00684770">
        <w:instrText xml:space="preserve"> изделия"\d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MakeName </w:instrText>
      </w:r>
      <w:r>
        <w:fldChar w:fldCharType="separate"/>
      </w:r>
      <w:r w:rsidR="00C31DE1">
        <w:rPr>
          <w:noProof/>
        </w:rPr>
        <w:instrText>Плата микроконтроллера</w:instrText>
      </w:r>
      <w:r>
        <w:fldChar w:fldCharType="end"/>
      </w:r>
      <w:r w:rsidR="00A63A8D">
        <w:instrText xml:space="preserve"> = "" </w:instrText>
      </w:r>
      <w:r w:rsidR="00684770">
        <w:instrText>"Автоматизированное рабочее место"</w:instrText>
      </w:r>
      <w:r w:rsidR="00A63A8D">
        <w:instrText xml:space="preserve"> </w:instrText>
      </w:r>
      <w:r w:rsidR="00AB28E7">
        <w:rPr>
          <w:noProof/>
        </w:rPr>
        <w:fldChar w:fldCharType="begin"/>
      </w:r>
      <w:r w:rsidR="00AB28E7">
        <w:rPr>
          <w:noProof/>
        </w:rPr>
        <w:instrText xml:space="preserve"> ref MakeName </w:instrText>
      </w:r>
      <w:r w:rsidR="00AB28E7">
        <w:rPr>
          <w:noProof/>
        </w:rPr>
        <w:fldChar w:fldCharType="separate"/>
      </w:r>
      <w:r w:rsidR="00C31DE1">
        <w:rPr>
          <w:noProof/>
        </w:rPr>
        <w:instrText>Плата микроконтроллера</w:instrText>
      </w:r>
      <w:r w:rsidR="00AB28E7">
        <w:rPr>
          <w:noProof/>
        </w:rP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Плата микроконтроллера</w:instrText>
      </w:r>
      <w:r>
        <w:fldChar w:fldCharType="end"/>
      </w:r>
      <w:r w:rsidR="00684770">
        <w:instrText xml:space="preserve"> \o \* MERGEFORMAT </w:instrText>
      </w:r>
      <w:r>
        <w:fldChar w:fldCharType="separate"/>
      </w:r>
      <w:r w:rsidR="00C31DE1">
        <w:instrText>Плата микроконтроллера</w:instrText>
      </w:r>
      <w:r>
        <w:fldChar w:fldCharType="end"/>
      </w:r>
      <w:r w:rsidR="00BE1BBE">
        <w:instrText xml:space="preserve"> </w:instrText>
      </w:r>
      <w:r>
        <w:fldChar w:fldCharType="separate"/>
      </w:r>
      <w:bookmarkStart w:id="0" w:name="MakeName"/>
      <w:r w:rsidR="00C31DE1">
        <w:rPr>
          <w:noProof/>
        </w:rPr>
        <w:t>Плата микроконтроллера</w:t>
      </w:r>
      <w:bookmarkEnd w:id="0"/>
      <w:r>
        <w:fldChar w:fldCharType="end"/>
      </w:r>
      <w:r w:rsidR="00BE1BBE">
        <w:t xml:space="preserve"> </w:t>
      </w:r>
      <w:r>
        <w:fldChar w:fldCharType="begin"/>
      </w:r>
      <w:r w:rsidR="00BE1BBE">
        <w:instrText xml:space="preserve"> </w:instrText>
      </w:r>
      <w:r w:rsidR="00BE1BBE" w:rsidRPr="00F06EAC">
        <w:instrText xml:space="preserve">SET DecNum </w:instrText>
      </w:r>
      <w:r>
        <w:fldChar w:fldCharType="begin"/>
      </w:r>
      <w:r w:rsidR="00684770">
        <w:instrText xml:space="preserve"> FILLIN "Введите </w:instrText>
      </w:r>
      <w:r w:rsidR="00146FA1">
        <w:instrText>обозначение</w:instrText>
      </w:r>
      <w:r w:rsidR="00684770">
        <w:instrText xml:space="preserve"> изделия"\d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DecNum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A63A8D">
        <w:instrText xml:space="preserve"> = "" </w:instrText>
      </w:r>
      <w:r w:rsidR="00684770">
        <w:instrText>ВБМА.466453.002</w:instrText>
      </w:r>
      <w:r w:rsidR="00A63A8D">
        <w:instrText xml:space="preserve"> </w:instrText>
      </w:r>
      <w:r w:rsidR="00AB28E7">
        <w:rPr>
          <w:noProof/>
        </w:rPr>
        <w:fldChar w:fldCharType="begin"/>
      </w:r>
      <w:r w:rsidR="00AB28E7">
        <w:rPr>
          <w:noProof/>
        </w:rPr>
        <w:instrText xml:space="preserve"> ref DecNum </w:instrText>
      </w:r>
      <w:r w:rsidR="00AB28E7">
        <w:rPr>
          <w:noProof/>
        </w:rPr>
        <w:fldChar w:fldCharType="separate"/>
      </w:r>
      <w:r w:rsidR="00C31DE1">
        <w:rPr>
          <w:noProof/>
        </w:rPr>
        <w:instrText>ВБМА.469435.000</w:instrText>
      </w:r>
      <w:r w:rsidR="00AB28E7">
        <w:rPr>
          <w:noProof/>
        </w:rP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684770">
        <w:instrText xml:space="preserve"> \o \* MERGEFORMAT </w:instrText>
      </w:r>
      <w:r>
        <w:fldChar w:fldCharType="separate"/>
      </w:r>
      <w:r w:rsidR="00C31DE1">
        <w:instrText>ВБМА.469435.000</w:instrText>
      </w:r>
      <w:r>
        <w:fldChar w:fldCharType="end"/>
      </w:r>
      <w:r w:rsidR="00BE1BBE">
        <w:instrText xml:space="preserve"> </w:instrText>
      </w:r>
      <w:r>
        <w:fldChar w:fldCharType="separate"/>
      </w:r>
      <w:bookmarkStart w:id="1" w:name="DecNum"/>
      <w:r w:rsidR="00C31DE1">
        <w:rPr>
          <w:noProof/>
        </w:rPr>
        <w:t>ВБМА.469435.000</w:t>
      </w:r>
      <w:bookmarkEnd w:id="1"/>
      <w:r>
        <w:fldChar w:fldCharType="end"/>
      </w:r>
      <w:r w:rsidR="00BE1BBE">
        <w:t xml:space="preserve"> </w:t>
      </w:r>
      <w:r>
        <w:fldChar w:fldCharType="begin"/>
      </w:r>
      <w:r w:rsidR="00DB12B3">
        <w:instrText xml:space="preserve"> </w:instrText>
      </w:r>
      <w:r w:rsidR="00DB12B3" w:rsidRPr="000B0095">
        <w:instrText>SET</w:instrText>
      </w:r>
      <w:r w:rsidR="00DB12B3" w:rsidRPr="00E5515B">
        <w:instrText xml:space="preserve"> </w:instrText>
      </w:r>
      <w:r w:rsidR="00DB12B3">
        <w:instrText>OneUse</w:instrText>
      </w:r>
      <w:r w:rsidR="00DB12B3" w:rsidRPr="000B0095">
        <w:instrText xml:space="preserve"> </w:instrText>
      </w:r>
      <w:r w:rsidRPr="000B0095">
        <w:fldChar w:fldCharType="begin"/>
      </w:r>
      <w:r w:rsidR="00DB12B3" w:rsidRPr="00E5515B">
        <w:instrText xml:space="preserve"> </w:instrText>
      </w:r>
      <w:r w:rsidR="00DB12B3" w:rsidRPr="000B0095">
        <w:instrText>FILLIN</w:instrText>
      </w:r>
      <w:r w:rsidR="00DB12B3" w:rsidRPr="00E5515B">
        <w:instrText xml:space="preserve"> </w:instrText>
      </w:r>
      <w:r w:rsidR="00DB12B3">
        <w:instrText xml:space="preserve">"Введите </w:instrText>
      </w:r>
      <w:r w:rsidR="00146FA1" w:rsidRPr="00146FA1">
        <w:instrText xml:space="preserve">первичную применяемость </w:instrText>
      </w:r>
      <w:r w:rsidR="00DB12B3">
        <w:instrText>"\</w:instrText>
      </w:r>
      <w:r w:rsidR="00DB12B3" w:rsidRPr="000B0095">
        <w:instrText>d</w:instrText>
      </w:r>
      <w:r>
        <w:fldChar w:fldCharType="begin"/>
      </w:r>
      <w:r w:rsidR="00DB12B3">
        <w:instrText xml:space="preserve"> if </w:instrText>
      </w:r>
      <w:bookmarkStart w:id="2" w:name="OLE_LINK3"/>
      <w:bookmarkStart w:id="3" w:name="OLE_LINK4"/>
      <w:r>
        <w:fldChar w:fldCharType="begin"/>
      </w:r>
      <w:r w:rsidR="00DB12B3">
        <w:instrText xml:space="preserve"> ref OneUse </w:instrText>
      </w:r>
      <w:r>
        <w:fldChar w:fldCharType="end"/>
      </w:r>
      <w:bookmarkEnd w:id="2"/>
      <w:bookmarkEnd w:id="3"/>
      <w:r w:rsidR="00DB12B3">
        <w:instrText xml:space="preserve"> = "" </w:instrText>
      </w:r>
      <w:r>
        <w:fldChar w:fldCharType="begin"/>
      </w:r>
      <w:r w:rsidR="00DB12B3">
        <w:instrText xml:space="preserve"> </w:instrText>
      </w:r>
      <w:r w:rsidR="00DB12B3" w:rsidRPr="000A4C26">
        <w:instrText>ref DecNum</w:instrText>
      </w:r>
      <w:r w:rsidR="00DB12B3">
        <w:instrText xml:space="preserve">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DB12B3" w:rsidRPr="00E5515B">
        <w:instrText xml:space="preserve"> </w:instrText>
      </w:r>
      <w:r w:rsidR="00AB28E7">
        <w:rPr>
          <w:noProof/>
        </w:rPr>
        <w:fldChar w:fldCharType="begin"/>
      </w:r>
      <w:r w:rsidR="00AB28E7">
        <w:rPr>
          <w:noProof/>
        </w:rPr>
        <w:instrText xml:space="preserve"> ref OneUse </w:instrText>
      </w:r>
      <w:r w:rsidR="00AB28E7">
        <w:rPr>
          <w:noProof/>
        </w:rPr>
        <w:fldChar w:fldCharType="separate"/>
      </w:r>
      <w:r w:rsidR="00C31DE1">
        <w:rPr>
          <w:noProof/>
        </w:rPr>
        <w:instrText>ВБМА.ХХХХХХ.000</w:instrText>
      </w:r>
      <w:r w:rsidR="00AB28E7">
        <w:rPr>
          <w:noProof/>
        </w:rPr>
        <w:fldChar w:fldCharType="end"/>
      </w:r>
      <w:r w:rsidR="00DB12B3">
        <w:instrText xml:space="preserve">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DB12B3" w:rsidRPr="00E5515B">
        <w:instrText xml:space="preserve"> \</w:instrText>
      </w:r>
      <w:r w:rsidR="00DB12B3" w:rsidRPr="000B0095">
        <w:instrText>o</w:instrText>
      </w:r>
      <w:r w:rsidR="00DB12B3" w:rsidRPr="00E5515B">
        <w:instrText xml:space="preserve"> </w:instrText>
      </w:r>
      <w:r w:rsidR="00DB12B3">
        <w:instrText xml:space="preserve">\* MERGEFORMAT </w:instrText>
      </w:r>
      <w:r w:rsidRPr="000B0095">
        <w:fldChar w:fldCharType="end"/>
      </w:r>
      <w:r w:rsidR="00DB12B3">
        <w:instrText xml:space="preserve"> </w:instrText>
      </w:r>
      <w:r>
        <w:fldChar w:fldCharType="separate"/>
      </w:r>
      <w:bookmarkStart w:id="4" w:name="OneUse"/>
      <w:bookmarkEnd w:id="4"/>
      <w:r w:rsidR="00C31DE1">
        <w:rPr>
          <w:noProof/>
        </w:rPr>
        <w:t xml:space="preserve"> </w:t>
      </w:r>
      <w:r>
        <w:fldChar w:fldCharType="end"/>
      </w:r>
      <w:r w:rsidR="000504D8">
        <w:t xml:space="preserve"> </w:t>
      </w:r>
      <w:r>
        <w:fldChar w:fldCharType="begin"/>
      </w:r>
      <w:r w:rsidR="000504D8">
        <w:instrText xml:space="preserve"> </w:instrText>
      </w:r>
      <w:r w:rsidR="000504D8" w:rsidRPr="000B0095">
        <w:instrText>SET</w:instrText>
      </w:r>
      <w:r w:rsidR="000504D8" w:rsidRPr="00E5515B">
        <w:instrText xml:space="preserve"> </w:instrText>
      </w:r>
      <w:r w:rsidR="000504D8">
        <w:rPr>
          <w:lang w:val="en-US"/>
        </w:rPr>
        <w:instrText>Code</w:instrText>
      </w:r>
      <w:r w:rsidR="000504D8" w:rsidRPr="000B0095">
        <w:instrText xml:space="preserve"> </w:instrText>
      </w:r>
      <w:r w:rsidRPr="000B0095">
        <w:fldChar w:fldCharType="begin"/>
      </w:r>
      <w:r w:rsidR="000504D8" w:rsidRPr="00E5515B">
        <w:instrText xml:space="preserve"> </w:instrText>
      </w:r>
      <w:r w:rsidR="000504D8" w:rsidRPr="000B0095">
        <w:instrText>FILLIN</w:instrText>
      </w:r>
      <w:r w:rsidR="000504D8" w:rsidRPr="00E5515B">
        <w:instrText xml:space="preserve"> </w:instrText>
      </w:r>
      <w:r w:rsidR="000504D8">
        <w:instrText>"Введите код документа</w:instrText>
      </w:r>
      <w:r w:rsidR="000504D8" w:rsidRPr="00146FA1">
        <w:instrText xml:space="preserve"> </w:instrText>
      </w:r>
      <w:r w:rsidR="000504D8">
        <w:instrText>"\</w:instrText>
      </w:r>
      <w:r w:rsidR="000504D8" w:rsidRPr="000B0095">
        <w:instrText>d</w:instrText>
      </w:r>
      <w:r>
        <w:fldChar w:fldCharType="begin"/>
      </w:r>
      <w:r w:rsidR="000504D8">
        <w:instrText xml:space="preserve"> if </w:instrText>
      </w:r>
      <w:r>
        <w:fldChar w:fldCharType="begin"/>
      </w:r>
      <w:r w:rsidR="000504D8">
        <w:instrText xml:space="preserve"> ref </w:instrText>
      </w:r>
      <w:r w:rsidR="000504D8">
        <w:rPr>
          <w:lang w:val="en-US"/>
        </w:rPr>
        <w:instrText>Code</w:instrText>
      </w:r>
      <w:r w:rsidR="000504D8">
        <w:instrText xml:space="preserve"> </w:instrText>
      </w:r>
      <w:r>
        <w:fldChar w:fldCharType="separate"/>
      </w:r>
      <w:r w:rsidR="00C31DE1">
        <w:rPr>
          <w:noProof/>
        </w:rPr>
        <w:instrText>ВП</w:instrText>
      </w:r>
      <w:r>
        <w:fldChar w:fldCharType="end"/>
      </w:r>
      <w:r w:rsidR="000504D8">
        <w:instrText xml:space="preserve"> = </w:instrText>
      </w:r>
      <w:r w:rsidR="00A26540">
        <w:instrText>"</w:instrText>
      </w:r>
      <w:r w:rsidR="00554CA8">
        <w:instrText>"</w:instrText>
      </w:r>
      <w:r w:rsidR="00A26540">
        <w:instrText xml:space="preserve"> </w:instrText>
      </w:r>
      <w:r w:rsidR="000504D8">
        <w:instrText>"</w:instrText>
      </w:r>
      <w:r w:rsidR="00A26540">
        <w:instrText>ВП</w:instrText>
      </w:r>
      <w:r w:rsidR="000504D8">
        <w:instrText xml:space="preserve">" </w:instrText>
      </w:r>
      <w:r>
        <w:fldChar w:fldCharType="begin"/>
      </w:r>
      <w:r w:rsidR="000504D8">
        <w:instrText xml:space="preserve"> ref </w:instrText>
      </w:r>
      <w:r w:rsidR="000504D8">
        <w:rPr>
          <w:lang w:val="en-US"/>
        </w:rPr>
        <w:instrText>Code</w:instrText>
      </w:r>
      <w:r w:rsidR="000504D8">
        <w:instrText xml:space="preserve"> </w:instrText>
      </w:r>
      <w:r>
        <w:fldChar w:fldCharType="separate"/>
      </w:r>
      <w:r w:rsidR="00C31DE1">
        <w:rPr>
          <w:noProof/>
        </w:rPr>
        <w:instrText>ВП</w:instrText>
      </w:r>
      <w:r>
        <w:fldChar w:fldCharType="end"/>
      </w:r>
      <w:r w:rsidR="000504D8">
        <w:instrText xml:space="preserve"> </w:instrText>
      </w:r>
      <w:r>
        <w:fldChar w:fldCharType="separate"/>
      </w:r>
      <w:r w:rsidR="00C31DE1">
        <w:rPr>
          <w:noProof/>
        </w:rPr>
        <w:instrText>ВП</w:instrText>
      </w:r>
      <w:r>
        <w:fldChar w:fldCharType="end"/>
      </w:r>
      <w:r w:rsidR="000504D8" w:rsidRPr="00E5515B">
        <w:instrText xml:space="preserve"> \</w:instrText>
      </w:r>
      <w:r w:rsidR="000504D8" w:rsidRPr="000B0095">
        <w:instrText>o</w:instrText>
      </w:r>
      <w:r w:rsidR="000504D8" w:rsidRPr="00E5515B">
        <w:instrText xml:space="preserve"> </w:instrText>
      </w:r>
      <w:r w:rsidR="000504D8">
        <w:instrText xml:space="preserve">\* MERGEFORMAT </w:instrText>
      </w:r>
      <w:r w:rsidRPr="000B0095">
        <w:fldChar w:fldCharType="separate"/>
      </w:r>
      <w:r w:rsidR="00C31DE1">
        <w:instrText>ВП</w:instrText>
      </w:r>
      <w:r w:rsidRPr="000B0095">
        <w:fldChar w:fldCharType="end"/>
      </w:r>
      <w:r w:rsidR="000504D8">
        <w:instrText xml:space="preserve"> </w:instrText>
      </w:r>
      <w:r>
        <w:fldChar w:fldCharType="separate"/>
      </w:r>
      <w:bookmarkStart w:id="5" w:name="Code"/>
      <w:r w:rsidR="00C31DE1">
        <w:rPr>
          <w:noProof/>
        </w:rPr>
        <w:t>ВП</w:t>
      </w:r>
      <w:bookmarkEnd w:id="5"/>
      <w:r>
        <w:fldChar w:fldCharType="end"/>
      </w:r>
      <w:r w:rsidR="000504D8">
        <w:t xml:space="preserve"> </w:t>
      </w:r>
      <w:r>
        <w:fldChar w:fldCharType="begin"/>
      </w:r>
      <w:r w:rsidR="00A26540">
        <w:instrText xml:space="preserve"> </w:instrText>
      </w:r>
      <w:r w:rsidR="00A26540" w:rsidRPr="000B0095">
        <w:instrText>SET</w:instrText>
      </w:r>
      <w:r w:rsidR="00A26540" w:rsidRPr="00E5515B">
        <w:instrText xml:space="preserve"> </w:instrText>
      </w:r>
      <w:r w:rsidR="00A26540">
        <w:rPr>
          <w:lang w:val="en-US"/>
        </w:rPr>
        <w:instrText>Type</w:instrText>
      </w:r>
      <w:r w:rsidR="00A26540" w:rsidRPr="000B0095">
        <w:instrText xml:space="preserve"> </w:instrText>
      </w:r>
      <w:r w:rsidRPr="000B0095">
        <w:fldChar w:fldCharType="begin"/>
      </w:r>
      <w:r w:rsidR="00A26540" w:rsidRPr="00E5515B">
        <w:instrText xml:space="preserve"> </w:instrText>
      </w:r>
      <w:r w:rsidR="00A26540" w:rsidRPr="000B0095">
        <w:instrText>FILLIN</w:instrText>
      </w:r>
      <w:r w:rsidR="00A26540" w:rsidRPr="00E5515B">
        <w:instrText xml:space="preserve"> </w:instrText>
      </w:r>
      <w:r w:rsidR="00A26540">
        <w:instrText>"Введите тип документа</w:instrText>
      </w:r>
      <w:r w:rsidR="00A26540" w:rsidRPr="00146FA1">
        <w:instrText xml:space="preserve"> </w:instrText>
      </w:r>
      <w:r w:rsidR="00A26540">
        <w:instrText>"\</w:instrText>
      </w:r>
      <w:r w:rsidR="00A26540" w:rsidRPr="000B0095">
        <w:instrText>d</w:instrText>
      </w:r>
      <w:r>
        <w:fldChar w:fldCharType="begin"/>
      </w:r>
      <w:r w:rsidR="00A26540">
        <w:instrText xml:space="preserve"> if </w:instrText>
      </w:r>
      <w:r>
        <w:fldChar w:fldCharType="begin"/>
      </w:r>
      <w:r w:rsidR="00A26540">
        <w:instrText xml:space="preserve"> ref </w:instrText>
      </w:r>
      <w:r w:rsidR="00A26540">
        <w:rPr>
          <w:lang w:val="en-US"/>
        </w:rPr>
        <w:instrText>Type</w:instrText>
      </w:r>
      <w:r w:rsidR="00A26540">
        <w:instrText xml:space="preserve"> </w:instrText>
      </w:r>
      <w:r>
        <w:fldChar w:fldCharType="separate"/>
      </w:r>
      <w:r w:rsidR="00C31DE1">
        <w:rPr>
          <w:noProof/>
        </w:rPr>
        <w:instrText>Ведомость покупных изделий</w:instrText>
      </w:r>
      <w:r>
        <w:fldChar w:fldCharType="end"/>
      </w:r>
      <w:r w:rsidR="00A26540">
        <w:instrText xml:space="preserve"> = "</w:instrText>
      </w:r>
      <w:r w:rsidR="00554CA8">
        <w:instrText>"</w:instrText>
      </w:r>
      <w:r w:rsidR="00A26540">
        <w:instrText xml:space="preserve"> "Ведомость покупных изделий" </w:instrText>
      </w:r>
      <w:r>
        <w:fldChar w:fldCharType="begin"/>
      </w:r>
      <w:r w:rsidR="00A26540">
        <w:instrText xml:space="preserve"> ref </w:instrText>
      </w:r>
      <w:r w:rsidR="00A26540">
        <w:rPr>
          <w:lang w:val="en-US"/>
        </w:rPr>
        <w:instrText>Type</w:instrText>
      </w:r>
      <w:r w:rsidR="00A26540">
        <w:instrText xml:space="preserve"> </w:instrText>
      </w:r>
      <w:r>
        <w:fldChar w:fldCharType="separate"/>
      </w:r>
      <w:r w:rsidR="00C31DE1">
        <w:rPr>
          <w:noProof/>
        </w:rPr>
        <w:instrText>Ведомость покупных изделий</w:instrText>
      </w:r>
      <w:r>
        <w:fldChar w:fldCharType="end"/>
      </w:r>
      <w:r w:rsidR="00A26540">
        <w:instrText xml:space="preserve"> </w:instrText>
      </w:r>
      <w:r>
        <w:fldChar w:fldCharType="separate"/>
      </w:r>
      <w:r w:rsidR="00C31DE1">
        <w:rPr>
          <w:noProof/>
        </w:rPr>
        <w:instrText>Ведомость покупных изделий</w:instrText>
      </w:r>
      <w:r>
        <w:fldChar w:fldCharType="end"/>
      </w:r>
      <w:r w:rsidR="00A26540" w:rsidRPr="00E5515B">
        <w:instrText xml:space="preserve"> \</w:instrText>
      </w:r>
      <w:r w:rsidR="00A26540" w:rsidRPr="000B0095">
        <w:instrText>o</w:instrText>
      </w:r>
      <w:r w:rsidR="00A26540" w:rsidRPr="00E5515B">
        <w:instrText xml:space="preserve"> </w:instrText>
      </w:r>
      <w:r w:rsidR="00A26540">
        <w:instrText xml:space="preserve">\* MERGEFORMAT </w:instrText>
      </w:r>
      <w:r w:rsidRPr="000B0095">
        <w:fldChar w:fldCharType="separate"/>
      </w:r>
      <w:r w:rsidR="00C31DE1">
        <w:instrText>Ведомость покупных изделий</w:instrText>
      </w:r>
      <w:r w:rsidRPr="000B0095">
        <w:fldChar w:fldCharType="end"/>
      </w:r>
      <w:r w:rsidR="00A26540">
        <w:instrText xml:space="preserve"> </w:instrText>
      </w:r>
      <w:r>
        <w:fldChar w:fldCharType="separate"/>
      </w:r>
      <w:bookmarkStart w:id="6" w:name="Type"/>
      <w:r w:rsidR="00C31DE1">
        <w:rPr>
          <w:noProof/>
        </w:rPr>
        <w:t>Ведомость покупных изделий</w:t>
      </w:r>
      <w:bookmarkEnd w:id="6"/>
      <w:r>
        <w:fldChar w:fldCharType="end"/>
      </w:r>
      <w:r w:rsidR="00A26540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SayType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должность утвердившего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SayType </w:instrText>
      </w:r>
      <w:r>
        <w:fldChar w:fldCharType="separate"/>
      </w:r>
      <w:r w:rsidR="00C31DE1">
        <w:rPr>
          <w:noProof/>
        </w:rPr>
        <w:instrText>Заместитель генерального директора -</w:instrText>
      </w:r>
      <w:r w:rsidR="00C31DE1">
        <w:rPr>
          <w:noProof/>
        </w:rPr>
        <w:br/>
        <w:instrText>главный конструктор</w:instrText>
      </w:r>
      <w:r>
        <w:fldChar w:fldCharType="end"/>
      </w:r>
      <w:r w:rsidR="00A63A8D">
        <w:instrText xml:space="preserve"> = "" </w:instrText>
      </w:r>
      <w:r w:rsidR="00BC26C8" w:rsidRPr="00BC26C8">
        <w:instrText>"</w:instrText>
      </w:r>
      <w:r w:rsidR="00D4714F">
        <w:rPr>
          <w:lang w:val="en-US"/>
        </w:rPr>
        <w:instrText>Заместитель</w:instrText>
      </w:r>
      <w:r w:rsidR="00C67ACA">
        <w:rPr>
          <w:lang w:val="en-US"/>
        </w:rPr>
        <w:instrText> </w:instrText>
      </w:r>
      <w:r w:rsidR="00D4714F">
        <w:instrText>генерального</w:instrText>
      </w:r>
      <w:r w:rsidR="00C67ACA">
        <w:rPr>
          <w:lang w:val="en-US"/>
        </w:rPr>
        <w:instrText> </w:instrText>
      </w:r>
      <w:r w:rsidR="00D4714F">
        <w:instrText xml:space="preserve">директора </w:instrText>
      </w:r>
      <w:r w:rsidR="00146FA1">
        <w:instrText>по разработке</w:instrText>
      </w:r>
      <w:r w:rsidR="00BC26C8" w:rsidRPr="00BC26C8">
        <w:instrText xml:space="preserve">" </w:instrText>
      </w:r>
      <w:r w:rsidR="00A63A8D">
        <w:instrText xml:space="preserve"> </w:instrText>
      </w:r>
      <w:r>
        <w:fldChar w:fldCharType="begin"/>
      </w:r>
      <w:r w:rsidR="00A63A8D">
        <w:instrText xml:space="preserve"> SayType </w:instrText>
      </w:r>
      <w:r>
        <w:fldChar w:fldCharType="separate"/>
      </w:r>
      <w:r w:rsidR="00C31DE1">
        <w:rPr>
          <w:noProof/>
        </w:rPr>
        <w:instrText>Заместитель генерального директора -</w:instrText>
      </w:r>
      <w:r w:rsidR="00C31DE1">
        <w:rPr>
          <w:noProof/>
        </w:rPr>
        <w:br/>
        <w:instrText>главный конструктор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Заместитель генерального директора -</w:instrText>
      </w:r>
      <w:r w:rsidR="00C31DE1">
        <w:rPr>
          <w:noProof/>
        </w:rPr>
        <w:br/>
        <w:instrText>главный конструктор</w:instrText>
      </w:r>
      <w:r>
        <w:fldChar w:fldCharType="end"/>
      </w:r>
      <w:r w:rsidR="00BC26C8" w:rsidRPr="00BC26C8">
        <w:instrText>\o</w:instrText>
      </w:r>
      <w:r w:rsidR="00BC26C8">
        <w:instrText xml:space="preserve"> </w:instrText>
      </w:r>
      <w:r>
        <w:fldChar w:fldCharType="separate"/>
      </w:r>
      <w:r w:rsidR="00C31DE1">
        <w:instrText>Заместитель генерального директора -</w:instrText>
      </w:r>
      <w:r w:rsidR="00C31DE1">
        <w:br/>
        <w:instrText>главный конструктор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7" w:name="SayType"/>
      <w:r w:rsidR="00C31DE1">
        <w:rPr>
          <w:noProof/>
        </w:rPr>
        <w:t>Заместитель генерального директора -</w:t>
      </w:r>
      <w:r w:rsidR="00C31DE1">
        <w:rPr>
          <w:noProof/>
        </w:rPr>
        <w:br/>
        <w:t>главный конструктор</w:t>
      </w:r>
      <w:bookmarkEnd w:id="7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SayFIO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</w:instrText>
      </w:r>
      <w:r w:rsidR="00267B6F">
        <w:instrText xml:space="preserve">инициалы и </w:instrText>
      </w:r>
      <w:r w:rsidR="00BC26C8" w:rsidRPr="00BC26C8">
        <w:instrText xml:space="preserve">фамилию утвердившего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SayFIO </w:instrText>
      </w:r>
      <w:r>
        <w:fldChar w:fldCharType="separate"/>
      </w:r>
      <w:r w:rsidR="00C31DE1">
        <w:rPr>
          <w:noProof/>
        </w:rPr>
        <w:instrText>И. Ю. Писарев</w:instrText>
      </w:r>
      <w:r>
        <w:fldChar w:fldCharType="end"/>
      </w:r>
      <w:r w:rsidR="00A63A8D">
        <w:instrText xml:space="preserve"> = "" </w:instrText>
      </w:r>
      <w:r w:rsidR="00BC26C8" w:rsidRPr="00BC26C8">
        <w:instrText>"</w:instrText>
      </w:r>
      <w:r w:rsidR="00267B6F">
        <w:instrText>А. А. Суворов</w:instrText>
      </w:r>
      <w:r w:rsidR="00BC26C8" w:rsidRPr="00BC26C8">
        <w:instrText>"</w:instrText>
      </w:r>
      <w:r w:rsidR="00A63A8D">
        <w:instrText xml:space="preserve"> </w:instrText>
      </w:r>
      <w:r>
        <w:fldChar w:fldCharType="begin"/>
      </w:r>
      <w:r w:rsidR="00A63A8D">
        <w:instrText xml:space="preserve"> SayFIO </w:instrText>
      </w:r>
      <w:r>
        <w:fldChar w:fldCharType="separate"/>
      </w:r>
      <w:r w:rsidR="00C31DE1">
        <w:rPr>
          <w:noProof/>
        </w:rPr>
        <w:instrText>И. Ю. Писарев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И. Ю. Писарев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C31DE1">
        <w:instrText>И. Ю. Писарев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8" w:name="SayFIO"/>
      <w:r w:rsidR="00C31DE1">
        <w:rPr>
          <w:noProof/>
        </w:rPr>
        <w:t>И. Ю. Писарев</w:t>
      </w:r>
      <w:bookmarkEnd w:id="8"/>
      <w:r>
        <w:fldChar w:fldCharType="end"/>
      </w:r>
      <w:r w:rsidR="000D53DF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VP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должность согласующего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VP </w:instrText>
      </w:r>
      <w:r>
        <w:fldChar w:fldCharType="separate"/>
      </w:r>
      <w:r w:rsidR="00C31DE1">
        <w:rPr>
          <w:noProof/>
        </w:rPr>
        <w:instrText>Начальник 523 ВП МО РФ</w:instrText>
      </w:r>
      <w:r>
        <w:fldChar w:fldCharType="end"/>
      </w:r>
      <w:r w:rsidR="00A63A8D">
        <w:instrText xml:space="preserve"> = "" </w:instrText>
      </w:r>
      <w:r w:rsidR="00BC26C8" w:rsidRPr="00BC26C8">
        <w:instrText xml:space="preserve">"Начальник </w:instrText>
      </w:r>
      <w:r w:rsidR="00512562">
        <w:instrText>523</w:instrText>
      </w:r>
      <w:r w:rsidR="00BC26C8" w:rsidRPr="00BC26C8">
        <w:instrText xml:space="preserve"> ВП МО РФ" </w:instrText>
      </w:r>
      <w:r>
        <w:fldChar w:fldCharType="begin"/>
      </w:r>
      <w:r w:rsidR="00A63A8D">
        <w:instrText xml:space="preserve"> ref VP </w:instrText>
      </w:r>
      <w:r>
        <w:fldChar w:fldCharType="separate"/>
      </w:r>
      <w:r w:rsidR="00C31DE1">
        <w:rPr>
          <w:noProof/>
        </w:rPr>
        <w:instrText>Начальник 523 ВП МО РФ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Начальник 523 ВП МО РФ</w:instrText>
      </w:r>
      <w:r>
        <w:fldChar w:fldCharType="end"/>
      </w:r>
      <w:r w:rsidR="00BC26C8" w:rsidRPr="00BC26C8">
        <w:instrText>\o</w:instrText>
      </w:r>
      <w:r w:rsidR="00BC26C8">
        <w:instrText xml:space="preserve"> </w:instrText>
      </w:r>
      <w:r>
        <w:fldChar w:fldCharType="separate"/>
      </w:r>
      <w:r w:rsidR="00C31DE1">
        <w:instrText>Начальник 523 ВП МО РФ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9" w:name="VP"/>
      <w:r w:rsidR="00C31DE1">
        <w:rPr>
          <w:noProof/>
        </w:rPr>
        <w:t>Начальник 523 ВП МО РФ</w:t>
      </w:r>
      <w:bookmarkEnd w:id="9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VPFIO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>FILLIN "Введите</w:instrText>
      </w:r>
      <w:r w:rsidR="00267B6F">
        <w:instrText xml:space="preserve"> инициалы и</w:instrText>
      </w:r>
      <w:r w:rsidR="00BC26C8" w:rsidRPr="00BC26C8">
        <w:instrText xml:space="preserve"> фамилию согласующего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VPFIO </w:instrText>
      </w:r>
      <w:r>
        <w:fldChar w:fldCharType="separate"/>
      </w:r>
      <w:r w:rsidR="00C31DE1">
        <w:rPr>
          <w:noProof/>
        </w:rPr>
        <w:instrText>Д. К. Губань</w:instrText>
      </w:r>
      <w:r>
        <w:fldChar w:fldCharType="end"/>
      </w:r>
      <w:r w:rsidR="00A63A8D">
        <w:instrText xml:space="preserve"> = "" </w:instrText>
      </w:r>
      <w:r w:rsidR="00BC26C8" w:rsidRPr="00BC26C8">
        <w:instrText>"И.</w:instrText>
      </w:r>
      <w:r w:rsidR="000504D8">
        <w:instrText xml:space="preserve"> </w:instrText>
      </w:r>
      <w:r w:rsidR="00BC26C8" w:rsidRPr="00BC26C8">
        <w:instrText>С. Кириллов"</w:instrText>
      </w:r>
      <w:r w:rsidR="00A63A8D">
        <w:instrText xml:space="preserve"> </w:instrText>
      </w:r>
      <w:r>
        <w:fldChar w:fldCharType="begin"/>
      </w:r>
      <w:r w:rsidR="00A63A8D">
        <w:instrText xml:space="preserve"> ref VPFIO </w:instrText>
      </w:r>
      <w:r>
        <w:fldChar w:fldCharType="separate"/>
      </w:r>
      <w:r w:rsidR="00C31DE1">
        <w:rPr>
          <w:noProof/>
        </w:rPr>
        <w:instrText>Д. К. Губань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Д. К. Губань</w:instrText>
      </w:r>
      <w:r>
        <w:fldChar w:fldCharType="end"/>
      </w:r>
      <w:r w:rsidR="00BC26C8" w:rsidRPr="00BC26C8">
        <w:instrText>\o \* MERGEFORMAT</w:instrText>
      </w:r>
      <w:r w:rsidR="00BC26C8">
        <w:instrText xml:space="preserve"> </w:instrText>
      </w:r>
      <w:r>
        <w:fldChar w:fldCharType="separate"/>
      </w:r>
      <w:r w:rsidR="00C31DE1">
        <w:instrText>Д. К. Губань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0" w:name="VPFIO"/>
      <w:r w:rsidR="00C31DE1">
        <w:rPr>
          <w:noProof/>
        </w:rPr>
        <w:t>Д. К. Губань</w:t>
      </w:r>
      <w:bookmarkEnd w:id="10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CreateFIO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фамилию </w:instrText>
      </w:r>
      <w:r w:rsidR="0063539D">
        <w:instrText xml:space="preserve">разработчика документа"\d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CreateFIO </w:instrText>
      </w:r>
      <w:r>
        <w:fldChar w:fldCharType="separate"/>
      </w:r>
      <w:r w:rsidR="00C31DE1">
        <w:rPr>
          <w:noProof/>
        </w:rPr>
        <w:instrText>Гордиенко</w:instrText>
      </w:r>
      <w:r>
        <w:fldChar w:fldCharType="end"/>
      </w:r>
      <w:r w:rsidR="00554CA8">
        <w:instrText xml:space="preserve"> = "" </w:instrText>
      </w:r>
      <w:r w:rsidR="0063539D">
        <w:instrText>"</w:instrText>
      </w:r>
      <w:r w:rsidR="000504D8">
        <w:instrText xml:space="preserve"> Петрова</w:instrText>
      </w:r>
      <w:r w:rsidR="00BC26C8" w:rsidRPr="00BC26C8">
        <w:instrText>"</w:instrText>
      </w:r>
      <w:r w:rsidR="00A63A8D">
        <w:instrText xml:space="preserve"> </w:instrText>
      </w:r>
      <w:r>
        <w:fldChar w:fldCharType="begin"/>
      </w:r>
      <w:r w:rsidR="00A63A8D">
        <w:instrText xml:space="preserve"> ref CreateFIO </w:instrText>
      </w:r>
      <w:r>
        <w:fldChar w:fldCharType="separate"/>
      </w:r>
      <w:r w:rsidR="00C31DE1">
        <w:rPr>
          <w:noProof/>
        </w:rPr>
        <w:instrText>Гордиенко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Гордиенко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C31DE1">
        <w:instrText>Гордиенко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1" w:name="CreateFIO"/>
      <w:r w:rsidR="00C31DE1">
        <w:rPr>
          <w:noProof/>
        </w:rPr>
        <w:t>Гордиенко</w:t>
      </w:r>
      <w:bookmarkEnd w:id="11"/>
      <w:r>
        <w:fldChar w:fldCharType="end"/>
      </w:r>
      <w:r w:rsidR="00BC26C8">
        <w:t xml:space="preserve"> </w:t>
      </w:r>
      <w:r>
        <w:fldChar w:fldCharType="begin"/>
      </w:r>
      <w:r w:rsidR="00267B6F">
        <w:instrText xml:space="preserve"> </w:instrText>
      </w:r>
      <w:r w:rsidR="00267B6F" w:rsidRPr="00BC26C8">
        <w:instrText xml:space="preserve">SET </w:instrText>
      </w:r>
      <w:r w:rsidR="00267B6F">
        <w:rPr>
          <w:lang w:val="en-US"/>
        </w:rPr>
        <w:instrText>DevMan</w:instrText>
      </w:r>
      <w:r w:rsidR="00267B6F" w:rsidRPr="00BC26C8">
        <w:instrText>FIO</w:instrText>
      </w:r>
      <w:r w:rsidR="00267B6F">
        <w:instrText xml:space="preserve"> </w:instrText>
      </w:r>
      <w:r>
        <w:fldChar w:fldCharType="begin"/>
      </w:r>
      <w:r w:rsidR="00267B6F">
        <w:instrText xml:space="preserve"> </w:instrText>
      </w:r>
      <w:r w:rsidR="00267B6F" w:rsidRPr="00BC26C8">
        <w:instrText xml:space="preserve">FILLIN "Введите </w:instrText>
      </w:r>
      <w:r w:rsidR="00780E3F">
        <w:instrText xml:space="preserve">инициалы и </w:instrText>
      </w:r>
      <w:r w:rsidR="00267B6F" w:rsidRPr="00BC26C8">
        <w:instrText>фамилию</w:instrText>
      </w:r>
      <w:r w:rsidR="00267B6F">
        <w:instrText xml:space="preserve"> руководителя разработки"\d </w:instrText>
      </w:r>
      <w:r>
        <w:fldChar w:fldCharType="begin"/>
      </w:r>
      <w:r w:rsidR="00267B6F">
        <w:instrText xml:space="preserve"> if </w:instrText>
      </w:r>
      <w:r>
        <w:fldChar w:fldCharType="begin"/>
      </w:r>
      <w:r w:rsidR="00267B6F">
        <w:instrText xml:space="preserve"> ref  </w:instrText>
      </w:r>
      <w:r w:rsidR="00267B6F">
        <w:rPr>
          <w:lang w:val="en-US"/>
        </w:rPr>
        <w:instrText>DevMan</w:instrText>
      </w:r>
      <w:r w:rsidR="00267B6F">
        <w:instrText xml:space="preserve">FIO </w:instrText>
      </w:r>
      <w:r>
        <w:fldChar w:fldCharType="separate"/>
      </w:r>
      <w:r w:rsidR="00C31DE1">
        <w:rPr>
          <w:noProof/>
        </w:rPr>
        <w:instrText>А. В. Тумазов</w:instrText>
      </w:r>
      <w:r>
        <w:fldChar w:fldCharType="end"/>
      </w:r>
      <w:r w:rsidR="00267B6F">
        <w:instrText xml:space="preserve"> = "" "А. А. Иванов</w:instrText>
      </w:r>
      <w:r w:rsidR="00267B6F" w:rsidRPr="00BC26C8">
        <w:instrText>"</w:instrText>
      </w:r>
      <w:r w:rsidR="00267B6F">
        <w:instrText xml:space="preserve"> </w:instrText>
      </w:r>
      <w:r>
        <w:fldChar w:fldCharType="begin"/>
      </w:r>
      <w:r w:rsidR="00267B6F">
        <w:instrText xml:space="preserve"> ref  </w:instrText>
      </w:r>
      <w:r w:rsidR="00267B6F">
        <w:rPr>
          <w:lang w:val="en-US"/>
        </w:rPr>
        <w:instrText>DevMan</w:instrText>
      </w:r>
      <w:r w:rsidR="00267B6F">
        <w:instrText xml:space="preserve">FIO </w:instrText>
      </w:r>
      <w:r>
        <w:fldChar w:fldCharType="separate"/>
      </w:r>
      <w:r w:rsidR="00C31DE1">
        <w:rPr>
          <w:noProof/>
        </w:rPr>
        <w:instrText>А. В. Тумазов</w:instrText>
      </w:r>
      <w:r>
        <w:fldChar w:fldCharType="end"/>
      </w:r>
      <w:r w:rsidR="00267B6F">
        <w:instrText xml:space="preserve"> </w:instrText>
      </w:r>
      <w:r>
        <w:fldChar w:fldCharType="separate"/>
      </w:r>
      <w:r w:rsidR="00C31DE1">
        <w:rPr>
          <w:noProof/>
        </w:rPr>
        <w:instrText>А. В. Тумазов</w:instrText>
      </w:r>
      <w:r>
        <w:fldChar w:fldCharType="end"/>
      </w:r>
      <w:r w:rsidR="00267B6F" w:rsidRPr="00BC26C8">
        <w:instrText xml:space="preserve"> \o \* MERGEFORMAT</w:instrText>
      </w:r>
      <w:r w:rsidR="00267B6F">
        <w:instrText xml:space="preserve"> </w:instrText>
      </w:r>
      <w:r>
        <w:fldChar w:fldCharType="separate"/>
      </w:r>
      <w:r w:rsidR="00C31DE1">
        <w:instrText>А. В. Тумазов</w:instrText>
      </w:r>
      <w:r>
        <w:fldChar w:fldCharType="end"/>
      </w:r>
      <w:r w:rsidR="00267B6F">
        <w:instrText xml:space="preserve"> </w:instrText>
      </w:r>
      <w:r>
        <w:fldChar w:fldCharType="separate"/>
      </w:r>
      <w:bookmarkStart w:id="12" w:name="DevManFIO"/>
      <w:r w:rsidR="00C31DE1">
        <w:rPr>
          <w:noProof/>
        </w:rPr>
        <w:t>А. В. Тумазов</w:t>
      </w:r>
      <w:bookmarkEnd w:id="12"/>
      <w:r>
        <w:fldChar w:fldCharType="end"/>
      </w:r>
      <w:r w:rsidR="00267B6F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CheckFIO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>FILLIN "Введите фамилию</w:instrText>
      </w:r>
      <w:r w:rsidR="004A0509">
        <w:instrText xml:space="preserve"> проверившего документ"\d </w:instrText>
      </w:r>
      <w:r>
        <w:fldChar w:fldCharType="begin"/>
      </w:r>
      <w:r w:rsidR="009323DA">
        <w:instrText xml:space="preserve"> if </w:instrText>
      </w:r>
      <w:r>
        <w:fldChar w:fldCharType="begin"/>
      </w:r>
      <w:r w:rsidR="009323DA">
        <w:instrText xml:space="preserve"> ref  CheckFIO </w:instrText>
      </w:r>
      <w:r>
        <w:fldChar w:fldCharType="separate"/>
      </w:r>
      <w:r w:rsidR="00C31DE1">
        <w:rPr>
          <w:noProof/>
        </w:rPr>
        <w:instrText>Тумазов</w:instrText>
      </w:r>
      <w:r>
        <w:fldChar w:fldCharType="end"/>
      </w:r>
      <w:r w:rsidR="009323DA">
        <w:instrText xml:space="preserve"> = "" </w:instrText>
      </w:r>
      <w:r w:rsidR="004A0509">
        <w:instrText>"</w:instrText>
      </w:r>
      <w:r w:rsidR="00267B6F">
        <w:instrText>Серов</w:instrText>
      </w:r>
      <w:r w:rsidR="00BC26C8" w:rsidRPr="00BC26C8">
        <w:instrText>"</w:instrText>
      </w:r>
      <w:r w:rsidR="009323DA">
        <w:instrText xml:space="preserve"> </w:instrText>
      </w:r>
      <w:r>
        <w:fldChar w:fldCharType="begin"/>
      </w:r>
      <w:r w:rsidR="009323DA">
        <w:instrText xml:space="preserve"> ref  CheckFIO </w:instrText>
      </w:r>
      <w:r>
        <w:fldChar w:fldCharType="separate"/>
      </w:r>
      <w:r w:rsidR="00C31DE1">
        <w:rPr>
          <w:noProof/>
        </w:rPr>
        <w:instrText>Тумазов</w:instrText>
      </w:r>
      <w:r>
        <w:fldChar w:fldCharType="end"/>
      </w:r>
      <w:r w:rsidR="009323DA">
        <w:instrText xml:space="preserve"> </w:instrText>
      </w:r>
      <w:r>
        <w:fldChar w:fldCharType="separate"/>
      </w:r>
      <w:r w:rsidR="00C31DE1">
        <w:rPr>
          <w:noProof/>
        </w:rPr>
        <w:instrText>Тумазов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C31DE1">
        <w:instrText>Тумазов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3" w:name="CheckFIO"/>
      <w:r w:rsidR="00C31DE1">
        <w:rPr>
          <w:noProof/>
        </w:rPr>
        <w:t>Тумазов</w:t>
      </w:r>
      <w:bookmarkEnd w:id="13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NKFIO</w:instrText>
      </w:r>
      <w:r w:rsidR="00BC26C8">
        <w:instrText xml:space="preserve"> </w:instrText>
      </w:r>
      <w:fldSimple w:instr=" FILLIN &quot;Введите инициалы и фамилию начальника бюро стандартизации&quot;\d &quot;В. В. Лукьянцев&quot; \o \* MERGEFORMAT ">
        <w:r w:rsidR="00C31DE1">
          <w:instrText>В. В. Лукьянцев</w:instrText>
        </w:r>
      </w:fldSimple>
      <w:r w:rsidR="00BC26C8">
        <w:instrText xml:space="preserve"> </w:instrText>
      </w:r>
      <w:r>
        <w:fldChar w:fldCharType="separate"/>
      </w:r>
      <w:bookmarkStart w:id="14" w:name="NKFIO"/>
      <w:r w:rsidR="00C31DE1">
        <w:rPr>
          <w:noProof/>
        </w:rPr>
        <w:t>В. В. Лукьянцев</w:t>
      </w:r>
      <w:bookmarkEnd w:id="14"/>
      <w:r>
        <w:fldChar w:fldCharType="end"/>
      </w:r>
      <w:r w:rsidR="000504D8">
        <w:t xml:space="preserve"> </w:t>
      </w:r>
    </w:p>
    <w:p w14:paraId="39E43347" w14:textId="77777777" w:rsidR="00B07AB2" w:rsidRDefault="00B07AB2" w:rsidP="00B07AB2">
      <w:pPr>
        <w:ind w:firstLine="0"/>
        <w:rPr>
          <w:lang w:val="en-US"/>
        </w:rPr>
      </w:pPr>
    </w:p>
    <w:p w14:paraId="028FFFC4" w14:textId="77777777" w:rsidR="00B07AB2" w:rsidRDefault="00B07AB2" w:rsidP="00B07AB2">
      <w:pPr>
        <w:ind w:firstLine="0"/>
        <w:rPr>
          <w:lang w:val="en-US"/>
        </w:rPr>
      </w:pPr>
    </w:p>
    <w:p w14:paraId="6953B4ED" w14:textId="77777777" w:rsidR="00B07AB2" w:rsidRPr="00A46E46" w:rsidRDefault="00B07AB2" w:rsidP="00B07AB2">
      <w:pPr>
        <w:pStyle w:val="aff2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B07AB2" w14:paraId="79C19C96" w14:textId="77777777" w:rsidTr="000A6C3F">
        <w:trPr>
          <w:cantSplit/>
          <w:trHeight w:val="1701"/>
        </w:trPr>
        <w:tc>
          <w:tcPr>
            <w:tcW w:w="8755" w:type="dxa"/>
            <w:vAlign w:val="bottom"/>
          </w:tcPr>
          <w:p w14:paraId="4B50E72E" w14:textId="77777777" w:rsidR="00B07AB2" w:rsidRPr="00454BED" w:rsidRDefault="00AB28E7" w:rsidP="003A5340">
            <w:pPr>
              <w:pStyle w:val="afff5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makename \* MERGEFORMAT</w:instrText>
            </w:r>
            <w:r>
              <w:rPr>
                <w:noProof/>
              </w:rPr>
              <w:fldChar w:fldCharType="separate"/>
            </w:r>
            <w:r w:rsidR="00C31DE1">
              <w:rPr>
                <w:noProof/>
              </w:rPr>
              <w:t>Плата микроконтроллера</w:t>
            </w:r>
            <w:r>
              <w:rPr>
                <w:noProof/>
              </w:rPr>
              <w:fldChar w:fldCharType="end"/>
            </w:r>
          </w:p>
        </w:tc>
      </w:tr>
    </w:tbl>
    <w:p w14:paraId="13A10E45" w14:textId="77777777" w:rsidR="00B07AB2" w:rsidRPr="00B07AB2" w:rsidRDefault="00E676AA" w:rsidP="00B07AB2">
      <w:pPr>
        <w:pStyle w:val="51"/>
      </w:pPr>
      <w:r>
        <w:fldChar w:fldCharType="begin"/>
      </w:r>
      <w:r w:rsidR="00554CA8">
        <w:instrText xml:space="preserve"> REF Type \h </w:instrText>
      </w:r>
      <w:r>
        <w:fldChar w:fldCharType="separate"/>
      </w:r>
      <w:r w:rsidR="00C31DE1">
        <w:rPr>
          <w:noProof/>
        </w:rPr>
        <w:t>Ведомость покупных изделий</w:t>
      </w:r>
      <w:r>
        <w:fldChar w:fldCharType="end"/>
      </w:r>
    </w:p>
    <w:p w14:paraId="24AD3693" w14:textId="02228C2E" w:rsidR="00B07AB2" w:rsidRDefault="00D33453" w:rsidP="00B123A4">
      <w:pPr>
        <w:pStyle w:val="51"/>
        <w:rPr>
          <w:lang w:val="en-US"/>
        </w:rPr>
      </w:pPr>
      <w:r w:rsidRPr="00D33453">
        <w:t>ВБМА.469435.015</w:t>
      </w:r>
      <w:r w:rsidR="00E676AA">
        <w:fldChar w:fldCharType="begin"/>
      </w:r>
      <w:r w:rsidR="000504D8">
        <w:instrText xml:space="preserve"> REF Code \h </w:instrText>
      </w:r>
      <w:r w:rsidR="00E676AA">
        <w:fldChar w:fldCharType="separate"/>
      </w:r>
      <w:r w:rsidR="00C31DE1">
        <w:rPr>
          <w:noProof/>
        </w:rPr>
        <w:t>ВП</w:t>
      </w:r>
      <w:r w:rsidR="00E676AA">
        <w:fldChar w:fldCharType="end"/>
      </w:r>
    </w:p>
    <w:p w14:paraId="24136026" w14:textId="77777777" w:rsidR="00B123A4" w:rsidRDefault="00B123A4" w:rsidP="00B123A4">
      <w:pPr>
        <w:pStyle w:val="51"/>
        <w:rPr>
          <w:lang w:val="en-US"/>
        </w:rPr>
      </w:pPr>
    </w:p>
    <w:p w14:paraId="165C54DE" w14:textId="77777777" w:rsidR="00B07AB2" w:rsidRDefault="00B07AB2" w:rsidP="00B07AB2">
      <w:pPr>
        <w:pStyle w:val="aff2"/>
      </w:pPr>
    </w:p>
    <w:p w14:paraId="6F3091ED" w14:textId="77777777" w:rsidR="00B07AB2" w:rsidRDefault="00B07AB2" w:rsidP="00B07AB2">
      <w:pPr>
        <w:pStyle w:val="aff2"/>
      </w:pPr>
    </w:p>
    <w:tbl>
      <w:tblPr>
        <w:tblStyle w:val="afe"/>
        <w:tblW w:w="3969" w:type="dxa"/>
        <w:jc w:val="right"/>
        <w:tblLayout w:type="fixed"/>
        <w:tblLook w:val="04A0" w:firstRow="1" w:lastRow="0" w:firstColumn="1" w:lastColumn="0" w:noHBand="0" w:noVBand="1"/>
      </w:tblPr>
      <w:tblGrid>
        <w:gridCol w:w="1754"/>
        <w:gridCol w:w="2215"/>
      </w:tblGrid>
      <w:tr w:rsidR="00B07AB2" w14:paraId="04740043" w14:textId="77777777" w:rsidTr="00A26540">
        <w:trPr>
          <w:trHeight w:val="57"/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5B23AA" w14:textId="77777777" w:rsidR="00B07AB2" w:rsidRPr="00620222" w:rsidRDefault="00B07AB2" w:rsidP="00BC26C8">
            <w:pPr>
              <w:pStyle w:val="aff2"/>
            </w:pPr>
            <w:r w:rsidRPr="00620222">
              <w:rPr>
                <w:rFonts w:eastAsia="MS Mincho"/>
              </w:rPr>
              <w:t>Руководитель разработки</w:t>
            </w:r>
          </w:p>
        </w:tc>
      </w:tr>
      <w:tr w:rsidR="00B07AB2" w14:paraId="35B0BCAF" w14:textId="77777777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3AB319" w14:textId="77777777"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F5BF17" w14:textId="77777777" w:rsidR="00B07AB2" w:rsidRPr="00B123A4" w:rsidRDefault="00E676AA" w:rsidP="00BC26C8">
            <w:pPr>
              <w:pStyle w:val="aff2"/>
              <w:rPr>
                <w:lang w:val="en-US"/>
              </w:rPr>
            </w:pPr>
            <w:r>
              <w:fldChar w:fldCharType="begin"/>
            </w:r>
            <w:r w:rsidR="00B123A4">
              <w:rPr>
                <w:lang w:val="en-US"/>
              </w:rPr>
              <w:instrText xml:space="preserve"> REF DevManFIO \h </w:instrText>
            </w:r>
            <w:r>
              <w:fldChar w:fldCharType="separate"/>
            </w:r>
            <w:r w:rsidR="00C31DE1">
              <w:rPr>
                <w:noProof/>
              </w:rPr>
              <w:t>А. В. Тумазов</w:t>
            </w:r>
            <w:r>
              <w:fldChar w:fldCharType="end"/>
            </w:r>
          </w:p>
        </w:tc>
      </w:tr>
      <w:tr w:rsidR="00B07AB2" w14:paraId="28B95953" w14:textId="7777777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434BA2" w14:textId="77777777"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506197" w14:paraId="67B43323" w14:textId="7777777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A485F7" w14:textId="77777777" w:rsidR="00506197" w:rsidRPr="00076B57" w:rsidRDefault="00506197" w:rsidP="00BC26C8">
            <w:pPr>
              <w:pStyle w:val="aff2"/>
            </w:pPr>
          </w:p>
        </w:tc>
      </w:tr>
      <w:tr w:rsidR="00B07AB2" w14:paraId="286422D7" w14:textId="7777777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1AC0D3" w14:textId="77777777" w:rsidR="00B07AB2" w:rsidRPr="00620222" w:rsidRDefault="00D4714F" w:rsidP="00BC26C8">
            <w:pPr>
              <w:pStyle w:val="aff2"/>
            </w:pPr>
            <w:r>
              <w:rPr>
                <w:rFonts w:eastAsia="MS Mincho"/>
              </w:rPr>
              <w:t>Начальник б</w:t>
            </w:r>
            <w:r w:rsidRPr="00C2212C">
              <w:rPr>
                <w:rFonts w:eastAsia="MS Mincho"/>
              </w:rPr>
              <w:t>юро стандартизации</w:t>
            </w:r>
          </w:p>
        </w:tc>
      </w:tr>
      <w:tr w:rsidR="00B07AB2" w14:paraId="2AF83B77" w14:textId="77777777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9950D3" w14:textId="77777777"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BE6367" w14:textId="77777777" w:rsidR="00B07AB2" w:rsidRPr="00620222" w:rsidRDefault="00AB28E7" w:rsidP="00BC26C8">
            <w:pPr>
              <w:pStyle w:val="aff2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NKFIO  \* MERGEFORMAT </w:instrText>
            </w:r>
            <w:r>
              <w:rPr>
                <w:noProof/>
              </w:rPr>
              <w:fldChar w:fldCharType="separate"/>
            </w:r>
            <w:r w:rsidR="00C31DE1">
              <w:rPr>
                <w:noProof/>
              </w:rPr>
              <w:t>В. В. Лукьянцев</w:t>
            </w:r>
            <w:r>
              <w:rPr>
                <w:noProof/>
              </w:rPr>
              <w:fldChar w:fldCharType="end"/>
            </w:r>
          </w:p>
        </w:tc>
      </w:tr>
      <w:tr w:rsidR="00B07AB2" w14:paraId="03D341B2" w14:textId="7777777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0DFDEE" w14:textId="77777777"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B07AB2" w14:paraId="47E57AF7" w14:textId="7777777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8BFFE9" w14:textId="77777777" w:rsidR="00B07AB2" w:rsidRDefault="00B07AB2" w:rsidP="00BC26C8">
            <w:pPr>
              <w:pStyle w:val="aff2"/>
            </w:pPr>
          </w:p>
        </w:tc>
      </w:tr>
      <w:tr w:rsidR="00B07AB2" w14:paraId="4760E4CE" w14:textId="7777777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B3018" w14:textId="77777777" w:rsidR="00B07AB2" w:rsidRDefault="00B07AB2" w:rsidP="00BC26C8">
            <w:pPr>
              <w:pStyle w:val="aff2"/>
            </w:pPr>
          </w:p>
        </w:tc>
      </w:tr>
    </w:tbl>
    <w:p w14:paraId="6B3695BD" w14:textId="77777777" w:rsidR="0063539D" w:rsidRPr="0063539D" w:rsidRDefault="0063539D">
      <w:pPr>
        <w:rPr>
          <w:lang w:val="en-US"/>
        </w:rPr>
      </w:pPr>
    </w:p>
    <w:p w14:paraId="281B6ADF" w14:textId="77777777" w:rsidR="00803586" w:rsidRPr="00B07AB2" w:rsidRDefault="00803586">
      <w:pPr>
        <w:sectPr w:rsidR="00803586" w:rsidRPr="00B07AB2" w:rsidSect="00141B2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851" w:bottom="1134" w:left="1134" w:header="142" w:footer="709" w:gutter="0"/>
          <w:cols w:space="708"/>
          <w:titlePg/>
          <w:docGrid w:linePitch="360"/>
        </w:sectPr>
      </w:pPr>
      <w:r>
        <w:t xml:space="preserve"> </w:t>
      </w:r>
    </w:p>
    <w:tbl>
      <w:tblPr>
        <w:tblStyle w:val="afe"/>
        <w:tblW w:w="22141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46"/>
        <w:gridCol w:w="5108"/>
        <w:gridCol w:w="1420"/>
        <w:gridCol w:w="2696"/>
        <w:gridCol w:w="2555"/>
        <w:gridCol w:w="2355"/>
        <w:gridCol w:w="995"/>
        <w:gridCol w:w="994"/>
        <w:gridCol w:w="994"/>
        <w:gridCol w:w="994"/>
        <w:gridCol w:w="3384"/>
      </w:tblGrid>
      <w:tr w:rsidR="005360DB" w14:paraId="72317C89" w14:textId="77777777" w:rsidTr="00152616">
        <w:trPr>
          <w:cantSplit/>
          <w:trHeight w:val="465"/>
          <w:tblHeader/>
        </w:trPr>
        <w:tc>
          <w:tcPr>
            <w:tcW w:w="646" w:type="dxa"/>
            <w:vMerge w:val="restart"/>
            <w:tcBorders>
              <w:top w:val="nil"/>
              <w:left w:val="nil"/>
            </w:tcBorders>
            <w:textDirection w:val="btLr"/>
            <w:vAlign w:val="center"/>
          </w:tcPr>
          <w:p w14:paraId="3EDFC68D" w14:textId="77777777"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lastRenderedPageBreak/>
              <w:t>№ строки</w:t>
            </w:r>
          </w:p>
        </w:tc>
        <w:tc>
          <w:tcPr>
            <w:tcW w:w="5108" w:type="dxa"/>
            <w:vMerge w:val="restart"/>
            <w:tcBorders>
              <w:top w:val="nil"/>
            </w:tcBorders>
            <w:vAlign w:val="center"/>
          </w:tcPr>
          <w:p w14:paraId="29D0EB63" w14:textId="77777777"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t>Наименование</w:t>
            </w:r>
          </w:p>
        </w:tc>
        <w:tc>
          <w:tcPr>
            <w:tcW w:w="1420" w:type="dxa"/>
            <w:vMerge w:val="restart"/>
            <w:tcBorders>
              <w:top w:val="nil"/>
            </w:tcBorders>
            <w:vAlign w:val="center"/>
          </w:tcPr>
          <w:p w14:paraId="4EE2F87A" w14:textId="77777777" w:rsidR="005360DB" w:rsidRPr="00963FB6" w:rsidRDefault="005360DB" w:rsidP="004021B4">
            <w:pPr>
              <w:pStyle w:val="-c"/>
            </w:pPr>
            <w:r w:rsidRPr="00963FB6">
              <w:t xml:space="preserve">Код </w:t>
            </w:r>
            <w:r w:rsidR="00963FB6" w:rsidRPr="00963FB6">
              <w:br/>
            </w:r>
            <w:r w:rsidRPr="00963FB6">
              <w:t>продукции</w:t>
            </w:r>
          </w:p>
        </w:tc>
        <w:tc>
          <w:tcPr>
            <w:tcW w:w="2696" w:type="dxa"/>
            <w:vMerge w:val="restart"/>
            <w:tcBorders>
              <w:top w:val="nil"/>
            </w:tcBorders>
            <w:vAlign w:val="center"/>
          </w:tcPr>
          <w:p w14:paraId="74632D0B" w14:textId="77777777" w:rsidR="005360DB" w:rsidRPr="00C05FFD" w:rsidRDefault="005360DB" w:rsidP="00D06C44">
            <w:pPr>
              <w:pStyle w:val="-c"/>
            </w:pPr>
            <w:r w:rsidRPr="00C05FFD">
              <w:t>Обозначение документа</w:t>
            </w:r>
            <w:r w:rsidR="00C05FFD">
              <w:br/>
            </w:r>
            <w:r w:rsidRPr="00C05FFD">
              <w:t>на поставку</w:t>
            </w:r>
          </w:p>
        </w:tc>
        <w:tc>
          <w:tcPr>
            <w:tcW w:w="2555" w:type="dxa"/>
            <w:vMerge w:val="restart"/>
            <w:tcBorders>
              <w:top w:val="nil"/>
            </w:tcBorders>
            <w:vAlign w:val="center"/>
          </w:tcPr>
          <w:p w14:paraId="1BC3FF33" w14:textId="77777777" w:rsidR="005360DB" w:rsidRPr="00C05FFD" w:rsidRDefault="005360DB" w:rsidP="004021B4">
            <w:pPr>
              <w:pStyle w:val="-c"/>
            </w:pPr>
            <w:r w:rsidRPr="00C05FFD">
              <w:t>Поставщик</w:t>
            </w:r>
          </w:p>
        </w:tc>
        <w:tc>
          <w:tcPr>
            <w:tcW w:w="2355" w:type="dxa"/>
            <w:vMerge w:val="restart"/>
            <w:tcBorders>
              <w:top w:val="nil"/>
            </w:tcBorders>
            <w:vAlign w:val="center"/>
          </w:tcPr>
          <w:p w14:paraId="49221946" w14:textId="77777777" w:rsidR="005360DB" w:rsidRPr="00037E67" w:rsidRDefault="005360DB" w:rsidP="00D06C44">
            <w:pPr>
              <w:pStyle w:val="-c"/>
            </w:pPr>
            <w:r w:rsidRPr="005360DB">
              <w:t>Куда входит</w:t>
            </w:r>
            <w:r w:rsidR="00037E67" w:rsidRPr="00037E67">
              <w:br/>
            </w:r>
            <w:r w:rsidRPr="00037E67">
              <w:rPr>
                <w:lang w:bidi="en-US"/>
              </w:rPr>
              <w:t>(обозначение)</w:t>
            </w:r>
          </w:p>
        </w:tc>
        <w:tc>
          <w:tcPr>
            <w:tcW w:w="3977" w:type="dxa"/>
            <w:gridSpan w:val="4"/>
            <w:tcBorders>
              <w:top w:val="nil"/>
            </w:tcBorders>
            <w:vAlign w:val="center"/>
          </w:tcPr>
          <w:p w14:paraId="3C3072CA" w14:textId="77777777" w:rsidR="005360DB" w:rsidRPr="00037E67" w:rsidRDefault="005360DB" w:rsidP="00D06C44">
            <w:pPr>
              <w:pStyle w:val="-c"/>
            </w:pPr>
            <w:r w:rsidRPr="00037E67">
              <w:t>Количество</w:t>
            </w:r>
          </w:p>
        </w:tc>
        <w:tc>
          <w:tcPr>
            <w:tcW w:w="3384" w:type="dxa"/>
            <w:vMerge w:val="restart"/>
            <w:tcBorders>
              <w:top w:val="nil"/>
              <w:right w:val="nil"/>
            </w:tcBorders>
            <w:vAlign w:val="center"/>
          </w:tcPr>
          <w:p w14:paraId="29B0797D" w14:textId="77777777" w:rsidR="005360DB" w:rsidRPr="006A5175" w:rsidRDefault="005360DB" w:rsidP="00D06C44">
            <w:pPr>
              <w:pStyle w:val="-c"/>
            </w:pPr>
            <w:r w:rsidRPr="006A5175">
              <w:t>Примечание</w:t>
            </w:r>
          </w:p>
        </w:tc>
      </w:tr>
      <w:tr w:rsidR="005360DB" w14:paraId="6A416C95" w14:textId="77777777" w:rsidTr="00152616">
        <w:trPr>
          <w:cantSplit/>
          <w:trHeight w:val="816"/>
          <w:tblHeader/>
        </w:trPr>
        <w:tc>
          <w:tcPr>
            <w:tcW w:w="646" w:type="dxa"/>
            <w:vMerge/>
            <w:tcBorders>
              <w:left w:val="nil"/>
              <w:bottom w:val="single" w:sz="4" w:space="0" w:color="000000" w:themeColor="text1"/>
            </w:tcBorders>
            <w:textDirection w:val="btLr"/>
          </w:tcPr>
          <w:p w14:paraId="6F838296" w14:textId="77777777" w:rsidR="005360DB" w:rsidRPr="00037E67" w:rsidRDefault="005360DB" w:rsidP="003348E2">
            <w:pPr>
              <w:pStyle w:val="-"/>
            </w:pPr>
          </w:p>
        </w:tc>
        <w:tc>
          <w:tcPr>
            <w:tcW w:w="5108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2335A736" w14:textId="77777777" w:rsidR="005360DB" w:rsidRPr="00037E67" w:rsidRDefault="005360DB" w:rsidP="003348E2">
            <w:pPr>
              <w:pStyle w:val="-"/>
            </w:pPr>
          </w:p>
        </w:tc>
        <w:tc>
          <w:tcPr>
            <w:tcW w:w="1420" w:type="dxa"/>
            <w:vMerge/>
            <w:tcBorders>
              <w:bottom w:val="single" w:sz="4" w:space="0" w:color="000000" w:themeColor="text1"/>
            </w:tcBorders>
          </w:tcPr>
          <w:p w14:paraId="5C5C79B0" w14:textId="77777777" w:rsidR="005360DB" w:rsidRPr="00037E67" w:rsidRDefault="005360DB" w:rsidP="003348E2">
            <w:pPr>
              <w:pStyle w:val="-"/>
            </w:pPr>
          </w:p>
        </w:tc>
        <w:tc>
          <w:tcPr>
            <w:tcW w:w="2696" w:type="dxa"/>
            <w:vMerge/>
            <w:tcBorders>
              <w:bottom w:val="single" w:sz="4" w:space="0" w:color="000000" w:themeColor="text1"/>
            </w:tcBorders>
          </w:tcPr>
          <w:p w14:paraId="62B5422E" w14:textId="77777777"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555" w:type="dxa"/>
            <w:vMerge/>
            <w:tcBorders>
              <w:bottom w:val="single" w:sz="4" w:space="0" w:color="000000" w:themeColor="text1"/>
            </w:tcBorders>
          </w:tcPr>
          <w:p w14:paraId="5EB8D878" w14:textId="77777777"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355" w:type="dxa"/>
            <w:vMerge/>
            <w:tcBorders>
              <w:bottom w:val="single" w:sz="4" w:space="0" w:color="000000" w:themeColor="text1"/>
            </w:tcBorders>
          </w:tcPr>
          <w:p w14:paraId="745553CC" w14:textId="77777777" w:rsidR="005360DB" w:rsidRPr="005360DB" w:rsidRDefault="005360DB" w:rsidP="003348E2">
            <w:pPr>
              <w:pStyle w:val="-"/>
              <w:jc w:val="left"/>
            </w:pPr>
          </w:p>
        </w:tc>
        <w:tc>
          <w:tcPr>
            <w:tcW w:w="995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087CC202" w14:textId="77777777" w:rsidR="005360DB" w:rsidRPr="007C7F11" w:rsidRDefault="005360DB" w:rsidP="00D06C44">
            <w:pPr>
              <w:pStyle w:val="-c"/>
            </w:pPr>
            <w:r w:rsidRPr="007C7F11">
              <w:t>на из</w:t>
            </w:r>
            <w:r w:rsidRPr="00037E67">
              <w:t>-</w:t>
            </w:r>
            <w:r w:rsidRPr="007C7F11">
              <w:t>делие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352B74CF" w14:textId="77777777" w:rsidR="005360DB" w:rsidRPr="00037E67" w:rsidRDefault="005360DB" w:rsidP="00D06C44">
            <w:pPr>
              <w:pStyle w:val="-c"/>
            </w:pPr>
            <w:r w:rsidRPr="007C7F11">
              <w:t>в ко</w:t>
            </w:r>
            <w:r w:rsidR="00463C57">
              <w:t>мп</w:t>
            </w:r>
            <w:r w:rsidRPr="00037E67">
              <w:t>-</w:t>
            </w:r>
            <w:r w:rsidRPr="007C7F11">
              <w:t>лек</w:t>
            </w:r>
            <w:r>
              <w:t>ты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5F2CF7DF" w14:textId="77777777" w:rsidR="005360DB" w:rsidRPr="007C7F11" w:rsidRDefault="005360DB" w:rsidP="004021B4">
            <w:pPr>
              <w:pStyle w:val="-c"/>
            </w:pPr>
            <w:r w:rsidRPr="007C7F11">
              <w:t>на ре</w:t>
            </w:r>
            <w:r>
              <w:t>-</w:t>
            </w:r>
            <w:r w:rsidRPr="007C7F11">
              <w:t>гулир.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5B2E1B93" w14:textId="77777777" w:rsidR="005360DB" w:rsidRPr="007C7F11" w:rsidRDefault="00DF71C3" w:rsidP="00D06C44">
            <w:pPr>
              <w:pStyle w:val="-c"/>
            </w:pPr>
            <w:r>
              <w:t>в</w:t>
            </w:r>
            <w:r w:rsidR="005360DB" w:rsidRPr="007C7F11">
              <w:t>сего</w:t>
            </w:r>
          </w:p>
        </w:tc>
        <w:tc>
          <w:tcPr>
            <w:tcW w:w="3384" w:type="dxa"/>
            <w:vMerge/>
            <w:tcBorders>
              <w:bottom w:val="single" w:sz="4" w:space="0" w:color="000000" w:themeColor="text1"/>
              <w:right w:val="nil"/>
            </w:tcBorders>
            <w:vAlign w:val="center"/>
          </w:tcPr>
          <w:p w14:paraId="12E4B005" w14:textId="77777777" w:rsidR="005360DB" w:rsidRPr="006A5175" w:rsidRDefault="005360DB" w:rsidP="003348E2">
            <w:pPr>
              <w:pStyle w:val="-"/>
            </w:pPr>
          </w:p>
        </w:tc>
      </w:tr>
      <w:tr w:rsidR="0019675D" w14:paraId="70C04CDC" w14:textId="77777777" w:rsidTr="00152616">
        <w:trPr>
          <w:trHeight w:val="403"/>
        </w:trPr>
        <w:tc>
          <w:tcPr>
            <w:tcW w:w="646" w:type="dxa"/>
            <w:tcBorders>
              <w:left w:val="nil"/>
              <w:bottom w:val="nil"/>
              <w:right w:val="single" w:sz="4" w:space="0" w:color="000000" w:themeColor="text1"/>
            </w:tcBorders>
          </w:tcPr>
          <w:p w14:paraId="6AEF75E1" w14:textId="77777777" w:rsidR="0019675D" w:rsidRPr="00037E67" w:rsidRDefault="0019675D" w:rsidP="003348E2">
            <w:pPr>
              <w:pStyle w:val="-"/>
            </w:pPr>
          </w:p>
        </w:tc>
        <w:tc>
          <w:tcPr>
            <w:tcW w:w="5108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7F8A2C33" w14:textId="77777777" w:rsidR="0019675D" w:rsidRPr="00463C57" w:rsidRDefault="0019675D" w:rsidP="003348E2">
            <w:pPr>
              <w:pStyle w:val="-5"/>
            </w:pPr>
          </w:p>
        </w:tc>
        <w:tc>
          <w:tcPr>
            <w:tcW w:w="142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CE9D48" w14:textId="77777777" w:rsidR="0019675D" w:rsidRPr="0019675D" w:rsidRDefault="0019675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B74BDA0" w14:textId="77777777" w:rsidR="0019675D" w:rsidRPr="0019675D" w:rsidRDefault="0019675D" w:rsidP="003348E2">
            <w:pPr>
              <w:pStyle w:val="-5"/>
            </w:pPr>
          </w:p>
        </w:tc>
        <w:tc>
          <w:tcPr>
            <w:tcW w:w="25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9BA7AC" w14:textId="77777777" w:rsidR="0019675D" w:rsidRPr="0019675D" w:rsidRDefault="0019675D" w:rsidP="003348E2">
            <w:pPr>
              <w:pStyle w:val="-5"/>
            </w:pPr>
          </w:p>
        </w:tc>
        <w:tc>
          <w:tcPr>
            <w:tcW w:w="23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7C57C4" w14:textId="77777777" w:rsidR="0019675D" w:rsidRPr="001F0E13" w:rsidRDefault="0019675D" w:rsidP="003348E2">
            <w:pPr>
              <w:pStyle w:val="-5"/>
            </w:pPr>
          </w:p>
        </w:tc>
        <w:tc>
          <w:tcPr>
            <w:tcW w:w="99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3B3FAB5B" w14:textId="77777777"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149DA1E5" w14:textId="77777777"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7E588DE1" w14:textId="77777777"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2647D9B7" w14:textId="77777777" w:rsidR="0019675D" w:rsidRPr="00037E67" w:rsidRDefault="0019675D" w:rsidP="003348E2">
            <w:pPr>
              <w:pStyle w:val="-"/>
            </w:pPr>
          </w:p>
        </w:tc>
        <w:tc>
          <w:tcPr>
            <w:tcW w:w="3384" w:type="dxa"/>
            <w:tcBorders>
              <w:left w:val="single" w:sz="4" w:space="0" w:color="000000" w:themeColor="text1"/>
              <w:bottom w:val="nil"/>
              <w:right w:val="nil"/>
            </w:tcBorders>
            <w:vAlign w:val="center"/>
          </w:tcPr>
          <w:p w14:paraId="2D780764" w14:textId="77777777" w:rsidR="0019675D" w:rsidRPr="006A5175" w:rsidRDefault="0019675D" w:rsidP="003348E2">
            <w:pPr>
              <w:pStyle w:val="-5"/>
              <w:jc w:val="center"/>
            </w:pPr>
          </w:p>
        </w:tc>
      </w:tr>
      <w:tr w:rsidR="00DD773E" w14:paraId="2B5F5D70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C518358" w14:textId="77777777"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7E287E56" w14:textId="77777777" w:rsidR="00DD773E" w:rsidRPr="00CF7244" w:rsidRDefault="005B3310" w:rsidP="004021B4">
            <w:pPr>
              <w:pStyle w:val="-e"/>
            </w:pPr>
            <w:r>
              <w:t>Электронные модули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83B25C" w14:textId="77777777"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5E5CD9" w14:textId="77777777"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C1CBA2F" w14:textId="77777777"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1F969B" w14:textId="77777777"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37E1A9FA" w14:textId="77777777"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6742A459" w14:textId="77777777"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02A7E3F2" w14:textId="77777777"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7DE066D2" w14:textId="77777777"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14:paraId="24D57111" w14:textId="77777777" w:rsidR="00DD773E" w:rsidRPr="006A5175" w:rsidRDefault="00DD773E" w:rsidP="003348E2">
            <w:pPr>
              <w:pStyle w:val="-5"/>
              <w:jc w:val="center"/>
            </w:pPr>
          </w:p>
        </w:tc>
      </w:tr>
      <w:tr w:rsidR="00DD773E" w14:paraId="52A94084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4905760" w14:textId="77777777"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3074AE81" w14:textId="77777777" w:rsidR="00DD773E" w:rsidRPr="00463C57" w:rsidRDefault="00DD773E" w:rsidP="003348E2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7576049" w14:textId="77777777"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E1586B1" w14:textId="77777777"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ADD1AA7" w14:textId="77777777"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545726" w14:textId="77777777"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11A04EE2" w14:textId="77777777"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4DFEF42A" w14:textId="77777777"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48E9D4B6" w14:textId="77777777"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4D9221B5" w14:textId="77777777"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14:paraId="7A24038D" w14:textId="77777777" w:rsidR="00DD773E" w:rsidRPr="006A5175" w:rsidRDefault="00DD773E" w:rsidP="003348E2">
            <w:pPr>
              <w:pStyle w:val="-5"/>
              <w:jc w:val="center"/>
            </w:pPr>
          </w:p>
        </w:tc>
      </w:tr>
      <w:tr w:rsidR="00CF7244" w14:paraId="51D5CEA1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21CF161" w14:textId="77777777" w:rsidR="00CF7244" w:rsidRPr="00037E67" w:rsidRDefault="00CF7244" w:rsidP="003348E2">
            <w:pPr>
              <w:pStyle w:val="a"/>
            </w:pPr>
            <w:bookmarkStart w:id="15" w:name="_Ref40882808"/>
          </w:p>
        </w:tc>
        <w:bookmarkEnd w:id="15"/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64DF84" w14:textId="77777777" w:rsidR="00CF7244" w:rsidRPr="00E2769E" w:rsidRDefault="005B3310" w:rsidP="005B3310">
            <w:pPr>
              <w:pStyle w:val="-5"/>
            </w:pPr>
            <w:r w:rsidRPr="005B3310">
              <w:t>Приемник навигационный МНП-М7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DFBD85" w14:textId="77777777" w:rsidR="00CF7244" w:rsidRPr="0019675D" w:rsidRDefault="00CF7244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7666D0" w14:textId="77777777" w:rsidR="00CF7244" w:rsidRPr="00EB04D2" w:rsidRDefault="005B3310" w:rsidP="006C359B">
            <w:pPr>
              <w:pStyle w:val="-5"/>
              <w:jc w:val="center"/>
              <w:rPr>
                <w:szCs w:val="26"/>
              </w:rPr>
            </w:pPr>
            <w:r w:rsidRPr="005B3310">
              <w:rPr>
                <w:szCs w:val="26"/>
              </w:rPr>
              <w:t>ЦВИЯ.468157.113-02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532F0D" w14:textId="77777777" w:rsidR="00CF7244" w:rsidRPr="00EB04D2" w:rsidRDefault="005B3310" w:rsidP="006C359B">
            <w:pPr>
              <w:pStyle w:val="-5"/>
              <w:jc w:val="center"/>
              <w:rPr>
                <w:szCs w:val="26"/>
              </w:rPr>
            </w:pPr>
            <w:r>
              <w:rPr>
                <w:szCs w:val="26"/>
              </w:rPr>
              <w:t>АО «ИРЗ</w:t>
            </w:r>
            <w:r w:rsidR="00CF7244" w:rsidRPr="00EB04D2">
              <w:rPr>
                <w:szCs w:val="26"/>
              </w:rP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40D85F" w14:textId="71F8C48B" w:rsidR="00CF7244" w:rsidRPr="005B331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EB97567" w14:textId="77777777" w:rsidR="00CF7244" w:rsidRPr="00EB04D2" w:rsidRDefault="005B331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BD9AF6F" w14:textId="77777777" w:rsidR="00CF7244" w:rsidRPr="007B1C1A" w:rsidRDefault="00CF724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2C05F3" w14:textId="77777777" w:rsidR="00CF7244" w:rsidRPr="00EB04D2" w:rsidRDefault="00CF724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ECFFD5" w14:textId="77777777" w:rsidR="00CF7244" w:rsidRPr="00EB04D2" w:rsidRDefault="005B331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71F964D" w14:textId="77777777" w:rsidR="00CF7244" w:rsidRPr="006A5175" w:rsidRDefault="00CF7244" w:rsidP="003348E2">
            <w:pPr>
              <w:pStyle w:val="-5"/>
              <w:rPr>
                <w:szCs w:val="26"/>
              </w:rPr>
            </w:pPr>
          </w:p>
        </w:tc>
      </w:tr>
      <w:tr w:rsidR="006C359B" w14:paraId="6A6711B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264DB58" w14:textId="77777777" w:rsidR="006C359B" w:rsidRPr="00037E67" w:rsidRDefault="006C359B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3F852D" w14:textId="77777777" w:rsidR="006C359B" w:rsidRDefault="002D3F39" w:rsidP="005B3310">
            <w:pPr>
              <w:pStyle w:val="-5"/>
            </w:pPr>
            <w:r>
              <w:t xml:space="preserve">Модуль </w:t>
            </w:r>
            <w:r>
              <w:rPr>
                <w:lang w:val="en-US"/>
              </w:rPr>
              <w:t xml:space="preserve">SFP </w:t>
            </w:r>
            <w:r>
              <w:t>в составе:</w:t>
            </w:r>
          </w:p>
          <w:p w14:paraId="19E4F0C2" w14:textId="77777777" w:rsidR="002D3F39" w:rsidRDefault="002D3F39" w:rsidP="002D3F39">
            <w:pPr>
              <w:pStyle w:val="--1"/>
            </w:pPr>
            <w:r w:rsidRPr="002D3F39">
              <w:t>разъем UE75-A20-1000T;</w:t>
            </w:r>
          </w:p>
          <w:p w14:paraId="7EF4FB0B" w14:textId="77777777" w:rsidR="002D3F39" w:rsidRDefault="002D3F39" w:rsidP="002D3F39">
            <w:pPr>
              <w:pStyle w:val="--1"/>
            </w:pPr>
            <w:r>
              <w:t>кожух SD-74737-010;</w:t>
            </w:r>
          </w:p>
          <w:p w14:paraId="174FDA85" w14:textId="77777777" w:rsidR="002D3F39" w:rsidRPr="002D3F39" w:rsidRDefault="002D3F39" w:rsidP="002D3F39">
            <w:pPr>
              <w:pStyle w:val="--1"/>
            </w:pPr>
            <w:r>
              <w:t>модуль оптический FT-S01-M312LD-MII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7EEE2A" w14:textId="77777777" w:rsidR="006C359B" w:rsidRPr="00616FF8" w:rsidRDefault="002D3F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83B6E5" w14:textId="77777777" w:rsidR="006C359B" w:rsidRPr="005B3310" w:rsidRDefault="002D3F39" w:rsidP="006C359B">
            <w:pPr>
              <w:pStyle w:val="-5"/>
              <w:jc w:val="center"/>
              <w:rPr>
                <w:szCs w:val="26"/>
              </w:rPr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D0C4FED" w14:textId="77777777" w:rsidR="006C359B" w:rsidRDefault="002D3F39" w:rsidP="006C359B">
            <w:pPr>
              <w:pStyle w:val="-5"/>
              <w:jc w:val="center"/>
              <w:rPr>
                <w:szCs w:val="26"/>
              </w:rPr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62FDAE" w14:textId="4E523E49" w:rsidR="006C359B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CAADA18" w14:textId="77777777" w:rsidR="006C359B" w:rsidRDefault="002D3F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17DBB69" w14:textId="77777777" w:rsidR="006C359B" w:rsidRPr="007B1C1A" w:rsidRDefault="006C359B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8B8C2C" w14:textId="77777777" w:rsidR="006C359B" w:rsidRPr="00EB04D2" w:rsidRDefault="006C359B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8D7CE1" w14:textId="77777777" w:rsidR="006C359B" w:rsidRDefault="002D3F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9FC982E" w14:textId="77777777" w:rsidR="006C359B" w:rsidRPr="006A5175" w:rsidRDefault="006C359B" w:rsidP="003348E2">
            <w:pPr>
              <w:pStyle w:val="-5"/>
              <w:rPr>
                <w:szCs w:val="26"/>
              </w:rPr>
            </w:pPr>
          </w:p>
        </w:tc>
      </w:tr>
      <w:tr w:rsidR="000D4660" w14:paraId="4BD0776D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F20C21A" w14:textId="77777777"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C320A1" w14:textId="77777777"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6C7C1BE" w14:textId="77777777"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60563D" w14:textId="77777777"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D92F31" w14:textId="77777777"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F413CA" w14:textId="77777777"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A7ED93" w14:textId="77777777"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51D4EE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626E99" w14:textId="77777777"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39D001" w14:textId="77777777"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8ED89E8" w14:textId="77777777"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14:paraId="6D04314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7826B0A" w14:textId="77777777"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511B54" w14:textId="77777777" w:rsidR="000D4660" w:rsidRDefault="000D4660" w:rsidP="000D4660">
            <w:pPr>
              <w:pStyle w:val="-e"/>
            </w:pPr>
            <w:r>
              <w:t>Конденсаторы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F921DF0" w14:textId="77777777"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3935169" w14:textId="77777777"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5A70A98" w14:textId="77777777"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44E1220" w14:textId="77777777"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1A5C91" w14:textId="77777777"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5E2C1F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CF8E6E" w14:textId="77777777"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89804D3" w14:textId="77777777"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AFDFDF4" w14:textId="77777777"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14:paraId="61AD9A8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4E4A254" w14:textId="77777777"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2344974" w14:textId="77777777"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AF2D849" w14:textId="77777777"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6026A3" w14:textId="77777777"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B704F3" w14:textId="77777777"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8458791" w14:textId="77777777"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E6E7C5F" w14:textId="77777777"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FA644C8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A97D0E" w14:textId="77777777"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2F581B" w14:textId="77777777"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853CB5E" w14:textId="77777777"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14:paraId="1AD828A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C0E34E3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0FCE5E" w14:textId="77777777" w:rsidR="000D4660" w:rsidRDefault="000D4660" w:rsidP="005B3310">
            <w:pPr>
              <w:pStyle w:val="-5"/>
            </w:pPr>
            <w:r w:rsidRPr="000D4660">
              <w:t>К10-79-100В-МПО-22пФ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6CC731" w14:textId="77777777" w:rsidR="000D4660" w:rsidRPr="00616FF8" w:rsidRDefault="000D4660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5224A83" w14:textId="77777777" w:rsidR="000D4660" w:rsidRPr="00616FF8" w:rsidRDefault="000D4660" w:rsidP="006C359B">
            <w:pPr>
              <w:pStyle w:val="-5"/>
              <w:jc w:val="center"/>
            </w:pPr>
            <w:r w:rsidRPr="000D4660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9167C5" w14:textId="77777777" w:rsidR="000D4660" w:rsidRPr="00616FF8" w:rsidRDefault="000D4660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846D041" w14:textId="31FF7327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AFFF5D" w14:textId="77777777" w:rsidR="000D4660" w:rsidRDefault="000D466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E48400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2A8DF85" w14:textId="77777777" w:rsidR="000D4660" w:rsidRPr="00EB04D2" w:rsidRDefault="000D4660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393E442" w14:textId="77777777" w:rsidR="000D4660" w:rsidRDefault="000D466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BA883E1" w14:textId="77777777" w:rsidR="000D4660" w:rsidRPr="006A5175" w:rsidRDefault="000D466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14:paraId="3732CF62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19C674E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83416F8" w14:textId="77777777" w:rsidR="000D4660" w:rsidRDefault="000D7012" w:rsidP="005B3310">
            <w:pPr>
              <w:pStyle w:val="-5"/>
            </w:pPr>
            <w:r w:rsidRPr="000D7012">
              <w:t>К10-79-50В-Н30-1000пФ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61F6D8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64792A3" w14:textId="77777777"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D14CB5" w14:textId="77777777"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789F42" w14:textId="44B6EA2B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8828936" w14:textId="77777777" w:rsidR="000D4660" w:rsidRDefault="000D7012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2D69530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263198" w14:textId="77777777" w:rsidR="000D4660" w:rsidRPr="00EB04D2" w:rsidRDefault="000D7012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D498849" w14:textId="77777777" w:rsidR="000D4660" w:rsidRDefault="000D7012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17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8FE19DC" w14:textId="77777777" w:rsidR="000D4660" w:rsidRPr="006A5175" w:rsidRDefault="000D7012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14:paraId="400475C0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34AC0DD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D5A517" w14:textId="77777777" w:rsidR="000D4660" w:rsidRDefault="00B42E2A" w:rsidP="005B3310">
            <w:pPr>
              <w:pStyle w:val="-5"/>
            </w:pPr>
            <w:r w:rsidRPr="00B42E2A">
              <w:t>К10-79-10В-Н30-0,01 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2B5626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994ADC6" w14:textId="77777777"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DB40B9" w14:textId="77777777"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4EDF77" w14:textId="27644F55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DFB79D" w14:textId="77777777" w:rsidR="000D4660" w:rsidRDefault="00B42E2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693E4A4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2B742EB" w14:textId="77777777" w:rsidR="000D4660" w:rsidRPr="00EB04D2" w:rsidRDefault="00B42E2A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8EF4F5" w14:textId="77777777" w:rsidR="000D4660" w:rsidRDefault="00B42E2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6582EB3" w14:textId="77777777" w:rsidR="000D4660" w:rsidRPr="006A5175" w:rsidRDefault="00B42E2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14:paraId="09A095CB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260FBC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364F9F" w14:textId="77777777" w:rsidR="000D4660" w:rsidRDefault="00B42E2A" w:rsidP="005B3310">
            <w:pPr>
              <w:pStyle w:val="-5"/>
            </w:pPr>
            <w:r w:rsidRPr="00B42E2A">
              <w:t>К10-79-10В-Н90-0,1 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998D09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C458ED" w14:textId="77777777"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F9460F4" w14:textId="77777777"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A5836D9" w14:textId="5189F90F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3D043D" w14:textId="75F043B1" w:rsidR="000D4660" w:rsidRPr="007E3D74" w:rsidRDefault="00B42E2A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</w:rPr>
              <w:t>6</w:t>
            </w:r>
            <w:r w:rsidR="007E3D74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D87719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5DB2E1" w14:textId="4BCF4E64" w:rsidR="000D4660" w:rsidRPr="007E3D74" w:rsidRDefault="00C12B5A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</w:rPr>
              <w:t>1</w:t>
            </w:r>
            <w:r w:rsidR="007E3D74">
              <w:rPr>
                <w:szCs w:val="26"/>
                <w:lang w:val="en-US"/>
              </w:rPr>
              <w:t>8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A42F70" w14:textId="77777777" w:rsidR="000D4660" w:rsidRDefault="00C12B5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80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9BCC363" w14:textId="77777777" w:rsidR="000D4660" w:rsidRPr="006A5175" w:rsidRDefault="00C12B5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14:paraId="0CD3D087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09F44A4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1934C0" w14:textId="77777777" w:rsidR="000D4660" w:rsidRDefault="00BD3953" w:rsidP="005B3310">
            <w:pPr>
              <w:pStyle w:val="-5"/>
            </w:pPr>
            <w:r w:rsidRPr="00BD3953">
              <w:t>К10-79-25В-Н90-0,47мкФ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097640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10A608C" w14:textId="77777777"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26B8E6" w14:textId="77777777"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900174" w14:textId="752F0F06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D94BE4B" w14:textId="77777777"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552674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B0F67F" w14:textId="77777777" w:rsidR="000D4660" w:rsidRPr="00EB04D2" w:rsidRDefault="00BD3953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ED557A" w14:textId="77777777"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9F52687" w14:textId="77777777" w:rsidR="000D4660" w:rsidRPr="006A5175" w:rsidRDefault="00C12B5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1206</w:t>
            </w:r>
          </w:p>
        </w:tc>
      </w:tr>
      <w:tr w:rsidR="000D4660" w14:paraId="7C87D1DE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4F38976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ED331A" w14:textId="77777777" w:rsidR="000D4660" w:rsidRDefault="00BD3953" w:rsidP="005B3310">
            <w:pPr>
              <w:pStyle w:val="-5"/>
            </w:pPr>
            <w:r w:rsidRPr="00BD3953">
              <w:t>К10-79-10В-Н90-2.2мкФ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CE7857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EEB59E0" w14:textId="77777777" w:rsidR="000D4660" w:rsidRPr="00616FF8" w:rsidRDefault="00BD3953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E3D007" w14:textId="77777777" w:rsidR="000D4660" w:rsidRPr="00616FF8" w:rsidRDefault="00BD3953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FB05484" w14:textId="619250C1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AA719BB" w14:textId="77777777"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92E33E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247FDC" w14:textId="77777777" w:rsidR="000D4660" w:rsidRPr="00EB04D2" w:rsidRDefault="00BD3953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84A1FEC" w14:textId="77777777"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EB76419" w14:textId="77777777" w:rsidR="000D4660" w:rsidRPr="006A5175" w:rsidRDefault="00C12B5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1812</w:t>
            </w:r>
          </w:p>
        </w:tc>
      </w:tr>
      <w:tr w:rsidR="000D4660" w14:paraId="6BF620B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18B3A19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407BB7" w14:textId="77777777" w:rsidR="000D4660" w:rsidRDefault="002B7EB2" w:rsidP="005B3310">
            <w:pPr>
              <w:pStyle w:val="-5"/>
            </w:pPr>
            <w:r w:rsidRPr="002B7EB2">
              <w:t>К53-68 «B» - 6.3В - 10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D702E2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967084" w14:textId="77777777"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A675EAE" w14:textId="77777777"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AA8142C" w14:textId="116757FD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1AC975" w14:textId="77777777"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AF4F70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B8775E6" w14:textId="77777777"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6C2B5EC" w14:textId="77777777"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6C9EF81" w14:textId="77777777"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0D4660" w14:paraId="59457923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C523285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6905EF" w14:textId="77777777" w:rsidR="000D4660" w:rsidRDefault="0017102B" w:rsidP="005B3310">
            <w:pPr>
              <w:pStyle w:val="-5"/>
            </w:pPr>
            <w:r w:rsidRPr="0017102B">
              <w:t>К53-68 «B» - 10В - 10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15980F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777696A" w14:textId="77777777"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13EBE9" w14:textId="77777777"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4E32C4" w14:textId="6D3705CF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FE836A" w14:textId="77777777"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F0436E0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BA0026" w14:textId="77777777"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A4844D" w14:textId="77777777"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B74574A" w14:textId="77777777"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0D4660" w14:paraId="3260961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94529F3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67413E" w14:textId="77777777" w:rsidR="000D4660" w:rsidRDefault="0017102B" w:rsidP="005B3310">
            <w:pPr>
              <w:pStyle w:val="-5"/>
            </w:pPr>
            <w:r w:rsidRPr="0017102B">
              <w:t>К53-68 «C» - 10В - 100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D3ECBEE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D222C39" w14:textId="77777777"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075A7A" w14:textId="77777777"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26D702" w14:textId="30F4062D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91335A6" w14:textId="25BB1DBC" w:rsidR="000D4660" w:rsidRDefault="00A25E7B" w:rsidP="003348E2">
            <w:pPr>
              <w:pStyle w:val="-"/>
              <w:rPr>
                <w:szCs w:val="26"/>
              </w:rPr>
            </w:pPr>
            <w:r w:rsidRPr="00A94FD9"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FE1DEA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CE501B" w14:textId="77777777"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8E3FB31" w14:textId="77020574" w:rsidR="000D4660" w:rsidRDefault="00A25E7B" w:rsidP="003348E2">
            <w:pPr>
              <w:pStyle w:val="-"/>
              <w:rPr>
                <w:szCs w:val="26"/>
              </w:rPr>
            </w:pPr>
            <w:r w:rsidRPr="00A94FD9"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D286969" w14:textId="77777777"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0D4660" w14:paraId="729ECEF0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E6BE6D9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83E687" w14:textId="77777777" w:rsidR="000D4660" w:rsidRDefault="0017102B" w:rsidP="005B3310">
            <w:pPr>
              <w:pStyle w:val="-5"/>
            </w:pPr>
            <w:r w:rsidRPr="0017102B">
              <w:t>К53-68 «D» - 25В - 68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B2F9EC2" w14:textId="77777777"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CEA70E2" w14:textId="77777777"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F98A68" w14:textId="77777777"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83F9ECF" w14:textId="55717BD4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BC3BBF" w14:textId="77777777"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F4CF257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F9D949" w14:textId="77777777"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118BA6" w14:textId="77777777"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527601C" w14:textId="77777777"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CA1E39" w14:paraId="499516E8" w14:textId="77777777" w:rsidTr="00152616">
        <w:trPr>
          <w:trHeight w:val="87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14:paraId="5175B2F0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B5E94CE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67F60BA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FAE9AC2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873E07E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077F75A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558E64E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E87F111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037D708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941126E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14:paraId="606CD0DA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3F9EB715" w14:textId="77777777" w:rsidTr="00152616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9CA8B5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010D35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6481FE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DBE203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7A66C7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C5CA65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F23FF6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8C8DD8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2A6A44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3B8187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4F52D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07966552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6E28482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7B024DEF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2274BA72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73215B30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1B42DFB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5854E59A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4BF9229B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2FB17019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4526361D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65F6D7DD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49C4379D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3E85FCD4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FB9A1C1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7F7F2DF8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4D138086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00367138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43A23155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404B685E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27EFA1E3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2F223CBC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4F80C5C6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1A300FBA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40D82165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7C08F175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35412264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1ED113D9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5F3242D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6BBFC2F6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36A757CC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4CDFED79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45A615EC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0FA3C5D8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18E9B169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5847B6A0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5235FBC7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6771796B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7E24127B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48E5F7FD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39676FC4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50377749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7AE8177D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34DA0CCC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2C29C7A6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59DD0777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0F744A1C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7B4BBA88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233FF39C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041CD577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74BDE3C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0499478B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075A4544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2D1FE3CC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3B72D563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3F710D5C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6F1A4674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5E0DCDA5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5297165F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094215C7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474A2FE9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204B9046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6135E535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6BA71E2F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053DDB8D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311C680C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29D05433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383AF913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497231DB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3CEF843D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4BB0DE4B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5B4CBDAF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2A15C5A2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3E33003B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DEA9EA8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7CD5429B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1C6941A0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0D0760C8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F18A156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1EF2416D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4EC4BCB3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6C881184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3B14E3C6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2B72EF48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73527A84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182FA6D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59CAF06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F35FFC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1B6021D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7BFBE3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7AF5C8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33A39E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D18B373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A90E74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9C6384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A27DAB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9BBE43C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75533170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7206629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FC2DDA" w14:textId="77777777" w:rsidR="00CA1E39" w:rsidRPr="0017102B" w:rsidRDefault="00CA1E39" w:rsidP="00CA1E39">
            <w:pPr>
              <w:pStyle w:val="-e"/>
            </w:pPr>
            <w:r>
              <w:t>Резисторы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77E0E1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FB0C06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093ECA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1BA818F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B090AF0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4F577AC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7FCDD33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ABEAD96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0165F50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67E528D6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39C8A6E" w14:textId="77777777"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775F12" w14:textId="77777777"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872FD3" w14:textId="77777777"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4275EA" w14:textId="77777777"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AB257B2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6DAF84B" w14:textId="77777777"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9742AAA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95984B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E005B98" w14:textId="77777777"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EC6DB10" w14:textId="77777777"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DCEF6F6" w14:textId="77777777"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14:paraId="55232552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D5C820A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0F5B3D7" w14:textId="77777777" w:rsidR="00CA1E39" w:rsidRPr="0017102B" w:rsidRDefault="005958FE" w:rsidP="005B3310">
            <w:pPr>
              <w:pStyle w:val="-5"/>
            </w:pPr>
            <w:r w:rsidRPr="005958FE">
              <w:t>Р1-12-0,062-22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0122C3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F9F5CA6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FB1FC8F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A32D2E4" w14:textId="740C041E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AD13F9A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8201CA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E8B6C30" w14:textId="77777777" w:rsidR="00CA1E39" w:rsidRDefault="005958FE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5C2440F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8B9A608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604DCCAC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05B9F45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F9E3CC" w14:textId="77777777" w:rsidR="00CA1E39" w:rsidRPr="0017102B" w:rsidRDefault="005958FE" w:rsidP="005B3310">
            <w:pPr>
              <w:pStyle w:val="-5"/>
            </w:pPr>
            <w:r w:rsidRPr="005958FE">
              <w:t>Р1-12-0,062-49,9 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EA4D8C2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51C678B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BCE38A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71E6C5" w14:textId="653602CA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AEF1E7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82F8B2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8B8CF8" w14:textId="77777777" w:rsidR="00CA1E39" w:rsidRDefault="005958FE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3ABEACD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55B72BE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66F226B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3B1C0AC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5394652" w14:textId="77777777" w:rsidR="00CA1E39" w:rsidRPr="0017102B" w:rsidRDefault="005958FE" w:rsidP="005B3310">
            <w:pPr>
              <w:pStyle w:val="-5"/>
            </w:pPr>
            <w:r w:rsidRPr="005958FE">
              <w:t>Р1-12-0,062-75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4BAEB4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F79ED0F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3881EBB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0FD44F" w14:textId="124A01B7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50B582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D504220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058FE1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6D84CE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78C930C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3CEB4FDD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2C56319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9779DA3" w14:textId="77777777" w:rsidR="00CA1E39" w:rsidRPr="0017102B" w:rsidRDefault="005958FE" w:rsidP="005B3310">
            <w:pPr>
              <w:pStyle w:val="-5"/>
            </w:pPr>
            <w:r w:rsidRPr="005958FE">
              <w:t>Р1-12-0,062-100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CE72AE4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653AE7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919419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CEB5760" w14:textId="0B439616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83E4FA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DF42244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D33D35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DFDE10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256F469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7CAC2D07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A63A475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A8E7CE" w14:textId="77777777" w:rsidR="00CA1E39" w:rsidRPr="0017102B" w:rsidRDefault="005958FE" w:rsidP="005B3310">
            <w:pPr>
              <w:pStyle w:val="-5"/>
            </w:pPr>
            <w:r w:rsidRPr="005958FE">
              <w:t>Р1-12-0,062-470 Ом ±5%-М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D1B8BB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A8B12D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BA203FB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17F9F1C" w14:textId="77D0E3A9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807B070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A08AC88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CF89D8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E7CBED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C874699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25A7D5D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4485063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40E712" w14:textId="77777777" w:rsidR="00CA1E39" w:rsidRPr="0017102B" w:rsidRDefault="005958FE" w:rsidP="005B3310">
            <w:pPr>
              <w:pStyle w:val="-5"/>
            </w:pPr>
            <w:r w:rsidRPr="005958FE">
              <w:t>Р1-12-0,062-820 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5ED4FD0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1BDA32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38E7EEA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A7AD2D" w14:textId="535A83ED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AB6CD7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7B579C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DCDDE8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39C5C7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B653B7B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68B4BBE4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2C48CFA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6118CE" w14:textId="77777777" w:rsidR="00CA1E39" w:rsidRPr="0017102B" w:rsidRDefault="005958FE" w:rsidP="005B3310">
            <w:pPr>
              <w:pStyle w:val="-5"/>
            </w:pPr>
            <w:r w:rsidRPr="005958FE">
              <w:t>Р1-12-0,062-1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016356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94CC58B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431D2B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C2D2E2" w14:textId="7BDF79B9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212742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EBCBE5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DF9DD85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5B3FC2D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20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4DE216A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58030BCD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899189B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51D90A" w14:textId="77777777" w:rsidR="00CA1E39" w:rsidRPr="0017102B" w:rsidRDefault="005958FE" w:rsidP="005B3310">
            <w:pPr>
              <w:pStyle w:val="-5"/>
            </w:pPr>
            <w:r w:rsidRPr="005958FE">
              <w:t>Р1-12-0,062-1,8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00094E" w14:textId="77777777"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71E9C6" w14:textId="77777777"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223543" w14:textId="77777777"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620722" w14:textId="5653D82A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EB87B3D" w14:textId="77777777"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65CD5D7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2844431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38D04A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99B5B1B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282A6C01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7E88E05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9D016C" w14:textId="77777777" w:rsidR="00CA1E39" w:rsidRPr="0017102B" w:rsidRDefault="00F1265C" w:rsidP="005B3310">
            <w:pPr>
              <w:pStyle w:val="-5"/>
            </w:pPr>
            <w:r w:rsidRPr="00F1265C">
              <w:t>Р1-12-0,062-2,32 кОм ±1%-М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54C817F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310C951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607FCA5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B742614" w14:textId="6536FDAD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E58278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CCAE7B8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286B8A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B27AF9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624ADBF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43025A3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E7E2040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A838CD" w14:textId="77777777" w:rsidR="00CA1E39" w:rsidRPr="0017102B" w:rsidRDefault="00F1265C" w:rsidP="005B3310">
            <w:pPr>
              <w:pStyle w:val="-5"/>
            </w:pPr>
            <w:r w:rsidRPr="00F1265C">
              <w:t>Р1-12-0,125-3,3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B97EC90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E5B0CDB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08FE67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214B53F" w14:textId="215B99EE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7A073A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7743801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9542A0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929B9CF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0CA1130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44E80C61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C4BF2E1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8B18818" w14:textId="77777777" w:rsidR="00CA1E39" w:rsidRPr="0017102B" w:rsidRDefault="00F1265C" w:rsidP="005B3310">
            <w:pPr>
              <w:pStyle w:val="-5"/>
            </w:pPr>
            <w:r w:rsidRPr="00F1265C">
              <w:t>Р1-12-0,062-5,1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BEB8D6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C5EBD1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F4975A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5F3D27" w14:textId="1B9C0A8C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B9B28B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803733C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689E7C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94E526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2279E14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2E614A95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52FB80A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2B41718" w14:textId="77777777" w:rsidR="00CA1E39" w:rsidRPr="0017102B" w:rsidRDefault="00F1265C" w:rsidP="005B3310">
            <w:pPr>
              <w:pStyle w:val="-5"/>
            </w:pPr>
            <w:r w:rsidRPr="00F1265C">
              <w:t>Р1-12-0,062-5,6 кОм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E6EE27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4B205E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4257396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D03F99" w14:textId="4661FD13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F24B5F5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656EFE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45FCAD5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9F52EEF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E1673B2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55C1C1F9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5770494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F7826D" w14:textId="77777777" w:rsidR="00CA1E39" w:rsidRPr="0017102B" w:rsidRDefault="00F1265C" w:rsidP="005B3310">
            <w:pPr>
              <w:pStyle w:val="-5"/>
            </w:pPr>
            <w:r w:rsidRPr="00F1265C">
              <w:t>Р1-12-0,062-8,2 кОм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F534F37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A12ACA0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754015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2823D3" w14:textId="706DEFCD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F2FFFD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D535871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1749E1F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E2F883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B64669E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5CA4D192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53B40B5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2E0BA9" w14:textId="77777777" w:rsidR="00CA1E39" w:rsidRPr="0017102B" w:rsidRDefault="00F1265C" w:rsidP="005B3310">
            <w:pPr>
              <w:pStyle w:val="-5"/>
            </w:pPr>
            <w:r w:rsidRPr="00F1265C">
              <w:t>Р1-12-0,062-10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A823D2A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1716E3D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9F0F46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C19C6AD" w14:textId="11AE9B88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3E790F3" w14:textId="2E67D720" w:rsidR="00CA1E39" w:rsidRPr="001347F0" w:rsidRDefault="001347F0" w:rsidP="003348E2">
            <w:pPr>
              <w:pStyle w:val="-"/>
              <w:rPr>
                <w:szCs w:val="26"/>
                <w:lang w:val="en-US"/>
              </w:rPr>
            </w:pPr>
            <w:r w:rsidRPr="001347F0">
              <w:rPr>
                <w:szCs w:val="26"/>
                <w:highlight w:val="yellow"/>
                <w:lang w:val="en-US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5B0734D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440D37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BBD252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E805760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20FBCC45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A08A3C2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7F1B85" w14:textId="77777777" w:rsidR="00CA1E39" w:rsidRPr="0017102B" w:rsidRDefault="00F1265C" w:rsidP="005B3310">
            <w:pPr>
              <w:pStyle w:val="-5"/>
            </w:pPr>
            <w:r w:rsidRPr="00F1265C">
              <w:t>Р1-12-0,062-47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F4FB98C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08E0FFD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085ED7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2B1061" w14:textId="0088DDCD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2054DE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B64BDC4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2D0B815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32DA18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5E583BE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14:paraId="6CD8F9C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6D8280A" w14:textId="77777777"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84F194" w14:textId="77777777" w:rsidR="00CA1E39" w:rsidRPr="0017102B" w:rsidRDefault="00F1265C" w:rsidP="005B3310">
            <w:pPr>
              <w:pStyle w:val="-5"/>
            </w:pPr>
            <w:r w:rsidRPr="00F1265C">
              <w:t>Р1-12-0,062-50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34B4F9" w14:textId="77777777"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10F981D" w14:textId="77777777"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4B5A58" w14:textId="77777777"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D59239" w14:textId="06A3EC00" w:rsidR="00CA1E39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576DA5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164415" w14:textId="77777777"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3EBE1C" w14:textId="77777777"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1001E6" w14:textId="77777777"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825CA91" w14:textId="77777777"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14:paraId="1F51C987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AF471EF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EC3C1DA" w14:textId="77777777" w:rsidR="000D4660" w:rsidRDefault="00F1265C" w:rsidP="005B3310">
            <w:pPr>
              <w:pStyle w:val="-5"/>
            </w:pPr>
            <w:r w:rsidRPr="00F1265C">
              <w:t>Р1-12-0,125-120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F0B4D7" w14:textId="77777777" w:rsidR="000D4660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B5684A2" w14:textId="77777777" w:rsidR="000D4660" w:rsidRPr="00616FF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2AFD3E" w14:textId="77777777" w:rsidR="000D4660" w:rsidRPr="00616FF8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941E473" w14:textId="175D64C9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FE60113" w14:textId="5C895019" w:rsidR="000D4660" w:rsidRPr="00932BB3" w:rsidRDefault="00932BB3" w:rsidP="003348E2">
            <w:pPr>
              <w:pStyle w:val="-"/>
              <w:rPr>
                <w:szCs w:val="26"/>
                <w:lang w:val="en-US"/>
              </w:rPr>
            </w:pPr>
            <w:r w:rsidRPr="00932BB3">
              <w:rPr>
                <w:szCs w:val="26"/>
                <w:highlight w:val="yellow"/>
                <w:lang w:val="en-US"/>
              </w:rPr>
              <w:t>10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C3E70E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83E3EB" w14:textId="77777777" w:rsidR="000D4660" w:rsidRPr="00EB04D2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CB946C" w14:textId="77777777"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209DC36" w14:textId="77777777" w:rsidR="000D4660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0805</w:t>
            </w:r>
          </w:p>
        </w:tc>
      </w:tr>
      <w:tr w:rsidR="000D4660" w14:paraId="22741A76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FAD0594" w14:textId="77777777"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BBC7D2" w14:textId="77777777" w:rsidR="000D4660" w:rsidRDefault="00F1265C" w:rsidP="005B3310">
            <w:pPr>
              <w:pStyle w:val="-5"/>
            </w:pPr>
            <w:r w:rsidRPr="00F1265C">
              <w:t>Р1-12-0,25-120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EDA0F2" w14:textId="77777777" w:rsidR="000D4660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446611" w14:textId="77777777" w:rsidR="000D4660" w:rsidRPr="00616FF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B0C6148" w14:textId="77777777" w:rsidR="000D4660" w:rsidRPr="00616FF8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FCEF75" w14:textId="21D49F8C" w:rsidR="000D4660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7B2F5A" w14:textId="77777777"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D44CFD" w14:textId="77777777"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9A4FB8" w14:textId="77777777" w:rsidR="000D4660" w:rsidRPr="00EB04D2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F0F61A" w14:textId="77777777"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21DF607" w14:textId="77777777" w:rsidR="000D4660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1206</w:t>
            </w:r>
          </w:p>
        </w:tc>
      </w:tr>
      <w:tr w:rsidR="00557234" w14:paraId="3516BA90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B27EDA1" w14:textId="77777777" w:rsidR="00557234" w:rsidRPr="00037E67" w:rsidRDefault="00557234" w:rsidP="005572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D429FF" w14:textId="77777777"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5BD807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7B6DD0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30CCA3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E27374B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812D49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B318B7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8C82475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12B7FA2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CCC4F9B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74D44D5A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3FFE434" w14:textId="77777777" w:rsidR="00557234" w:rsidRPr="00037E67" w:rsidRDefault="00557234" w:rsidP="005572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AE27A14" w14:textId="77777777" w:rsidR="00557234" w:rsidRPr="00F1265C" w:rsidRDefault="00557234" w:rsidP="00557234">
            <w:pPr>
              <w:pStyle w:val="-e"/>
            </w:pPr>
            <w:r>
              <w:t>Микросхемы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722D46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3FD8BB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C6A52FA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FE20E1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1402C56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5F1957D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C9BC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47E54C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63470B3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1CD1A9F7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FA87D18" w14:textId="77777777" w:rsidR="00557234" w:rsidRPr="00037E67" w:rsidRDefault="00557234" w:rsidP="005572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D3BDE3" w14:textId="77777777"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2881D5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009B672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A92D18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33F152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BBDBD85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1C4BEB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D993D7B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AD859A0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8F2FC9A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2ECDD131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27232B0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20F4820" w14:textId="77777777" w:rsidR="00557234" w:rsidRPr="00F1265C" w:rsidRDefault="00990A49" w:rsidP="005B3310">
            <w:pPr>
              <w:pStyle w:val="-5"/>
            </w:pPr>
            <w:r w:rsidRPr="00990A49">
              <w:t>Приёмник навигационный KL3333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4EEAAF" w14:textId="77777777" w:rsidR="00557234" w:rsidRPr="00616FF8" w:rsidRDefault="00990A4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18E2D78" w14:textId="77777777" w:rsidR="00557234" w:rsidRPr="005958FE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730BAB" w14:textId="77777777" w:rsidR="00557234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6936601" w14:textId="62B18053" w:rsidR="00557234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BD07C2" w14:textId="77777777"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DF7DAF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5E5851B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30312E" w14:textId="77777777"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0DB796A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4431A284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8DF1E0B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904C4A" w14:textId="03107804" w:rsidR="00557234" w:rsidRPr="00EF6727" w:rsidRDefault="00990A49" w:rsidP="00EF6727">
            <w:pPr>
              <w:pStyle w:val="-5"/>
              <w:rPr>
                <w:lang w:val="en-US"/>
              </w:rPr>
            </w:pPr>
            <w:r w:rsidRPr="00990A49">
              <w:t>Микросхема 74LVC4245</w:t>
            </w:r>
            <w:bookmarkStart w:id="16" w:name="_GoBack"/>
            <w:bookmarkEnd w:id="16"/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CB6084" w14:textId="77777777" w:rsidR="00557234" w:rsidRPr="00616FF8" w:rsidRDefault="00990A4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942732E" w14:textId="77777777" w:rsidR="00557234" w:rsidRPr="005958FE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4993A4" w14:textId="77777777" w:rsidR="00557234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B1AB95" w14:textId="161CB5EF" w:rsidR="00557234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5104507" w14:textId="16F43B77" w:rsidR="00557234" w:rsidRDefault="00A25E7B" w:rsidP="003348E2">
            <w:pPr>
              <w:pStyle w:val="-"/>
              <w:rPr>
                <w:szCs w:val="26"/>
              </w:rPr>
            </w:pPr>
            <w:r w:rsidRPr="00D33453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34E579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543B2F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E6F46F3" w14:textId="57B52CF1" w:rsidR="00557234" w:rsidRDefault="00A25E7B" w:rsidP="003348E2">
            <w:pPr>
              <w:pStyle w:val="-"/>
              <w:rPr>
                <w:szCs w:val="26"/>
              </w:rPr>
            </w:pPr>
            <w:r w:rsidRPr="00D33453"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E01C00E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28261DB4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F347C18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896BE6" w14:textId="77777777" w:rsidR="00557234" w:rsidRPr="00F1265C" w:rsidRDefault="00990A49" w:rsidP="005B3310">
            <w:pPr>
              <w:pStyle w:val="-5"/>
            </w:pPr>
            <w:r w:rsidRPr="00990A49">
              <w:t>Оптрон 249ЛП8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FD45D3" w14:textId="77777777" w:rsidR="00557234" w:rsidRPr="00616FF8" w:rsidRDefault="00990A4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6C7F61" w14:textId="77777777" w:rsidR="00557234" w:rsidRPr="005958FE" w:rsidRDefault="00990A49" w:rsidP="006C359B">
            <w:pPr>
              <w:pStyle w:val="-5"/>
              <w:jc w:val="center"/>
            </w:pPr>
            <w:r w:rsidRPr="00990A49">
              <w:t>АЕЯР.431270.004ТУ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95F69E7" w14:textId="77777777"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C6EAF91" w14:textId="667FE9DD" w:rsidR="00557234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D520FAF" w14:textId="77777777"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30ADC0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867E48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A780B3" w14:textId="77777777"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5012646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152616" w14:paraId="3CF9208C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94E46CD" w14:textId="77777777" w:rsidR="00152616" w:rsidRPr="00037E67" w:rsidRDefault="00152616" w:rsidP="00152616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AFEFA18" w14:textId="77777777" w:rsidR="00152616" w:rsidRPr="00F1265C" w:rsidRDefault="00152616" w:rsidP="00152616">
            <w:pPr>
              <w:pStyle w:val="-5"/>
            </w:pPr>
            <w:r w:rsidRPr="00990A49">
              <w:t>Микросхема 544УД16У3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CD3979" w14:textId="77777777" w:rsidR="00152616" w:rsidRPr="00616FF8" w:rsidRDefault="00152616" w:rsidP="00152616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2286C2" w14:textId="77777777" w:rsidR="00152616" w:rsidRPr="005958FE" w:rsidRDefault="00152616" w:rsidP="00152616">
            <w:pPr>
              <w:pStyle w:val="-5"/>
              <w:jc w:val="center"/>
            </w:pPr>
            <w:r w:rsidRPr="00990A49">
              <w:t>АЕЯР.431130.510ТУ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98BC55" w14:textId="77777777" w:rsidR="00152616" w:rsidRDefault="0013284F" w:rsidP="00152616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F7DEC62" w14:textId="1891CD44" w:rsidR="00152616" w:rsidRDefault="00A94FD9" w:rsidP="00152616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E24DD4" w14:textId="77777777" w:rsidR="00152616" w:rsidRDefault="00152616" w:rsidP="00152616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D0C33E" w14:textId="77777777" w:rsidR="00152616" w:rsidRPr="007B1C1A" w:rsidRDefault="00152616" w:rsidP="00152616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3DED380" w14:textId="77777777" w:rsidR="00152616" w:rsidRDefault="00152616" w:rsidP="00152616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664B543" w14:textId="77777777" w:rsidR="00152616" w:rsidRDefault="00152616" w:rsidP="00152616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08A840F" w14:textId="77777777" w:rsidR="00152616" w:rsidRPr="006A5175" w:rsidRDefault="00152616" w:rsidP="00152616">
            <w:pPr>
              <w:pStyle w:val="-5"/>
              <w:rPr>
                <w:szCs w:val="26"/>
              </w:rPr>
            </w:pPr>
          </w:p>
        </w:tc>
      </w:tr>
      <w:tr w:rsidR="00557234" w14:paraId="5B4E73FB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14:paraId="3C626052" w14:textId="77777777" w:rsidR="00557234" w:rsidRPr="00037E67" w:rsidRDefault="00557234" w:rsidP="0015261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515EBE1" w14:textId="77777777"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506D228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1B923F3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6A4C578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A385C2B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34CAB8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751BA4D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565046D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F67852A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14:paraId="216C859C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30D133D8" w14:textId="77777777" w:rsidTr="00544B5F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C45ADE" w14:textId="77777777" w:rsidR="00557234" w:rsidRPr="00037E67" w:rsidRDefault="00557234" w:rsidP="00990A4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EEC0F" w14:textId="77777777"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12ED91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309FA8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9AA8D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C0B7BE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5C9AB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67033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AB2E84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245D91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262E77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7028706F" w14:textId="77777777" w:rsidTr="00544B5F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BEAA2D" w14:textId="77777777" w:rsidR="00557234" w:rsidRPr="00037E67" w:rsidRDefault="00557234" w:rsidP="00990A4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37B59" w14:textId="77777777"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EFABD9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0653F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58F6D1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198B7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C6C1D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DC60E2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7DC1D4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81A214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3BEB8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59EA943B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A6E3920" w14:textId="77777777" w:rsidR="00557234" w:rsidRPr="00037E67" w:rsidRDefault="00557234" w:rsidP="005706B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192628E" w14:textId="77777777"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DBCAEF" w14:textId="77777777"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6051B80" w14:textId="77777777"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FCCDE6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973C693" w14:textId="77777777"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95BCF6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7EEEC0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9A1D3C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3604657" w14:textId="77777777"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F772C48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3368E0E9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7457F9E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03D7E41" w14:textId="77777777" w:rsidR="00557234" w:rsidRPr="00DE5B85" w:rsidRDefault="00DE5B85" w:rsidP="005B3310">
            <w:pPr>
              <w:pStyle w:val="-5"/>
              <w:rPr>
                <w:lang w:val="en-US"/>
              </w:rPr>
            </w:pPr>
            <w:r>
              <w:t xml:space="preserve">Микросхема </w:t>
            </w:r>
            <w:r>
              <w:rPr>
                <w:lang w:val="en-US"/>
              </w:rPr>
              <w:t>ENC28J60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22163BF" w14:textId="77777777" w:rsidR="00557234" w:rsidRPr="00616FF8" w:rsidRDefault="00DE5B85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5FC71F3" w14:textId="77777777" w:rsidR="00557234" w:rsidRPr="005958FE" w:rsidRDefault="00DE5B85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AC4FC6" w14:textId="77777777" w:rsidR="00557234" w:rsidRDefault="00DE5B85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7CFFE5" w14:textId="2BFDAAE2" w:rsidR="00557234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71F165" w14:textId="77777777" w:rsidR="00557234" w:rsidRPr="00DE5B85" w:rsidRDefault="00DE5B8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146A928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D40195" w14:textId="77777777"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4D5E62" w14:textId="77777777" w:rsidR="00557234" w:rsidRPr="00DE5B85" w:rsidRDefault="00DE5B8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12AD638" w14:textId="77777777" w:rsidR="00557234" w:rsidRPr="00DE5B85" w:rsidRDefault="00DE5B8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SSOP28</w:t>
            </w:r>
          </w:p>
        </w:tc>
      </w:tr>
      <w:tr w:rsidR="0052190D" w14:paraId="256B0D06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98917D2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B63B092" w14:textId="77777777" w:rsidR="0052190D" w:rsidRDefault="00132A54" w:rsidP="005B3310">
            <w:pPr>
              <w:pStyle w:val="-5"/>
            </w:pPr>
            <w:r w:rsidRPr="00132A54">
              <w:t>Микросхема SN65HVD08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A79D6B6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2EDFC0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44ACE92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4E3A0C3" w14:textId="36883983" w:rsidR="0052190D" w:rsidRDefault="00A94FD9" w:rsidP="006C359B">
            <w:pPr>
              <w:pStyle w:val="-5"/>
              <w:jc w:val="center"/>
            </w:pPr>
            <w:r w:rsidRPr="00A94FD9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9B3E11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A8FB4C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6BD8CBF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CD31DC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AFEA0C9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SO8</w:t>
            </w:r>
          </w:p>
        </w:tc>
      </w:tr>
      <w:tr w:rsidR="0052190D" w14:paraId="25298A6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6DF5608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F422E3" w14:textId="77777777" w:rsidR="0052190D" w:rsidRDefault="00132A54" w:rsidP="005B3310">
            <w:pPr>
              <w:pStyle w:val="-5"/>
            </w:pPr>
            <w:r w:rsidRPr="00132A54">
              <w:t>Микросхема LD1117S12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EB17DD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FF3201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A2E3D76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AF8A8CB" w14:textId="4ED2F882"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</w:t>
            </w:r>
            <w:r w:rsidR="00A94FD9" w:rsidRPr="00A94FD9">
              <w:rPr>
                <w:noProof/>
              </w:rPr>
              <w:t>БМА.469435.015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702DD1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A9A7BFF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393D402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3919A2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E992B94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SOT223</w:t>
            </w:r>
          </w:p>
        </w:tc>
      </w:tr>
      <w:tr w:rsidR="0052190D" w14:paraId="2B2B059E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5B08A9B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C244B0" w14:textId="77777777" w:rsidR="0052190D" w:rsidRDefault="00132A54" w:rsidP="005B3310">
            <w:pPr>
              <w:pStyle w:val="-5"/>
            </w:pPr>
            <w:r w:rsidRPr="00132A54">
              <w:t>Микросхема STM32F407ZG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D1C863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015D80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D6CC1AE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04F034E" w14:textId="23B04B00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23EB209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A40CFEB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75639C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97B071A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FCC4977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LQFP144</w:t>
            </w:r>
          </w:p>
        </w:tc>
      </w:tr>
      <w:tr w:rsidR="0052190D" w14:paraId="6B3C8BC9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C833865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1744CC" w14:textId="77777777" w:rsidR="0052190D" w:rsidRDefault="00132A54" w:rsidP="005B3310">
            <w:pPr>
              <w:pStyle w:val="-5"/>
            </w:pPr>
            <w:r w:rsidRPr="00132A54">
              <w:t>Микросхема MAX24287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4B7123D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E43769D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2A57AD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725E64" w14:textId="409195D9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A9BF44C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F7FCE0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ACDB1D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5EDB25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70A250F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QFN68-EP</w:t>
            </w:r>
          </w:p>
        </w:tc>
      </w:tr>
      <w:tr w:rsidR="0052190D" w14:paraId="70CE59C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CCB87F9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2C08EF" w14:textId="77777777" w:rsidR="0052190D" w:rsidRDefault="00132A54" w:rsidP="005B3310">
            <w:pPr>
              <w:pStyle w:val="-5"/>
            </w:pPr>
            <w:r w:rsidRPr="00132A54">
              <w:t>Модуль MДМ5-1A05СН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5FC2D7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C2A26C" w14:textId="77777777" w:rsidR="0052190D" w:rsidRPr="00616FF8" w:rsidRDefault="00132A54" w:rsidP="006C359B">
            <w:pPr>
              <w:pStyle w:val="-5"/>
              <w:jc w:val="center"/>
            </w:pPr>
            <w:r w:rsidRPr="00132A54">
              <w:t>АНЖЕ.436630.001ТУ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DDEDDE" w14:textId="77777777" w:rsidR="0052190D" w:rsidRPr="00616FF8" w:rsidRDefault="0013284F" w:rsidP="006C359B">
            <w:pPr>
              <w:pStyle w:val="-5"/>
              <w:jc w:val="center"/>
            </w:pPr>
            <w:r>
              <w:t>АО «АЕДОН»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FB0EF4" w14:textId="7F4F7D8D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6796E0C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7FA02B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A307B59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F8C432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28B9B36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SIP-8</w:t>
            </w:r>
          </w:p>
        </w:tc>
      </w:tr>
      <w:tr w:rsidR="0052190D" w14:paraId="5566BA89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7572E8A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A138BB" w14:textId="77777777" w:rsidR="0052190D" w:rsidRDefault="00132A54" w:rsidP="005B3310">
            <w:pPr>
              <w:pStyle w:val="-5"/>
            </w:pPr>
            <w:r w:rsidRPr="00132A54">
              <w:t>Модуль MДМ5-1A3.3СН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0A142F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B51608" w14:textId="77777777" w:rsidR="0052190D" w:rsidRPr="00616FF8" w:rsidRDefault="00132A54" w:rsidP="006C359B">
            <w:pPr>
              <w:pStyle w:val="-5"/>
              <w:jc w:val="center"/>
            </w:pPr>
            <w:r w:rsidRPr="00132A54">
              <w:t>АНЖЕ.436630.001ТУ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91B0B45" w14:textId="77777777" w:rsidR="0052190D" w:rsidRPr="00616FF8" w:rsidRDefault="0013284F" w:rsidP="006C359B">
            <w:pPr>
              <w:pStyle w:val="-5"/>
              <w:jc w:val="center"/>
            </w:pPr>
            <w:r>
              <w:t>АО «АЕДОН»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8C3227" w14:textId="7EBDCC80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6CE514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A9CDABF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80D137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EE7002C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EFE85FC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SIP-8</w:t>
            </w:r>
          </w:p>
        </w:tc>
      </w:tr>
      <w:tr w:rsidR="0052190D" w14:paraId="015137C3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10EF721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2B9345" w14:textId="77777777" w:rsidR="0052190D" w:rsidRDefault="00132A54" w:rsidP="005B3310">
            <w:pPr>
              <w:pStyle w:val="-5"/>
            </w:pPr>
            <w:r w:rsidRPr="00132A54">
              <w:t>Микросхема USBLC6-2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BD6F39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60972E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A947F66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E85508" w14:textId="338D7D40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512D9D0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3AEC75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8E33ED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46AC277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EB3585A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SOT23-6</w:t>
            </w:r>
          </w:p>
        </w:tc>
      </w:tr>
      <w:tr w:rsidR="0052190D" w14:paraId="4C360A0B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3D4D6C2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73F9CAE" w14:textId="77777777" w:rsidR="0052190D" w:rsidRDefault="00132A54" w:rsidP="005B3310">
            <w:pPr>
              <w:pStyle w:val="-5"/>
            </w:pPr>
            <w:r w:rsidRPr="00132A54">
              <w:t>Микросхема MAX4785 EXK-T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6A9A24" w14:textId="77777777"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AA8077B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B33E090" w14:textId="77777777"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3AB6ED" w14:textId="44D3C654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8867EE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07FA64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1D9B80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2E38127" w14:textId="77777777"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CDE6E31" w14:textId="77777777"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SC70-5</w:t>
            </w:r>
          </w:p>
        </w:tc>
      </w:tr>
      <w:tr w:rsidR="0052190D" w14:paraId="2CFD6AF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02C2355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545DD4" w14:textId="77777777" w:rsidR="0052190D" w:rsidRDefault="0079539B" w:rsidP="005B3310">
            <w:pPr>
              <w:pStyle w:val="-5"/>
            </w:pPr>
            <w:r w:rsidRPr="0079539B">
              <w:t>Трансформаторная сборка Тр-ЛС5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7A061B5" w14:textId="77777777"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D158D7" w14:textId="77777777" w:rsidR="0052190D" w:rsidRPr="00616FF8" w:rsidRDefault="0079539B" w:rsidP="006C359B">
            <w:pPr>
              <w:pStyle w:val="-5"/>
              <w:jc w:val="center"/>
            </w:pPr>
            <w:r w:rsidRPr="0079539B">
              <w:t>ЕСКФ.671152.002ТУ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49DBCB" w14:textId="77777777" w:rsidR="0052190D" w:rsidRPr="00616FF8" w:rsidRDefault="009574A1" w:rsidP="006C359B">
            <w:pPr>
              <w:pStyle w:val="-5"/>
              <w:jc w:val="center"/>
            </w:pPr>
            <w:r>
              <w:t>АО «Магнетон»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81AA3F" w14:textId="2D991241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6D393C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A398080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036FD7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DE64D91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73A91EF" w14:textId="77777777"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14:paraId="0672D023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0FE8511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439B25" w14:textId="77777777" w:rsidR="0052190D" w:rsidRDefault="0079539B" w:rsidP="005B3310">
            <w:pPr>
              <w:pStyle w:val="-5"/>
            </w:pPr>
            <w:r w:rsidRPr="0079539B">
              <w:t>Чип-индуктивности КИK2012-22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FA3963C" w14:textId="77777777"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C753B0" w14:textId="77777777" w:rsidR="0052190D" w:rsidRPr="00616FF8" w:rsidRDefault="0079539B" w:rsidP="006C359B">
            <w:pPr>
              <w:pStyle w:val="-5"/>
              <w:jc w:val="center"/>
            </w:pPr>
            <w:r w:rsidRPr="0079539B">
              <w:t>РКМУ.671340.002ТУ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6E26340" w14:textId="77777777" w:rsidR="0052190D" w:rsidRPr="00616FF8" w:rsidRDefault="009574A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065FB2" w14:textId="49B09A55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921A82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90FEE55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336E529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C0204CD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347EFB13" w14:textId="77777777"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14:paraId="4B171509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DA78615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ECFDCC0" w14:textId="77777777" w:rsidR="0052190D" w:rsidRDefault="0079539B" w:rsidP="005B3310">
            <w:pPr>
              <w:pStyle w:val="-5"/>
            </w:pPr>
            <w:r w:rsidRPr="0079539B">
              <w:t>Чип-индуктивности КИФ1608-47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5474D0" w14:textId="77777777"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E1218D7" w14:textId="77777777" w:rsidR="0052190D" w:rsidRPr="00616FF8" w:rsidRDefault="0079539B" w:rsidP="006C359B">
            <w:pPr>
              <w:pStyle w:val="-5"/>
              <w:jc w:val="center"/>
            </w:pPr>
            <w:r w:rsidRPr="0079539B">
              <w:t>РКМУ.671340.002ТУ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4FE2AC" w14:textId="77777777" w:rsidR="0052190D" w:rsidRPr="00616FF8" w:rsidRDefault="009574A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EB7AFFB" w14:textId="7592FC39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E725AC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9D0A22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89A7B3D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76B88B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A9256C2" w14:textId="77777777"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14:paraId="75AA046E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F8EDBD3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6941A86" w14:textId="77777777" w:rsidR="0052190D" w:rsidRDefault="0079539B" w:rsidP="005B3310">
            <w:pPr>
              <w:pStyle w:val="-5"/>
            </w:pPr>
            <w:r w:rsidRPr="0079539B">
              <w:t>Чип-индуктивности КИФ2012-1000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ACA5D98" w14:textId="77777777"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0758508" w14:textId="77777777" w:rsidR="0052190D" w:rsidRPr="00616FF8" w:rsidRDefault="0079539B" w:rsidP="006C359B">
            <w:pPr>
              <w:pStyle w:val="-5"/>
              <w:jc w:val="center"/>
            </w:pPr>
            <w:r w:rsidRPr="0079539B">
              <w:t>РКМУ.671340.002ТУ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77D64A3" w14:textId="77777777" w:rsidR="0052190D" w:rsidRPr="00616FF8" w:rsidRDefault="009574A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8AAE3C" w14:textId="0DF529A9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4B18A6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2FD84E1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2DF66DB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79C575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D991AE7" w14:textId="77777777"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14:paraId="403CB280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678DB30" w14:textId="77777777"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57D7137" w14:textId="77777777" w:rsidR="0052190D" w:rsidRDefault="0079539B" w:rsidP="005B3310">
            <w:pPr>
              <w:pStyle w:val="-5"/>
            </w:pPr>
            <w:r w:rsidRPr="0079539B">
              <w:t>Генератор ГК1001-УН-15ГР-25М-3,3В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6D2E56" w14:textId="77777777"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976D88" w14:textId="77777777" w:rsidR="0052190D" w:rsidRPr="00616FF8" w:rsidRDefault="0079539B" w:rsidP="006C359B">
            <w:pPr>
              <w:pStyle w:val="-5"/>
              <w:jc w:val="center"/>
            </w:pPr>
            <w:r w:rsidRPr="0079539B">
              <w:t>КЖБД.433520.001ТУ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5207DE" w14:textId="77777777" w:rsidR="0052190D" w:rsidRPr="00616FF8" w:rsidRDefault="009574A1" w:rsidP="006C359B">
            <w:pPr>
              <w:pStyle w:val="-5"/>
              <w:jc w:val="center"/>
            </w:pPr>
            <w:r>
              <w:t>АО «Пьезо»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04CD74" w14:textId="53986DCB" w:rsidR="0052190D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84AB416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4EB5469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311FE43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541A12" w14:textId="77777777"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978F430" w14:textId="77777777"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2190D" w14:paraId="756F4FF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398A2E7" w14:textId="77777777" w:rsidR="0052190D" w:rsidRPr="00037E67" w:rsidRDefault="0052190D" w:rsidP="0079539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AE5FEB" w14:textId="77777777" w:rsidR="0052190D" w:rsidRDefault="0052190D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9A298B4" w14:textId="77777777" w:rsidR="0052190D" w:rsidRPr="00616FF8" w:rsidRDefault="0052190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C92587" w14:textId="77777777"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8B19AB6" w14:textId="77777777"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891CD3" w14:textId="77777777" w:rsidR="0052190D" w:rsidRDefault="0052190D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2382EC" w14:textId="77777777"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628163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0A6AEF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8B546F7" w14:textId="77777777"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D703A0A" w14:textId="77777777"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2190D" w14:paraId="5AE842D3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A5BE217" w14:textId="77777777" w:rsidR="0052190D" w:rsidRPr="00037E67" w:rsidRDefault="0052190D" w:rsidP="0079539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FD7614" w14:textId="77777777" w:rsidR="0052190D" w:rsidRDefault="0079539B" w:rsidP="0079539B">
            <w:pPr>
              <w:pStyle w:val="-e"/>
            </w:pPr>
            <w:r>
              <w:t>Полупроводниковые компоненты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3A7C26B" w14:textId="77777777" w:rsidR="0052190D" w:rsidRPr="00616FF8" w:rsidRDefault="0052190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5DA64F4" w14:textId="77777777"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5FB590" w14:textId="77777777"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C535C0" w14:textId="77777777" w:rsidR="0052190D" w:rsidRDefault="0052190D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ABB176" w14:textId="77777777"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C3C3DF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A3E3CB5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ABC320" w14:textId="77777777"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8694E28" w14:textId="77777777"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2190D" w14:paraId="64626A1C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B588C58" w14:textId="77777777" w:rsidR="0052190D" w:rsidRPr="00037E67" w:rsidRDefault="0052190D" w:rsidP="0079539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F0CD0D4" w14:textId="77777777" w:rsidR="0052190D" w:rsidRDefault="0052190D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9B42C16" w14:textId="77777777" w:rsidR="0052190D" w:rsidRPr="00616FF8" w:rsidRDefault="0052190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00BFE04" w14:textId="77777777"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1CB7DE" w14:textId="77777777"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C6A661" w14:textId="77777777" w:rsidR="0052190D" w:rsidRDefault="0052190D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E98BD6" w14:textId="77777777"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A67E36" w14:textId="77777777"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44C5FF" w14:textId="77777777"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76C7C2A" w14:textId="77777777"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7E41765" w14:textId="77777777"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57234" w14:paraId="3841C542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E8DAE02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59438B" w14:textId="77777777" w:rsidR="00557234" w:rsidRPr="00F1265C" w:rsidRDefault="0079539B" w:rsidP="005B3310">
            <w:pPr>
              <w:pStyle w:val="-5"/>
            </w:pPr>
            <w:r w:rsidRPr="0079539B">
              <w:t>Стабилитрон 2С4003Б91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780E38B" w14:textId="77777777"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6A6203E" w14:textId="77777777" w:rsidR="00557234" w:rsidRPr="005958FE" w:rsidRDefault="0079539B" w:rsidP="006C359B">
            <w:pPr>
              <w:pStyle w:val="-5"/>
              <w:jc w:val="center"/>
            </w:pPr>
            <w:r w:rsidRPr="0079539B">
              <w:t>АЕЯР.432120.780ТУ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E2FAEB6" w14:textId="77777777"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4E3AD4" w14:textId="149960F0" w:rsidR="00557234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233D87E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A052ED2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E1E7FD" w14:textId="77777777"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8D8325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BECD8B1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6A76BF9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E394F57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7A598B2" w14:textId="77777777" w:rsidR="00557234" w:rsidRPr="00F1265C" w:rsidRDefault="0079539B" w:rsidP="005B3310">
            <w:pPr>
              <w:pStyle w:val="-5"/>
            </w:pPr>
            <w:r w:rsidRPr="0079539B">
              <w:t>Стабилитрон регулируемый 142ЕР1ТИМ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DFA134" w14:textId="77777777"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383F19" w14:textId="77777777" w:rsidR="00557234" w:rsidRPr="005958FE" w:rsidRDefault="0079539B" w:rsidP="006C359B">
            <w:pPr>
              <w:pStyle w:val="-5"/>
              <w:jc w:val="center"/>
            </w:pPr>
            <w:r>
              <w:t>АЕЯР.431420.365-01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4D9A1FD" w14:textId="77777777"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281CC8" w14:textId="0A33A7E0" w:rsidR="00557234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E51580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4769841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4BBDDC3" w14:textId="77777777"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376E1D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7881411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51D101F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8A107E1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4B81E88" w14:textId="77777777" w:rsidR="00557234" w:rsidRPr="00F1265C" w:rsidRDefault="0079539B" w:rsidP="005B3310">
            <w:pPr>
              <w:pStyle w:val="-5"/>
            </w:pPr>
            <w:r w:rsidRPr="0079539B">
              <w:t>Индикатор ИПД156А9-К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77E814" w14:textId="77777777"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10F023C" w14:textId="77777777" w:rsidR="00557234" w:rsidRPr="005958FE" w:rsidRDefault="0079539B" w:rsidP="006C359B">
            <w:pPr>
              <w:pStyle w:val="-5"/>
              <w:jc w:val="center"/>
            </w:pPr>
            <w:r w:rsidRPr="0079539B">
              <w:t>АЕЯР.432220.596ТУ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D58FC4" w14:textId="77777777"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F90F1E" w14:textId="5BA8F162" w:rsidR="00557234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C5E596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20596B8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73C18C" w14:textId="77777777"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2D4F440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EAB044F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14:paraId="1E6AEFD3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A466F6C" w14:textId="77777777"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B2D6FA1" w14:textId="77777777" w:rsidR="00557234" w:rsidRPr="00F1265C" w:rsidRDefault="0079539B" w:rsidP="005B3310">
            <w:pPr>
              <w:pStyle w:val="-5"/>
            </w:pPr>
            <w:r w:rsidRPr="0079539B">
              <w:t>Индикатор ИПД156А9-Л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2054D1" w14:textId="77777777"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862D441" w14:textId="77777777" w:rsidR="00557234" w:rsidRPr="005958FE" w:rsidRDefault="0079539B" w:rsidP="006C359B">
            <w:pPr>
              <w:pStyle w:val="-5"/>
              <w:jc w:val="center"/>
            </w:pPr>
            <w:r w:rsidRPr="0079539B">
              <w:t>АЕЯР.432220.596ТУ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275A50B" w14:textId="77777777"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497242" w14:textId="6323B38C" w:rsidR="00557234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AB130F5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AAFFED1" w14:textId="77777777"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CF93A1" w14:textId="77777777"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5F836B" w14:textId="77777777"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5418A7E" w14:textId="77777777"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152616" w14:paraId="3B6DC238" w14:textId="77777777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14:paraId="077F2249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352F993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3D58F1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89D589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7D1ED9E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B95A230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67BD279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74626ED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9502A10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36A8B17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14:paraId="3966E50C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3EE4112A" w14:textId="77777777" w:rsidTr="002748D6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0B568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C5989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038EE5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8DD4E3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CDF50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7FA12F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57467E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382605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1743EA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954764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0A9EF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7499E50B" w14:textId="77777777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E733BD8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35CBA12A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FF29DF9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79A351DD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09888785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55C3B316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4FBA2E8E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3498D614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66598498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1340B86D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34EFF515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DB5DC1" w14:paraId="73990317" w14:textId="77777777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EF4BC99" w14:textId="77777777" w:rsidR="00DB5DC1" w:rsidRPr="00037E67" w:rsidRDefault="00DB5DC1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1DF41F1D" w14:textId="77777777" w:rsidR="00DB5DC1" w:rsidRPr="0079539B" w:rsidRDefault="00DB5DC1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395A53BB" w14:textId="77777777" w:rsidR="00DB5DC1" w:rsidRPr="00616FF8" w:rsidRDefault="00DB5DC1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594B0F9D" w14:textId="77777777" w:rsidR="00DB5DC1" w:rsidRPr="0079539B" w:rsidRDefault="00DB5DC1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2FA2DC58" w14:textId="77777777" w:rsidR="00DB5DC1" w:rsidRDefault="00DB5DC1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15EBDB70" w14:textId="77777777" w:rsidR="00DB5DC1" w:rsidRDefault="00DB5DC1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144E0566" w14:textId="77777777" w:rsidR="00DB5DC1" w:rsidRDefault="00DB5DC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1031C5E4" w14:textId="77777777" w:rsidR="00DB5DC1" w:rsidRPr="007B1C1A" w:rsidRDefault="00DB5DC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60817945" w14:textId="77777777" w:rsidR="00DB5DC1" w:rsidRDefault="00DB5DC1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621623CE" w14:textId="77777777" w:rsidR="00DB5DC1" w:rsidRDefault="00DB5DC1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06688A94" w14:textId="77777777" w:rsidR="00DB5DC1" w:rsidRPr="006A5175" w:rsidRDefault="00DB5DC1" w:rsidP="003348E2">
            <w:pPr>
              <w:pStyle w:val="-5"/>
              <w:rPr>
                <w:szCs w:val="26"/>
              </w:rPr>
            </w:pPr>
          </w:p>
        </w:tc>
      </w:tr>
      <w:tr w:rsidR="00152616" w14:paraId="78BEED92" w14:textId="77777777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50187374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55120AC5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30341B68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5A0C3793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21BCF798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697338FD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045E39A6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2DD652D2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12342100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74E2C740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3B02E2AD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47F79B02" w14:textId="77777777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FACFB5D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3A340C68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79CCC1A7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3F2E15A2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600CC54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47ABA29C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1E8A0A53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30BAC8DA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08B81D9A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1A545E96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31BD5877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1C96CA6D" w14:textId="77777777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1026409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53C46B9C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31611E4F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75D48B72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75F690F1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0F23698F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5C955E1A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6947EC66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074506E9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14:paraId="7E26C3CD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3032814A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64335183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FE08991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0A74F0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034FF4A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C32AD7F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36C563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33F68AB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29F2BC8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F5F7252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B18563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456F962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7AA1D50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5133CC6A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FCB0B6C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B81F93D" w14:textId="77777777" w:rsidR="00152616" w:rsidRPr="0079539B" w:rsidRDefault="002748D6" w:rsidP="002748D6">
            <w:pPr>
              <w:pStyle w:val="-e"/>
            </w:pPr>
            <w:r>
              <w:t>Соединители контактные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4436C2E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99A0471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4A933D2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A35F826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37DA31F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5E7A384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278F531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5632467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77867D3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01960864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B35D247" w14:textId="77777777"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AD0CA7A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F49E9B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1759CEA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119979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6396FFA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89AC6E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A8ACEF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1FF36C5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6E51D9F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EAE58EA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71053A" w14:paraId="27CFE126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3CC8FB5" w14:textId="77777777" w:rsidR="0071053A" w:rsidRPr="00037E67" w:rsidRDefault="0071053A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9B2197B" w14:textId="71285B4D" w:rsidR="0071053A" w:rsidRPr="002748D6" w:rsidRDefault="0071053A" w:rsidP="007A35A5">
            <w:pPr>
              <w:pStyle w:val="-5"/>
            </w:pPr>
            <w:r w:rsidRPr="0071053A">
              <w:t>Вилка СНП348-2ВП</w:t>
            </w:r>
            <w:r w:rsidR="007A35A5" w:rsidRPr="007A35A5">
              <w:rPr>
                <w:color w:val="FF0000"/>
                <w:highlight w:val="yellow"/>
                <w:lang w:val="en-US"/>
              </w:rPr>
              <w:t>2</w:t>
            </w:r>
            <w:r w:rsidRPr="0071053A">
              <w:t>2-В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08832F7" w14:textId="77777777" w:rsidR="0071053A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417F8CF" w14:textId="77777777" w:rsidR="0071053A" w:rsidRPr="0079539B" w:rsidRDefault="0071053A" w:rsidP="006C359B">
            <w:pPr>
              <w:pStyle w:val="-5"/>
              <w:jc w:val="center"/>
            </w:pPr>
            <w:r>
              <w:t>РЮМК.430420.013</w:t>
            </w:r>
            <w:r w:rsidRPr="0071053A">
              <w:t>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6B0F730" w14:textId="77777777" w:rsidR="0071053A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E07CC0C" w14:textId="6E80697C" w:rsidR="0071053A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2BB982" w14:textId="77777777" w:rsidR="0071053A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4787F33" w14:textId="77777777" w:rsidR="0071053A" w:rsidRPr="007B1C1A" w:rsidRDefault="0071053A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B4B299" w14:textId="77777777" w:rsidR="0071053A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8348712" w14:textId="77777777" w:rsidR="0071053A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22EC889" w14:textId="77777777" w:rsidR="0071053A" w:rsidRPr="006A5175" w:rsidRDefault="0071053A" w:rsidP="003348E2">
            <w:pPr>
              <w:pStyle w:val="-5"/>
              <w:rPr>
                <w:szCs w:val="26"/>
              </w:rPr>
            </w:pPr>
          </w:p>
        </w:tc>
      </w:tr>
      <w:tr w:rsidR="0071053A" w14:paraId="172EF54A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CFD3D2D" w14:textId="77777777" w:rsidR="0071053A" w:rsidRPr="00037E67" w:rsidRDefault="0071053A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A20E766" w14:textId="77777777" w:rsidR="0071053A" w:rsidRPr="002748D6" w:rsidRDefault="0071053A" w:rsidP="005B3310">
            <w:pPr>
              <w:pStyle w:val="-5"/>
            </w:pPr>
            <w:r w:rsidRPr="0071053A">
              <w:t>Вилка СНП347-20ВП21-В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5A1E3A" w14:textId="77777777" w:rsidR="0071053A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B467FAB" w14:textId="77777777" w:rsidR="0071053A" w:rsidRPr="0079539B" w:rsidRDefault="0071053A" w:rsidP="006C359B">
            <w:pPr>
              <w:pStyle w:val="-5"/>
              <w:jc w:val="center"/>
            </w:pPr>
            <w:r w:rsidRPr="0071053A">
              <w:t>РЮМК.430420.012ТУ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A9CB2D6" w14:textId="77777777" w:rsidR="0071053A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885B55A" w14:textId="5DCC880E" w:rsidR="0071053A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8B0FF7" w14:textId="77777777" w:rsidR="0071053A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DF06182" w14:textId="77777777" w:rsidR="0071053A" w:rsidRPr="007B1C1A" w:rsidRDefault="0071053A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9D9657B" w14:textId="77777777" w:rsidR="0071053A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41714CD" w14:textId="77777777" w:rsidR="0071053A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0485AC48" w14:textId="77777777" w:rsidR="0071053A" w:rsidRPr="006A5175" w:rsidRDefault="004321C8" w:rsidP="003348E2">
            <w:pPr>
              <w:pStyle w:val="-5"/>
              <w:rPr>
                <w:szCs w:val="26"/>
              </w:rPr>
            </w:pPr>
            <w:r w:rsidRPr="004321C8">
              <w:rPr>
                <w:szCs w:val="26"/>
              </w:rPr>
              <w:t>IDC20</w:t>
            </w:r>
          </w:p>
        </w:tc>
      </w:tr>
      <w:tr w:rsidR="00152616" w14:paraId="7988520C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F84D505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ED296A" w14:textId="77777777" w:rsidR="00152616" w:rsidRPr="0079539B" w:rsidRDefault="002748D6" w:rsidP="005B3310">
            <w:pPr>
              <w:pStyle w:val="-5"/>
            </w:pPr>
            <w:r w:rsidRPr="002748D6">
              <w:t>Вилка СНП347-14ВП21-В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65A8015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F05E6D" w14:textId="77777777" w:rsidR="00152616" w:rsidRPr="0079539B" w:rsidRDefault="0071053A" w:rsidP="006C359B">
            <w:pPr>
              <w:pStyle w:val="-5"/>
              <w:jc w:val="center"/>
            </w:pPr>
            <w:r w:rsidRPr="0071053A">
              <w:t>РЮМК.430420.012ТУ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863494D" w14:textId="77777777"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FFD050" w14:textId="5EDAA3C7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7E74F87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FE2A5F0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504D55C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579F6D9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2FFC72A" w14:textId="77777777" w:rsidR="00152616" w:rsidRPr="006A5175" w:rsidRDefault="004321C8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IDC14</w:t>
            </w:r>
          </w:p>
        </w:tc>
      </w:tr>
      <w:tr w:rsidR="00152616" w14:paraId="5AC2A965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DC0949C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012276C" w14:textId="77777777" w:rsidR="00152616" w:rsidRPr="0079539B" w:rsidRDefault="002748D6" w:rsidP="005B3310">
            <w:pPr>
              <w:pStyle w:val="-5"/>
            </w:pPr>
            <w:r w:rsidRPr="002748D6">
              <w:t>Вилка СНП394-16ВП21-2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37F32BA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C9D0E7" w14:textId="77777777"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6004C3" w14:textId="77777777"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A37452" w14:textId="6B528290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5B25292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166A48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F80B53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D7275A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560D6403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081CEFB9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8E96D84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E1B5B63" w14:textId="75F0DF75" w:rsidR="00152616" w:rsidRPr="0079539B" w:rsidRDefault="002748D6" w:rsidP="007A35A5">
            <w:pPr>
              <w:pStyle w:val="-5"/>
            </w:pPr>
            <w:r w:rsidRPr="002748D6">
              <w:t>Вилка СНП389-2ВП</w:t>
            </w:r>
            <w:r w:rsidR="007A35A5" w:rsidRPr="007A35A5">
              <w:rPr>
                <w:color w:val="FF0000"/>
                <w:highlight w:val="yellow"/>
                <w:lang w:val="en-US"/>
              </w:rPr>
              <w:t>2</w:t>
            </w:r>
            <w:r w:rsidRPr="002748D6">
              <w:t>2-1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A8DB74F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9BE4370" w14:textId="77777777"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2E158C" w14:textId="77777777"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9FD9159" w14:textId="0B120852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FBDD5FB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0C6BF12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39CFAEA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852D9FE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4D81D032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78DAEF4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92552B7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7E30D67" w14:textId="77777777" w:rsidR="00152616" w:rsidRPr="0079539B" w:rsidRDefault="002748D6" w:rsidP="005B3310">
            <w:pPr>
              <w:pStyle w:val="-5"/>
            </w:pPr>
            <w:r w:rsidRPr="002748D6">
              <w:t>Вилка СНП389-3ВП</w:t>
            </w:r>
            <w:r w:rsidRPr="007A35A5">
              <w:rPr>
                <w:color w:val="FF0000"/>
                <w:highlight w:val="yellow"/>
              </w:rPr>
              <w:t>3</w:t>
            </w:r>
            <w:r w:rsidRPr="002748D6">
              <w:t>2-1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85D082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9CC586" w14:textId="77777777"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52654C" w14:textId="77777777"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D04D040" w14:textId="12333CD8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CB61791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B2FA3C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D367A21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F835E1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637E1B7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3F35996E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21BB4FF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13DAECB" w14:textId="17F9BE34" w:rsidR="00152616" w:rsidRDefault="002748D6" w:rsidP="005B3310">
            <w:pPr>
              <w:pStyle w:val="-5"/>
            </w:pPr>
            <w:r w:rsidRPr="002748D6">
              <w:t>Вилка СНП389-6ВП</w:t>
            </w:r>
            <w:r w:rsidR="007A35A5" w:rsidRPr="007A35A5">
              <w:rPr>
                <w:color w:val="FF0000"/>
                <w:highlight w:val="yellow"/>
                <w:lang w:val="en-US"/>
              </w:rPr>
              <w:t>2</w:t>
            </w:r>
            <w:r w:rsidRPr="002748D6">
              <w:t>2-1</w:t>
            </w:r>
          </w:p>
          <w:p w14:paraId="7BFB4185" w14:textId="02649F3B" w:rsidR="007A35A5" w:rsidRPr="0079539B" w:rsidRDefault="007A35A5" w:rsidP="007A35A5">
            <w:pPr>
              <w:pStyle w:val="-5"/>
            </w:pPr>
            <w:r w:rsidRPr="007A35A5">
              <w:rPr>
                <w:highlight w:val="yellow"/>
              </w:rPr>
              <w:t>Вилка СНП39</w:t>
            </w:r>
            <w:r w:rsidRPr="007A35A5">
              <w:rPr>
                <w:highlight w:val="yellow"/>
                <w:lang w:val="en-US"/>
              </w:rPr>
              <w:t>2</w:t>
            </w:r>
            <w:r w:rsidRPr="007A35A5">
              <w:rPr>
                <w:highlight w:val="yellow"/>
              </w:rPr>
              <w:t>-6ВП</w:t>
            </w:r>
            <w:r w:rsidRPr="007A35A5">
              <w:rPr>
                <w:highlight w:val="yellow"/>
                <w:lang w:val="en-US"/>
              </w:rPr>
              <w:t>2</w:t>
            </w:r>
            <w:r w:rsidRPr="007A35A5">
              <w:rPr>
                <w:highlight w:val="yellow"/>
              </w:rPr>
              <w:t>2-1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600B6BF" w14:textId="77777777" w:rsidR="00152616" w:rsidRDefault="004321C8" w:rsidP="003348E2">
            <w:pPr>
              <w:pStyle w:val="-5"/>
              <w:jc w:val="center"/>
            </w:pPr>
            <w:r w:rsidRPr="00616FF8">
              <w:t>─</w:t>
            </w:r>
          </w:p>
          <w:p w14:paraId="710D95EF" w14:textId="2A7A77FF" w:rsidR="007A35A5" w:rsidRPr="00616FF8" w:rsidRDefault="007A35A5" w:rsidP="003348E2">
            <w:pPr>
              <w:pStyle w:val="-5"/>
              <w:jc w:val="center"/>
            </w:pPr>
            <w:r w:rsidRPr="007A35A5">
              <w:rPr>
                <w:highlight w:val="yellow"/>
              </w:rPr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3F0624" w14:textId="77777777" w:rsidR="00152616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  <w:p w14:paraId="313DE417" w14:textId="3435BD31" w:rsidR="007A35A5" w:rsidRPr="0079539B" w:rsidRDefault="007A35A5" w:rsidP="007A35A5">
            <w:pPr>
              <w:pStyle w:val="-5"/>
              <w:jc w:val="center"/>
            </w:pPr>
            <w:r w:rsidRPr="007A35A5">
              <w:rPr>
                <w:highlight w:val="yellow"/>
              </w:rPr>
              <w:t>РЮМК.430420.0</w:t>
            </w:r>
            <w:r w:rsidRPr="007A35A5">
              <w:rPr>
                <w:highlight w:val="yellow"/>
                <w:lang w:val="en-US"/>
              </w:rPr>
              <w:t>40</w:t>
            </w:r>
            <w:r w:rsidRPr="007A35A5">
              <w:rPr>
                <w:highlight w:val="yellow"/>
              </w:rPr>
              <w:t>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1BBF03A" w14:textId="77777777"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  <w:p w14:paraId="2E642059" w14:textId="5C26735C" w:rsidR="007A35A5" w:rsidRDefault="007A35A5" w:rsidP="006C359B">
            <w:pPr>
              <w:pStyle w:val="-5"/>
              <w:jc w:val="center"/>
            </w:pPr>
            <w:r w:rsidRPr="007A35A5">
              <w:rPr>
                <w:highlight w:val="yellow"/>
              </w:rP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DACBFB3" w14:textId="77777777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  <w:p w14:paraId="5239AF94" w14:textId="652A7AEE" w:rsidR="007A35A5" w:rsidRDefault="007A35A5" w:rsidP="006C359B">
            <w:pPr>
              <w:pStyle w:val="-5"/>
              <w:jc w:val="center"/>
            </w:pPr>
            <w:r w:rsidRPr="007A35A5">
              <w:rPr>
                <w:highlight w:val="yellow"/>
              </w:rPr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B54A01D" w14:textId="77777777" w:rsidR="00152616" w:rsidRDefault="007A35A5" w:rsidP="003348E2">
            <w:pPr>
              <w:pStyle w:val="-"/>
              <w:rPr>
                <w:szCs w:val="26"/>
                <w:lang w:val="en-US"/>
              </w:rPr>
            </w:pPr>
            <w:r w:rsidRPr="007A35A5">
              <w:rPr>
                <w:szCs w:val="26"/>
                <w:highlight w:val="yellow"/>
                <w:lang w:val="en-US"/>
              </w:rPr>
              <w:t>4</w:t>
            </w:r>
          </w:p>
          <w:p w14:paraId="0A1191EB" w14:textId="6092D572" w:rsidR="007A35A5" w:rsidRPr="004321C8" w:rsidRDefault="007A35A5" w:rsidP="003348E2">
            <w:pPr>
              <w:pStyle w:val="-"/>
              <w:rPr>
                <w:szCs w:val="26"/>
                <w:lang w:val="en-US"/>
              </w:rPr>
            </w:pPr>
            <w:r w:rsidRPr="007A35A5">
              <w:rPr>
                <w:szCs w:val="26"/>
                <w:highlight w:val="yellow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F178CFB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886442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C7B011A" w14:textId="1F20F14C" w:rsidR="00152616" w:rsidRPr="004321C8" w:rsidRDefault="007A35A5" w:rsidP="003348E2">
            <w:pPr>
              <w:pStyle w:val="-"/>
              <w:rPr>
                <w:szCs w:val="26"/>
                <w:lang w:val="en-US"/>
              </w:rPr>
            </w:pPr>
            <w:r w:rsidRPr="007A35A5">
              <w:rPr>
                <w:szCs w:val="26"/>
                <w:highlight w:val="yellow"/>
                <w:lang w:val="en-US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5E64D71" w14:textId="1B9182CF" w:rsidR="00152616" w:rsidRPr="004321C8" w:rsidRDefault="00152616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152616" w14:paraId="327BD0BF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4BDF57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7C3BFEF" w14:textId="77777777" w:rsidR="00152616" w:rsidRPr="0079539B" w:rsidRDefault="002748D6" w:rsidP="005B3310">
            <w:pPr>
              <w:pStyle w:val="-5"/>
            </w:pPr>
            <w:r w:rsidRPr="002748D6">
              <w:t>Розетка СНП418 на плату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BA6F790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F740A94" w14:textId="77777777" w:rsidR="00152616" w:rsidRPr="0079539B" w:rsidRDefault="004321C8" w:rsidP="006C359B">
            <w:pPr>
              <w:pStyle w:val="-5"/>
              <w:jc w:val="center"/>
            </w:pPr>
            <w:r w:rsidRPr="004321C8">
              <w:t>РЮМК.430420.079ТУ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1C6C39B" w14:textId="77777777"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14AE441" w14:textId="0B3993F5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236E60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74E2DC6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3EB0B0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90D2CC6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97B83CB" w14:textId="3853FC57" w:rsidR="00152616" w:rsidRPr="004321C8" w:rsidRDefault="005A1C90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RJ-45</w:t>
            </w:r>
          </w:p>
        </w:tc>
      </w:tr>
      <w:tr w:rsidR="00152616" w14:paraId="662B9E28" w14:textId="7777777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3040C99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6421EC" w14:textId="77777777" w:rsidR="00152616" w:rsidRPr="0079539B" w:rsidRDefault="002748D6" w:rsidP="005B3310">
            <w:pPr>
              <w:pStyle w:val="-5"/>
            </w:pPr>
            <w:r w:rsidRPr="002748D6">
              <w:t>Антенный разъем 73100-0115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5763A7E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3AED2DD" w14:textId="77777777" w:rsidR="00152616" w:rsidRPr="0079539B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4DC08A7" w14:textId="77777777" w:rsidR="00152616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844DA7D" w14:textId="6307CDD7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47ED5DC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DF3AB5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DBE6CE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5323765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1283D268" w14:textId="0BE38CFE" w:rsidR="00152616" w:rsidRPr="006A5175" w:rsidRDefault="005A1C90" w:rsidP="003348E2">
            <w:pPr>
              <w:pStyle w:val="-5"/>
              <w:rPr>
                <w:szCs w:val="26"/>
              </w:rPr>
            </w:pPr>
            <w:r>
              <w:rPr>
                <w:szCs w:val="26"/>
                <w:lang w:val="en-US"/>
              </w:rPr>
              <w:t>Molex</w:t>
            </w:r>
          </w:p>
        </w:tc>
      </w:tr>
      <w:tr w:rsidR="00152616" w14:paraId="3CA2D26F" w14:textId="77777777" w:rsidTr="007E19A2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25F59D5" w14:textId="77777777"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0614C0" w14:textId="77777777" w:rsidR="00152616" w:rsidRPr="0079539B" w:rsidRDefault="002748D6" w:rsidP="005B3310">
            <w:pPr>
              <w:pStyle w:val="-5"/>
            </w:pPr>
            <w:r w:rsidRPr="002748D6">
              <w:t>Разъем MicroUSB 1981568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756D174" w14:textId="77777777"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AE48D3" w14:textId="77777777" w:rsidR="00152616" w:rsidRPr="0079539B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12C9FE5" w14:textId="77777777" w:rsidR="00152616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7FED47C" w14:textId="1E72C66C" w:rsidR="00152616" w:rsidRDefault="00D23834" w:rsidP="006C359B">
            <w:pPr>
              <w:pStyle w:val="-5"/>
              <w:jc w:val="center"/>
            </w:pPr>
            <w:r w:rsidRPr="00D23834">
              <w:t>ВБМА.469435.015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62A46AE" w14:textId="77777777"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EE64C70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40F4C9D" w14:textId="77777777"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9FAFA66" w14:textId="77777777"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2C651351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14:paraId="2CB11A67" w14:textId="77777777" w:rsidTr="007E19A2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14:paraId="4D6FB527" w14:textId="77777777" w:rsidR="00152616" w:rsidRPr="00037E67" w:rsidRDefault="00152616" w:rsidP="0071053A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1858849" w14:textId="77777777"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ACA40AC" w14:textId="77777777"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C1FCC65" w14:textId="77777777"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AF1043A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B3BEE20" w14:textId="77777777"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52B1F49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5C0F4E" w14:textId="77777777"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0C410BB" w14:textId="77777777"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CC2B745" w14:textId="77777777"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14:paraId="24FD83AC" w14:textId="77777777"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</w:tbl>
    <w:p w14:paraId="214EAEBF" w14:textId="77777777" w:rsidR="00F654E7" w:rsidRDefault="00F654E7">
      <w:pPr>
        <w:spacing w:line="240" w:lineRule="auto"/>
        <w:ind w:firstLine="0"/>
      </w:pPr>
    </w:p>
    <w:p w14:paraId="62929A3E" w14:textId="77777777" w:rsidR="00CA69F0" w:rsidRDefault="00CA69F0" w:rsidP="00463C57"/>
    <w:p w14:paraId="2D3439F4" w14:textId="77777777" w:rsidR="00DB5DC1" w:rsidRDefault="00DB5DC1" w:rsidP="00463C57"/>
    <w:p w14:paraId="47A02207" w14:textId="77777777" w:rsidR="00DB5DC1" w:rsidRDefault="00DB5DC1" w:rsidP="00463C57"/>
    <w:p w14:paraId="65463EF5" w14:textId="77777777" w:rsidR="00DB5DC1" w:rsidRDefault="00DB5DC1" w:rsidP="00463C57"/>
    <w:p w14:paraId="52EA23BB" w14:textId="77777777" w:rsidR="00DB5DC1" w:rsidRDefault="00DB5DC1" w:rsidP="00463C57"/>
    <w:p w14:paraId="7B6997E5" w14:textId="77777777" w:rsidR="00A13651" w:rsidRDefault="00A13651" w:rsidP="00BC1344">
      <w:pPr>
        <w:pStyle w:val="afff"/>
        <w:jc w:val="both"/>
      </w:pPr>
    </w:p>
    <w:p w14:paraId="1CF519AA" w14:textId="77777777" w:rsidR="00A13651" w:rsidRDefault="00A13651" w:rsidP="003348E2">
      <w:pPr>
        <w:framePr w:w="22392" w:wrap="auto" w:hAnchor="text" w:x="1134"/>
        <w:sectPr w:rsidR="00A13651" w:rsidSect="001E74DA">
          <w:headerReference w:type="default" r:id="rId14"/>
          <w:footerReference w:type="default" r:id="rId15"/>
          <w:headerReference w:type="first" r:id="rId16"/>
          <w:footerReference w:type="first" r:id="rId17"/>
          <w:endnotePr>
            <w:numFmt w:val="decimal"/>
          </w:endnotePr>
          <w:pgSz w:w="23814" w:h="16840" w:orient="landscape" w:code="8"/>
          <w:pgMar w:top="426" w:right="284" w:bottom="1418" w:left="1134" w:header="0" w:footer="709" w:gutter="0"/>
          <w:cols w:space="708"/>
          <w:titlePg/>
          <w:docGrid w:linePitch="360"/>
        </w:sect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D06C44" w:rsidRPr="00A31D5A" w14:paraId="7BB57060" w14:textId="77777777" w:rsidTr="007434BF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E650C6" w14:textId="77777777" w:rsidR="00D06C44" w:rsidRPr="00A31D5A" w:rsidRDefault="00D06C44" w:rsidP="007434BF">
            <w:pPr>
              <w:pStyle w:val="afffff3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D06C44" w:rsidRPr="00A31D5A" w14:paraId="434DF287" w14:textId="77777777" w:rsidTr="007434BF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A518C5" w14:textId="77777777" w:rsidR="00D06C44" w:rsidRPr="00A31D5A" w:rsidRDefault="00D06C44" w:rsidP="007434BF">
            <w:pPr>
              <w:pStyle w:val="afffff3"/>
            </w:pPr>
            <w:r w:rsidRPr="00A31D5A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14:paraId="2AB4451D" w14:textId="77777777" w:rsidR="00D06C44" w:rsidRPr="00A31D5A" w:rsidRDefault="00D06C44" w:rsidP="007434BF">
            <w:pPr>
              <w:pStyle w:val="afffff3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14:paraId="60CC33A3" w14:textId="77777777" w:rsidR="00D06C44" w:rsidRPr="00A31D5A" w:rsidRDefault="00D06C44" w:rsidP="007434BF">
            <w:pPr>
              <w:pStyle w:val="afffff3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14E5E6B5" w14:textId="77777777" w:rsidR="00D06C44" w:rsidRPr="00A31D5A" w:rsidRDefault="00D06C44" w:rsidP="007434BF">
            <w:pPr>
              <w:pStyle w:val="afffff3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14:paraId="52D07635" w14:textId="77777777" w:rsidR="00D06C44" w:rsidRPr="00A31D5A" w:rsidRDefault="00D06C44" w:rsidP="007434BF">
            <w:pPr>
              <w:pStyle w:val="afffff3"/>
            </w:pPr>
            <w:r w:rsidRPr="00A31D5A">
              <w:t xml:space="preserve">Входящий номер сопро-водительного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14:paraId="2253C1E5" w14:textId="77777777" w:rsidR="00D06C44" w:rsidRPr="00A31D5A" w:rsidRDefault="00D06C44" w:rsidP="00EA0FCF">
            <w:pPr>
              <w:pStyle w:val="afffff3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02424496" w14:textId="77777777" w:rsidR="00D06C44" w:rsidRPr="00A31D5A" w:rsidRDefault="00D06C44" w:rsidP="007434BF">
            <w:pPr>
              <w:pStyle w:val="afffff3"/>
            </w:pPr>
            <w:r w:rsidRPr="00A31D5A">
              <w:t>Дата</w:t>
            </w:r>
          </w:p>
        </w:tc>
      </w:tr>
      <w:tr w:rsidR="00D06C44" w:rsidRPr="00A31D5A" w14:paraId="3DAF0D43" w14:textId="77777777" w:rsidTr="007434BF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5DFC3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0916E" w14:textId="77777777" w:rsidR="00D06C44" w:rsidRPr="00A31D5A" w:rsidRDefault="00EA0FCF" w:rsidP="007434BF">
            <w:pPr>
              <w:pStyle w:val="afffff3"/>
            </w:pPr>
            <w:r>
              <w:t>изме-нё</w:t>
            </w:r>
            <w:r w:rsidR="00D06C44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F81A8E" w14:textId="77777777" w:rsidR="00D06C44" w:rsidRPr="00A31D5A" w:rsidRDefault="00EA0FCF" w:rsidP="007434BF">
            <w:pPr>
              <w:pStyle w:val="afffff3"/>
            </w:pPr>
            <w:r>
              <w:t>заме-нё</w:t>
            </w:r>
            <w:r w:rsidR="00D06C44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F7B26" w14:textId="77777777" w:rsidR="00D06C44" w:rsidRPr="00A31D5A" w:rsidRDefault="00D06C44" w:rsidP="007434BF">
            <w:pPr>
              <w:pStyle w:val="afffff3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4382B" w14:textId="77777777" w:rsidR="00D06C44" w:rsidRPr="00A31D5A" w:rsidRDefault="00D06C44" w:rsidP="007434BF">
            <w:pPr>
              <w:pStyle w:val="afffff3"/>
            </w:pPr>
            <w:r w:rsidRPr="00A31D5A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14:paraId="3FABC1E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3B39C30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14:paraId="31FBF22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2984CF3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670ECBD8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284FDF3B" w14:textId="77777777" w:rsidTr="007434BF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14:paraId="7F9C9D7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36523ED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C4293B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1293E0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563E548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303CECB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C5150F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469BE79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660FD60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893C742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288FDD16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1B33B36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97534A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1071CF2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924AE8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0F488D6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6D661F0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1C0611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4C59E01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2EF77ED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67C9174D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25C72B97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32214EF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42E00A0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27ED079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4B48A79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3D51F1C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0BB4E8F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3659E96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325BEB9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B68B04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4A4074A1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5D358DF5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4E0174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03EA977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59C1E72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ECCC59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10C4FB3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6FE619D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97B058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2F91038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694073C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68A6AC86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330E1EC5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A93E4D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46BE069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30F681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119B5D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5260DCE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69069F4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3E19B4C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7B38D01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4D93089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1CBDA921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001610D8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3FBF45D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7E7B7A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F7E4ED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2BA4B7D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692DDCF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F82E77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BF6A41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4002A4E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407C3C5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7924491F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3F6360FC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990D53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7450289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42315A1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A5A9B6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0108468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3585DAB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B258BF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A78032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91D1F5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3D494831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125BB55F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28C6D9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40548BE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688CFA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4993EBC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4AC7FEA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7581986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7C0565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78BC7CE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7210801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7E0EA1A2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2D566A32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349B82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1E2B9F2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A86020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52086C0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28245BA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5DDB24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50BEFC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65FA9DC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5A83B82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A3BA5DB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4178AA6E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734DD5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721D843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16611B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3C35EE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291C4BF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3D99FA7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729D37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7AA22CD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3A9FC95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1EFBEB25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656C6F72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4D2F1C7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3631D2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2C613B0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2923472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496E60F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2A89BDF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14A74D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2071457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34825BD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8093CC1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4E1BA7B3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0BFC5AD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6B36CEC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30A7000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11BA049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284FA14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1E9E02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449121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247884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5D43945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49E75D9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30322336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15FD5BC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33B62A9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E8CF27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303FAD7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15EF1C2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116ECA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378204F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205049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658F048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3AAD94CC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11B7C669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0E7DA4F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052D484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3539C0E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3A9345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0D4A5EE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79268CB7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6F1446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00DA5AC6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53D8FD4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4678573E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090D1FD6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5243584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7C9F579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7F1137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4685097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78C8BB0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47BCAAA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BEAB24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65C6858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BFD017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42E8E13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266E286F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578AF94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098B17C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381B089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025CC5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451D21F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09ADAE7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70B055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2CD99D7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337AF8E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FAACC59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517BC46B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6B11E35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84B899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4E9A7B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42D4E79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7CC61F8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57B3EE9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CD5A0A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A7FFEA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3B5A29E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0D069B2D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5A672C09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142B2A1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56FB944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C74E17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AFA01A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641EF7D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317546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10E47C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BE3FB3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1428BAE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799814E9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07F806D3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43114164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0806774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7B1B232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5B21789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2E1D4E9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355CE71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81A87A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3CD37FF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18E00BB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662DD959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2A0593B1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512A77C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6543320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5DE299EB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5937BDB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4A76CEA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4AE3CCF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03A0A5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6DAAE4A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50128D9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72CFD404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13E5C38B" w14:textId="77777777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32FFB90E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176B1A11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2D3B8B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0F615930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24A735B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3DC4B5E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3E841605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6C4D9E3F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78BCCE52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7E440E4E" w14:textId="77777777" w:rsidR="00D06C44" w:rsidRPr="00A31D5A" w:rsidRDefault="00D06C44" w:rsidP="007434BF">
            <w:pPr>
              <w:pStyle w:val="afffff3"/>
            </w:pPr>
          </w:p>
        </w:tc>
      </w:tr>
      <w:tr w:rsidR="00D06C44" w:rsidRPr="00A31D5A" w14:paraId="6FE775E9" w14:textId="77777777" w:rsidTr="00CE6B48">
        <w:trPr>
          <w:cantSplit/>
          <w:trHeight w:val="833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708B730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30C9A579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42DDCE3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523D548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15E151A8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000668DC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0F176B3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A635C0A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70CEB6CD" w14:textId="77777777"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14:paraId="4547D5F2" w14:textId="77777777" w:rsidR="00D06C44" w:rsidRPr="00A31D5A" w:rsidRDefault="00D06C44" w:rsidP="007434BF">
            <w:pPr>
              <w:pStyle w:val="afffff3"/>
            </w:pPr>
          </w:p>
        </w:tc>
      </w:tr>
    </w:tbl>
    <w:p w14:paraId="1DA3530C" w14:textId="77777777" w:rsidR="00297458" w:rsidRPr="00141B24" w:rsidRDefault="00297458" w:rsidP="00297458">
      <w:pPr>
        <w:ind w:firstLine="0"/>
        <w:sectPr w:rsidR="00297458" w:rsidRPr="00141B24" w:rsidSect="00297458">
          <w:headerReference w:type="default" r:id="rId18"/>
          <w:headerReference w:type="first" r:id="rId19"/>
          <w:footerReference w:type="first" r:id="rId20"/>
          <w:pgSz w:w="11907" w:h="16839" w:code="9"/>
          <w:pgMar w:top="567" w:right="340" w:bottom="1134" w:left="1077" w:header="142" w:footer="709" w:gutter="0"/>
          <w:cols w:space="708"/>
          <w:titlePg/>
          <w:docGrid w:linePitch="360"/>
        </w:sectPr>
      </w:pPr>
    </w:p>
    <w:p w14:paraId="1DB5C050" w14:textId="77777777" w:rsidR="00297458" w:rsidRPr="00141B24" w:rsidRDefault="00297458" w:rsidP="00BC1344">
      <w:pPr>
        <w:ind w:firstLine="0"/>
      </w:pPr>
    </w:p>
    <w:sectPr w:rsidR="00297458" w:rsidRPr="00141B24" w:rsidSect="00BE7F29">
      <w:headerReference w:type="default" r:id="rId21"/>
      <w:footerReference w:type="default" r:id="rId22"/>
      <w:headerReference w:type="first" r:id="rId23"/>
      <w:footerReference w:type="first" r:id="rId24"/>
      <w:type w:val="continuous"/>
      <w:pgSz w:w="11907" w:h="16839" w:code="9"/>
      <w:pgMar w:top="284" w:right="340" w:bottom="1134" w:left="1077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DD5DA" w14:textId="77777777" w:rsidR="00D84BDD" w:rsidRDefault="00D84BDD" w:rsidP="000F39CB">
      <w:r>
        <w:separator/>
      </w:r>
    </w:p>
  </w:endnote>
  <w:endnote w:type="continuationSeparator" w:id="0">
    <w:p w14:paraId="06033553" w14:textId="77777777" w:rsidR="00D84BDD" w:rsidRDefault="00D84BDD" w:rsidP="000F3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E9A3EC" w14:textId="77777777" w:rsidR="00A710EB" w:rsidRDefault="00A710EB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4BE09A" w14:textId="77777777" w:rsidR="00A710EB" w:rsidRDefault="00A710EB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93EF7" w14:textId="77777777" w:rsidR="00A710EB" w:rsidRDefault="00A710EB">
    <w:pPr>
      <w:pStyle w:val="af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3C56D0" w14:textId="77777777" w:rsidR="00A94FD9" w:rsidRDefault="00A94FD9">
    <w:pPr>
      <w:pStyle w:val="af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B43D7" w14:textId="77777777" w:rsidR="00A94FD9" w:rsidRDefault="00A94FD9">
    <w:pPr>
      <w:pStyle w:val="af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BAD76" w14:textId="77777777" w:rsidR="00A94FD9" w:rsidRDefault="00A94FD9">
    <w:pPr>
      <w:pStyle w:val="af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A8C41D" w14:textId="77777777" w:rsidR="00A94FD9" w:rsidRDefault="00A94FD9">
    <w:pPr>
      <w:pStyle w:val="af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AABBD" w14:textId="77777777" w:rsidR="00A94FD9" w:rsidRDefault="00A94FD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38948" w14:textId="77777777" w:rsidR="00D84BDD" w:rsidRDefault="00D84BDD" w:rsidP="000F39CB">
      <w:r>
        <w:separator/>
      </w:r>
    </w:p>
  </w:footnote>
  <w:footnote w:type="continuationSeparator" w:id="0">
    <w:p w14:paraId="4C2815AF" w14:textId="77777777" w:rsidR="00D84BDD" w:rsidRDefault="00D84BDD" w:rsidP="000F3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31083" w14:textId="77777777" w:rsidR="00A710EB" w:rsidRDefault="00A710EB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4F75E" w14:textId="77777777" w:rsidR="00A710EB" w:rsidRDefault="00A710EB">
    <w:pPr>
      <w:pStyle w:val="a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D6CCF" w14:textId="77777777" w:rsidR="00A94FD9" w:rsidRDefault="00D84BDD" w:rsidP="00452A89">
    <w:pPr>
      <w:pStyle w:val="aff2"/>
    </w:pPr>
    <w:r>
      <w:rPr>
        <w:noProof/>
        <w:lang w:eastAsia="ru-RU" w:bidi="ar-SA"/>
      </w:rPr>
      <w:pict w14:anchorId="7BCD2011"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left:0;text-align:left;margin-left:13.6pt;margin-top:24.1pt;width:568.2pt;height:803.75pt;z-index:251675648;mso-position-horizontal-relative:page;mso-position-vertical-relative:page" filled="f" stroked="f">
          <v:textbox style="mso-next-textbox:#_x0000_s2091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A94FD9" w:rsidRPr="000F39CB" w14:paraId="6ECB5B95" w14:textId="77777777" w:rsidTr="00564F15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395E2B41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14:paraId="6CAE1E4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7A05DDB5" w14:textId="77777777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0A855759" w14:textId="77777777" w:rsidR="00A94FD9" w:rsidRPr="003D1FE3" w:rsidRDefault="00A94FD9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38749A52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14:paraId="6C50FCF9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2AE3F4EE" w14:textId="77777777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4E174F55" w14:textId="77777777" w:rsidR="00A94FD9" w:rsidRPr="003D1FE3" w:rsidRDefault="00A94FD9" w:rsidP="00564F15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6F4B3CFA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14:paraId="346F3F81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66E320F4" w14:textId="77777777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063829BA" w14:textId="77777777" w:rsidR="00A94FD9" w:rsidRPr="003D1FE3" w:rsidRDefault="00A94FD9" w:rsidP="00564F15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33A5813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14:paraId="6F59E64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41F16477" w14:textId="77777777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32742CA6" w14:textId="77777777" w:rsidR="00A94FD9" w:rsidRPr="003D1FE3" w:rsidRDefault="00A94FD9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DE1A762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14:paraId="44DF3497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711D036E" w14:textId="77777777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4A7FA60" w14:textId="77777777" w:rsidR="00A94FD9" w:rsidRPr="003D1FE3" w:rsidRDefault="00A94FD9" w:rsidP="00564F15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3D2A37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14:paraId="148944B1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4AD71628" w14:textId="77777777" w:rsidTr="00564F15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1197798" w14:textId="77777777" w:rsidR="00A94FD9" w:rsidRPr="00F83288" w:rsidRDefault="00A94FD9" w:rsidP="00564F15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490DB399" w14:textId="77777777" w:rsidR="00A94FD9" w:rsidRPr="00F83288" w:rsidRDefault="00A94FD9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2DAFC2F6" w14:textId="77777777" w:rsidR="00A94FD9" w:rsidRPr="00F83288" w:rsidRDefault="00A94FD9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3879DE9D" w14:textId="77777777" w:rsidR="00A94FD9" w:rsidRDefault="00A94FD9" w:rsidP="00564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C17228" w14:textId="77777777" w:rsidR="00A94FD9" w:rsidRDefault="00D84BDD">
    <w:pPr>
      <w:pStyle w:val="af8"/>
    </w:pPr>
    <w:r>
      <w:rPr>
        <w:noProof/>
        <w:lang w:eastAsia="ru-RU" w:bidi="ar-SA"/>
      </w:rPr>
      <w:pict w14:anchorId="07541574"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-40.5pt;margin-top:-4.05pt;width:1159.2pt;height:812.8pt;z-index:251681792;mso-position-horizontal-relative:margin;mso-position-vertical-relative:margin" filled="f" stroked="f">
          <v:textbox style="mso-next-textbox:#_x0000_s2117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61"/>
                </w:tblGrid>
                <w:tr w:rsidR="00A94FD9" w:rsidRPr="000F39CB" w14:paraId="0F17EEAA" w14:textId="77777777" w:rsidTr="003348E2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4EE4807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14:paraId="2F2019C3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14:paraId="7D8915D8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3690A37A" w14:textId="77777777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242BB884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3C5261BE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3F7C7BEF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25AB455C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54C37FFD" w14:textId="77777777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5DC5CFB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51E7E4F8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4847EB7D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0A21FBBF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38F2F1F1" w14:textId="77777777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B11F030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2A385521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4E2697D9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399C36E6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774CA453" w14:textId="77777777" w:rsidTr="003348E2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5B3882F7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2052476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14:paraId="3A547778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5577FDB3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609A7CAC" w14:textId="77777777" w:rsidTr="003348E2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5248FE5C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552F327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14:paraId="6A46EFF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14:paraId="3E6FC30C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169B62A1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21ADC01B" w14:textId="77777777" w:rsidR="00A94FD9" w:rsidRPr="003D1FE3" w:rsidRDefault="00A94FD9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21AF9BAF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68F4542D" w14:textId="77777777" w:rsidR="00A94FD9" w:rsidRPr="006136E2" w:rsidRDefault="00A94FD9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14:paraId="004E26C1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14:paraId="51317CE0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14:paraId="72907125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14:paraId="2A518384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14:paraId="142F2829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14:paraId="70247220" w14:textId="52E065B3" w:rsidR="00A94FD9" w:rsidRPr="00554CA8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D33453">
                        <w:rPr>
                          <w:noProof/>
                        </w:rPr>
                        <w:t>ВБМА.469435.015</w:t>
                      </w:r>
                      <w:r>
                        <w:rPr>
                          <w:rFonts w:eastAsiaTheme="minorHAnsi"/>
                        </w:rP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6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3B2F89" w14:textId="77777777" w:rsidR="00A94FD9" w:rsidRPr="004120B6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A94FD9" w:rsidRPr="000F39CB" w14:paraId="5A7DA2EF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62237561" w14:textId="77777777" w:rsidR="00A94FD9" w:rsidRPr="003D1FE3" w:rsidRDefault="00A94FD9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055B019A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0F5931FD" w14:textId="77777777" w:rsidR="00A94FD9" w:rsidRPr="000F39CB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14:paraId="6BDF5D7F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14:paraId="7312BFE1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14:paraId="31580690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14:paraId="1900847A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14:paraId="43E6FEB5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14:paraId="0FC63D0C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 w:val="restart"/>
                      <w:vAlign w:val="center"/>
                    </w:tcPr>
                    <w:p w14:paraId="4320C04A" w14:textId="42681D60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F6727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94FD9" w:rsidRPr="000F39CB" w14:paraId="6AB9EE3A" w14:textId="77777777" w:rsidTr="003348E2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20E092AD" w14:textId="77777777" w:rsidR="00A94FD9" w:rsidRPr="003D1FE3" w:rsidRDefault="00A94FD9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267C73E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14:paraId="425391E8" w14:textId="77777777" w:rsidR="00A94FD9" w:rsidRPr="000F39CB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1138D7" w14:textId="77777777" w:rsidR="00A94FD9" w:rsidRPr="00D908B7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Изм.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EBE557C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6E27DE4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A0479CF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8C1B5D8" w14:textId="77777777" w:rsidR="00A94FD9" w:rsidRPr="00511DE9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7A69E96B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/>
                      <w:tcBorders>
                        <w:bottom w:val="single" w:sz="4" w:space="0" w:color="auto"/>
                      </w:tcBorders>
                    </w:tcPr>
                    <w:p w14:paraId="4C2CB8CA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A94FD9" w:rsidRPr="000F39CB" w14:paraId="2C42E271" w14:textId="77777777" w:rsidTr="003348E2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79F526E5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4CE21ABF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928FF76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4DCFED3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D28BDE4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F09BA7A" w14:textId="77777777" w:rsidR="00A94FD9" w:rsidRPr="00F83288" w:rsidRDefault="00A94FD9" w:rsidP="001B58B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483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343D4AE" w14:textId="77777777" w:rsidR="00A94FD9" w:rsidRPr="00037E67" w:rsidRDefault="00A94FD9" w:rsidP="001B58B0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14:paraId="1CF5CA9E" w14:textId="77777777" w:rsidR="00A94FD9" w:rsidRDefault="00A94FD9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70442D" w14:textId="77777777" w:rsidR="00A94FD9" w:rsidRDefault="00D84BDD">
    <w:pPr>
      <w:pStyle w:val="af8"/>
    </w:pPr>
    <w:r>
      <w:rPr>
        <w:noProof/>
        <w:lang w:eastAsia="ru-RU" w:bidi="ar-SA"/>
      </w:rPr>
      <w:pict w14:anchorId="3FC7BE8F"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left:0;text-align:left;margin-left:-40pt;margin-top:-4.8pt;width:1151.45pt;height:830.25pt;z-index:251682816;mso-position-horizontal-relative:margin;mso-position-vertical-relative:margin" filled="f" stroked="f">
          <v:textbox style="mso-next-textbox:#_x0000_s2121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87"/>
                  <w:gridCol w:w="4200"/>
                  <w:gridCol w:w="335"/>
                  <w:gridCol w:w="1908"/>
                  <w:gridCol w:w="5207"/>
                  <w:gridCol w:w="587"/>
                  <w:gridCol w:w="602"/>
                  <w:gridCol w:w="1540"/>
                  <w:gridCol w:w="857"/>
                  <w:gridCol w:w="848"/>
                  <w:gridCol w:w="6"/>
                  <w:gridCol w:w="810"/>
                  <w:gridCol w:w="1099"/>
                  <w:gridCol w:w="1601"/>
                  <w:gridCol w:w="16"/>
                  <w:gridCol w:w="282"/>
                  <w:gridCol w:w="282"/>
                  <w:gridCol w:w="283"/>
                  <w:gridCol w:w="848"/>
                  <w:gridCol w:w="840"/>
                </w:tblGrid>
                <w:tr w:rsidR="00A94FD9" w:rsidRPr="000F39CB" w14:paraId="12603E9F" w14:textId="77777777" w:rsidTr="003348E2">
                  <w:trPr>
                    <w:cantSplit/>
                    <w:trHeight w:val="2805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46640151" w14:textId="77777777" w:rsidR="00A94FD9" w:rsidRPr="00A605E8" w:rsidRDefault="00A94FD9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Перв. примен.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0593485C" w14:textId="77777777" w:rsidR="00A94FD9" w:rsidRPr="00A605E8" w:rsidRDefault="00A94FD9" w:rsidP="00146FA1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right w:val="nil"/>
                      </w:tcBorders>
                    </w:tcPr>
                    <w:p w14:paraId="7E4BB348" w14:textId="77777777" w:rsidR="00A94FD9" w:rsidRPr="008A0708" w:rsidRDefault="00A94FD9" w:rsidP="00177F43"/>
                  </w:tc>
                  <w:tc>
                    <w:tcPr>
                      <w:tcW w:w="10501" w:type="dxa"/>
                      <w:gridSpan w:val="15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14:paraId="3929C466" w14:textId="77777777" w:rsidR="00A94FD9" w:rsidRPr="008A0708" w:rsidRDefault="00A94FD9" w:rsidP="00177F43"/>
                  </w:tc>
                </w:tr>
                <w:tr w:rsidR="00A94FD9" w:rsidRPr="000F39CB" w14:paraId="3395E553" w14:textId="77777777" w:rsidTr="003348E2">
                  <w:trPr>
                    <w:cantSplit/>
                    <w:trHeight w:val="2820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114F0AC5" w14:textId="77777777" w:rsidR="00A94FD9" w:rsidRPr="00146FA1" w:rsidRDefault="00A94FD9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Справ. №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205CD31A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241B5461" w14:textId="77777777" w:rsidR="00A94FD9" w:rsidRPr="008A0708" w:rsidRDefault="00A94FD9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14:paraId="4780CF1A" w14:textId="77777777" w:rsidR="00A94FD9" w:rsidRPr="008A0708" w:rsidRDefault="00A94FD9" w:rsidP="00177F43"/>
                  </w:tc>
                </w:tr>
                <w:tr w:rsidR="00A94FD9" w:rsidRPr="000F39CB" w14:paraId="5D28F075" w14:textId="77777777" w:rsidTr="003348E2">
                  <w:trPr>
                    <w:cantSplit/>
                    <w:trHeight w:val="1755"/>
                  </w:trPr>
                  <w:tc>
                    <w:tcPr>
                      <w:tcW w:w="671" w:type="dxa"/>
                      <w:gridSpan w:val="2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188B6291" w14:textId="77777777" w:rsidR="00A94FD9" w:rsidRPr="00A605E8" w:rsidRDefault="00A94FD9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36511E1B" w14:textId="77777777" w:rsidR="00A94FD9" w:rsidRPr="008A0708" w:rsidRDefault="00A94FD9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14:paraId="60FCCBF2" w14:textId="77777777" w:rsidR="00A94FD9" w:rsidRPr="008A0708" w:rsidRDefault="00A94FD9" w:rsidP="00177F43"/>
                  </w:tc>
                </w:tr>
                <w:tr w:rsidR="00A94FD9" w:rsidRPr="000F39CB" w14:paraId="0B8ACC3A" w14:textId="77777777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069DA7C7" w14:textId="77777777" w:rsidR="00A94FD9" w:rsidRPr="00A605E8" w:rsidRDefault="00A94FD9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14:paraId="693A26A7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76E9B8B2" w14:textId="77777777" w:rsidR="00A94FD9" w:rsidRPr="008A0708" w:rsidRDefault="00A94FD9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14:paraId="7F5F714E" w14:textId="77777777" w:rsidR="00A94FD9" w:rsidRPr="008A0708" w:rsidRDefault="00A94FD9" w:rsidP="00177F43"/>
                  </w:tc>
                </w:tr>
                <w:tr w:rsidR="00A94FD9" w:rsidRPr="000F39CB" w14:paraId="42B6D6CB" w14:textId="77777777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6C98F88" w14:textId="77777777" w:rsidR="00A94FD9" w:rsidRPr="00A605E8" w:rsidRDefault="00A94FD9" w:rsidP="00146FA1">
                      <w:pPr>
                        <w:pStyle w:val="afc"/>
                      </w:pPr>
                      <w:r w:rsidRPr="00A605E8">
                        <w:t>Инв. № дубл.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14:paraId="5D9432AA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196890EE" w14:textId="77777777" w:rsidR="00A94FD9" w:rsidRPr="008A0708" w:rsidRDefault="00A94FD9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14:paraId="5B8CC6E3" w14:textId="77777777" w:rsidR="00A94FD9" w:rsidRPr="008A0708" w:rsidRDefault="00A94FD9" w:rsidP="00177F43"/>
                  </w:tc>
                </w:tr>
                <w:tr w:rsidR="00A94FD9" w:rsidRPr="000F39CB" w14:paraId="0FDA41E2" w14:textId="77777777" w:rsidTr="003348E2">
                  <w:trPr>
                    <w:cantSplit/>
                    <w:trHeight w:val="1478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14:paraId="7B5B0BE6" w14:textId="77777777" w:rsidR="00A94FD9" w:rsidRPr="00A605E8" w:rsidRDefault="00A94FD9" w:rsidP="00146FA1">
                      <w:pPr>
                        <w:pStyle w:val="afc"/>
                      </w:pPr>
                      <w:r w:rsidRPr="00A605E8">
                        <w:t>Взам. инв. №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14:paraId="6EE474CE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4D620596" w14:textId="77777777" w:rsidR="00A94FD9" w:rsidRPr="008A0708" w:rsidRDefault="00A94FD9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  <w:bottom w:val="nil"/>
                      </w:tcBorders>
                    </w:tcPr>
                    <w:p w14:paraId="447D23FC" w14:textId="77777777" w:rsidR="00A94FD9" w:rsidRPr="008A0708" w:rsidRDefault="00A94FD9" w:rsidP="00177F43"/>
                  </w:tc>
                </w:tr>
                <w:tr w:rsidR="00A94FD9" w:rsidRPr="000F39CB" w14:paraId="75F77DFD" w14:textId="77777777" w:rsidTr="003348E2">
                  <w:trPr>
                    <w:cantSplit/>
                    <w:trHeight w:val="354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431E2B95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777ABA9C" w14:textId="77777777" w:rsidR="00A94FD9" w:rsidRPr="00A605E8" w:rsidRDefault="00A94FD9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3A55D773" w14:textId="77777777" w:rsidR="00A94FD9" w:rsidRPr="008A0708" w:rsidRDefault="00A94FD9" w:rsidP="00177F43"/>
                  </w:tc>
                  <w:tc>
                    <w:tcPr>
                      <w:tcW w:w="4440" w:type="dxa"/>
                      <w:gridSpan w:val="6"/>
                      <w:vMerge w:val="restart"/>
                      <w:tcBorders>
                        <w:top w:val="nil"/>
                        <w:left w:val="nil"/>
                      </w:tcBorders>
                    </w:tcPr>
                    <w:p w14:paraId="0A373C75" w14:textId="77777777" w:rsidR="00A94FD9" w:rsidRPr="008A0708" w:rsidRDefault="00A94FD9" w:rsidP="00177F43"/>
                  </w:tc>
                  <w:tc>
                    <w:tcPr>
                      <w:tcW w:w="810" w:type="dxa"/>
                      <w:vMerge w:val="restart"/>
                      <w:tcBorders>
                        <w:left w:val="nil"/>
                      </w:tcBorders>
                    </w:tcPr>
                    <w:p w14:paraId="04171AA4" w14:textId="77777777" w:rsidR="00A94FD9" w:rsidRPr="008A0708" w:rsidRDefault="00A94FD9" w:rsidP="00E43A97">
                      <w:pPr>
                        <w:ind w:firstLine="0"/>
                      </w:pPr>
                    </w:p>
                  </w:tc>
                  <w:tc>
                    <w:tcPr>
                      <w:tcW w:w="2700" w:type="dxa"/>
                      <w:gridSpan w:val="2"/>
                      <w:vMerge w:val="restart"/>
                      <w:tcBorders>
                        <w:left w:val="nil"/>
                      </w:tcBorders>
                    </w:tcPr>
                    <w:p w14:paraId="0565B9A8" w14:textId="77777777" w:rsidR="00A94FD9" w:rsidRPr="008A0708" w:rsidRDefault="00A94FD9" w:rsidP="00E43A97">
                      <w:pPr>
                        <w:ind w:firstLine="0"/>
                      </w:pPr>
                    </w:p>
                  </w:tc>
                  <w:tc>
                    <w:tcPr>
                      <w:tcW w:w="2551" w:type="dxa"/>
                      <w:gridSpan w:val="6"/>
                      <w:vMerge w:val="restart"/>
                      <w:tcBorders>
                        <w:left w:val="nil"/>
                      </w:tcBorders>
                    </w:tcPr>
                    <w:p w14:paraId="2A901EBA" w14:textId="77777777" w:rsidR="00A94FD9" w:rsidRPr="008A0708" w:rsidRDefault="00A94FD9" w:rsidP="00E43A97">
                      <w:pPr>
                        <w:ind w:firstLine="0"/>
                      </w:pPr>
                    </w:p>
                  </w:tc>
                </w:tr>
                <w:tr w:rsidR="00A94FD9" w:rsidRPr="000F39CB" w14:paraId="3DEF43C7" w14:textId="77777777" w:rsidTr="003348E2">
                  <w:trPr>
                    <w:cantSplit/>
                    <w:trHeight w:val="467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14:paraId="32A94A7F" w14:textId="77777777" w:rsidR="00A94FD9" w:rsidRPr="00A605E8" w:rsidRDefault="00A94FD9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14:paraId="239BC015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14:paraId="2924A638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vMerge/>
                      <w:tcBorders>
                        <w:top w:val="nil"/>
                        <w:left w:val="nil"/>
                        <w:bottom w:val="nil"/>
                      </w:tcBorders>
                    </w:tcPr>
                    <w:p w14:paraId="7E097BD8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810" w:type="dxa"/>
                      <w:vMerge/>
                      <w:tcBorders>
                        <w:left w:val="nil"/>
                        <w:bottom w:val="nil"/>
                      </w:tcBorders>
                    </w:tcPr>
                    <w:p w14:paraId="4CE114F0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2700" w:type="dxa"/>
                      <w:gridSpan w:val="2"/>
                      <w:vMerge/>
                      <w:tcBorders>
                        <w:left w:val="nil"/>
                        <w:bottom w:val="nil"/>
                      </w:tcBorders>
                    </w:tcPr>
                    <w:p w14:paraId="71ED249C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2551" w:type="dxa"/>
                      <w:gridSpan w:val="6"/>
                      <w:vMerge/>
                      <w:tcBorders>
                        <w:left w:val="nil"/>
                        <w:bottom w:val="nil"/>
                      </w:tcBorders>
                    </w:tcPr>
                    <w:p w14:paraId="31A26451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</w:tr>
                <w:tr w:rsidR="00A94FD9" w:rsidRPr="000F39CB" w14:paraId="07F61C3D" w14:textId="77777777" w:rsidTr="003348E2">
                  <w:trPr>
                    <w:cantSplit/>
                    <w:trHeight w:val="405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1F0806A8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11F41AF3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nil"/>
                        <w:right w:val="nil"/>
                      </w:tcBorders>
                    </w:tcPr>
                    <w:p w14:paraId="5CBA8D6E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tcBorders>
                        <w:top w:val="nil"/>
                        <w:left w:val="nil"/>
                      </w:tcBorders>
                    </w:tcPr>
                    <w:p w14:paraId="7BD094CA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6061" w:type="dxa"/>
                      <w:gridSpan w:val="9"/>
                      <w:tcBorders>
                        <w:left w:val="nil"/>
                      </w:tcBorders>
                      <w:vAlign w:val="center"/>
                    </w:tcPr>
                    <w:p w14:paraId="0BE915CD" w14:textId="77777777" w:rsidR="00A94FD9" w:rsidRPr="007947D3" w:rsidRDefault="00A94FD9" w:rsidP="00E43A97">
                      <w:pPr>
                        <w:pStyle w:val="afc"/>
                        <w:ind w:left="0" w:right="0"/>
                        <w:jc w:val="left"/>
                        <w:rPr>
                          <w:szCs w:val="24"/>
                        </w:rPr>
                      </w:pPr>
                    </w:p>
                  </w:tc>
                </w:tr>
                <w:tr w:rsidR="00A94FD9" w:rsidRPr="000F39CB" w14:paraId="510C30C2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07A5FD92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05FD805E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top w:val="nil"/>
                        <w:right w:val="single" w:sz="4" w:space="0" w:color="auto"/>
                      </w:tcBorders>
                    </w:tcPr>
                    <w:p w14:paraId="69323DB5" w14:textId="77777777" w:rsidR="00A94FD9" w:rsidRPr="008A0708" w:rsidRDefault="00A94FD9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14:paraId="4776455C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14:paraId="1F4FB6E3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14:paraId="5027DB7C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14:paraId="241C06A8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14:paraId="62381001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 w:val="restart"/>
                      <w:vAlign w:val="center"/>
                    </w:tcPr>
                    <w:p w14:paraId="1BCAE050" w14:textId="757A43DD" w:rsidR="00A94FD9" w:rsidRPr="008A0708" w:rsidRDefault="005C315F" w:rsidP="00554CA8">
                      <w:pPr>
                        <w:pStyle w:val="afc"/>
                      </w:pPr>
                      <w:r w:rsidRPr="005C315F">
                        <w:rPr>
                          <w:noProof/>
                        </w:rPr>
                        <w:t>ВБМА.469435.015</w:t>
                      </w:r>
                      <w:r w:rsidR="00A94FD9">
                        <w:fldChar w:fldCharType="begin"/>
                      </w:r>
                      <w:r w:rsidR="00A94FD9">
                        <w:instrText xml:space="preserve"> REF Code \h </w:instrText>
                      </w:r>
                      <w:r w:rsidR="00A94FD9">
                        <w:fldChar w:fldCharType="separate"/>
                      </w:r>
                      <w:r w:rsidR="00A94FD9">
                        <w:rPr>
                          <w:noProof/>
                        </w:rPr>
                        <w:t>ВП</w:t>
                      </w:r>
                      <w:r w:rsidR="00A94FD9">
                        <w:fldChar w:fldCharType="end"/>
                      </w:r>
                    </w:p>
                  </w:tc>
                </w:tr>
                <w:tr w:rsidR="00A94FD9" w:rsidRPr="000F39CB" w14:paraId="26DED510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5BB75831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23BF4836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14:paraId="7C42157B" w14:textId="77777777" w:rsidR="00A94FD9" w:rsidRPr="008A0708" w:rsidRDefault="00A94FD9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14:paraId="0E3F1609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14:paraId="253CFE9C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14:paraId="30006803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14:paraId="1AA2FD8E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14:paraId="79E5E87B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14:paraId="0414A3DC" w14:textId="77777777" w:rsidR="00A94FD9" w:rsidRPr="008A0708" w:rsidRDefault="00A94FD9" w:rsidP="00146FA1">
                      <w:pPr>
                        <w:pStyle w:val="afc"/>
                      </w:pPr>
                    </w:p>
                  </w:tc>
                </w:tr>
                <w:tr w:rsidR="00A94FD9" w:rsidRPr="000F39CB" w14:paraId="771D65C7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4DA08BBF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31DFC6C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14:paraId="50699380" w14:textId="77777777" w:rsidR="00A94FD9" w:rsidRPr="008A0708" w:rsidRDefault="00A94FD9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  <w:vAlign w:val="center"/>
                    </w:tcPr>
                    <w:p w14:paraId="7D4C6E49" w14:textId="77777777" w:rsidR="00A94FD9" w:rsidRPr="008A0708" w:rsidRDefault="00A94FD9" w:rsidP="00554CA8">
                      <w:pPr>
                        <w:pStyle w:val="afc"/>
                      </w:pPr>
                      <w:r w:rsidRPr="008A0708">
                        <w:t>Изм.</w:t>
                      </w:r>
                    </w:p>
                  </w:tc>
                  <w:tc>
                    <w:tcPr>
                      <w:tcW w:w="602" w:type="dxa"/>
                      <w:vAlign w:val="center"/>
                    </w:tcPr>
                    <w:p w14:paraId="782FF016" w14:textId="77777777" w:rsidR="00A94FD9" w:rsidRPr="008A0708" w:rsidRDefault="00A94FD9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14:paraId="621A68B6" w14:textId="77777777" w:rsidR="00A94FD9" w:rsidRPr="008A0708" w:rsidRDefault="00A94FD9" w:rsidP="00554CA8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7" w:type="dxa"/>
                      <w:vAlign w:val="center"/>
                    </w:tcPr>
                    <w:p w14:paraId="2A2FFD8A" w14:textId="77777777" w:rsidR="00A94FD9" w:rsidRPr="00177F43" w:rsidRDefault="00A94FD9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8" w:type="dxa"/>
                      <w:vAlign w:val="center"/>
                    </w:tcPr>
                    <w:p w14:paraId="0E1E4E6F" w14:textId="77777777" w:rsidR="00A94FD9" w:rsidRPr="008A0708" w:rsidRDefault="00A94FD9" w:rsidP="00554CA8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14:paraId="3BB3ADC0" w14:textId="77777777" w:rsidR="00A94FD9" w:rsidRPr="008A0708" w:rsidRDefault="00A94FD9" w:rsidP="00146FA1">
                      <w:pPr>
                        <w:pStyle w:val="afc"/>
                      </w:pPr>
                    </w:p>
                  </w:tc>
                </w:tr>
                <w:tr w:rsidR="00A94FD9" w:rsidRPr="000F39CB" w14:paraId="683A8E48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14:paraId="3DD68AFD" w14:textId="77777777" w:rsidR="00A94FD9" w:rsidRPr="00A605E8" w:rsidRDefault="00A94FD9" w:rsidP="00146FA1">
                      <w:pPr>
                        <w:pStyle w:val="afc"/>
                      </w:pPr>
                      <w:r w:rsidRPr="00A605E8">
                        <w:t>Инв. № подл.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14:paraId="6A9EE3F3" w14:textId="77777777" w:rsidR="00A94FD9" w:rsidRPr="00A605E8" w:rsidRDefault="00A94FD9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14:paraId="6C9BCB86" w14:textId="77777777" w:rsidR="00A94FD9" w:rsidRPr="008A0708" w:rsidRDefault="00A94FD9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14:paraId="2FDBC340" w14:textId="77777777" w:rsidR="00A94FD9" w:rsidRPr="00C84BA9" w:rsidRDefault="00A94FD9" w:rsidP="00C84BA9">
                      <w:pPr>
                        <w:pStyle w:val="L"/>
                      </w:pPr>
                      <w:r w:rsidRPr="00C84BA9">
                        <w:t>Разраб.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14:paraId="1CDE3390" w14:textId="77777777" w:rsidR="00A94FD9" w:rsidRPr="008A0708" w:rsidRDefault="00A94FD9" w:rsidP="00C84BA9">
                      <w:pPr>
                        <w:pStyle w:val="L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CreateFIO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Гордиенко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14:paraId="136CCF77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14:paraId="505FCBE4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 w:val="restart"/>
                      <w:vAlign w:val="center"/>
                    </w:tcPr>
                    <w:p w14:paraId="061DC47F" w14:textId="77777777" w:rsidR="00A94FD9" w:rsidRPr="00576712" w:rsidRDefault="00A94FD9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MakeName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Плата микроконтроллера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  <w:p w14:paraId="3F07E75F" w14:textId="77777777" w:rsidR="00A94FD9" w:rsidRPr="008A0708" w:rsidRDefault="00A94FD9" w:rsidP="00554CA8">
                      <w:pPr>
                        <w:pStyle w:val="afc"/>
                      </w:pPr>
                      <w:r>
                        <w:fldChar w:fldCharType="begin"/>
                      </w:r>
                      <w:r>
                        <w:instrText xml:space="preserve"> REF Type \h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Ведомость покупных изделий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847" w:type="dxa"/>
                      <w:gridSpan w:val="3"/>
                      <w:tcBorders>
                        <w:bottom w:val="nil"/>
                      </w:tcBorders>
                      <w:vAlign w:val="center"/>
                    </w:tcPr>
                    <w:p w14:paraId="2D43F9EF" w14:textId="77777777" w:rsidR="00A94FD9" w:rsidRPr="008A0708" w:rsidRDefault="00A94FD9" w:rsidP="00554CA8">
                      <w:pPr>
                        <w:pStyle w:val="afc"/>
                      </w:pPr>
                      <w:r w:rsidRPr="008A0708">
                        <w:t>Лит.</w:t>
                      </w: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14:paraId="23D8182C" w14:textId="77777777" w:rsidR="00A94FD9" w:rsidRPr="008A0708" w:rsidRDefault="00A94FD9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14:paraId="34241B5D" w14:textId="77777777" w:rsidR="00A94FD9" w:rsidRPr="008A0708" w:rsidRDefault="00A94FD9" w:rsidP="00554CA8">
                      <w:pPr>
                        <w:pStyle w:val="afc"/>
                      </w:pPr>
                      <w:r w:rsidRPr="008A0708">
                        <w:t>Листов</w:t>
                      </w:r>
                    </w:p>
                  </w:tc>
                </w:tr>
                <w:tr w:rsidR="00A94FD9" w:rsidRPr="000F39CB" w14:paraId="0E0FB059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297155A5" w14:textId="77777777" w:rsidR="00A94FD9" w:rsidRPr="00A605E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7BEF6D95" w14:textId="77777777" w:rsidR="00A94FD9" w:rsidRPr="00A605E8" w:rsidRDefault="00A94FD9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14:paraId="2B4BFABF" w14:textId="77777777" w:rsidR="00A94FD9" w:rsidRPr="008A0708" w:rsidRDefault="00A94FD9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14:paraId="1CDF308E" w14:textId="77777777" w:rsidR="00A94FD9" w:rsidRPr="00C84BA9" w:rsidRDefault="00A94FD9" w:rsidP="00C84BA9">
                      <w:pPr>
                        <w:pStyle w:val="L"/>
                      </w:pPr>
                      <w:r w:rsidRPr="00C84BA9">
                        <w:t>Пров.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14:paraId="39566FC8" w14:textId="77777777" w:rsidR="00A94FD9" w:rsidRPr="008A0708" w:rsidRDefault="00A94FD9" w:rsidP="00C84BA9">
                      <w:pPr>
                        <w:pStyle w:val="L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CheckFIO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Тумазов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14:paraId="440B2E56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14:paraId="7BFD7B8B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14:paraId="46798FB0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14:paraId="408A2715" w14:textId="77777777" w:rsidR="00A94FD9" w:rsidRPr="008A0708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14:paraId="0F0A29CC" w14:textId="77777777" w:rsidR="00A94FD9" w:rsidRPr="008A0708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283" w:type="dxa"/>
                      <w:tcBorders>
                        <w:bottom w:val="nil"/>
                      </w:tcBorders>
                      <w:vAlign w:val="center"/>
                    </w:tcPr>
                    <w:p w14:paraId="13F2306F" w14:textId="77777777" w:rsidR="00A94FD9" w:rsidRPr="008A0708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14:paraId="4D38C413" w14:textId="1A2957AC" w:rsidR="00A94FD9" w:rsidRPr="00177F43" w:rsidRDefault="00A94FD9" w:rsidP="00C84BA9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Pr="00177F43">
                        <w:rPr>
                          <w:rStyle w:val="affff8"/>
                        </w:rPr>
                        <w:instrText xml:space="preserve"> PAGE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EF6727">
                        <w:rPr>
                          <w:rStyle w:val="affff8"/>
                          <w:noProof/>
                        </w:rPr>
                        <w:t>2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14:paraId="15C6FE1F" w14:textId="2986B3E0" w:rsidR="00A94FD9" w:rsidRPr="00177F43" w:rsidRDefault="00A94FD9" w:rsidP="00554CA8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Pr="00177F43">
                        <w:rPr>
                          <w:rStyle w:val="affff8"/>
                        </w:rPr>
                        <w:instrText xml:space="preserve"> NUMPAGES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EF6727">
                        <w:rPr>
                          <w:rStyle w:val="affff8"/>
                          <w:noProof/>
                        </w:rPr>
                        <w:t>6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A94FD9" w:rsidRPr="000F39CB" w14:paraId="4C1381CD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0AED0BF2" w14:textId="77777777" w:rsidR="00A94FD9" w:rsidRPr="00A605E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42EFEC93" w14:textId="77777777" w:rsidR="00A94FD9" w:rsidRPr="00A605E8" w:rsidRDefault="00A94FD9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14:paraId="09539CF2" w14:textId="77777777" w:rsidR="00A94FD9" w:rsidRPr="008A0708" w:rsidRDefault="00A94FD9" w:rsidP="00177F43">
                      <w:pPr>
                        <w:pStyle w:val="aff4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14:paraId="67B8A5B6" w14:textId="77777777" w:rsidR="00A94FD9" w:rsidRPr="00C84BA9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14:paraId="31BA20FE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  <w:vAlign w:val="center"/>
                    </w:tcPr>
                    <w:p w14:paraId="4C907D00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vAlign w:val="center"/>
                    </w:tcPr>
                    <w:p w14:paraId="5E1842D6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  <w:vAlign w:val="center"/>
                    </w:tcPr>
                    <w:p w14:paraId="63C903C7" w14:textId="77777777" w:rsidR="00A94FD9" w:rsidRPr="008A0708" w:rsidRDefault="00A94FD9" w:rsidP="00177F43">
                      <w:pPr>
                        <w:pStyle w:val="aff4"/>
                      </w:pPr>
                    </w:p>
                  </w:tc>
                  <w:tc>
                    <w:tcPr>
                      <w:tcW w:w="2535" w:type="dxa"/>
                      <w:gridSpan w:val="5"/>
                      <w:vMerge w:val="restart"/>
                      <w:vAlign w:val="center"/>
                    </w:tcPr>
                    <w:p w14:paraId="31A2C2AF" w14:textId="77777777" w:rsidR="00A94FD9" w:rsidRPr="008A0708" w:rsidRDefault="00A94FD9" w:rsidP="00146FA1">
                      <w:pPr>
                        <w:pStyle w:val="afc"/>
                      </w:pPr>
                    </w:p>
                  </w:tc>
                </w:tr>
                <w:tr w:rsidR="00A94FD9" w:rsidRPr="000F39CB" w14:paraId="20BD055D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2367613A" w14:textId="77777777" w:rsidR="00A94FD9" w:rsidRPr="00A605E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14:paraId="5009BA0C" w14:textId="77777777" w:rsidR="00A94FD9" w:rsidRPr="00A605E8" w:rsidRDefault="00A94FD9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14:paraId="20333F3E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14:paraId="690E020A" w14:textId="77777777" w:rsidR="00A94FD9" w:rsidRPr="00C84BA9" w:rsidRDefault="00A94FD9" w:rsidP="00C84BA9">
                      <w:pPr>
                        <w:pStyle w:val="L"/>
                      </w:pPr>
                      <w:r w:rsidRPr="00C84BA9">
                        <w:t>Н. контр.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14:paraId="597135A3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</w:tcPr>
                    <w:p w14:paraId="67239FA7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</w:tcPr>
                    <w:p w14:paraId="5CB0CA05" w14:textId="77777777" w:rsidR="00A94FD9" w:rsidRPr="008A0708" w:rsidRDefault="00A94FD9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14:paraId="0543016E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vAlign w:val="center"/>
                    </w:tcPr>
                    <w:p w14:paraId="769A83BE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</w:tr>
                <w:tr w:rsidR="00A94FD9" w:rsidRPr="000F39CB" w14:paraId="5AEE9993" w14:textId="77777777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0E8385A6" w14:textId="77777777" w:rsidR="00A94FD9" w:rsidRPr="00A605E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6AAE202" w14:textId="77777777" w:rsidR="00A94FD9" w:rsidRPr="00A605E8" w:rsidRDefault="00A94FD9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4AD431D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45F487F3" w14:textId="77777777" w:rsidR="00A94FD9" w:rsidRPr="00C84BA9" w:rsidRDefault="00A94FD9" w:rsidP="00C84BA9">
                      <w:pPr>
                        <w:pStyle w:val="L"/>
                      </w:pPr>
                      <w:r w:rsidRPr="00C84BA9">
                        <w:t>Утв.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1105C01" w14:textId="77777777" w:rsidR="00A94FD9" w:rsidRPr="00764B67" w:rsidRDefault="00A94FD9" w:rsidP="00764B67">
                      <w:pPr>
                        <w:pStyle w:val="L"/>
                      </w:pPr>
                      <w:r w:rsidRPr="00764B67">
                        <w:t>-</w:t>
                      </w:r>
                    </w:p>
                  </w:tc>
                  <w:tc>
                    <w:tcPr>
                      <w:tcW w:w="85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BA66D53" w14:textId="77777777" w:rsidR="00A94FD9" w:rsidRPr="003D1FE3" w:rsidRDefault="00A94FD9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ABCF6A0" w14:textId="77777777" w:rsidR="00A94FD9" w:rsidRPr="008A0708" w:rsidRDefault="00A94FD9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3532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14:paraId="7E4E1A22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14:paraId="154D8B88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</w:tr>
                <w:tr w:rsidR="00A94FD9" w:rsidRPr="000F39CB" w14:paraId="4915ACDD" w14:textId="77777777" w:rsidTr="003348E2">
                  <w:trPr>
                    <w:cantSplit/>
                    <w:trHeight w:val="438"/>
                  </w:trPr>
                  <w:tc>
                    <w:tcPr>
                      <w:tcW w:w="4871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E868CF3" w14:textId="77777777" w:rsidR="00A94FD9" w:rsidRPr="00A605E8" w:rsidRDefault="00A94FD9" w:rsidP="006A55C8">
                      <w:pPr>
                        <w:pStyle w:val="afc"/>
                      </w:pPr>
                    </w:p>
                  </w:tc>
                  <w:tc>
                    <w:tcPr>
                      <w:tcW w:w="3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AD9F302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190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764C7E6C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7936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6F9AE83F" w14:textId="77777777" w:rsidR="00A94FD9" w:rsidRPr="008A0708" w:rsidRDefault="00A94FD9" w:rsidP="00177F43">
                      <w:pPr>
                        <w:pStyle w:val="afc"/>
                      </w:pPr>
                    </w:p>
                  </w:tc>
                  <w:tc>
                    <w:tcPr>
                      <w:tcW w:w="3620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24CCB233" w14:textId="77777777" w:rsidR="00A94FD9" w:rsidRPr="008A0708" w:rsidRDefault="00A94FD9" w:rsidP="001B58B0">
                      <w:pPr>
                        <w:pStyle w:val="afc"/>
                      </w:pPr>
                      <w:r w:rsidRPr="008A0708">
                        <w:t>Копировал</w:t>
                      </w:r>
                    </w:p>
                  </w:tc>
                  <w:tc>
                    <w:tcPr>
                      <w:tcW w:w="4152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BDD0500" w14:textId="77777777" w:rsidR="00A94FD9" w:rsidRPr="008A0708" w:rsidRDefault="00A94FD9" w:rsidP="001B58B0">
                      <w:pPr>
                        <w:pStyle w:val="afc"/>
                        <w:rPr>
                          <w:lang w:val="en-US"/>
                        </w:rPr>
                      </w:pPr>
                      <w:r w:rsidRPr="008A0708">
                        <w:t>Формат А</w:t>
                      </w:r>
                      <w:r w:rsidRPr="008A0708">
                        <w:rPr>
                          <w:lang w:val="en-US"/>
                        </w:rPr>
                        <w:t>3</w:t>
                      </w:r>
                    </w:p>
                  </w:tc>
                </w:tr>
              </w:tbl>
              <w:p w14:paraId="5F956849" w14:textId="77777777" w:rsidR="00A94FD9" w:rsidRDefault="00A94FD9" w:rsidP="002F1CB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5F55F5" w14:textId="77777777" w:rsidR="00A94FD9" w:rsidRDefault="00D84BDD">
    <w:pPr>
      <w:pStyle w:val="af8"/>
    </w:pPr>
    <w:r>
      <w:rPr>
        <w:noProof/>
        <w:lang w:eastAsia="ru-RU" w:bidi="ar-SA"/>
      </w:rPr>
      <w:pict w14:anchorId="6CE64F5C"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left:0;text-align:left;margin-left:-40.5pt;margin-top:-4.05pt;width:1153.2pt;height:803.7pt;z-index:251685888;mso-position-horizontal-relative:margin;mso-position-vertical-relative:margin" filled="f" stroked="f">
          <v:textbox style="mso-next-textbox:#_x0000_s2128">
            <w:txbxContent>
              <w:tbl>
                <w:tblPr>
                  <w:tblW w:w="22844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83"/>
                </w:tblGrid>
                <w:tr w:rsidR="00A94FD9" w:rsidRPr="000F39CB" w14:paraId="7E180393" w14:textId="77777777" w:rsidTr="00037E67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6D52FF46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14:paraId="24180031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14:paraId="47CC2799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160346A9" w14:textId="77777777" w:rsidTr="00787608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7A4E2D4A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242C58B6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5453F616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34149E22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680D6E42" w14:textId="77777777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16BA7FBD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0BC32DEF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59C5ED1C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1926295C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1FE19E80" w14:textId="77777777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64BD0E3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0599786C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6BAD868C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7B0F955A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1356F98F" w14:textId="77777777" w:rsidTr="00787608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2D8A5145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E5C8375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14:paraId="2E2BEC9B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14:paraId="6620CCA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2114F4B3" w14:textId="77777777" w:rsidTr="00787608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0AB097DA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3BE42D0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14:paraId="2515FD61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14:paraId="57A64795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94FD9" w:rsidRPr="000F39CB" w14:paraId="4929F334" w14:textId="77777777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3BFC3B23" w14:textId="77777777" w:rsidR="00A94FD9" w:rsidRPr="003D1FE3" w:rsidRDefault="00A94FD9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56758BD3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7681FCE2" w14:textId="77777777" w:rsidR="00A94FD9" w:rsidRPr="006136E2" w:rsidRDefault="00A94FD9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14:paraId="73CF6522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14:paraId="7667AD14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14:paraId="0267CF7B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14:paraId="638F54DC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14:paraId="0CB75817" w14:textId="77777777" w:rsidR="00A94FD9" w:rsidRPr="006136E2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14:paraId="70BB1E81" w14:textId="77777777" w:rsidR="00A94FD9" w:rsidRPr="00554CA8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rFonts w:eastAsiaTheme="minorHAnsi"/>
                        </w:rP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8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58E24E3" w14:textId="77777777" w:rsidR="00A94FD9" w:rsidRPr="004120B6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A94FD9" w:rsidRPr="000F39CB" w14:paraId="6746FC78" w14:textId="77777777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6963EA74" w14:textId="77777777" w:rsidR="00A94FD9" w:rsidRPr="003D1FE3" w:rsidRDefault="00A94FD9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392658CE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14:paraId="0F29A98F" w14:textId="77777777" w:rsidR="00A94FD9" w:rsidRPr="000F39CB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14:paraId="4C5A9ACE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14:paraId="4AF1B218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14:paraId="354A13B8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14:paraId="75E33AE1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14:paraId="2956BD0E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14:paraId="7F9F8A8A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 w:val="restart"/>
                      <w:vAlign w:val="center"/>
                    </w:tcPr>
                    <w:p w14:paraId="2692C2C6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94FD9" w:rsidRPr="000F39CB" w14:paraId="20A21FDE" w14:textId="77777777" w:rsidTr="00787608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29507FEE" w14:textId="77777777" w:rsidR="00A94FD9" w:rsidRPr="003D1FE3" w:rsidRDefault="00A94FD9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0489C5D" w14:textId="77777777" w:rsidR="00A94FD9" w:rsidRPr="000F39CB" w:rsidRDefault="00A94FD9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14:paraId="4CA35987" w14:textId="77777777" w:rsidR="00A94FD9" w:rsidRPr="000F39CB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1AE5D4C" w14:textId="77777777" w:rsidR="00A94FD9" w:rsidRPr="00D908B7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Изм.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93DEA81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75A0BB1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47F3AF3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0055836" w14:textId="77777777" w:rsidR="00A94FD9" w:rsidRPr="00511DE9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48160AF3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/>
                      <w:tcBorders>
                        <w:bottom w:val="single" w:sz="4" w:space="0" w:color="auto"/>
                      </w:tcBorders>
                    </w:tcPr>
                    <w:p w14:paraId="10AEE55F" w14:textId="77777777" w:rsidR="00A94FD9" w:rsidRPr="000F39CB" w:rsidRDefault="00A94FD9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A94FD9" w:rsidRPr="000F39CB" w14:paraId="5BA0EE76" w14:textId="77777777" w:rsidTr="00037E67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6AD3D87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F1E0829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7E2BD57F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72AA69B6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EA65FA2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FAF8EB7" w14:textId="77777777" w:rsidR="00A94FD9" w:rsidRPr="00F83288" w:rsidRDefault="00A94FD9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505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2D02B32F" w14:textId="77777777" w:rsidR="00A94FD9" w:rsidRPr="00037E67" w:rsidRDefault="00A94FD9" w:rsidP="00DB48AB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14:paraId="47E8FD48" w14:textId="77777777" w:rsidR="00A94FD9" w:rsidRDefault="00A94FD9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88071" w14:textId="77777777" w:rsidR="00A94FD9" w:rsidRDefault="00D84BDD">
    <w:pPr>
      <w:pStyle w:val="af8"/>
    </w:pPr>
    <w:r>
      <w:rPr>
        <w:noProof/>
        <w:lang w:eastAsia="ru-RU" w:bidi="ar-SA"/>
      </w:rPr>
      <w:pict w14:anchorId="5A7F6D56"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left:0;text-align:left;margin-left:13.3pt;margin-top:24.95pt;width:568.2pt;height:812.8pt;z-index:251683840;mso-position-horizontal-relative:page;mso-position-vertical-relative:page" filled="f" stroked="f">
          <v:textbox style="mso-next-textbox:#_x0000_s2123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A94FD9" w:rsidRPr="000F39CB" w14:paraId="3F371775" w14:textId="77777777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32A14E11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14:paraId="713CA948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67839E2C" w14:textId="77777777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3F8BB759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6E05B4FC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6BFD17B6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08DBFB5A" w14:textId="77777777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3F57DDF8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28EB40B9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641EB393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6744627B" w14:textId="77777777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7A466337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795925AB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6C071884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1A503170" w14:textId="77777777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4583037E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E29C773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33D555FA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2D855291" w14:textId="77777777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11855275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2B911E5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14:paraId="50F04B4B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4EE13E92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14:paraId="6EBD41BD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14:paraId="6D8FF149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62860A6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610A623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7C23A6D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148136F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51E46C5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14:paraId="458DA4F2" w14:textId="700A101E" w:rsidR="00A94FD9" w:rsidRPr="00520F28" w:rsidRDefault="00A710EB" w:rsidP="00554CA8">
                      <w:pPr>
                        <w:pStyle w:val="afc"/>
                      </w:pPr>
                      <w:r w:rsidRPr="00A710EB">
                        <w:rPr>
                          <w:noProof/>
                        </w:rPr>
                        <w:t>ВБМА.469435.015</w:t>
                      </w:r>
                      <w:r w:rsidR="00A94FD9">
                        <w:fldChar w:fldCharType="begin"/>
                      </w:r>
                      <w:r w:rsidR="00A94FD9">
                        <w:instrText xml:space="preserve"> REF Code \h </w:instrText>
                      </w:r>
                      <w:r w:rsidR="00A94FD9">
                        <w:fldChar w:fldCharType="separate"/>
                      </w:r>
                      <w:r w:rsidR="00A94FD9">
                        <w:rPr>
                          <w:noProof/>
                        </w:rPr>
                        <w:t>ВП</w:t>
                      </w:r>
                      <w:r w:rsidR="00A94FD9"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14:paraId="65FDA649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A94FD9" w:rsidRPr="000F39CB" w14:paraId="108DC17D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14:paraId="322A5124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14:paraId="1C778D59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1765CCF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4D343FF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7E45C76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EBBF800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C260FBC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14:paraId="1B368354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14:paraId="1558F3CD" w14:textId="3F19FEBF" w:rsidR="00A94FD9" w:rsidRPr="00773829" w:rsidRDefault="00A94FD9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F6727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94FD9" w:rsidRPr="000F39CB" w14:paraId="551C1CE6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29448CDD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DCB375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EDD59AF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CC661AB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19DC7D1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D078FF1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629E37F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00095BE7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14:paraId="02175B74" w14:textId="77777777" w:rsidR="00A94FD9" w:rsidRPr="00773829" w:rsidRDefault="00A94FD9" w:rsidP="00901449"/>
                  </w:tc>
                </w:tr>
                <w:tr w:rsidR="00A94FD9" w:rsidRPr="000F39CB" w14:paraId="54959D50" w14:textId="77777777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28D8E0C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7B8F3899" w14:textId="77777777" w:rsidR="00A94FD9" w:rsidRPr="00BE7F29" w:rsidRDefault="00A94FD9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407B4868" w14:textId="77777777" w:rsidR="00A94FD9" w:rsidRPr="00BE7F29" w:rsidRDefault="00A94FD9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А4</w:t>
                      </w:r>
                    </w:p>
                  </w:tc>
                </w:tr>
              </w:tbl>
              <w:p w14:paraId="0AC0F69C" w14:textId="77777777" w:rsidR="00A94FD9" w:rsidRDefault="00A94FD9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BFA085" w14:textId="77777777" w:rsidR="00A94FD9" w:rsidRDefault="00D84BDD">
    <w:pPr>
      <w:pStyle w:val="af8"/>
    </w:pPr>
    <w:r>
      <w:rPr>
        <w:noProof/>
        <w:lang w:eastAsia="ru-RU" w:bidi="ar-SA"/>
      </w:rPr>
      <w:pict w14:anchorId="65927241"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left:0;text-align:left;margin-left:14.05pt;margin-top:24.95pt;width:568.2pt;height:809pt;z-index:251688960;mso-position-horizontal-relative:page;mso-position-vertical-relative:page" filled="f" stroked="f">
          <v:textbox style="mso-next-textbox:#_x0000_s2138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A94FD9" w:rsidRPr="000F39CB" w14:paraId="729FF417" w14:textId="77777777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4242391E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14:paraId="0196008E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592A765E" w14:textId="77777777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7D641282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03271039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0CA60C17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280485A7" w14:textId="77777777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4D0BE4D5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5C569120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000A58FD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402BB622" w14:textId="77777777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508823CC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11D21F35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4503DC6A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67EF5A40" w14:textId="77777777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7F71835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D688BA3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7EC1B2A5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738D3766" w14:textId="77777777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4664242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208C53A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14:paraId="65832772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6869E7AE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14:paraId="0B932EFB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14:paraId="287E0E74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6FD459F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D649132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622F9FD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6DD3C0D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05569BB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14:paraId="27C60ED1" w14:textId="77777777" w:rsidR="00A94FD9" w:rsidRPr="00520F28" w:rsidRDefault="00A94FD9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14:paraId="74332045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A94FD9" w:rsidRPr="000F39CB" w14:paraId="33EBB056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14:paraId="41E9FEB7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14:paraId="48DD79AA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39137A9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511447C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27D06B7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17760C4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BC80137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14:paraId="52E375CB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14:paraId="7B2ACC47" w14:textId="77777777" w:rsidR="00A94FD9" w:rsidRPr="00773829" w:rsidRDefault="00A94FD9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94FD9" w:rsidRPr="000F39CB" w14:paraId="14ED1FAF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73D8A67C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977DBAE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6338D22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2BA32E8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C3FDB28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8C73E15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EA5A071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6308EFB5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14:paraId="68E0D8E1" w14:textId="77777777" w:rsidR="00A94FD9" w:rsidRPr="00773829" w:rsidRDefault="00A94FD9" w:rsidP="00901449"/>
                  </w:tc>
                </w:tr>
                <w:tr w:rsidR="00A94FD9" w:rsidRPr="000F39CB" w14:paraId="148BDA62" w14:textId="77777777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67E53E49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60935BD2" w14:textId="77777777" w:rsidR="00A94FD9" w:rsidRPr="00BE7F29" w:rsidRDefault="00A94FD9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036774F" w14:textId="77777777" w:rsidR="00A94FD9" w:rsidRPr="00BE7F29" w:rsidRDefault="00A94FD9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А4</w:t>
                      </w:r>
                    </w:p>
                  </w:tc>
                </w:tr>
              </w:tbl>
              <w:p w14:paraId="54459C6B" w14:textId="77777777" w:rsidR="00A94FD9" w:rsidRDefault="00A94FD9" w:rsidP="00BE7F29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E1D83" w14:textId="77777777" w:rsidR="00A94FD9" w:rsidRDefault="00D84BDD">
    <w:pPr>
      <w:pStyle w:val="af8"/>
    </w:pPr>
    <w:r>
      <w:rPr>
        <w:noProof/>
        <w:lang w:eastAsia="ru-RU" w:bidi="ar-SA"/>
      </w:rPr>
      <w:pict w14:anchorId="3E3604AD"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left:0;text-align:left;margin-left:13.3pt;margin-top:24.95pt;width:568.2pt;height:803.75pt;z-index:251687936;mso-position-horizontal-relative:page;mso-position-vertical-relative:page" filled="f" stroked="f">
          <v:textbox style="mso-next-textbox:#_x0000_s2129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A94FD9" w:rsidRPr="000F39CB" w14:paraId="02308231" w14:textId="77777777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3466E6DD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14:paraId="6AB378DC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3A8CD690" w14:textId="77777777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19FF455B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71146656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36A6DD84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691485CC" w14:textId="77777777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48102256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2E0216C8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2130D2D2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2A5E58AE" w14:textId="77777777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14:paraId="535DD633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14:paraId="51EF3C5E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61EBB3D2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521258E3" w14:textId="77777777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007CD971" w14:textId="77777777" w:rsidR="00A94FD9" w:rsidRPr="003D1FE3" w:rsidRDefault="00A94FD9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0AE6970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14:paraId="4E0FE007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0E00FEDA" w14:textId="77777777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24E8EF55" w14:textId="77777777" w:rsidR="00A94FD9" w:rsidRPr="003D1FE3" w:rsidRDefault="00A94FD9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73254D1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14:paraId="00EC8D9A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A94FD9" w:rsidRPr="000F39CB" w14:paraId="04F3D08F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14:paraId="573DA39F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14:paraId="72BAF977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A014591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DD67E8D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8C1CDE0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E03DE86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57C6D7C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14:paraId="6180E75E" w14:textId="77777777" w:rsidR="00A94FD9" w:rsidRPr="00520F28" w:rsidRDefault="00A94FD9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14:paraId="2938D944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A94FD9" w:rsidRPr="000F39CB" w14:paraId="5945629E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14:paraId="1894C309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14:paraId="1E0AF5E1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58788C3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B967A61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6E1B767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C45ADEF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82E502F" w14:textId="77777777" w:rsidR="00A94FD9" w:rsidRPr="00773829" w:rsidRDefault="00A94FD9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14:paraId="53C71B47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14:paraId="186E4478" w14:textId="77777777" w:rsidR="00A94FD9" w:rsidRPr="00773829" w:rsidRDefault="00A94FD9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94FD9" w:rsidRPr="000F39CB" w14:paraId="1C9EED2F" w14:textId="77777777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55E53BFC" w14:textId="77777777" w:rsidR="00A94FD9" w:rsidRPr="003D1FE3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63B24A9" w14:textId="77777777" w:rsidR="00A94FD9" w:rsidRPr="00773829" w:rsidRDefault="00A94FD9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5FA59BC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051622D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D30533B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1F5D414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ED5CE58" w14:textId="77777777" w:rsidR="00A94FD9" w:rsidRPr="00554CA8" w:rsidRDefault="00A94FD9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2B59DFF6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14:paraId="31F1999D" w14:textId="77777777" w:rsidR="00A94FD9" w:rsidRPr="00773829" w:rsidRDefault="00A94FD9" w:rsidP="00901449"/>
                  </w:tc>
                </w:tr>
                <w:tr w:rsidR="00A94FD9" w:rsidRPr="000F39CB" w14:paraId="1E2693C6" w14:textId="77777777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7FDF30D" w14:textId="77777777" w:rsidR="00A94FD9" w:rsidRPr="00773829" w:rsidRDefault="00A94FD9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461FE70" w14:textId="77777777" w:rsidR="00A94FD9" w:rsidRPr="00773829" w:rsidRDefault="00A94FD9" w:rsidP="005C7189">
                      <w:pPr>
                        <w:pStyle w:val="afffff5"/>
                      </w:pPr>
                      <w:r w:rsidRPr="00773829"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E6AB174" w14:textId="77777777" w:rsidR="00A94FD9" w:rsidRPr="00773829" w:rsidRDefault="00A94FD9" w:rsidP="005C7189">
                      <w:pPr>
                        <w:pStyle w:val="afffff5"/>
                      </w:pPr>
                      <w:r w:rsidRPr="00773829">
                        <w:t>Формат А4</w:t>
                      </w:r>
                    </w:p>
                  </w:tc>
                </w:tr>
              </w:tbl>
              <w:p w14:paraId="48FFC43B" w14:textId="77777777" w:rsidR="00A94FD9" w:rsidRDefault="00A94FD9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8F61D4"/>
    <w:multiLevelType w:val="hybridMultilevel"/>
    <w:tmpl w:val="833AB8D6"/>
    <w:lvl w:ilvl="0" w:tplc="8A149A54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A1DD9"/>
    <w:multiLevelType w:val="hybridMultilevel"/>
    <w:tmpl w:val="A4EC5A68"/>
    <w:lvl w:ilvl="0" w:tplc="3CBC6740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708DE"/>
    <w:multiLevelType w:val="hybridMultilevel"/>
    <w:tmpl w:val="EAF203EC"/>
    <w:lvl w:ilvl="0" w:tplc="4FA28878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8F13BC2"/>
    <w:multiLevelType w:val="hybridMultilevel"/>
    <w:tmpl w:val="9A343050"/>
    <w:lvl w:ilvl="0" w:tplc="65EC8034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1"/>
  </w:num>
  <w:num w:numId="5">
    <w:abstractNumId w:val="8"/>
  </w:num>
  <w:num w:numId="6">
    <w:abstractNumId w:val="15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  <w:num w:numId="12">
    <w:abstractNumId w:val="12"/>
  </w:num>
  <w:num w:numId="13">
    <w:abstractNumId w:val="9"/>
  </w:num>
  <w:num w:numId="14">
    <w:abstractNumId w:val="10"/>
  </w:num>
  <w:num w:numId="15">
    <w:abstractNumId w:val="11"/>
  </w:num>
  <w:num w:numId="16">
    <w:abstractNumId w:val="0"/>
  </w:num>
  <w:num w:numId="17">
    <w:abstractNumId w:val="13"/>
  </w:num>
  <w:num w:numId="18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attachedTemplate r:id="rId1"/>
  <w:defaultTabStop w:val="708"/>
  <w:drawingGridHorizontalSpacing w:val="130"/>
  <w:displayHorizontalDrawingGridEvery w:val="2"/>
  <w:characterSpacingControl w:val="doNotCompress"/>
  <w:hdrShapeDefaults>
    <o:shapedefaults v:ext="edit" spidmax="213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DE1"/>
    <w:rsid w:val="0003189B"/>
    <w:rsid w:val="000341A4"/>
    <w:rsid w:val="00034774"/>
    <w:rsid w:val="00037E67"/>
    <w:rsid w:val="000405FD"/>
    <w:rsid w:val="0004488D"/>
    <w:rsid w:val="0004695F"/>
    <w:rsid w:val="00047562"/>
    <w:rsid w:val="000504D8"/>
    <w:rsid w:val="000506BC"/>
    <w:rsid w:val="00053CA2"/>
    <w:rsid w:val="0005401D"/>
    <w:rsid w:val="00080E2D"/>
    <w:rsid w:val="000841CC"/>
    <w:rsid w:val="00093AED"/>
    <w:rsid w:val="0009507D"/>
    <w:rsid w:val="000960A7"/>
    <w:rsid w:val="000966EF"/>
    <w:rsid w:val="00097420"/>
    <w:rsid w:val="0009778C"/>
    <w:rsid w:val="000A1D1D"/>
    <w:rsid w:val="000A6C3F"/>
    <w:rsid w:val="000A6E7A"/>
    <w:rsid w:val="000B6371"/>
    <w:rsid w:val="000C1E03"/>
    <w:rsid w:val="000C28EC"/>
    <w:rsid w:val="000D4660"/>
    <w:rsid w:val="000D53DF"/>
    <w:rsid w:val="000D7012"/>
    <w:rsid w:val="000F1337"/>
    <w:rsid w:val="000F39CB"/>
    <w:rsid w:val="000F59AA"/>
    <w:rsid w:val="001047D3"/>
    <w:rsid w:val="001053F4"/>
    <w:rsid w:val="00107422"/>
    <w:rsid w:val="00132518"/>
    <w:rsid w:val="0013284F"/>
    <w:rsid w:val="00132856"/>
    <w:rsid w:val="00132A54"/>
    <w:rsid w:val="001347F0"/>
    <w:rsid w:val="00136FBA"/>
    <w:rsid w:val="00141B24"/>
    <w:rsid w:val="00146FA1"/>
    <w:rsid w:val="00147EB6"/>
    <w:rsid w:val="00152616"/>
    <w:rsid w:val="00161D25"/>
    <w:rsid w:val="00165556"/>
    <w:rsid w:val="00171012"/>
    <w:rsid w:val="0017102B"/>
    <w:rsid w:val="0017600B"/>
    <w:rsid w:val="00176426"/>
    <w:rsid w:val="00177F43"/>
    <w:rsid w:val="001827AB"/>
    <w:rsid w:val="00184B2A"/>
    <w:rsid w:val="0019675D"/>
    <w:rsid w:val="001A2A80"/>
    <w:rsid w:val="001A3C4D"/>
    <w:rsid w:val="001A6E73"/>
    <w:rsid w:val="001B58B0"/>
    <w:rsid w:val="001B5EE8"/>
    <w:rsid w:val="001C6BDE"/>
    <w:rsid w:val="001D5E2C"/>
    <w:rsid w:val="001E6BAA"/>
    <w:rsid w:val="001E727B"/>
    <w:rsid w:val="001E74DA"/>
    <w:rsid w:val="001F0E13"/>
    <w:rsid w:val="001F1845"/>
    <w:rsid w:val="001F2930"/>
    <w:rsid w:val="001F3267"/>
    <w:rsid w:val="00204C44"/>
    <w:rsid w:val="00204F4E"/>
    <w:rsid w:val="002071E1"/>
    <w:rsid w:val="0020776D"/>
    <w:rsid w:val="002116D2"/>
    <w:rsid w:val="002169B0"/>
    <w:rsid w:val="0022593D"/>
    <w:rsid w:val="00227099"/>
    <w:rsid w:val="00231224"/>
    <w:rsid w:val="0023413F"/>
    <w:rsid w:val="00241629"/>
    <w:rsid w:val="0024174E"/>
    <w:rsid w:val="00247E87"/>
    <w:rsid w:val="002669B8"/>
    <w:rsid w:val="00267B6F"/>
    <w:rsid w:val="002748D6"/>
    <w:rsid w:val="00286119"/>
    <w:rsid w:val="00294463"/>
    <w:rsid w:val="002956BB"/>
    <w:rsid w:val="00297458"/>
    <w:rsid w:val="002A0756"/>
    <w:rsid w:val="002A4925"/>
    <w:rsid w:val="002B0151"/>
    <w:rsid w:val="002B7EB2"/>
    <w:rsid w:val="002C7826"/>
    <w:rsid w:val="002D0E49"/>
    <w:rsid w:val="002D1C71"/>
    <w:rsid w:val="002D3A7F"/>
    <w:rsid w:val="002D3F39"/>
    <w:rsid w:val="002F000D"/>
    <w:rsid w:val="002F1CBB"/>
    <w:rsid w:val="002F318A"/>
    <w:rsid w:val="002F5967"/>
    <w:rsid w:val="002F709B"/>
    <w:rsid w:val="00311FE7"/>
    <w:rsid w:val="0031627E"/>
    <w:rsid w:val="00323B5B"/>
    <w:rsid w:val="0032672F"/>
    <w:rsid w:val="00330F09"/>
    <w:rsid w:val="00332FF8"/>
    <w:rsid w:val="003348E2"/>
    <w:rsid w:val="00336DAD"/>
    <w:rsid w:val="00337771"/>
    <w:rsid w:val="00346029"/>
    <w:rsid w:val="00346087"/>
    <w:rsid w:val="003469A9"/>
    <w:rsid w:val="00346B5D"/>
    <w:rsid w:val="003526E8"/>
    <w:rsid w:val="00354D40"/>
    <w:rsid w:val="00354ED0"/>
    <w:rsid w:val="00357C2C"/>
    <w:rsid w:val="00364B0C"/>
    <w:rsid w:val="00367FC4"/>
    <w:rsid w:val="00370109"/>
    <w:rsid w:val="00370AEB"/>
    <w:rsid w:val="00374EBE"/>
    <w:rsid w:val="003803C8"/>
    <w:rsid w:val="003A5340"/>
    <w:rsid w:val="003B4CCC"/>
    <w:rsid w:val="003D62BD"/>
    <w:rsid w:val="003E0065"/>
    <w:rsid w:val="003E6555"/>
    <w:rsid w:val="003F2988"/>
    <w:rsid w:val="003F54C0"/>
    <w:rsid w:val="0040111F"/>
    <w:rsid w:val="004021B4"/>
    <w:rsid w:val="004120B6"/>
    <w:rsid w:val="0042701B"/>
    <w:rsid w:val="004321C8"/>
    <w:rsid w:val="0043469D"/>
    <w:rsid w:val="00445234"/>
    <w:rsid w:val="0044676A"/>
    <w:rsid w:val="0045048A"/>
    <w:rsid w:val="004505A5"/>
    <w:rsid w:val="00452602"/>
    <w:rsid w:val="00452A89"/>
    <w:rsid w:val="004533E4"/>
    <w:rsid w:val="00453B9A"/>
    <w:rsid w:val="004559BD"/>
    <w:rsid w:val="00456230"/>
    <w:rsid w:val="00457073"/>
    <w:rsid w:val="00463C57"/>
    <w:rsid w:val="00470AA2"/>
    <w:rsid w:val="0047135B"/>
    <w:rsid w:val="00472129"/>
    <w:rsid w:val="004765FF"/>
    <w:rsid w:val="0049259D"/>
    <w:rsid w:val="00493517"/>
    <w:rsid w:val="00493D88"/>
    <w:rsid w:val="00496E7F"/>
    <w:rsid w:val="004A0509"/>
    <w:rsid w:val="004A4182"/>
    <w:rsid w:val="004A7B47"/>
    <w:rsid w:val="004B1035"/>
    <w:rsid w:val="004B6935"/>
    <w:rsid w:val="004C207E"/>
    <w:rsid w:val="004D7D14"/>
    <w:rsid w:val="004E094D"/>
    <w:rsid w:val="004E383C"/>
    <w:rsid w:val="004E4CCD"/>
    <w:rsid w:val="004F3A2A"/>
    <w:rsid w:val="004F6049"/>
    <w:rsid w:val="004F6B29"/>
    <w:rsid w:val="00506197"/>
    <w:rsid w:val="0051056F"/>
    <w:rsid w:val="00511DE9"/>
    <w:rsid w:val="00512562"/>
    <w:rsid w:val="00515720"/>
    <w:rsid w:val="0052190D"/>
    <w:rsid w:val="00530C02"/>
    <w:rsid w:val="00534097"/>
    <w:rsid w:val="005360DB"/>
    <w:rsid w:val="005435ED"/>
    <w:rsid w:val="005447CF"/>
    <w:rsid w:val="00544B5F"/>
    <w:rsid w:val="00553BB1"/>
    <w:rsid w:val="00554CA8"/>
    <w:rsid w:val="00557234"/>
    <w:rsid w:val="00561253"/>
    <w:rsid w:val="00563AE5"/>
    <w:rsid w:val="00564F15"/>
    <w:rsid w:val="005706BC"/>
    <w:rsid w:val="0057581E"/>
    <w:rsid w:val="00576712"/>
    <w:rsid w:val="005835C2"/>
    <w:rsid w:val="00585EE5"/>
    <w:rsid w:val="005867A2"/>
    <w:rsid w:val="00593FF5"/>
    <w:rsid w:val="00594341"/>
    <w:rsid w:val="005958FE"/>
    <w:rsid w:val="00596F76"/>
    <w:rsid w:val="005A1C90"/>
    <w:rsid w:val="005A2A4D"/>
    <w:rsid w:val="005A5168"/>
    <w:rsid w:val="005B2E12"/>
    <w:rsid w:val="005B3310"/>
    <w:rsid w:val="005B4B8F"/>
    <w:rsid w:val="005C0BD2"/>
    <w:rsid w:val="005C311E"/>
    <w:rsid w:val="005C315F"/>
    <w:rsid w:val="005C7189"/>
    <w:rsid w:val="005D5F46"/>
    <w:rsid w:val="005E078D"/>
    <w:rsid w:val="005E153B"/>
    <w:rsid w:val="005E322F"/>
    <w:rsid w:val="005E3FA1"/>
    <w:rsid w:val="005E6C30"/>
    <w:rsid w:val="0060389C"/>
    <w:rsid w:val="006136E2"/>
    <w:rsid w:val="0061424F"/>
    <w:rsid w:val="006145B0"/>
    <w:rsid w:val="006156F5"/>
    <w:rsid w:val="00620222"/>
    <w:rsid w:val="00624624"/>
    <w:rsid w:val="00627107"/>
    <w:rsid w:val="00633271"/>
    <w:rsid w:val="0063539D"/>
    <w:rsid w:val="00635495"/>
    <w:rsid w:val="006364E3"/>
    <w:rsid w:val="00637043"/>
    <w:rsid w:val="0064047C"/>
    <w:rsid w:val="00642338"/>
    <w:rsid w:val="006439D9"/>
    <w:rsid w:val="00654B40"/>
    <w:rsid w:val="00655CB2"/>
    <w:rsid w:val="006625CA"/>
    <w:rsid w:val="006643BE"/>
    <w:rsid w:val="006645C5"/>
    <w:rsid w:val="00670682"/>
    <w:rsid w:val="00673F0F"/>
    <w:rsid w:val="00674388"/>
    <w:rsid w:val="006775AB"/>
    <w:rsid w:val="00684770"/>
    <w:rsid w:val="00685687"/>
    <w:rsid w:val="00687569"/>
    <w:rsid w:val="00692E6B"/>
    <w:rsid w:val="006A1167"/>
    <w:rsid w:val="006A308E"/>
    <w:rsid w:val="006A5175"/>
    <w:rsid w:val="006A55C8"/>
    <w:rsid w:val="006A709F"/>
    <w:rsid w:val="006B0B0E"/>
    <w:rsid w:val="006B1CA8"/>
    <w:rsid w:val="006C0849"/>
    <w:rsid w:val="006C270D"/>
    <w:rsid w:val="006C359B"/>
    <w:rsid w:val="006C3778"/>
    <w:rsid w:val="006D14E5"/>
    <w:rsid w:val="006D5D75"/>
    <w:rsid w:val="006D6010"/>
    <w:rsid w:val="006E43DA"/>
    <w:rsid w:val="006E4AFA"/>
    <w:rsid w:val="006F0442"/>
    <w:rsid w:val="006F3732"/>
    <w:rsid w:val="006F4C9A"/>
    <w:rsid w:val="0070491A"/>
    <w:rsid w:val="00705037"/>
    <w:rsid w:val="0071053A"/>
    <w:rsid w:val="0072051D"/>
    <w:rsid w:val="007210A8"/>
    <w:rsid w:val="00723C55"/>
    <w:rsid w:val="007327B2"/>
    <w:rsid w:val="00741FE3"/>
    <w:rsid w:val="007434BF"/>
    <w:rsid w:val="00746558"/>
    <w:rsid w:val="00754389"/>
    <w:rsid w:val="00764B67"/>
    <w:rsid w:val="007671C1"/>
    <w:rsid w:val="00774BC4"/>
    <w:rsid w:val="00776F46"/>
    <w:rsid w:val="00780E3F"/>
    <w:rsid w:val="00787134"/>
    <w:rsid w:val="00787608"/>
    <w:rsid w:val="007942B7"/>
    <w:rsid w:val="00794588"/>
    <w:rsid w:val="0079539B"/>
    <w:rsid w:val="007959AD"/>
    <w:rsid w:val="007A06EB"/>
    <w:rsid w:val="007A35A5"/>
    <w:rsid w:val="007B1C1A"/>
    <w:rsid w:val="007B4D16"/>
    <w:rsid w:val="007B61A5"/>
    <w:rsid w:val="007C68AD"/>
    <w:rsid w:val="007C7482"/>
    <w:rsid w:val="007D1DCB"/>
    <w:rsid w:val="007D246E"/>
    <w:rsid w:val="007D59B3"/>
    <w:rsid w:val="007E19A2"/>
    <w:rsid w:val="007E3D74"/>
    <w:rsid w:val="007E4A05"/>
    <w:rsid w:val="007E72CE"/>
    <w:rsid w:val="007E7957"/>
    <w:rsid w:val="00803586"/>
    <w:rsid w:val="008055DC"/>
    <w:rsid w:val="008141CE"/>
    <w:rsid w:val="00814CE1"/>
    <w:rsid w:val="00825111"/>
    <w:rsid w:val="00831A86"/>
    <w:rsid w:val="0084289A"/>
    <w:rsid w:val="008445E4"/>
    <w:rsid w:val="00852B3C"/>
    <w:rsid w:val="008575BA"/>
    <w:rsid w:val="00863E78"/>
    <w:rsid w:val="00866924"/>
    <w:rsid w:val="008704F0"/>
    <w:rsid w:val="0087614F"/>
    <w:rsid w:val="008800B6"/>
    <w:rsid w:val="00882725"/>
    <w:rsid w:val="00892176"/>
    <w:rsid w:val="008935B1"/>
    <w:rsid w:val="0089455F"/>
    <w:rsid w:val="008B623A"/>
    <w:rsid w:val="008C1C92"/>
    <w:rsid w:val="008C29B2"/>
    <w:rsid w:val="008D0818"/>
    <w:rsid w:val="008D1F75"/>
    <w:rsid w:val="008D45D9"/>
    <w:rsid w:val="008E23CD"/>
    <w:rsid w:val="008F0BDC"/>
    <w:rsid w:val="008F4DD2"/>
    <w:rsid w:val="00901449"/>
    <w:rsid w:val="00906781"/>
    <w:rsid w:val="00922781"/>
    <w:rsid w:val="00924A80"/>
    <w:rsid w:val="00926649"/>
    <w:rsid w:val="009323DA"/>
    <w:rsid w:val="00932BB3"/>
    <w:rsid w:val="00932F1E"/>
    <w:rsid w:val="0094149E"/>
    <w:rsid w:val="00947AA3"/>
    <w:rsid w:val="00951E40"/>
    <w:rsid w:val="009544F8"/>
    <w:rsid w:val="009574A1"/>
    <w:rsid w:val="00963E0F"/>
    <w:rsid w:val="00963FB6"/>
    <w:rsid w:val="00967351"/>
    <w:rsid w:val="00971AD5"/>
    <w:rsid w:val="00971FF5"/>
    <w:rsid w:val="009722D9"/>
    <w:rsid w:val="00974607"/>
    <w:rsid w:val="009761F7"/>
    <w:rsid w:val="00990A49"/>
    <w:rsid w:val="009A0053"/>
    <w:rsid w:val="009B3603"/>
    <w:rsid w:val="009B6E97"/>
    <w:rsid w:val="009C2FA7"/>
    <w:rsid w:val="009C64D1"/>
    <w:rsid w:val="009E44AA"/>
    <w:rsid w:val="009E5E81"/>
    <w:rsid w:val="009F1A43"/>
    <w:rsid w:val="009F4220"/>
    <w:rsid w:val="009F6AFA"/>
    <w:rsid w:val="009F7E7D"/>
    <w:rsid w:val="00A00803"/>
    <w:rsid w:val="00A03D3B"/>
    <w:rsid w:val="00A13651"/>
    <w:rsid w:val="00A15437"/>
    <w:rsid w:val="00A17446"/>
    <w:rsid w:val="00A24BD3"/>
    <w:rsid w:val="00A25E7B"/>
    <w:rsid w:val="00A26540"/>
    <w:rsid w:val="00A30BBC"/>
    <w:rsid w:val="00A31A65"/>
    <w:rsid w:val="00A459F0"/>
    <w:rsid w:val="00A46E46"/>
    <w:rsid w:val="00A471C2"/>
    <w:rsid w:val="00A605E8"/>
    <w:rsid w:val="00A63A8D"/>
    <w:rsid w:val="00A710EB"/>
    <w:rsid w:val="00A754C6"/>
    <w:rsid w:val="00A77557"/>
    <w:rsid w:val="00A83535"/>
    <w:rsid w:val="00A866A9"/>
    <w:rsid w:val="00A937DD"/>
    <w:rsid w:val="00A94FD9"/>
    <w:rsid w:val="00AA2296"/>
    <w:rsid w:val="00AB28E7"/>
    <w:rsid w:val="00AB2F9B"/>
    <w:rsid w:val="00AD5CF5"/>
    <w:rsid w:val="00AD689B"/>
    <w:rsid w:val="00AD7F95"/>
    <w:rsid w:val="00AF1592"/>
    <w:rsid w:val="00AF3735"/>
    <w:rsid w:val="00B01E3E"/>
    <w:rsid w:val="00B0265F"/>
    <w:rsid w:val="00B05DDF"/>
    <w:rsid w:val="00B06CEB"/>
    <w:rsid w:val="00B07720"/>
    <w:rsid w:val="00B07AB2"/>
    <w:rsid w:val="00B1047C"/>
    <w:rsid w:val="00B123A4"/>
    <w:rsid w:val="00B20996"/>
    <w:rsid w:val="00B35027"/>
    <w:rsid w:val="00B423F1"/>
    <w:rsid w:val="00B42E2A"/>
    <w:rsid w:val="00B60C82"/>
    <w:rsid w:val="00B65E14"/>
    <w:rsid w:val="00B71035"/>
    <w:rsid w:val="00B724B2"/>
    <w:rsid w:val="00B73382"/>
    <w:rsid w:val="00B75203"/>
    <w:rsid w:val="00B8053F"/>
    <w:rsid w:val="00B84448"/>
    <w:rsid w:val="00B90520"/>
    <w:rsid w:val="00B9686E"/>
    <w:rsid w:val="00BA1594"/>
    <w:rsid w:val="00BB4936"/>
    <w:rsid w:val="00BB761C"/>
    <w:rsid w:val="00BC1344"/>
    <w:rsid w:val="00BC26C8"/>
    <w:rsid w:val="00BD12E3"/>
    <w:rsid w:val="00BD3953"/>
    <w:rsid w:val="00BD53E2"/>
    <w:rsid w:val="00BE1BBE"/>
    <w:rsid w:val="00BE7F29"/>
    <w:rsid w:val="00BF1510"/>
    <w:rsid w:val="00BF72BF"/>
    <w:rsid w:val="00BF7961"/>
    <w:rsid w:val="00C03B6F"/>
    <w:rsid w:val="00C05FFD"/>
    <w:rsid w:val="00C115A0"/>
    <w:rsid w:val="00C12B5A"/>
    <w:rsid w:val="00C238F0"/>
    <w:rsid w:val="00C24A20"/>
    <w:rsid w:val="00C31DE1"/>
    <w:rsid w:val="00C37CC4"/>
    <w:rsid w:val="00C4425E"/>
    <w:rsid w:val="00C50FC8"/>
    <w:rsid w:val="00C63CC0"/>
    <w:rsid w:val="00C63CC6"/>
    <w:rsid w:val="00C6692A"/>
    <w:rsid w:val="00C67ACA"/>
    <w:rsid w:val="00C70800"/>
    <w:rsid w:val="00C76A52"/>
    <w:rsid w:val="00C830A6"/>
    <w:rsid w:val="00C8380B"/>
    <w:rsid w:val="00C84BA9"/>
    <w:rsid w:val="00C87AB5"/>
    <w:rsid w:val="00C91DC9"/>
    <w:rsid w:val="00C96BEE"/>
    <w:rsid w:val="00CA1E39"/>
    <w:rsid w:val="00CA69F0"/>
    <w:rsid w:val="00CC331F"/>
    <w:rsid w:val="00CC344D"/>
    <w:rsid w:val="00CE12DB"/>
    <w:rsid w:val="00CE1926"/>
    <w:rsid w:val="00CE37CC"/>
    <w:rsid w:val="00CE6B48"/>
    <w:rsid w:val="00CF63E6"/>
    <w:rsid w:val="00CF7244"/>
    <w:rsid w:val="00D06C44"/>
    <w:rsid w:val="00D13D75"/>
    <w:rsid w:val="00D15478"/>
    <w:rsid w:val="00D17D13"/>
    <w:rsid w:val="00D23834"/>
    <w:rsid w:val="00D3078F"/>
    <w:rsid w:val="00D31C75"/>
    <w:rsid w:val="00D33453"/>
    <w:rsid w:val="00D4714F"/>
    <w:rsid w:val="00D510D1"/>
    <w:rsid w:val="00D521B4"/>
    <w:rsid w:val="00D61886"/>
    <w:rsid w:val="00D640CF"/>
    <w:rsid w:val="00D64CBF"/>
    <w:rsid w:val="00D71B9D"/>
    <w:rsid w:val="00D77B3B"/>
    <w:rsid w:val="00D82706"/>
    <w:rsid w:val="00D84BDD"/>
    <w:rsid w:val="00D90630"/>
    <w:rsid w:val="00D908B7"/>
    <w:rsid w:val="00D92F64"/>
    <w:rsid w:val="00DB12B3"/>
    <w:rsid w:val="00DB3E17"/>
    <w:rsid w:val="00DB48AB"/>
    <w:rsid w:val="00DB4F3A"/>
    <w:rsid w:val="00DB5DC1"/>
    <w:rsid w:val="00DD1808"/>
    <w:rsid w:val="00DD773E"/>
    <w:rsid w:val="00DE3285"/>
    <w:rsid w:val="00DE4066"/>
    <w:rsid w:val="00DE5B85"/>
    <w:rsid w:val="00DF536F"/>
    <w:rsid w:val="00DF71C3"/>
    <w:rsid w:val="00E011E9"/>
    <w:rsid w:val="00E01228"/>
    <w:rsid w:val="00E0392F"/>
    <w:rsid w:val="00E078CF"/>
    <w:rsid w:val="00E12389"/>
    <w:rsid w:val="00E17701"/>
    <w:rsid w:val="00E43A97"/>
    <w:rsid w:val="00E5230F"/>
    <w:rsid w:val="00E5515B"/>
    <w:rsid w:val="00E554DA"/>
    <w:rsid w:val="00E61CDB"/>
    <w:rsid w:val="00E66FFA"/>
    <w:rsid w:val="00E676AA"/>
    <w:rsid w:val="00E85CB1"/>
    <w:rsid w:val="00E96509"/>
    <w:rsid w:val="00E977D2"/>
    <w:rsid w:val="00EA0FCF"/>
    <w:rsid w:val="00EA1B3D"/>
    <w:rsid w:val="00EA2449"/>
    <w:rsid w:val="00EA31AF"/>
    <w:rsid w:val="00EA4087"/>
    <w:rsid w:val="00EA4850"/>
    <w:rsid w:val="00EC1BD1"/>
    <w:rsid w:val="00EC62EB"/>
    <w:rsid w:val="00ED1B42"/>
    <w:rsid w:val="00ED2667"/>
    <w:rsid w:val="00ED3653"/>
    <w:rsid w:val="00ED45CC"/>
    <w:rsid w:val="00ED562B"/>
    <w:rsid w:val="00ED5FA0"/>
    <w:rsid w:val="00EE1944"/>
    <w:rsid w:val="00EE5111"/>
    <w:rsid w:val="00EE536F"/>
    <w:rsid w:val="00EF6727"/>
    <w:rsid w:val="00F041F4"/>
    <w:rsid w:val="00F06EAC"/>
    <w:rsid w:val="00F1265C"/>
    <w:rsid w:val="00F12FD3"/>
    <w:rsid w:val="00F17BB4"/>
    <w:rsid w:val="00F22EAC"/>
    <w:rsid w:val="00F237E8"/>
    <w:rsid w:val="00F2542C"/>
    <w:rsid w:val="00F26D5F"/>
    <w:rsid w:val="00F40232"/>
    <w:rsid w:val="00F425CF"/>
    <w:rsid w:val="00F43E1C"/>
    <w:rsid w:val="00F470F7"/>
    <w:rsid w:val="00F47464"/>
    <w:rsid w:val="00F53BCC"/>
    <w:rsid w:val="00F60519"/>
    <w:rsid w:val="00F646A8"/>
    <w:rsid w:val="00F654E7"/>
    <w:rsid w:val="00F662E3"/>
    <w:rsid w:val="00F71B31"/>
    <w:rsid w:val="00F72341"/>
    <w:rsid w:val="00F83288"/>
    <w:rsid w:val="00F850F6"/>
    <w:rsid w:val="00F85C95"/>
    <w:rsid w:val="00F867CB"/>
    <w:rsid w:val="00F9024D"/>
    <w:rsid w:val="00F91169"/>
    <w:rsid w:val="00F935C7"/>
    <w:rsid w:val="00F94087"/>
    <w:rsid w:val="00F942E2"/>
    <w:rsid w:val="00FA0E47"/>
    <w:rsid w:val="00FA12D1"/>
    <w:rsid w:val="00FA3205"/>
    <w:rsid w:val="00FB0CB5"/>
    <w:rsid w:val="00FC2BAC"/>
    <w:rsid w:val="00FC5007"/>
    <w:rsid w:val="00FC5B57"/>
    <w:rsid w:val="00FD183B"/>
    <w:rsid w:val="00FD2C1C"/>
    <w:rsid w:val="00FD3568"/>
    <w:rsid w:val="00FF3332"/>
    <w:rsid w:val="00FF4DB9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9"/>
    <o:shapelayout v:ext="edit">
      <o:idmap v:ext="edit" data="1"/>
    </o:shapelayout>
  </w:shapeDefaults>
  <w:decimalSymbol w:val=","/>
  <w:listSeparator w:val=";"/>
  <w14:docId w14:val="22C0BBE8"/>
  <w15:docId w15:val="{5CB45EE9-48C5-432F-BBDD-D7E8FF8B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596F76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596F76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3">
    <w:name w:val="heading 2"/>
    <w:basedOn w:val="a5"/>
    <w:next w:val="a5"/>
    <w:link w:val="24"/>
    <w:uiPriority w:val="9"/>
    <w:semiHidden/>
    <w:unhideWhenUsed/>
    <w:rsid w:val="00F60519"/>
    <w:pPr>
      <w:keepNext/>
      <w:keepLines/>
      <w:spacing w:before="240" w:after="24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47E87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4">
    <w:name w:val="Заголовок 1 Знак"/>
    <w:basedOn w:val="a6"/>
    <w:link w:val="13"/>
    <w:uiPriority w:val="9"/>
    <w:rsid w:val="00596F76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4">
    <w:name w:val="Заголовок 2 Знак"/>
    <w:basedOn w:val="a6"/>
    <w:link w:val="23"/>
    <w:uiPriority w:val="9"/>
    <w:semiHidden/>
    <w:rsid w:val="00F60519"/>
    <w:rPr>
      <w:rFonts w:eastAsiaTheme="majorEastAsia" w:cstheme="majorBidi"/>
      <w:bCs/>
      <w:sz w:val="26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rFonts w:ascii="Times New Roman" w:eastAsia="Times New Roman" w:hAnsi="Times New Roman"/>
      <w:b/>
      <w:bCs/>
      <w:sz w:val="26"/>
      <w:szCs w:val="26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596F76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Заголовок Знак"/>
    <w:basedOn w:val="a6"/>
    <w:link w:val="a9"/>
    <w:rsid w:val="00596F76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47E87"/>
    <w:pPr>
      <w:ind w:left="720"/>
      <w:contextualSpacing/>
    </w:pPr>
  </w:style>
  <w:style w:type="paragraph" w:styleId="25">
    <w:name w:val="Quote"/>
    <w:basedOn w:val="a5"/>
    <w:next w:val="a5"/>
    <w:link w:val="26"/>
    <w:uiPriority w:val="29"/>
    <w:rsid w:val="00247E87"/>
    <w:rPr>
      <w:i/>
    </w:rPr>
  </w:style>
  <w:style w:type="character" w:customStyle="1" w:styleId="26">
    <w:name w:val="Цитата 2 Знак"/>
    <w:basedOn w:val="a6"/>
    <w:link w:val="25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247E87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3"/>
    <w:next w:val="a5"/>
    <w:uiPriority w:val="39"/>
    <w:semiHidden/>
    <w:unhideWhenUsed/>
    <w:qFormat/>
    <w:rsid w:val="00F60519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4"/>
      <w:szCs w:val="24"/>
    </w:rPr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596F76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596F76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596F76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596F76"/>
    <w:rPr>
      <w:sz w:val="24"/>
      <w:szCs w:val="32"/>
    </w:rPr>
  </w:style>
  <w:style w:type="table" w:styleId="afe">
    <w:name w:val="Table Grid"/>
    <w:basedOn w:val="a7"/>
    <w:uiPriority w:val="59"/>
    <w:rsid w:val="00BD12E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">
    <w:name w:val="Шрифт штампа L"/>
    <w:basedOn w:val="afc"/>
    <w:link w:val="L0"/>
    <w:qFormat/>
    <w:rsid w:val="00596F76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596F76"/>
    <w:rPr>
      <w:sz w:val="24"/>
      <w:szCs w:val="32"/>
    </w:rPr>
  </w:style>
  <w:style w:type="paragraph" w:customStyle="1" w:styleId="17">
    <w:name w:val="Номерной 1"/>
    <w:basedOn w:val="a5"/>
    <w:next w:val="a5"/>
    <w:link w:val="18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8">
    <w:name w:val="Номерной 1 Знак"/>
    <w:basedOn w:val="a6"/>
    <w:link w:val="17"/>
    <w:rsid w:val="00BD12E3"/>
    <w:rPr>
      <w:kern w:val="32"/>
      <w:sz w:val="32"/>
      <w:szCs w:val="32"/>
    </w:rPr>
  </w:style>
  <w:style w:type="paragraph" w:customStyle="1" w:styleId="27">
    <w:name w:val="Номерной 2"/>
    <w:basedOn w:val="17"/>
    <w:next w:val="a5"/>
    <w:link w:val="28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8">
    <w:name w:val="Номерной 2 Знак"/>
    <w:basedOn w:val="18"/>
    <w:link w:val="27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7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8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596F76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596F76"/>
    <w:rPr>
      <w:sz w:val="32"/>
      <w:szCs w:val="32"/>
    </w:rPr>
  </w:style>
  <w:style w:type="paragraph" w:customStyle="1" w:styleId="19">
    <w:name w:val="Заголовок1"/>
    <w:basedOn w:val="a5"/>
    <w:next w:val="a5"/>
    <w:link w:val="1a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a">
    <w:name w:val="Заголовок1 Знак"/>
    <w:basedOn w:val="a6"/>
    <w:link w:val="19"/>
    <w:rsid w:val="00BD12E3"/>
    <w:rPr>
      <w:rFonts w:ascii="Times New Roman" w:hAnsi="Times New Roman"/>
      <w:sz w:val="32"/>
      <w:szCs w:val="24"/>
    </w:rPr>
  </w:style>
  <w:style w:type="paragraph" w:customStyle="1" w:styleId="29">
    <w:name w:val="Заголовок2"/>
    <w:basedOn w:val="19"/>
    <w:next w:val="a5"/>
    <w:link w:val="2a"/>
    <w:rsid w:val="00620222"/>
    <w:pPr>
      <w:pageBreakBefore w:val="0"/>
      <w:outlineLvl w:val="1"/>
    </w:pPr>
    <w:rPr>
      <w:sz w:val="28"/>
      <w:szCs w:val="28"/>
    </w:rPr>
  </w:style>
  <w:style w:type="character" w:customStyle="1" w:styleId="2a">
    <w:name w:val="Заголовок2 Знак"/>
    <w:basedOn w:val="1a"/>
    <w:link w:val="29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9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a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596F76"/>
    <w:pPr>
      <w:numPr>
        <w:numId w:val="3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596F76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596F76"/>
    <w:pPr>
      <w:numPr>
        <w:numId w:val="13"/>
      </w:numPr>
    </w:pPr>
  </w:style>
  <w:style w:type="character" w:customStyle="1" w:styleId="aff">
    <w:name w:val="Перечень Знак"/>
    <w:basedOn w:val="a6"/>
    <w:link w:val="a3"/>
    <w:rsid w:val="00596F76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596F76"/>
    <w:pPr>
      <w:numPr>
        <w:numId w:val="4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596F76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9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a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b">
    <w:name w:val="Номер1"/>
    <w:basedOn w:val="a5"/>
    <w:next w:val="a5"/>
    <w:link w:val="1c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c">
    <w:name w:val="Номер1 Знак"/>
    <w:basedOn w:val="a6"/>
    <w:link w:val="1b"/>
    <w:rsid w:val="00BD12E3"/>
    <w:rPr>
      <w:sz w:val="32"/>
      <w:szCs w:val="24"/>
      <w:lang w:eastAsia="en-US" w:bidi="en-US"/>
    </w:rPr>
  </w:style>
  <w:style w:type="paragraph" w:customStyle="1" w:styleId="2b">
    <w:name w:val="Номер2"/>
    <w:basedOn w:val="a5"/>
    <w:link w:val="2c"/>
    <w:rsid w:val="00620222"/>
  </w:style>
  <w:style w:type="character" w:customStyle="1" w:styleId="2c">
    <w:name w:val="Номер2 Знак"/>
    <w:basedOn w:val="a6"/>
    <w:link w:val="2b"/>
    <w:rsid w:val="00BD12E3"/>
    <w:rPr>
      <w:sz w:val="26"/>
      <w:szCs w:val="24"/>
      <w:lang w:eastAsia="en-US" w:bidi="en-US"/>
    </w:rPr>
  </w:style>
  <w:style w:type="paragraph" w:customStyle="1" w:styleId="aff0">
    <w:name w:val="Обычный справа"/>
    <w:basedOn w:val="a5"/>
    <w:next w:val="a5"/>
    <w:link w:val="aff1"/>
    <w:qFormat/>
    <w:rsid w:val="00596F76"/>
    <w:pPr>
      <w:ind w:firstLine="0"/>
      <w:jc w:val="right"/>
    </w:pPr>
    <w:rPr>
      <w:szCs w:val="20"/>
      <w:lang w:val="en-US"/>
    </w:rPr>
  </w:style>
  <w:style w:type="character" w:customStyle="1" w:styleId="aff1">
    <w:name w:val="Обычный справа Знак"/>
    <w:basedOn w:val="a6"/>
    <w:link w:val="aff0"/>
    <w:rsid w:val="00596F76"/>
    <w:rPr>
      <w:sz w:val="26"/>
      <w:lang w:val="en-US"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596F76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596F76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596F76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596F76"/>
    <w:rPr>
      <w:sz w:val="26"/>
      <w:lang w:val="en-US" w:eastAsia="en-US" w:bidi="en-US"/>
    </w:rPr>
  </w:style>
  <w:style w:type="paragraph" w:customStyle="1" w:styleId="37">
    <w:name w:val="Номер3"/>
    <w:basedOn w:val="2b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c"/>
    <w:link w:val="37"/>
    <w:rsid w:val="00BD12E3"/>
    <w:rPr>
      <w:sz w:val="26"/>
      <w:szCs w:val="24"/>
      <w:lang w:eastAsia="en-US" w:bidi="en-US"/>
    </w:rPr>
  </w:style>
  <w:style w:type="paragraph" w:customStyle="1" w:styleId="-">
    <w:name w:val="Табл-центр"/>
    <w:basedOn w:val="a5"/>
    <w:link w:val="-4"/>
    <w:qFormat/>
    <w:rsid w:val="00596F76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4">
    <w:name w:val="Табл-центр Знак"/>
    <w:basedOn w:val="a6"/>
    <w:link w:val="-"/>
    <w:rsid w:val="00596F76"/>
    <w:rPr>
      <w:sz w:val="26"/>
      <w:szCs w:val="32"/>
    </w:rPr>
  </w:style>
  <w:style w:type="paragraph" w:customStyle="1" w:styleId="-5">
    <w:name w:val="Табл-слева"/>
    <w:basedOn w:val="a5"/>
    <w:link w:val="-6"/>
    <w:qFormat/>
    <w:rsid w:val="00596F76"/>
    <w:pPr>
      <w:ind w:left="57" w:firstLine="0"/>
      <w:contextualSpacing/>
      <w:jc w:val="left"/>
    </w:pPr>
    <w:rPr>
      <w:lang w:eastAsia="ru-RU" w:bidi="ar-SA"/>
    </w:rPr>
  </w:style>
  <w:style w:type="character" w:customStyle="1" w:styleId="-6">
    <w:name w:val="Табл-слева Знак"/>
    <w:basedOn w:val="a6"/>
    <w:link w:val="-5"/>
    <w:rsid w:val="00596F76"/>
    <w:rPr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5"/>
    <w:next w:val="-5"/>
    <w:link w:val="--0"/>
    <w:qFormat/>
    <w:rsid w:val="00596F76"/>
    <w:rPr>
      <w:b/>
    </w:rPr>
  </w:style>
  <w:style w:type="character" w:customStyle="1" w:styleId="--0">
    <w:name w:val="Табл-слева-Ж Знак"/>
    <w:basedOn w:val="-6"/>
    <w:link w:val="--"/>
    <w:rsid w:val="00596F76"/>
    <w:rPr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596F76"/>
    <w:pPr>
      <w:numPr>
        <w:numId w:val="7"/>
      </w:numPr>
    </w:pPr>
  </w:style>
  <w:style w:type="character" w:customStyle="1" w:styleId="affc">
    <w:name w:val="Перечень без отступов Знак"/>
    <w:basedOn w:val="-20"/>
    <w:link w:val="a0"/>
    <w:rsid w:val="00596F76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"/>
    <w:link w:val="--4"/>
    <w:qFormat/>
    <w:rsid w:val="00596F76"/>
    <w:rPr>
      <w:b/>
    </w:rPr>
  </w:style>
  <w:style w:type="character" w:customStyle="1" w:styleId="--4">
    <w:name w:val="Табл-центр-Ж Знак"/>
    <w:basedOn w:val="-4"/>
    <w:link w:val="--3"/>
    <w:rsid w:val="00596F76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596F76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596F76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596F76"/>
    <w:rPr>
      <w:b/>
    </w:rPr>
  </w:style>
  <w:style w:type="character" w:customStyle="1" w:styleId="afff0">
    <w:name w:val="Обычный центр Ж Знак"/>
    <w:basedOn w:val="aff5"/>
    <w:link w:val="afff"/>
    <w:locked/>
    <w:rsid w:val="00596F76"/>
    <w:rPr>
      <w:b/>
      <w:sz w:val="26"/>
      <w:lang w:val="en-US" w:eastAsia="en-US" w:bidi="en-US"/>
    </w:rPr>
  </w:style>
  <w:style w:type="paragraph" w:customStyle="1" w:styleId="-7">
    <w:name w:val="Таблица-продолжение"/>
    <w:basedOn w:val="a5"/>
    <w:next w:val="-"/>
    <w:link w:val="-8"/>
    <w:rsid w:val="00F60519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F60519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596F76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596F76"/>
    <w:rPr>
      <w:i/>
      <w:sz w:val="26"/>
      <w:lang w:eastAsia="en-US" w:bidi="en-US"/>
    </w:rPr>
  </w:style>
  <w:style w:type="paragraph" w:customStyle="1" w:styleId="-a">
    <w:name w:val="Перечисление - a"/>
    <w:basedOn w:val="a5"/>
    <w:next w:val="a5"/>
    <w:link w:val="-a0"/>
    <w:rsid w:val="00620222"/>
    <w:pPr>
      <w:ind w:firstLine="992"/>
    </w:pPr>
  </w:style>
  <w:style w:type="character" w:customStyle="1" w:styleId="-a0">
    <w:name w:val="Перечисление - a Знак"/>
    <w:basedOn w:val="a6"/>
    <w:link w:val="-a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596F76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596F76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596F76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596F76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596F76"/>
    <w:rPr>
      <w:u w:val="single"/>
    </w:rPr>
  </w:style>
  <w:style w:type="character" w:customStyle="1" w:styleId="U0">
    <w:name w:val="Обычный+центр+U Знак"/>
    <w:basedOn w:val="aff5"/>
    <w:link w:val="U"/>
    <w:rsid w:val="00596F76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596F76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596F76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BA1594"/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d">
    <w:name w:val="toc 2"/>
    <w:aliases w:val="Содержание 2"/>
    <w:basedOn w:val="15"/>
    <w:next w:val="a5"/>
    <w:autoRedefine/>
    <w:uiPriority w:val="39"/>
    <w:semiHidden/>
    <w:unhideWhenUsed/>
    <w:qFormat/>
    <w:rsid w:val="00596F76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d"/>
    <w:next w:val="a5"/>
    <w:autoRedefine/>
    <w:uiPriority w:val="39"/>
    <w:semiHidden/>
    <w:unhideWhenUsed/>
    <w:qFormat/>
    <w:rsid w:val="00596F76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596F76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F60519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F60519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F60519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596F76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596F76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F60519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F60519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F60519"/>
  </w:style>
  <w:style w:type="character" w:customStyle="1" w:styleId="153">
    <w:name w:val="Обычный центр+заглавные+1.5 Знак"/>
    <w:basedOn w:val="afffe"/>
    <w:link w:val="152"/>
    <w:rsid w:val="00F60519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F60519"/>
  </w:style>
  <w:style w:type="character" w:customStyle="1" w:styleId="155">
    <w:name w:val="Обычный центр + 1.5 Знак"/>
    <w:basedOn w:val="aff5"/>
    <w:link w:val="154"/>
    <w:rsid w:val="00F60519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d"/>
    <w:qFormat/>
    <w:rsid w:val="00596F76"/>
    <w:pPr>
      <w:pageBreakBefore/>
      <w:numPr>
        <w:numId w:val="14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d">
    <w:name w:val="Приложение 1 Знак"/>
    <w:basedOn w:val="a6"/>
    <w:link w:val="10"/>
    <w:rsid w:val="00596F76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596F76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596F76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596F76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596F76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596F76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596F76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e"/>
    <w:qFormat/>
    <w:rsid w:val="00596F76"/>
    <w:pPr>
      <w:pageBreakBefore/>
      <w:numPr>
        <w:numId w:val="8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e">
    <w:name w:val="Нумерованный заголовок 1 Знак"/>
    <w:basedOn w:val="a6"/>
    <w:link w:val="1"/>
    <w:rsid w:val="00596F76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e"/>
    <w:qFormat/>
    <w:rsid w:val="00596F76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e">
    <w:name w:val="Нумерованный заголовок 2 Знак"/>
    <w:basedOn w:val="a6"/>
    <w:link w:val="2"/>
    <w:rsid w:val="00596F76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596F76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596F76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F60519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F60519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"/>
    <w:qFormat/>
    <w:rsid w:val="00596F76"/>
    <w:pPr>
      <w:numPr>
        <w:ilvl w:val="1"/>
        <w:numId w:val="2"/>
      </w:numPr>
    </w:pPr>
  </w:style>
  <w:style w:type="character" w:customStyle="1" w:styleId="2f">
    <w:name w:val="Нумерованный абзац 2 Знак"/>
    <w:basedOn w:val="a6"/>
    <w:link w:val="22"/>
    <w:rsid w:val="00596F76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596F76"/>
    <w:pPr>
      <w:numPr>
        <w:ilvl w:val="2"/>
        <w:numId w:val="8"/>
      </w:numPr>
    </w:pPr>
  </w:style>
  <w:style w:type="character" w:customStyle="1" w:styleId="3c">
    <w:name w:val="Нумерованный абзац 3 Знак"/>
    <w:basedOn w:val="2f"/>
    <w:link w:val="3"/>
    <w:rsid w:val="00596F76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596F76"/>
    <w:pPr>
      <w:jc w:val="both"/>
    </w:pPr>
  </w:style>
  <w:style w:type="character" w:customStyle="1" w:styleId="U2">
    <w:name w:val="Обычный+U Знак"/>
    <w:basedOn w:val="U0"/>
    <w:link w:val="U1"/>
    <w:rsid w:val="00596F76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F60519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F60519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596F76"/>
    <w:pPr>
      <w:numPr>
        <w:numId w:val="5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596F76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596F76"/>
    <w:pPr>
      <w:numPr>
        <w:numId w:val="6"/>
      </w:numPr>
    </w:pPr>
  </w:style>
  <w:style w:type="character" w:customStyle="1" w:styleId="affff7">
    <w:name w:val="Перечень (.) без отступов Знак"/>
    <w:basedOn w:val="affff6"/>
    <w:link w:val="a4"/>
    <w:rsid w:val="00596F76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596F76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596F76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596F76"/>
    <w:pPr>
      <w:numPr>
        <w:numId w:val="9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596F76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-U">
    <w:name w:val="Табл-слева+U"/>
    <w:basedOn w:val="-5"/>
    <w:next w:val="-5"/>
    <w:link w:val="-U0"/>
    <w:rsid w:val="00C70800"/>
    <w:rPr>
      <w:u w:val="single"/>
    </w:rPr>
  </w:style>
  <w:style w:type="character" w:customStyle="1" w:styleId="-U0">
    <w:name w:val="Табл-слева+U Знак"/>
    <w:basedOn w:val="-6"/>
    <w:link w:val="-U"/>
    <w:rsid w:val="00C70800"/>
    <w:rPr>
      <w:sz w:val="26"/>
      <w:szCs w:val="24"/>
      <w:u w:val="single"/>
    </w:rPr>
  </w:style>
  <w:style w:type="paragraph" w:customStyle="1" w:styleId="156">
    <w:name w:val="Обычный + 1.5 интервал"/>
    <w:basedOn w:val="a5"/>
    <w:link w:val="157"/>
    <w:rsid w:val="00F60519"/>
  </w:style>
  <w:style w:type="character" w:customStyle="1" w:styleId="157">
    <w:name w:val="Обычный + 1.5 интервал Знак"/>
    <w:basedOn w:val="a6"/>
    <w:link w:val="156"/>
    <w:rsid w:val="00F60519"/>
    <w:rPr>
      <w:sz w:val="24"/>
      <w:szCs w:val="24"/>
      <w:lang w:eastAsia="en-US" w:bidi="en-US"/>
    </w:rPr>
  </w:style>
  <w:style w:type="paragraph" w:customStyle="1" w:styleId="2f0">
    <w:name w:val="Приложение 2"/>
    <w:basedOn w:val="a5"/>
    <w:next w:val="a5"/>
    <w:link w:val="2f1"/>
    <w:rsid w:val="00F60519"/>
    <w:pPr>
      <w:keepNext/>
      <w:spacing w:before="240" w:after="240"/>
      <w:ind w:firstLine="0"/>
    </w:pPr>
  </w:style>
  <w:style w:type="character" w:customStyle="1" w:styleId="2f1">
    <w:name w:val="Приложение 2 Знак"/>
    <w:basedOn w:val="a6"/>
    <w:link w:val="2f0"/>
    <w:rsid w:val="00F60519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F60519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F60519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F60519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F60519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596F76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596F76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a"/>
    <w:qFormat/>
    <w:rsid w:val="00596F76"/>
    <w:pPr>
      <w:numPr>
        <w:numId w:val="10"/>
      </w:numPr>
      <w:jc w:val="center"/>
    </w:pPr>
    <w:rPr>
      <w:snapToGrid w:val="0"/>
      <w:sz w:val="26"/>
    </w:rPr>
  </w:style>
  <w:style w:type="character" w:customStyle="1" w:styleId="affffa">
    <w:name w:val="Перечень (.) + центр Знак"/>
    <w:basedOn w:val="affff7"/>
    <w:link w:val="a"/>
    <w:rsid w:val="00596F76"/>
    <w:rPr>
      <w:snapToGrid w:val="0"/>
      <w:sz w:val="26"/>
    </w:rPr>
  </w:style>
  <w:style w:type="paragraph" w:customStyle="1" w:styleId="-0">
    <w:name w:val="Перечисление-0"/>
    <w:link w:val="-00"/>
    <w:qFormat/>
    <w:rsid w:val="00596F76"/>
    <w:pPr>
      <w:numPr>
        <w:numId w:val="11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596F76"/>
    <w:rPr>
      <w:snapToGrid w:val="0"/>
      <w:sz w:val="26"/>
    </w:rPr>
  </w:style>
  <w:style w:type="character" w:styleId="affffb">
    <w:name w:val="annotation reference"/>
    <w:basedOn w:val="a6"/>
    <w:uiPriority w:val="99"/>
    <w:semiHidden/>
    <w:unhideWhenUsed/>
    <w:rsid w:val="00787134"/>
    <w:rPr>
      <w:sz w:val="16"/>
      <w:szCs w:val="16"/>
    </w:rPr>
  </w:style>
  <w:style w:type="paragraph" w:styleId="affffc">
    <w:name w:val="annotation text"/>
    <w:basedOn w:val="a5"/>
    <w:link w:val="affffd"/>
    <w:uiPriority w:val="99"/>
    <w:unhideWhenUsed/>
    <w:rsid w:val="00787134"/>
    <w:rPr>
      <w:sz w:val="20"/>
      <w:szCs w:val="20"/>
    </w:rPr>
  </w:style>
  <w:style w:type="character" w:customStyle="1" w:styleId="affffd">
    <w:name w:val="Текст примечания Знак"/>
    <w:basedOn w:val="a6"/>
    <w:link w:val="affffc"/>
    <w:uiPriority w:val="99"/>
    <w:rsid w:val="00787134"/>
    <w:rPr>
      <w:lang w:eastAsia="en-US" w:bidi="en-US"/>
    </w:rPr>
  </w:style>
  <w:style w:type="paragraph" w:styleId="affffe">
    <w:name w:val="annotation subject"/>
    <w:basedOn w:val="affffc"/>
    <w:next w:val="affffc"/>
    <w:link w:val="afffff"/>
    <w:uiPriority w:val="99"/>
    <w:semiHidden/>
    <w:unhideWhenUsed/>
    <w:rsid w:val="00787134"/>
    <w:rPr>
      <w:b/>
      <w:bCs/>
    </w:rPr>
  </w:style>
  <w:style w:type="character" w:customStyle="1" w:styleId="afffff">
    <w:name w:val="Тема примечания Знак"/>
    <w:basedOn w:val="affffd"/>
    <w:link w:val="affffe"/>
    <w:uiPriority w:val="99"/>
    <w:semiHidden/>
    <w:rsid w:val="00787134"/>
    <w:rPr>
      <w:b/>
      <w:bCs/>
      <w:lang w:eastAsia="en-US" w:bidi="en-US"/>
    </w:rPr>
  </w:style>
  <w:style w:type="paragraph" w:styleId="afffff0">
    <w:name w:val="endnote text"/>
    <w:basedOn w:val="a5"/>
    <w:link w:val="afffff1"/>
    <w:uiPriority w:val="99"/>
    <w:semiHidden/>
    <w:unhideWhenUsed/>
    <w:rsid w:val="00705037"/>
    <w:pPr>
      <w:spacing w:line="240" w:lineRule="auto"/>
    </w:pPr>
    <w:rPr>
      <w:sz w:val="20"/>
      <w:szCs w:val="20"/>
    </w:rPr>
  </w:style>
  <w:style w:type="character" w:customStyle="1" w:styleId="afffff1">
    <w:name w:val="Текст концевой сноски Знак"/>
    <w:basedOn w:val="a6"/>
    <w:link w:val="afffff0"/>
    <w:uiPriority w:val="99"/>
    <w:semiHidden/>
    <w:rsid w:val="00705037"/>
    <w:rPr>
      <w:lang w:eastAsia="en-US" w:bidi="en-US"/>
    </w:rPr>
  </w:style>
  <w:style w:type="character" w:styleId="afffff2">
    <w:name w:val="endnote reference"/>
    <w:basedOn w:val="a6"/>
    <w:uiPriority w:val="99"/>
    <w:semiHidden/>
    <w:unhideWhenUsed/>
    <w:rsid w:val="00705037"/>
    <w:rPr>
      <w:vertAlign w:val="superscript"/>
    </w:rPr>
  </w:style>
  <w:style w:type="paragraph" w:customStyle="1" w:styleId="afffff3">
    <w:name w:val="ЛРИ"/>
    <w:basedOn w:val="-9"/>
    <w:link w:val="afffff4"/>
    <w:qFormat/>
    <w:rsid w:val="00596F76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f5">
    <w:name w:val="Копировал"/>
    <w:aliases w:val="Формат"/>
    <w:basedOn w:val="afc"/>
    <w:rsid w:val="00AF3735"/>
    <w:rPr>
      <w:sz w:val="20"/>
    </w:rPr>
  </w:style>
  <w:style w:type="paragraph" w:styleId="afffff6">
    <w:name w:val="footnote text"/>
    <w:basedOn w:val="a5"/>
    <w:link w:val="afffff7"/>
    <w:uiPriority w:val="99"/>
    <w:semiHidden/>
    <w:unhideWhenUsed/>
    <w:rsid w:val="00B0265F"/>
    <w:pPr>
      <w:spacing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6"/>
    <w:link w:val="afffff6"/>
    <w:uiPriority w:val="99"/>
    <w:semiHidden/>
    <w:rsid w:val="00B0265F"/>
    <w:rPr>
      <w:lang w:eastAsia="en-US" w:bidi="en-US"/>
    </w:rPr>
  </w:style>
  <w:style w:type="character" w:styleId="afffff8">
    <w:name w:val="footnote reference"/>
    <w:basedOn w:val="a6"/>
    <w:uiPriority w:val="99"/>
    <w:semiHidden/>
    <w:unhideWhenUsed/>
    <w:rsid w:val="00B0265F"/>
    <w:rPr>
      <w:vertAlign w:val="superscript"/>
    </w:rPr>
  </w:style>
  <w:style w:type="paragraph" w:customStyle="1" w:styleId="afffff9">
    <w:name w:val="Сноски"/>
    <w:basedOn w:val="-5"/>
    <w:rsid w:val="002F000D"/>
    <w:pPr>
      <w:spacing w:before="120"/>
      <w:ind w:firstLine="652"/>
      <w:jc w:val="both"/>
    </w:pPr>
    <w:rPr>
      <w:sz w:val="24"/>
      <w:szCs w:val="26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596F76"/>
    <w:pPr>
      <w:ind w:left="1531" w:hanging="1531"/>
      <w:outlineLvl w:val="3"/>
    </w:pPr>
  </w:style>
  <w:style w:type="paragraph" w:customStyle="1" w:styleId="afffffa">
    <w:name w:val="Прил.Рисунок_№"/>
    <w:basedOn w:val="affff4"/>
    <w:next w:val="a5"/>
    <w:qFormat/>
    <w:rsid w:val="00596F76"/>
    <w:rPr>
      <w:sz w:val="24"/>
    </w:rPr>
  </w:style>
  <w:style w:type="paragraph" w:customStyle="1" w:styleId="afffffb">
    <w:name w:val="ПРЕДУПРЕЖДЕНИЕ"/>
    <w:basedOn w:val="a5"/>
    <w:next w:val="a5"/>
    <w:qFormat/>
    <w:rsid w:val="00596F76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">
    <w:name w:val="Прил.Текст"/>
    <w:basedOn w:val="a5"/>
    <w:qFormat/>
    <w:rsid w:val="00596F76"/>
    <w:rPr>
      <w:sz w:val="24"/>
    </w:rPr>
  </w:style>
  <w:style w:type="paragraph" w:customStyle="1" w:styleId="afffffc">
    <w:name w:val="Прил.Таблица_№"/>
    <w:basedOn w:val="affff0"/>
    <w:next w:val="a5"/>
    <w:qFormat/>
    <w:rsid w:val="00596F76"/>
    <w:rPr>
      <w:sz w:val="24"/>
      <w:szCs w:val="24"/>
    </w:rPr>
  </w:style>
  <w:style w:type="paragraph" w:customStyle="1" w:styleId="-9">
    <w:name w:val="Прил.Табл-центр"/>
    <w:basedOn w:val="affff"/>
    <w:qFormat/>
    <w:rsid w:val="00596F76"/>
    <w:pPr>
      <w:ind w:firstLine="0"/>
      <w:jc w:val="center"/>
    </w:pPr>
  </w:style>
  <w:style w:type="paragraph" w:customStyle="1" w:styleId="-b">
    <w:name w:val="Прил.Табл-слева"/>
    <w:basedOn w:val="affff"/>
    <w:qFormat/>
    <w:rsid w:val="00596F76"/>
    <w:pPr>
      <w:ind w:left="57" w:firstLine="0"/>
      <w:jc w:val="left"/>
    </w:pPr>
  </w:style>
  <w:style w:type="paragraph" w:customStyle="1" w:styleId="afffffd">
    <w:name w:val="Примечание/сноска"/>
    <w:basedOn w:val="a5"/>
    <w:next w:val="a5"/>
    <w:qFormat/>
    <w:rsid w:val="00596F76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"/>
    <w:link w:val="1f"/>
    <w:qFormat/>
    <w:rsid w:val="00596F76"/>
    <w:pPr>
      <w:keepNext/>
      <w:numPr>
        <w:ilvl w:val="1"/>
        <w:numId w:val="14"/>
      </w:numPr>
      <w:spacing w:before="360" w:after="360"/>
    </w:pPr>
    <w:rPr>
      <w:b/>
    </w:rPr>
  </w:style>
  <w:style w:type="character" w:customStyle="1" w:styleId="1f">
    <w:name w:val="Прил.Нум.заголовок 1 Знак"/>
    <w:basedOn w:val="a6"/>
    <w:link w:val="11"/>
    <w:rsid w:val="00596F76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"/>
    <w:link w:val="2f2"/>
    <w:qFormat/>
    <w:rsid w:val="00596F76"/>
    <w:pPr>
      <w:keepNext/>
      <w:numPr>
        <w:ilvl w:val="2"/>
        <w:numId w:val="14"/>
      </w:numPr>
      <w:spacing w:before="360" w:after="360"/>
    </w:pPr>
    <w:rPr>
      <w:b/>
      <w:sz w:val="24"/>
    </w:rPr>
  </w:style>
  <w:style w:type="character" w:customStyle="1" w:styleId="2f2">
    <w:name w:val="Прил.Нум.заголовок 2 Знак"/>
    <w:basedOn w:val="a6"/>
    <w:link w:val="20"/>
    <w:rsid w:val="00596F76"/>
    <w:rPr>
      <w:b/>
      <w:sz w:val="24"/>
      <w:szCs w:val="24"/>
      <w:lang w:eastAsia="en-US" w:bidi="en-US"/>
    </w:rPr>
  </w:style>
  <w:style w:type="paragraph" w:customStyle="1" w:styleId="afffffe">
    <w:name w:val="ПРЕДУПРЕЖДЕНИЯ текст"/>
    <w:qFormat/>
    <w:rsid w:val="00596F76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">
    <w:name w:val="Команды"/>
    <w:basedOn w:val="a5"/>
    <w:link w:val="affffff0"/>
    <w:qFormat/>
    <w:rsid w:val="00596F76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0">
    <w:name w:val="Команды Знак"/>
    <w:basedOn w:val="a6"/>
    <w:link w:val="affffff"/>
    <w:rsid w:val="00596F76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"/>
    <w:qFormat/>
    <w:rsid w:val="00596F76"/>
    <w:pPr>
      <w:keepNext w:val="0"/>
      <w:numPr>
        <w:numId w:val="12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"/>
    <w:qFormat/>
    <w:rsid w:val="00596F76"/>
    <w:pPr>
      <w:keepNext w:val="0"/>
      <w:numPr>
        <w:numId w:val="12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"/>
    <w:qFormat/>
    <w:rsid w:val="00596F76"/>
    <w:pPr>
      <w:numPr>
        <w:ilvl w:val="3"/>
        <w:numId w:val="14"/>
      </w:numPr>
    </w:pPr>
  </w:style>
  <w:style w:type="paragraph" w:customStyle="1" w:styleId="40">
    <w:name w:val="Прил.Абзац 4"/>
    <w:basedOn w:val="30"/>
    <w:next w:val="affff"/>
    <w:qFormat/>
    <w:rsid w:val="00596F76"/>
    <w:pPr>
      <w:numPr>
        <w:ilvl w:val="4"/>
      </w:numPr>
    </w:pPr>
  </w:style>
  <w:style w:type="paragraph" w:customStyle="1" w:styleId="-c">
    <w:name w:val="Табл-шапка"/>
    <w:basedOn w:val="-"/>
    <w:qFormat/>
    <w:rsid w:val="00596F76"/>
    <w:pPr>
      <w:spacing w:line="240" w:lineRule="auto"/>
    </w:pPr>
  </w:style>
  <w:style w:type="paragraph" w:customStyle="1" w:styleId="-d">
    <w:name w:val="Прил.Табл-шапка"/>
    <w:basedOn w:val="-9"/>
    <w:qFormat/>
    <w:rsid w:val="00596F76"/>
    <w:pPr>
      <w:spacing w:line="240" w:lineRule="auto"/>
    </w:pPr>
  </w:style>
  <w:style w:type="paragraph" w:customStyle="1" w:styleId="-e">
    <w:name w:val="Табл-раздел"/>
    <w:basedOn w:val="-"/>
    <w:link w:val="-f"/>
    <w:qFormat/>
    <w:rsid w:val="00596F76"/>
    <w:rPr>
      <w:sz w:val="28"/>
      <w:u w:val="single"/>
    </w:rPr>
  </w:style>
  <w:style w:type="character" w:customStyle="1" w:styleId="-f">
    <w:name w:val="Табл-раздел Знак"/>
    <w:basedOn w:val="-4"/>
    <w:link w:val="-e"/>
    <w:rsid w:val="00596F76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596F76"/>
    <w:pPr>
      <w:numPr>
        <w:numId w:val="15"/>
      </w:numPr>
      <w:jc w:val="left"/>
    </w:pPr>
  </w:style>
  <w:style w:type="character" w:customStyle="1" w:styleId="--20">
    <w:name w:val="Табл-переч-2 Знак"/>
    <w:basedOn w:val="-20"/>
    <w:link w:val="--2"/>
    <w:rsid w:val="00596F76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596F76"/>
    <w:pPr>
      <w:numPr>
        <w:numId w:val="16"/>
      </w:numPr>
      <w:jc w:val="left"/>
    </w:pPr>
    <w:rPr>
      <w:snapToGrid w:val="0"/>
    </w:rPr>
  </w:style>
  <w:style w:type="character" w:customStyle="1" w:styleId="afffff4">
    <w:name w:val="ЛРИ Знак"/>
    <w:basedOn w:val="a6"/>
    <w:link w:val="afffff3"/>
    <w:rsid w:val="00D06C44"/>
    <w:rPr>
      <w:sz w:val="24"/>
      <w:szCs w:val="32"/>
      <w:lang w:eastAsia="en-US" w:bidi="en-US"/>
    </w:rPr>
  </w:style>
  <w:style w:type="paragraph" w:customStyle="1" w:styleId="-10">
    <w:name w:val="Прил.Перечисление-1"/>
    <w:basedOn w:val="-1"/>
    <w:qFormat/>
    <w:rsid w:val="00596F76"/>
    <w:pPr>
      <w:numPr>
        <w:numId w:val="17"/>
      </w:numPr>
    </w:pPr>
    <w:rPr>
      <w:sz w:val="24"/>
    </w:rPr>
  </w:style>
  <w:style w:type="paragraph" w:customStyle="1" w:styleId="formattext">
    <w:name w:val="formattext"/>
    <w:basedOn w:val="a5"/>
    <w:rsid w:val="009E5E8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  <w:style w:type="paragraph" w:styleId="affffff1">
    <w:name w:val="Document Map"/>
    <w:basedOn w:val="a5"/>
    <w:link w:val="affffff2"/>
    <w:uiPriority w:val="99"/>
    <w:semiHidden/>
    <w:unhideWhenUsed/>
    <w:rsid w:val="00BE7F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2">
    <w:name w:val="Схема документа Знак"/>
    <w:basedOn w:val="a6"/>
    <w:link w:val="affffff1"/>
    <w:uiPriority w:val="99"/>
    <w:semiHidden/>
    <w:rsid w:val="00BE7F29"/>
    <w:rPr>
      <w:rFonts w:ascii="Tahoma" w:hAnsi="Tahoma" w:cs="Tahoma"/>
      <w:sz w:val="16"/>
      <w:szCs w:val="16"/>
      <w:lang w:eastAsia="en-US" w:bidi="en-US"/>
    </w:rPr>
  </w:style>
  <w:style w:type="character" w:styleId="affffff3">
    <w:name w:val="Placeholder Text"/>
    <w:basedOn w:val="a6"/>
    <w:uiPriority w:val="99"/>
    <w:semiHidden/>
    <w:rsid w:val="007B61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vp_a3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39952-6A8D-4BB1-B55B-27BBF1533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kd_vp_a3</Template>
  <TotalTime>161</TotalTime>
  <Pages>6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vp</vt:lpstr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</dc:title>
  <dc:subject/>
  <dc:creator>Гордиенко Михаил Александрович</dc:creator>
  <cp:keywords/>
  <dc:description/>
  <cp:lastModifiedBy>Фролов Олег Иванович</cp:lastModifiedBy>
  <cp:revision>52</cp:revision>
  <cp:lastPrinted>2018-04-20T10:41:00Z</cp:lastPrinted>
  <dcterms:created xsi:type="dcterms:W3CDTF">2023-12-16T12:22:00Z</dcterms:created>
  <dcterms:modified xsi:type="dcterms:W3CDTF">2025-08-25T12:38:00Z</dcterms:modified>
</cp:coreProperties>
</file>